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Bidi" w:hAnsiTheme="majorBidi" w:cstheme="majorBidi"/>
          <w:sz w:val="16"/>
          <w:szCs w:val="16"/>
        </w:rPr>
        <w:id w:val="-959950614"/>
        <w:docPartObj>
          <w:docPartGallery w:val="Cover Pages"/>
          <w:docPartUnique/>
        </w:docPartObj>
      </w:sdtPr>
      <w:sdtEndPr>
        <w:rPr>
          <w:rtl/>
        </w:rPr>
      </w:sdtEndPr>
      <w:sdtContent>
        <w:p w:rsidR="00C86D78" w:rsidRDefault="00C86D78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D84A25" w:rsidP="00D84A25">
          <w:pPr>
            <w:widowControl/>
            <w:tabs>
              <w:tab w:val="left" w:pos="595"/>
              <w:tab w:val="center" w:pos="5358"/>
            </w:tabs>
            <w:suppressAutoHyphens w:val="0"/>
            <w:bidi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asciiTheme="majorBidi" w:hAnsiTheme="majorBidi" w:cstheme="majorBidi"/>
              <w:sz w:val="16"/>
              <w:szCs w:val="16"/>
              <w:rtl/>
            </w:rPr>
            <w:tab/>
          </w:r>
          <w:r>
            <w:rPr>
              <w:rFonts w:asciiTheme="majorBidi" w:hAnsiTheme="majorBidi" w:cstheme="majorBidi"/>
              <w:sz w:val="16"/>
              <w:szCs w:val="16"/>
              <w:rtl/>
            </w:rPr>
            <w:tab/>
          </w:r>
          <w:r w:rsidR="00EC7175"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FF91B87" wp14:editId="52A1DE7D">
                    <wp:simplePos x="0" y="0"/>
                    <wp:positionH relativeFrom="column">
                      <wp:posOffset>327090</wp:posOffset>
                    </wp:positionH>
                    <wp:positionV relativeFrom="paragraph">
                      <wp:posOffset>1334590</wp:posOffset>
                    </wp:positionV>
                    <wp:extent cx="6111875" cy="7650025"/>
                    <wp:effectExtent l="0" t="0" r="22225" b="27305"/>
                    <wp:wrapNone/>
                    <wp:docPr id="18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7650025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A19B2" w:rsidRPr="00EC7175" w:rsidRDefault="004A19B2" w:rsidP="002C4D47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4A19B2" w:rsidRDefault="004A19B2" w:rsidP="002C4D47">
                                <w:pPr>
                                  <w:bidi/>
                                  <w:jc w:val="both"/>
                                  <w:rPr>
                                    <w:bCs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4A19B2" w:rsidRPr="00EC7175" w:rsidRDefault="004A19B2" w:rsidP="00EC7175">
                                <w:pPr>
                                  <w:bidi/>
                                  <w:jc w:val="both"/>
                                  <w:rPr>
                                    <w:bCs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4A19B2" w:rsidRPr="00EC7175" w:rsidRDefault="004A19B2" w:rsidP="0074142C">
                                <w:pPr>
                                  <w:bidi/>
                                  <w:spacing w:line="360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ُـ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َّــ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 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درس ( الـعــنــاصــر 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>)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4A19B2" w:rsidRPr="00EC7175" w:rsidRDefault="004A19B2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4A19B2" w:rsidRPr="00EC7175" w:rsidRDefault="004A19B2" w:rsidP="00184ED5">
                                <w:pPr>
                                  <w:bidi/>
                                  <w:spacing w:line="360" w:lineRule="auto"/>
                                  <w:ind w:left="48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1.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الـبــرمــجــيــات الـخــبــيــثــة   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 xml:space="preserve"> Malwares </w:t>
                                </w:r>
                              </w:p>
                              <w:p w:rsidR="004A19B2" w:rsidRPr="0074142C" w:rsidRDefault="004A19B2" w:rsidP="0074142C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1</w:t>
                                </w: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.1 تـعــ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ريــف الـبــرمــجـ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ــة الـخـ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ـبـ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ـــ</w:t>
                                </w: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ــثــة</w:t>
                                </w:r>
                              </w:p>
                              <w:p w:rsidR="004A19B2" w:rsidRPr="0074142C" w:rsidRDefault="004A19B2" w:rsidP="0074142C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2.1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أنـــواع</w:t>
                                </w: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ـب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ــرمــج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ــــ</w:t>
                                </w: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ات</w:t>
                                </w: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الـخـ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ـبـ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ـيــثــة</w:t>
                                </w:r>
                              </w:p>
                              <w:p w:rsidR="004A19B2" w:rsidRPr="0074142C" w:rsidRDefault="004A19B2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4A19B2" w:rsidRDefault="004A19B2" w:rsidP="00E06C60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2. </w:t>
                                </w:r>
                                <w:r w:rsidR="00E06C6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أعــــراض الإصـــابـــة بـالـفـــيـــــروســـــــــات</w:t>
                                </w:r>
                              </w:p>
                              <w:p w:rsidR="004A19B2" w:rsidRDefault="004A19B2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  <w:rtl/>
                                  </w:rPr>
                                </w:pPr>
                              </w:p>
                              <w:p w:rsidR="00571D98" w:rsidRPr="00571D98" w:rsidRDefault="00571D98" w:rsidP="00571D98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571D9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. 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71D9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وقـــــ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71D9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ـايـ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71D9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ـــة مــن الــفـ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71D9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ــيــ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571D9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ــروســـــــــــات</w:t>
                                </w:r>
                              </w:p>
                              <w:p w:rsidR="00571D98" w:rsidRPr="00A93D41" w:rsidRDefault="00571D98" w:rsidP="00571D98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4A19B2" w:rsidRDefault="00571D98" w:rsidP="00184ED5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4</w:t>
                                </w:r>
                                <w:r w:rsidR="004A19B2"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 w:rsidR="004A19B2" w:rsidRPr="00A93D4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مــضـــاد</w:t>
                                </w:r>
                                <w:r w:rsidR="004A19B2" w:rsidRPr="00A93D41"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الـفــيـــروســــــات    </w:t>
                                </w:r>
                                <w:r w:rsidR="004A19B2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</w:t>
                                </w:r>
                                <w:r w:rsidR="004A19B2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>Antivirus</w:t>
                                </w:r>
                                <w:r w:rsidR="004A19B2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4A19B2" w:rsidRPr="00EC7175" w:rsidRDefault="004A19B2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4A19B2" w:rsidRDefault="004A19B2" w:rsidP="00C10E48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واجـــب مـــنـــزلــي  :</w:t>
                                </w:r>
                              </w:p>
                              <w:p w:rsidR="004A19B2" w:rsidRPr="00174784" w:rsidRDefault="004A19B2" w:rsidP="00323E2F">
                                <w:pPr>
                                  <w:pStyle w:val="Paragraphedeliste"/>
                                  <w:numPr>
                                    <w:ilvl w:val="0"/>
                                    <w:numId w:val="10"/>
                                  </w:numPr>
                                  <w:bidi/>
                                  <w:spacing w:line="360" w:lineRule="auto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2060"/>
                                    <w:sz w:val="40"/>
                                    <w:szCs w:val="40"/>
                                  </w:rPr>
                                </w:pPr>
                                <w:r w:rsidRPr="0017478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2060"/>
                                    <w:sz w:val="40"/>
                                    <w:szCs w:val="40"/>
                                    <w:rtl/>
                                  </w:rPr>
                                  <w:t>مــاهـي أبـــرز أســبــــاب الـعـــــدوى بـالــفــيـــروســــــات ؟</w:t>
                                </w:r>
                              </w:p>
                              <w:p w:rsidR="004A19B2" w:rsidRPr="00955862" w:rsidRDefault="004A19B2" w:rsidP="00323E2F">
                                <w:pPr>
                                  <w:pStyle w:val="Paragraphedeliste"/>
                                  <w:numPr>
                                    <w:ilvl w:val="0"/>
                                    <w:numId w:val="10"/>
                                  </w:numPr>
                                  <w:bidi/>
                                  <w:spacing w:line="360" w:lineRule="auto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206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955862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2060"/>
                                    <w:sz w:val="40"/>
                                    <w:szCs w:val="40"/>
                                    <w:rtl/>
                                  </w:rPr>
                                  <w:t>مــا هــو الـحــل الأمــثــل لـوقـــايـــة الـبــيــانــات مـن الـضــيـــاع ؟ عــلِّــل إجـــابــتــك .</w:t>
                                </w:r>
                              </w:p>
                              <w:p w:rsidR="004A19B2" w:rsidRPr="00831124" w:rsidRDefault="004A19B2" w:rsidP="00EC7175">
                                <w:pPr>
                                  <w:bidi/>
                                  <w:spacing w:line="360" w:lineRule="auto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83F465B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6" type="#_x0000_t98" style="position:absolute;left:0;text-align:left;margin-left:25.75pt;margin-top:105.1pt;width:481.25pt;height:602.3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" adj="1358" fillcolor="#e8fdfe" strokecolor="#4472c4 [3208]" strokeweight=".5pt">
                    <v:stroke joinstyle="miter"/>
                    <v:textbox>
                      <w:txbxContent>
                        <w:p w:rsidR="004A19B2" w:rsidRPr="00EC7175" w:rsidRDefault="004A19B2" w:rsidP="002C4D47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:rsidR="004A19B2" w:rsidRDefault="004A19B2" w:rsidP="002C4D47">
                          <w:pPr>
                            <w:bidi/>
                            <w:jc w:val="both"/>
                            <w:rPr>
                              <w:bCs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4A19B2" w:rsidRPr="00EC7175" w:rsidRDefault="004A19B2" w:rsidP="00EC7175">
                          <w:pPr>
                            <w:bidi/>
                            <w:jc w:val="both"/>
                            <w:rPr>
                              <w:bCs/>
                              <w:sz w:val="10"/>
                              <w:szCs w:val="10"/>
                            </w:rPr>
                          </w:pPr>
                        </w:p>
                        <w:p w:rsidR="004A19B2" w:rsidRPr="00EC7175" w:rsidRDefault="004A19B2" w:rsidP="0074142C">
                          <w:pPr>
                            <w:bidi/>
                            <w:spacing w:line="360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</w:pP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ُـ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خ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َّــ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 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درس ( الـعــنــاصــر 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>)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</w:p>
                        <w:p w:rsidR="004A19B2" w:rsidRPr="00EC7175" w:rsidRDefault="004A19B2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4A19B2" w:rsidRPr="00EC7175" w:rsidRDefault="004A19B2" w:rsidP="00184ED5">
                          <w:pPr>
                            <w:bidi/>
                            <w:spacing w:line="360" w:lineRule="auto"/>
                            <w:ind w:left="48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1.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الـبــرمــجــيــات الـخــبــيــثــة   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 xml:space="preserve"> Malwares </w:t>
                          </w:r>
                        </w:p>
                        <w:p w:rsidR="004A19B2" w:rsidRPr="0074142C" w:rsidRDefault="004A19B2" w:rsidP="0074142C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1</w:t>
                          </w: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.1 تـعــ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ريــف الـبــرمــجـ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ــة الـخـ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ـبـ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ـــ</w:t>
                          </w: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ــثــة</w:t>
                          </w:r>
                        </w:p>
                        <w:p w:rsidR="004A19B2" w:rsidRPr="0074142C" w:rsidRDefault="004A19B2" w:rsidP="0074142C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2.1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أنـــواع</w:t>
                          </w: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ال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ـب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ــرمــج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ــــ</w:t>
                          </w: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ات</w:t>
                          </w: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الـخـ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ـبـ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ـيــثــة</w:t>
                          </w:r>
                        </w:p>
                        <w:p w:rsidR="004A19B2" w:rsidRPr="0074142C" w:rsidRDefault="004A19B2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4A19B2" w:rsidRDefault="004A19B2" w:rsidP="00E06C60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2. </w:t>
                          </w:r>
                          <w:r w:rsidR="00E06C6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أعــــراض الإصـــابـــة بـالـفـــيـــــروســـــــــات</w:t>
                          </w:r>
                        </w:p>
                        <w:p w:rsidR="004A19B2" w:rsidRDefault="004A19B2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  <w:rtl/>
                            </w:rPr>
                          </w:pPr>
                        </w:p>
                        <w:p w:rsidR="00571D98" w:rsidRPr="00571D98" w:rsidRDefault="00571D98" w:rsidP="00571D98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571D9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. ال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71D9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وقـــــ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71D9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ـايـ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71D9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ـــة مــن الــفـ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71D9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ــيــ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571D9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ــروســـــــــــات</w:t>
                          </w:r>
                        </w:p>
                        <w:p w:rsidR="00571D98" w:rsidRPr="00A93D41" w:rsidRDefault="00571D98" w:rsidP="00571D98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4A19B2" w:rsidRDefault="00571D98" w:rsidP="00184ED5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4</w:t>
                          </w:r>
                          <w:r w:rsidR="004A19B2"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 w:rsidR="004A19B2" w:rsidRPr="00A93D41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مــضـــاد</w:t>
                          </w:r>
                          <w:r w:rsidR="004A19B2" w:rsidRPr="00A93D41">
                            <w:rPr>
                              <w:rFonts w:asciiTheme="majorBidi" w:hAnsiTheme="majorBidi" w:cstheme="majorBidi"/>
                              <w:bCs/>
                              <w:iCs/>
                              <w:color w:val="FF0000"/>
                              <w:sz w:val="40"/>
                              <w:szCs w:val="40"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الـفــيـــروســــــات    </w:t>
                          </w:r>
                          <w:r w:rsidR="004A19B2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</w:t>
                          </w:r>
                          <w:r w:rsidR="004A19B2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>Antivirus</w:t>
                          </w:r>
                          <w:r w:rsidR="004A19B2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4A19B2" w:rsidRPr="00EC7175" w:rsidRDefault="004A19B2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4A19B2" w:rsidRDefault="004A19B2" w:rsidP="00C10E48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واجـــب مـــنـــزلــي  :</w:t>
                          </w:r>
                        </w:p>
                        <w:p w:rsidR="004A19B2" w:rsidRPr="00174784" w:rsidRDefault="004A19B2" w:rsidP="00323E2F">
                          <w:pPr>
                            <w:pStyle w:val="Paragraphedeliste"/>
                            <w:numPr>
                              <w:ilvl w:val="0"/>
                              <w:numId w:val="10"/>
                            </w:numPr>
                            <w:bidi/>
                            <w:spacing w:line="360" w:lineRule="auto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2060"/>
                              <w:sz w:val="40"/>
                              <w:szCs w:val="40"/>
                            </w:rPr>
                          </w:pPr>
                          <w:r w:rsidRPr="0017478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2060"/>
                              <w:sz w:val="40"/>
                              <w:szCs w:val="40"/>
                              <w:rtl/>
                            </w:rPr>
                            <w:t>مــاهـي أبـــرز أســبــــاب الـعـــــدوى بـالــفــيـــروســــــات ؟</w:t>
                          </w:r>
                        </w:p>
                        <w:p w:rsidR="004A19B2" w:rsidRPr="00955862" w:rsidRDefault="004A19B2" w:rsidP="00323E2F">
                          <w:pPr>
                            <w:pStyle w:val="Paragraphedeliste"/>
                            <w:numPr>
                              <w:ilvl w:val="0"/>
                              <w:numId w:val="10"/>
                            </w:numPr>
                            <w:bidi/>
                            <w:spacing w:line="360" w:lineRule="auto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2060"/>
                              <w:sz w:val="40"/>
                              <w:szCs w:val="40"/>
                              <w:rtl/>
                            </w:rPr>
                          </w:pPr>
                          <w:r w:rsidRPr="00955862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2060"/>
                              <w:sz w:val="40"/>
                              <w:szCs w:val="40"/>
                              <w:rtl/>
                            </w:rPr>
                            <w:t>مــا هــو الـحــل الأمــثــل لـوقـــايـــة الـبــيــانــات مـن الـضــيـــاع ؟ عــلِّــل إجـــابــتــك .</w:t>
                          </w:r>
                        </w:p>
                        <w:p w:rsidR="004A19B2" w:rsidRPr="00831124" w:rsidRDefault="004A19B2" w:rsidP="00EC7175">
                          <w:pPr>
                            <w:bidi/>
                            <w:spacing w:line="360" w:lineRule="auto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F65792"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26E13016" wp14:editId="27FE8B31">
                    <wp:extent cx="4492625" cy="580390"/>
                    <wp:effectExtent l="333375" t="457200" r="801370" b="1270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5803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4A19B2" w:rsidRDefault="004A19B2" w:rsidP="00D84A25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حماية الحاسوب 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45F53766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7" type="#_x0000_t202" alt="Papier Kraft" style="width:353.75pt;height:4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" filled="f" stroked="f">
                    <o:lock v:ext="edit" shapetype="t"/>
                    <v:textbox style="mso-fit-shape-to-text:t">
                      <w:txbxContent>
                        <w:p w:rsidR="004A19B2" w:rsidRDefault="004A19B2" w:rsidP="00D84A25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حماية الحاسوب 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Pr="00230DD4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</w:rPr>
          </w:pPr>
        </w:p>
        <w:p w:rsidR="00C86D78" w:rsidRPr="00230DD4" w:rsidRDefault="00C86D78" w:rsidP="004B486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</w:rPr>
          </w:pPr>
          <w:r w:rsidRPr="00230DD4">
            <w:rPr>
              <w:rFonts w:asciiTheme="majorBidi" w:hAnsiTheme="majorBidi" w:cstheme="majorBidi"/>
              <w:sz w:val="16"/>
              <w:szCs w:val="16"/>
            </w:rPr>
            <w:br w:type="page"/>
          </w:r>
        </w:p>
        <w:p w:rsidR="00206A4A" w:rsidRDefault="00206A4A" w:rsidP="00206A4A">
          <w:pPr>
            <w:widowControl/>
            <w:suppressAutoHyphens w:val="0"/>
            <w:jc w:val="right"/>
            <w:rPr>
              <w:sz w:val="16"/>
              <w:szCs w:val="16"/>
            </w:rPr>
          </w:pPr>
        </w:p>
        <w:p w:rsidR="00206A4A" w:rsidRDefault="00206A4A" w:rsidP="00206A4A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885903" w:rsidRDefault="00885903" w:rsidP="00885903">
          <w:pPr>
            <w:pStyle w:val="Style16"/>
            <w:rPr>
              <w:b/>
              <w:bCs/>
              <w:color w:val="FF0000"/>
              <w:sz w:val="36"/>
              <w:szCs w:val="36"/>
            </w:rPr>
          </w:pP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>الــمــجـــــال الــتَــــعَـــــلُـــــــمِـــي : بـــيـــئــة الــتــعـــــامـــل مـع الــحـــاســـوب</w:t>
          </w:r>
        </w:p>
        <w:p w:rsidR="00885903" w:rsidRDefault="00885903" w:rsidP="00885903">
          <w:pPr>
            <w:pStyle w:val="Style16"/>
            <w:rPr>
              <w:b/>
              <w:bCs/>
              <w:color w:val="FF0000"/>
              <w:sz w:val="30"/>
              <w:szCs w:val="30"/>
              <w:rtl/>
            </w:rPr>
          </w:pPr>
          <w:r>
            <w:rPr>
              <w:rFonts w:hint="cs"/>
              <w:b/>
              <w:bCs/>
              <w:color w:val="00B050"/>
              <w:sz w:val="36"/>
              <w:szCs w:val="36"/>
              <w:rtl/>
            </w:rPr>
            <w:t>الــوحـــــدة الــتـــعـــلـــيــــمـــيـــة :</w:t>
          </w:r>
          <w:r>
            <w:rPr>
              <w:rFonts w:hint="cs"/>
              <w:b/>
              <w:bCs/>
              <w:color w:val="FF0000"/>
              <w:sz w:val="40"/>
              <w:szCs w:val="40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206A4A" w:rsidRDefault="00206A4A" w:rsidP="00206A4A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206A4A" w:rsidRDefault="00206A4A" w:rsidP="00206A4A">
          <w:pPr>
            <w:widowControl/>
            <w:suppressAutoHyphens w:val="0"/>
            <w:jc w:val="right"/>
            <w:rPr>
              <w:sz w:val="16"/>
              <w:szCs w:val="16"/>
            </w:rPr>
          </w:pPr>
        </w:p>
        <w:p w:rsidR="00125488" w:rsidRDefault="00125488" w:rsidP="00206A4A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206A4A" w:rsidRDefault="00206A4A" w:rsidP="00206A4A">
          <w:pPr>
            <w:widowControl/>
            <w:suppressAutoHyphens w:val="0"/>
            <w:jc w:val="center"/>
            <w:rPr>
              <w:sz w:val="16"/>
              <w:szCs w:val="16"/>
              <w:rtl/>
            </w:rPr>
          </w:pPr>
        </w:p>
        <w:p w:rsidR="00086495" w:rsidRDefault="00164A78" w:rsidP="00042630">
          <w:pPr>
            <w:pStyle w:val="Style16"/>
            <w:spacing w:line="420" w:lineRule="auto"/>
            <w:ind w:left="227"/>
            <w:rPr>
              <w:rFonts w:cstheme="majorBidi"/>
              <w:b/>
              <w:bCs/>
              <w:color w:val="FF0000"/>
              <w:sz w:val="30"/>
              <w:szCs w:val="30"/>
              <w:rtl/>
            </w:rPr>
          </w:pPr>
          <w:r w:rsidRPr="0070168B">
            <w:rPr>
              <w:rFonts w:cstheme="majorBidi"/>
              <w:b/>
              <w:bCs/>
              <w:color w:val="FF0000"/>
              <w:sz w:val="30"/>
              <w:szCs w:val="30"/>
              <w:u w:val="single"/>
              <w:rtl/>
            </w:rPr>
            <w:t>الإشـكـالـيـة</w:t>
          </w:r>
          <w:r w:rsidR="00564FD0" w:rsidRPr="002D6697">
            <w:rPr>
              <w:rFonts w:cstheme="majorBidi"/>
              <w:b/>
              <w:bCs/>
              <w:color w:val="FF0000"/>
              <w:sz w:val="30"/>
              <w:szCs w:val="30"/>
              <w:rtl/>
            </w:rPr>
            <w:t xml:space="preserve"> : </w:t>
          </w:r>
        </w:p>
        <w:p w:rsidR="00AC071E" w:rsidRDefault="002D6697" w:rsidP="002367A4">
          <w:pPr>
            <w:pStyle w:val="Style16"/>
            <w:rPr>
              <w:b/>
              <w:bCs/>
              <w:sz w:val="30"/>
              <w:szCs w:val="30"/>
              <w:rtl/>
            </w:rPr>
          </w:pPr>
          <w:r w:rsidRPr="001F2B4E">
            <w:rPr>
              <w:rFonts w:cstheme="majorBidi" w:hint="cs"/>
              <w:b/>
              <w:bCs/>
              <w:sz w:val="30"/>
              <w:szCs w:val="30"/>
              <w:rtl/>
            </w:rPr>
            <w:t>مـ</w:t>
          </w:r>
          <w:r w:rsidR="00AC071E">
            <w:rPr>
              <w:rFonts w:cstheme="majorBidi" w:hint="cs"/>
              <w:b/>
              <w:bCs/>
              <w:sz w:val="30"/>
              <w:szCs w:val="30"/>
              <w:rtl/>
            </w:rPr>
            <w:t>ـ</w:t>
          </w:r>
          <w:r w:rsidRPr="001F2B4E">
            <w:rPr>
              <w:rFonts w:cstheme="majorBidi" w:hint="cs"/>
              <w:b/>
              <w:bCs/>
              <w:sz w:val="30"/>
              <w:szCs w:val="30"/>
              <w:rtl/>
            </w:rPr>
            <w:t>ا ه</w:t>
          </w:r>
          <w:r w:rsidR="00AC071E">
            <w:rPr>
              <w:rFonts w:cstheme="majorBidi" w:hint="cs"/>
              <w:b/>
              <w:bCs/>
              <w:sz w:val="30"/>
              <w:szCs w:val="30"/>
              <w:rtl/>
            </w:rPr>
            <w:t>ـ</w:t>
          </w:r>
          <w:r w:rsidRPr="001F2B4E">
            <w:rPr>
              <w:rFonts w:cstheme="majorBidi" w:hint="cs"/>
              <w:b/>
              <w:bCs/>
              <w:sz w:val="30"/>
              <w:szCs w:val="30"/>
              <w:rtl/>
            </w:rPr>
            <w:t>ـي الأخ</w:t>
          </w:r>
          <w:r w:rsidR="00AC071E">
            <w:rPr>
              <w:rFonts w:cstheme="majorBidi" w:hint="cs"/>
              <w:b/>
              <w:bCs/>
              <w:sz w:val="30"/>
              <w:szCs w:val="30"/>
              <w:rtl/>
            </w:rPr>
            <w:t>ـ</w:t>
          </w:r>
          <w:r w:rsidRPr="001F2B4E">
            <w:rPr>
              <w:rFonts w:cstheme="majorBidi" w:hint="cs"/>
              <w:b/>
              <w:bCs/>
              <w:sz w:val="30"/>
              <w:szCs w:val="30"/>
              <w:rtl/>
            </w:rPr>
            <w:t>ــطـ</w:t>
          </w:r>
          <w:r w:rsidR="00AC071E">
            <w:rPr>
              <w:rFonts w:cstheme="majorBidi" w:hint="cs"/>
              <w:b/>
              <w:bCs/>
              <w:sz w:val="30"/>
              <w:szCs w:val="30"/>
              <w:rtl/>
            </w:rPr>
            <w:t>ـ</w:t>
          </w:r>
          <w:r w:rsidRPr="001F2B4E">
            <w:rPr>
              <w:rFonts w:cstheme="majorBidi" w:hint="cs"/>
              <w:b/>
              <w:bCs/>
              <w:sz w:val="30"/>
              <w:szCs w:val="30"/>
              <w:rtl/>
            </w:rPr>
            <w:t>ـار الّـت</w:t>
          </w:r>
          <w:r w:rsidR="00AC071E">
            <w:rPr>
              <w:rFonts w:cstheme="majorBidi" w:hint="cs"/>
              <w:b/>
              <w:bCs/>
              <w:sz w:val="30"/>
              <w:szCs w:val="30"/>
              <w:rtl/>
            </w:rPr>
            <w:t>ـ</w:t>
          </w:r>
          <w:r w:rsidRPr="001F2B4E">
            <w:rPr>
              <w:rFonts w:cstheme="majorBidi" w:hint="cs"/>
              <w:b/>
              <w:bCs/>
              <w:sz w:val="30"/>
              <w:szCs w:val="30"/>
              <w:rtl/>
            </w:rPr>
            <w:t xml:space="preserve">ي </w:t>
          </w:r>
          <w:r w:rsidR="00AC071E">
            <w:rPr>
              <w:rFonts w:cstheme="majorBidi" w:hint="cs"/>
              <w:b/>
              <w:bCs/>
              <w:sz w:val="30"/>
              <w:szCs w:val="30"/>
              <w:rtl/>
            </w:rPr>
            <w:t xml:space="preserve">قَــدْ </w:t>
          </w:r>
          <w:r w:rsidRPr="001F2B4E">
            <w:rPr>
              <w:rFonts w:cstheme="majorBidi" w:hint="cs"/>
              <w:b/>
              <w:bCs/>
              <w:sz w:val="30"/>
              <w:szCs w:val="30"/>
              <w:rtl/>
            </w:rPr>
            <w:t>ت</w:t>
          </w:r>
          <w:r w:rsidR="006D2514" w:rsidRPr="001F2B4E">
            <w:rPr>
              <w:rFonts w:cstheme="majorBidi" w:hint="cs"/>
              <w:b/>
              <w:bCs/>
              <w:sz w:val="30"/>
              <w:szCs w:val="30"/>
              <w:rtl/>
            </w:rPr>
            <w:t>ُ</w:t>
          </w:r>
          <w:r w:rsidRPr="001F2B4E">
            <w:rPr>
              <w:rFonts w:cstheme="majorBidi" w:hint="cs"/>
              <w:b/>
              <w:bCs/>
              <w:sz w:val="30"/>
              <w:szCs w:val="30"/>
              <w:rtl/>
            </w:rPr>
            <w:t>ـ</w:t>
          </w:r>
          <w:r w:rsidR="00AC071E">
            <w:rPr>
              <w:rFonts w:cstheme="majorBidi" w:hint="cs"/>
              <w:b/>
              <w:bCs/>
              <w:sz w:val="30"/>
              <w:szCs w:val="30"/>
              <w:rtl/>
            </w:rPr>
            <w:t>ـ</w:t>
          </w:r>
          <w:r w:rsidRPr="001F2B4E">
            <w:rPr>
              <w:rFonts w:cstheme="majorBidi" w:hint="cs"/>
              <w:b/>
              <w:bCs/>
              <w:sz w:val="30"/>
              <w:szCs w:val="30"/>
              <w:rtl/>
            </w:rPr>
            <w:t>ل</w:t>
          </w:r>
          <w:r w:rsidR="006D2514" w:rsidRPr="001F2B4E">
            <w:rPr>
              <w:rFonts w:cstheme="majorBidi" w:hint="cs"/>
              <w:b/>
              <w:bCs/>
              <w:sz w:val="30"/>
              <w:szCs w:val="30"/>
              <w:rtl/>
            </w:rPr>
            <w:t>ْ</w:t>
          </w:r>
          <w:r w:rsidRPr="001F2B4E">
            <w:rPr>
              <w:rFonts w:cstheme="majorBidi" w:hint="cs"/>
              <w:b/>
              <w:bCs/>
              <w:sz w:val="30"/>
              <w:szCs w:val="30"/>
              <w:rtl/>
            </w:rPr>
            <w:t>ـ</w:t>
          </w:r>
          <w:r w:rsidR="00AC071E">
            <w:rPr>
              <w:rFonts w:cstheme="majorBidi" w:hint="cs"/>
              <w:b/>
              <w:bCs/>
              <w:sz w:val="30"/>
              <w:szCs w:val="30"/>
              <w:rtl/>
            </w:rPr>
            <w:t>ـ</w:t>
          </w:r>
          <w:r w:rsidRPr="001F2B4E">
            <w:rPr>
              <w:rFonts w:cstheme="majorBidi" w:hint="cs"/>
              <w:b/>
              <w:bCs/>
              <w:sz w:val="30"/>
              <w:szCs w:val="30"/>
              <w:rtl/>
            </w:rPr>
            <w:t>ح</w:t>
          </w:r>
          <w:r w:rsidR="006D2514" w:rsidRPr="001F2B4E">
            <w:rPr>
              <w:rFonts w:cstheme="majorBidi" w:hint="cs"/>
              <w:b/>
              <w:bCs/>
              <w:sz w:val="30"/>
              <w:szCs w:val="30"/>
              <w:rtl/>
            </w:rPr>
            <w:t>ِ</w:t>
          </w:r>
          <w:r w:rsidR="00AC071E">
            <w:rPr>
              <w:rFonts w:cstheme="majorBidi" w:hint="cs"/>
              <w:b/>
              <w:bCs/>
              <w:sz w:val="30"/>
              <w:szCs w:val="30"/>
              <w:rtl/>
            </w:rPr>
            <w:t>ـ</w:t>
          </w:r>
          <w:r w:rsidRPr="001F2B4E">
            <w:rPr>
              <w:rFonts w:cstheme="majorBidi" w:hint="cs"/>
              <w:b/>
              <w:bCs/>
              <w:sz w:val="30"/>
              <w:szCs w:val="30"/>
              <w:rtl/>
            </w:rPr>
            <w:t>ـق</w:t>
          </w:r>
          <w:r w:rsidR="006D2514" w:rsidRPr="001F2B4E">
            <w:rPr>
              <w:rFonts w:cstheme="majorBidi" w:hint="cs"/>
              <w:b/>
              <w:bCs/>
              <w:sz w:val="30"/>
              <w:szCs w:val="30"/>
              <w:rtl/>
            </w:rPr>
            <w:t>ُ</w:t>
          </w:r>
          <w:r w:rsidRPr="001F2B4E">
            <w:rPr>
              <w:rFonts w:cstheme="majorBidi" w:hint="cs"/>
              <w:b/>
              <w:bCs/>
              <w:sz w:val="30"/>
              <w:szCs w:val="30"/>
              <w:rtl/>
            </w:rPr>
            <w:t xml:space="preserve"> أض</w:t>
          </w:r>
          <w:r w:rsidR="001100EC">
            <w:rPr>
              <w:rFonts w:cstheme="majorBidi" w:hint="cs"/>
              <w:b/>
              <w:bCs/>
              <w:sz w:val="30"/>
              <w:szCs w:val="30"/>
              <w:rtl/>
            </w:rPr>
            <w:t>ـ</w:t>
          </w:r>
          <w:r w:rsidRPr="001F2B4E">
            <w:rPr>
              <w:rFonts w:cstheme="majorBidi" w:hint="cs"/>
              <w:b/>
              <w:bCs/>
              <w:sz w:val="30"/>
              <w:szCs w:val="30"/>
              <w:rtl/>
            </w:rPr>
            <w:t>ـ</w:t>
          </w:r>
          <w:r w:rsidR="00AC071E">
            <w:rPr>
              <w:rFonts w:cstheme="majorBidi" w:hint="cs"/>
              <w:b/>
              <w:bCs/>
              <w:sz w:val="30"/>
              <w:szCs w:val="30"/>
              <w:rtl/>
            </w:rPr>
            <w:t>ــ</w:t>
          </w:r>
          <w:r w:rsidRPr="001F2B4E">
            <w:rPr>
              <w:rFonts w:cstheme="majorBidi" w:hint="cs"/>
              <w:b/>
              <w:bCs/>
              <w:sz w:val="30"/>
              <w:szCs w:val="30"/>
              <w:rtl/>
            </w:rPr>
            <w:t>ر</w:t>
          </w:r>
          <w:r w:rsidR="006D2514" w:rsidRPr="001F2B4E">
            <w:rPr>
              <w:rFonts w:cstheme="majorBidi" w:hint="cs"/>
              <w:b/>
              <w:bCs/>
              <w:sz w:val="30"/>
              <w:szCs w:val="30"/>
              <w:rtl/>
            </w:rPr>
            <w:t>َ</w:t>
          </w:r>
          <w:r w:rsidRPr="001F2B4E">
            <w:rPr>
              <w:rFonts w:cstheme="majorBidi" w:hint="cs"/>
              <w:b/>
              <w:bCs/>
              <w:sz w:val="30"/>
              <w:szCs w:val="30"/>
              <w:rtl/>
            </w:rPr>
            <w:t xml:space="preserve">ارًا </w:t>
          </w:r>
          <w:r w:rsidR="00F506D9" w:rsidRPr="001F2B4E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بـ</w:t>
          </w:r>
          <w:r w:rsidR="00AC071E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ـ</w:t>
          </w:r>
          <w:r w:rsidRPr="001F2B4E">
            <w:rPr>
              <w:b/>
              <w:bCs/>
              <w:sz w:val="30"/>
              <w:szCs w:val="30"/>
              <w:rtl/>
            </w:rPr>
            <w:t>الـبـ</w:t>
          </w:r>
          <w:r w:rsidR="001F2B4E">
            <w:rPr>
              <w:rFonts w:hint="cs"/>
              <w:b/>
              <w:bCs/>
              <w:sz w:val="30"/>
              <w:szCs w:val="30"/>
              <w:rtl/>
              <w:lang w:bidi="ar-DZ"/>
            </w:rPr>
            <w:t>ـ</w:t>
          </w:r>
          <w:r w:rsidRPr="001F2B4E">
            <w:rPr>
              <w:b/>
              <w:bCs/>
              <w:sz w:val="30"/>
              <w:szCs w:val="30"/>
              <w:rtl/>
            </w:rPr>
            <w:t>ي</w:t>
          </w:r>
          <w:r w:rsidR="001F2B4E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="00AC071E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Pr="001F2B4E">
            <w:rPr>
              <w:b/>
              <w:bCs/>
              <w:sz w:val="30"/>
              <w:szCs w:val="30"/>
              <w:rtl/>
            </w:rPr>
            <w:t>ـان</w:t>
          </w:r>
          <w:r w:rsidR="001F2B4E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="00AC071E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Pr="001F2B4E">
            <w:rPr>
              <w:b/>
              <w:bCs/>
              <w:sz w:val="30"/>
              <w:szCs w:val="30"/>
              <w:rtl/>
            </w:rPr>
            <w:t>ـ</w:t>
          </w:r>
          <w:r w:rsidRPr="001F2B4E">
            <w:rPr>
              <w:rFonts w:hint="cs"/>
              <w:b/>
              <w:bCs/>
              <w:sz w:val="30"/>
              <w:szCs w:val="30"/>
              <w:rtl/>
            </w:rPr>
            <w:t>ا</w:t>
          </w:r>
          <w:r w:rsidR="00E169FB" w:rsidRPr="001F2B4E">
            <w:rPr>
              <w:b/>
              <w:bCs/>
              <w:sz w:val="30"/>
              <w:szCs w:val="30"/>
              <w:rtl/>
            </w:rPr>
            <w:t>ت ال</w:t>
          </w:r>
          <w:r w:rsidR="00AC071E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="00E169FB" w:rsidRPr="001F2B4E">
            <w:rPr>
              <w:b/>
              <w:bCs/>
              <w:sz w:val="30"/>
              <w:szCs w:val="30"/>
              <w:rtl/>
            </w:rPr>
            <w:t>ـم</w:t>
          </w:r>
          <w:r w:rsidR="00AC071E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="00E169FB" w:rsidRPr="001F2B4E">
            <w:rPr>
              <w:b/>
              <w:bCs/>
              <w:sz w:val="30"/>
              <w:szCs w:val="30"/>
              <w:rtl/>
            </w:rPr>
            <w:t>ـحـ</w:t>
          </w:r>
          <w:r w:rsidR="00AC071E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="001F2B4E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="00E169FB" w:rsidRPr="001F2B4E">
            <w:rPr>
              <w:b/>
              <w:bCs/>
              <w:sz w:val="30"/>
              <w:szCs w:val="30"/>
              <w:rtl/>
            </w:rPr>
            <w:t>ف</w:t>
          </w:r>
          <w:r w:rsidR="00AC071E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="00E169FB" w:rsidRPr="001F2B4E">
            <w:rPr>
              <w:b/>
              <w:bCs/>
              <w:sz w:val="30"/>
              <w:szCs w:val="30"/>
              <w:rtl/>
            </w:rPr>
            <w:t>ـ</w:t>
          </w:r>
          <w:r w:rsidR="001F2B4E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="00AC071E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="00E169FB" w:rsidRPr="001F2B4E">
            <w:rPr>
              <w:b/>
              <w:bCs/>
              <w:sz w:val="30"/>
              <w:szCs w:val="30"/>
              <w:rtl/>
            </w:rPr>
            <w:t>وظـ</w:t>
          </w:r>
          <w:r w:rsidR="00AC071E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="00E169FB" w:rsidRPr="001F2B4E">
            <w:rPr>
              <w:b/>
              <w:bCs/>
              <w:sz w:val="30"/>
              <w:szCs w:val="30"/>
              <w:rtl/>
            </w:rPr>
            <w:t>ة فـي</w:t>
          </w:r>
          <w:r w:rsidR="00E169FB" w:rsidRPr="001F2B4E">
            <w:rPr>
              <w:rFonts w:hint="cs"/>
              <w:b/>
              <w:bCs/>
              <w:sz w:val="30"/>
              <w:szCs w:val="30"/>
              <w:rtl/>
            </w:rPr>
            <w:t xml:space="preserve"> </w:t>
          </w:r>
          <w:r w:rsidR="00E169FB" w:rsidRPr="001F2B4E">
            <w:rPr>
              <w:rFonts w:cstheme="majorBidi" w:hint="cs"/>
              <w:b/>
              <w:bCs/>
              <w:sz w:val="30"/>
              <w:szCs w:val="30"/>
              <w:rtl/>
            </w:rPr>
            <w:t>ال</w:t>
          </w:r>
          <w:r w:rsidR="001F2B4E">
            <w:rPr>
              <w:rFonts w:cstheme="majorBidi" w:hint="cs"/>
              <w:b/>
              <w:bCs/>
              <w:sz w:val="30"/>
              <w:szCs w:val="30"/>
              <w:rtl/>
            </w:rPr>
            <w:t>ـ</w:t>
          </w:r>
          <w:r w:rsidR="00AC071E">
            <w:rPr>
              <w:rFonts w:cstheme="majorBidi" w:hint="cs"/>
              <w:b/>
              <w:bCs/>
              <w:sz w:val="30"/>
              <w:szCs w:val="30"/>
              <w:rtl/>
            </w:rPr>
            <w:t>ـ</w:t>
          </w:r>
          <w:r w:rsidR="00E169FB" w:rsidRPr="001F2B4E">
            <w:rPr>
              <w:rFonts w:cstheme="majorBidi" w:hint="cs"/>
              <w:b/>
              <w:bCs/>
              <w:sz w:val="30"/>
              <w:szCs w:val="30"/>
              <w:rtl/>
            </w:rPr>
            <w:t>ح</w:t>
          </w:r>
          <w:r w:rsidR="00AC071E">
            <w:rPr>
              <w:rFonts w:cstheme="majorBidi" w:hint="cs"/>
              <w:b/>
              <w:bCs/>
              <w:sz w:val="30"/>
              <w:szCs w:val="30"/>
              <w:rtl/>
            </w:rPr>
            <w:t>ــــ</w:t>
          </w:r>
          <w:r w:rsidR="00E169FB" w:rsidRPr="001F2B4E">
            <w:rPr>
              <w:rFonts w:cstheme="majorBidi" w:hint="cs"/>
              <w:b/>
              <w:bCs/>
              <w:sz w:val="30"/>
              <w:szCs w:val="30"/>
              <w:rtl/>
            </w:rPr>
            <w:t>ـاس</w:t>
          </w:r>
          <w:r w:rsidR="00AC071E">
            <w:rPr>
              <w:rFonts w:cstheme="majorBidi" w:hint="cs"/>
              <w:b/>
              <w:bCs/>
              <w:sz w:val="30"/>
              <w:szCs w:val="30"/>
              <w:rtl/>
            </w:rPr>
            <w:t>ــ</w:t>
          </w:r>
          <w:r w:rsidR="00E169FB" w:rsidRPr="001F2B4E">
            <w:rPr>
              <w:rFonts w:cstheme="majorBidi" w:hint="cs"/>
              <w:b/>
              <w:bCs/>
              <w:sz w:val="30"/>
              <w:szCs w:val="30"/>
              <w:rtl/>
            </w:rPr>
            <w:t>ــوب</w:t>
          </w:r>
          <w:r w:rsidR="00E169FB" w:rsidRPr="001F2B4E">
            <w:rPr>
              <w:rFonts w:hint="cs"/>
              <w:b/>
              <w:bCs/>
              <w:sz w:val="30"/>
              <w:szCs w:val="30"/>
              <w:rtl/>
            </w:rPr>
            <w:t xml:space="preserve"> </w:t>
          </w:r>
          <w:r w:rsidRPr="001F2B4E">
            <w:rPr>
              <w:rFonts w:hint="cs"/>
              <w:b/>
              <w:bCs/>
              <w:sz w:val="30"/>
              <w:szCs w:val="30"/>
              <w:rtl/>
            </w:rPr>
            <w:t>؟</w:t>
          </w:r>
          <w:r w:rsidR="001157FF">
            <w:rPr>
              <w:rFonts w:hint="cs"/>
              <w:b/>
              <w:bCs/>
              <w:sz w:val="30"/>
              <w:szCs w:val="30"/>
              <w:rtl/>
            </w:rPr>
            <w:t xml:space="preserve"> وبـ</w:t>
          </w:r>
          <w:r w:rsidR="002367A4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="001157FF">
            <w:rPr>
              <w:rFonts w:hint="cs"/>
              <w:b/>
              <w:bCs/>
              <w:sz w:val="30"/>
              <w:szCs w:val="30"/>
              <w:rtl/>
            </w:rPr>
            <w:t xml:space="preserve">مـاذا </w:t>
          </w:r>
          <w:r w:rsidR="002367A4">
            <w:rPr>
              <w:rFonts w:hint="cs"/>
              <w:b/>
              <w:bCs/>
              <w:sz w:val="30"/>
              <w:szCs w:val="30"/>
              <w:rtl/>
            </w:rPr>
            <w:t xml:space="preserve">يــنــبـغـي </w:t>
          </w:r>
          <w:r w:rsidR="001157FF" w:rsidRPr="00042630">
            <w:rPr>
              <w:b/>
              <w:bCs/>
              <w:sz w:val="30"/>
              <w:szCs w:val="30"/>
              <w:rtl/>
            </w:rPr>
            <w:t>أَنْ نُـولِـي الاهــتـ</w:t>
          </w:r>
          <w:r w:rsidR="001157FF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="001157FF" w:rsidRPr="00042630">
            <w:rPr>
              <w:b/>
              <w:bCs/>
              <w:sz w:val="30"/>
              <w:szCs w:val="30"/>
              <w:rtl/>
            </w:rPr>
            <w:t>ـمـ</w:t>
          </w:r>
          <w:r w:rsidR="001157FF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="001157FF" w:rsidRPr="00042630">
            <w:rPr>
              <w:b/>
              <w:bCs/>
              <w:sz w:val="30"/>
              <w:szCs w:val="30"/>
              <w:rtl/>
            </w:rPr>
            <w:t xml:space="preserve">ـام أكــثــر لـضــمــان فــعـــالــيــة الـحـــاســـوب والاســتــفـــادة مِــنْـهُ لـمــدة أطـــول </w:t>
          </w:r>
          <w:r w:rsidR="002367A4">
            <w:rPr>
              <w:rFonts w:hint="cs"/>
              <w:b/>
              <w:bCs/>
              <w:sz w:val="30"/>
              <w:szCs w:val="30"/>
              <w:rtl/>
              <w:lang w:bidi="ar-DZ"/>
            </w:rPr>
            <w:t>؟</w:t>
          </w:r>
          <w:r w:rsidR="001157FF" w:rsidRPr="00042630">
            <w:rPr>
              <w:b/>
              <w:bCs/>
              <w:sz w:val="30"/>
              <w:szCs w:val="30"/>
              <w:rtl/>
            </w:rPr>
            <w:t xml:space="preserve"> </w:t>
          </w:r>
        </w:p>
        <w:p w:rsidR="00086495" w:rsidRPr="00843D25" w:rsidRDefault="00AC071E" w:rsidP="008A6500">
          <w:pPr>
            <w:pStyle w:val="Style16"/>
            <w:spacing w:line="240" w:lineRule="auto"/>
            <w:rPr>
              <w:rFonts w:cstheme="majorBidi"/>
              <w:b/>
              <w:bCs/>
              <w:sz w:val="24"/>
              <w:szCs w:val="24"/>
              <w:rtl/>
            </w:rPr>
          </w:pPr>
          <w:r w:rsidRPr="00AC071E">
            <w:rPr>
              <w:rFonts w:cstheme="majorBidi" w:hint="cs"/>
              <w:b/>
              <w:bCs/>
              <w:sz w:val="14"/>
              <w:szCs w:val="14"/>
              <w:rtl/>
            </w:rPr>
            <w:t> </w:t>
          </w:r>
        </w:p>
        <w:p w:rsidR="00ED51BA" w:rsidRDefault="00164A78" w:rsidP="00E169FB">
          <w:pPr>
            <w:pStyle w:val="Style16"/>
            <w:rPr>
              <w:rFonts w:cstheme="majorBidi"/>
              <w:b/>
              <w:bCs/>
              <w:color w:val="FF0000"/>
              <w:sz w:val="30"/>
              <w:szCs w:val="30"/>
            </w:rPr>
          </w:pPr>
          <w:r w:rsidRPr="0068195E">
            <w:rPr>
              <w:rFonts w:cstheme="majorBidi"/>
              <w:b/>
              <w:bCs/>
              <w:color w:val="FF0000"/>
              <w:sz w:val="30"/>
              <w:szCs w:val="30"/>
              <w:u w:val="single"/>
              <w:rtl/>
            </w:rPr>
            <w:t>الإجــابــة</w:t>
          </w:r>
          <w:r w:rsidRPr="0068195E">
            <w:rPr>
              <w:rFonts w:cstheme="majorBidi"/>
              <w:b/>
              <w:bCs/>
              <w:color w:val="FF0000"/>
              <w:sz w:val="30"/>
              <w:szCs w:val="30"/>
            </w:rPr>
            <w:t xml:space="preserve"> </w:t>
          </w:r>
          <w:r w:rsidRPr="0068195E">
            <w:rPr>
              <w:rFonts w:cstheme="majorBidi"/>
              <w:b/>
              <w:bCs/>
              <w:color w:val="FF0000"/>
              <w:sz w:val="30"/>
              <w:szCs w:val="30"/>
              <w:rtl/>
            </w:rPr>
            <w:t>:</w:t>
          </w:r>
        </w:p>
        <w:p w:rsidR="00CB1609" w:rsidRPr="001F2B4E" w:rsidRDefault="0068195E" w:rsidP="001306C3">
          <w:pPr>
            <w:pStyle w:val="Style16"/>
            <w:ind w:left="1896" w:hanging="540"/>
            <w:rPr>
              <w:rFonts w:cstheme="majorBidi"/>
              <w:b/>
              <w:bCs/>
              <w:sz w:val="30"/>
              <w:szCs w:val="30"/>
              <w:rtl/>
            </w:rPr>
          </w:pPr>
          <w:r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 xml:space="preserve"> </w:t>
          </w:r>
          <w:r w:rsidR="00345D2E" w:rsidRPr="00345D2E">
            <w:rPr>
              <w:rFonts w:cstheme="majorBidi"/>
              <w:b/>
              <w:bCs/>
              <w:color w:val="002060"/>
              <w:sz w:val="20"/>
              <w:szCs w:val="20"/>
            </w:rPr>
            <w:sym w:font="Symbol" w:char="F0A8"/>
          </w:r>
          <w:r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 xml:space="preserve"> </w:t>
          </w:r>
          <w:r w:rsidR="002D6697" w:rsidRPr="001F2B4E">
            <w:rPr>
              <w:rFonts w:cstheme="majorBidi" w:hint="cs"/>
              <w:b/>
              <w:bCs/>
              <w:sz w:val="30"/>
              <w:szCs w:val="30"/>
              <w:rtl/>
            </w:rPr>
            <w:t>أبــ</w:t>
          </w:r>
          <w:r w:rsidRPr="001F2B4E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ـ</w:t>
          </w:r>
          <w:r w:rsidR="002D6697" w:rsidRPr="001F2B4E">
            <w:rPr>
              <w:rFonts w:cstheme="majorBidi" w:hint="cs"/>
              <w:b/>
              <w:bCs/>
              <w:sz w:val="30"/>
              <w:szCs w:val="30"/>
              <w:rtl/>
            </w:rPr>
            <w:t>رز الأخــط</w:t>
          </w:r>
          <w:r w:rsidR="007036E5" w:rsidRPr="001F2B4E">
            <w:rPr>
              <w:rFonts w:cstheme="majorBidi" w:hint="cs"/>
              <w:b/>
              <w:bCs/>
              <w:sz w:val="30"/>
              <w:szCs w:val="30"/>
              <w:rtl/>
            </w:rPr>
            <w:t>ـ</w:t>
          </w:r>
          <w:r w:rsidR="00373568">
            <w:rPr>
              <w:rFonts w:cstheme="majorBidi" w:hint="cs"/>
              <w:b/>
              <w:bCs/>
              <w:sz w:val="30"/>
              <w:szCs w:val="30"/>
              <w:rtl/>
            </w:rPr>
            <w:t>ـ</w:t>
          </w:r>
          <w:r w:rsidR="002D6697" w:rsidRPr="001F2B4E">
            <w:rPr>
              <w:rFonts w:cstheme="majorBidi" w:hint="cs"/>
              <w:b/>
              <w:bCs/>
              <w:sz w:val="30"/>
              <w:szCs w:val="30"/>
              <w:rtl/>
            </w:rPr>
            <w:t>ـار</w:t>
          </w:r>
          <w:r w:rsidR="00CB1609" w:rsidRPr="001F2B4E">
            <w:rPr>
              <w:rFonts w:cstheme="majorBidi"/>
              <w:b/>
              <w:bCs/>
              <w:sz w:val="30"/>
              <w:szCs w:val="30"/>
            </w:rPr>
            <w:t xml:space="preserve"> </w:t>
          </w:r>
          <w:r w:rsidR="00CB1609" w:rsidRPr="001F2B4E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الـم</w:t>
          </w:r>
          <w:r w:rsidR="00AC4982" w:rsidRPr="001F2B4E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ُـ</w:t>
          </w:r>
          <w:r w:rsidR="00A264F2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ـ</w:t>
          </w:r>
          <w:r w:rsidR="00CB1609" w:rsidRPr="001F2B4E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ـت</w:t>
          </w:r>
          <w:r w:rsidR="00AC4982" w:rsidRPr="001F2B4E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َـ</w:t>
          </w:r>
          <w:r w:rsidR="00A264F2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ـ</w:t>
          </w:r>
          <w:r w:rsidR="00CB1609" w:rsidRPr="001F2B4E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ـر</w:t>
          </w:r>
          <w:r w:rsidR="00AC4982" w:rsidRPr="001F2B4E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َ</w:t>
          </w:r>
          <w:r w:rsidR="00CB1609" w:rsidRPr="001F2B4E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ب</w:t>
          </w:r>
          <w:r w:rsidR="00AC4982" w:rsidRPr="001F2B4E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ِـ</w:t>
          </w:r>
          <w:r w:rsidR="00A264F2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ـ</w:t>
          </w:r>
          <w:r w:rsidR="00CB1609" w:rsidRPr="001F2B4E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ـص</w:t>
          </w:r>
          <w:r w:rsidR="00AC4982" w:rsidRPr="001F2B4E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َ</w:t>
          </w:r>
          <w:r w:rsidR="00CB1609" w:rsidRPr="001F2B4E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 xml:space="preserve">ـة </w:t>
          </w:r>
          <w:r w:rsidR="008A16A6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بـ</w:t>
          </w:r>
          <w:r w:rsidR="00E169FB" w:rsidRPr="001F2B4E">
            <w:rPr>
              <w:b/>
              <w:bCs/>
              <w:sz w:val="30"/>
              <w:szCs w:val="30"/>
              <w:rtl/>
            </w:rPr>
            <w:t>الـ</w:t>
          </w:r>
          <w:r w:rsidR="008A16A6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="00E169FB" w:rsidRPr="001F2B4E">
            <w:rPr>
              <w:b/>
              <w:bCs/>
              <w:sz w:val="30"/>
              <w:szCs w:val="30"/>
              <w:rtl/>
            </w:rPr>
            <w:t>ب</w:t>
          </w:r>
          <w:r w:rsidR="008A16A6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="00E169FB" w:rsidRPr="001F2B4E">
            <w:rPr>
              <w:b/>
              <w:bCs/>
              <w:sz w:val="30"/>
              <w:szCs w:val="30"/>
              <w:rtl/>
            </w:rPr>
            <w:t>ـي</w:t>
          </w:r>
          <w:r w:rsidR="008A16A6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="00E169FB" w:rsidRPr="001F2B4E">
            <w:rPr>
              <w:b/>
              <w:bCs/>
              <w:sz w:val="30"/>
              <w:szCs w:val="30"/>
              <w:rtl/>
            </w:rPr>
            <w:t>ـانـ</w:t>
          </w:r>
          <w:r w:rsidR="008A16A6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="00E169FB" w:rsidRPr="001F2B4E">
            <w:rPr>
              <w:rFonts w:hint="cs"/>
              <w:b/>
              <w:bCs/>
              <w:sz w:val="30"/>
              <w:szCs w:val="30"/>
              <w:rtl/>
            </w:rPr>
            <w:t>ا</w:t>
          </w:r>
          <w:r w:rsidR="00E169FB" w:rsidRPr="001F2B4E">
            <w:rPr>
              <w:b/>
              <w:bCs/>
              <w:sz w:val="30"/>
              <w:szCs w:val="30"/>
              <w:rtl/>
            </w:rPr>
            <w:t xml:space="preserve">ت </w:t>
          </w:r>
          <w:r w:rsidR="00CB1609" w:rsidRPr="001F2B4E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هـ</w:t>
          </w:r>
          <w:r w:rsidR="00373568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ـ</w:t>
          </w:r>
          <w:r w:rsidR="00CB1609" w:rsidRPr="001F2B4E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ي</w:t>
          </w:r>
          <w:r w:rsidR="002D6697" w:rsidRPr="001F2B4E">
            <w:rPr>
              <w:rFonts w:cstheme="majorBidi" w:hint="cs"/>
              <w:b/>
              <w:bCs/>
              <w:sz w:val="30"/>
              <w:szCs w:val="30"/>
              <w:rtl/>
            </w:rPr>
            <w:t xml:space="preserve"> : </w:t>
          </w:r>
          <w:r w:rsidR="003B49AE"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</w:t>
          </w:r>
          <w:r w:rsidR="003B49AE" w:rsidRPr="00ED1E97">
            <w:rPr>
              <w:rFonts w:eastAsiaTheme="minorHAnsi" w:cstheme="majorBidi" w:hint="cs"/>
              <w:b/>
              <w:bCs/>
              <w:sz w:val="24"/>
              <w:szCs w:val="24"/>
              <w:rtl/>
              <w:lang w:eastAsia="en-US"/>
            </w:rPr>
            <w:t xml:space="preserve"> </w:t>
          </w:r>
          <w:r w:rsidR="00002C76" w:rsidRPr="001F2B4E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أو</w:t>
          </w:r>
          <w:r w:rsidR="00002C76" w:rsidRPr="001F2B4E">
            <w:rPr>
              <w:rFonts w:cstheme="majorBidi" w:hint="cs"/>
              <w:b/>
              <w:bCs/>
              <w:sz w:val="30"/>
              <w:szCs w:val="30"/>
              <w:rtl/>
            </w:rPr>
            <w:t xml:space="preserve"> </w:t>
          </w:r>
          <w:r w:rsidR="003B49AE"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</w:t>
          </w:r>
          <w:r w:rsidR="003B49AE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</w:t>
          </w:r>
          <w:r w:rsidR="003B49AE"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</w:t>
          </w:r>
          <w:r w:rsidR="003B49AE" w:rsidRPr="00ED1E97">
            <w:rPr>
              <w:rFonts w:eastAsiaTheme="minorHAnsi" w:cstheme="majorBidi" w:hint="cs"/>
              <w:b/>
              <w:bCs/>
              <w:sz w:val="24"/>
              <w:szCs w:val="24"/>
              <w:rtl/>
              <w:lang w:eastAsia="en-US"/>
            </w:rPr>
            <w:t xml:space="preserve"> </w:t>
          </w:r>
          <w:r w:rsidR="00125C6C">
            <w:rPr>
              <w:rFonts w:cstheme="majorBidi" w:hint="cs"/>
              <w:b/>
              <w:bCs/>
              <w:sz w:val="30"/>
              <w:szCs w:val="30"/>
              <w:rtl/>
            </w:rPr>
            <w:t xml:space="preserve">   </w:t>
          </w:r>
        </w:p>
        <w:p w:rsidR="00345D2E" w:rsidRPr="000041B9" w:rsidRDefault="00345D2E" w:rsidP="000041B9">
          <w:pPr>
            <w:pStyle w:val="Style16"/>
            <w:spacing w:line="240" w:lineRule="auto"/>
            <w:ind w:left="946"/>
            <w:rPr>
              <w:rFonts w:cstheme="majorBidi"/>
              <w:b/>
              <w:bCs/>
              <w:color w:val="002060"/>
              <w:sz w:val="14"/>
              <w:szCs w:val="14"/>
              <w:rtl/>
            </w:rPr>
          </w:pPr>
        </w:p>
        <w:p w:rsidR="00164A78" w:rsidRDefault="00345D2E" w:rsidP="003B49AE">
          <w:pPr>
            <w:pStyle w:val="Style16"/>
            <w:ind w:left="1716" w:hanging="360"/>
            <w:rPr>
              <w:rFonts w:cstheme="majorBidi"/>
              <w:b/>
              <w:bCs/>
              <w:sz w:val="30"/>
              <w:szCs w:val="30"/>
              <w:rtl/>
              <w:lang w:bidi="ar-DZ"/>
            </w:rPr>
          </w:pPr>
          <w:r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 xml:space="preserve"> </w:t>
          </w:r>
          <w:r w:rsidRPr="00345D2E">
            <w:rPr>
              <w:rFonts w:cstheme="majorBidi"/>
              <w:b/>
              <w:bCs/>
              <w:color w:val="002060"/>
              <w:sz w:val="20"/>
              <w:szCs w:val="20"/>
            </w:rPr>
            <w:sym w:font="Symbol" w:char="F0A8"/>
          </w:r>
          <w:r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 xml:space="preserve">  </w:t>
          </w:r>
          <w:r w:rsidR="00042630" w:rsidRPr="00042630">
            <w:rPr>
              <w:b/>
              <w:bCs/>
              <w:sz w:val="30"/>
              <w:szCs w:val="30"/>
              <w:rtl/>
            </w:rPr>
            <w:t xml:space="preserve">لـضــمــان فــعـــالــيــة الـحـــاســـوب والاســتــفـــادة مِــنْـهُ لـمــدة أطـــول </w:t>
          </w:r>
          <w:r w:rsidR="004E4BE5">
            <w:rPr>
              <w:rFonts w:hint="cs"/>
              <w:b/>
              <w:bCs/>
              <w:sz w:val="30"/>
              <w:szCs w:val="30"/>
              <w:rtl/>
              <w:lang w:bidi="ar-DZ"/>
            </w:rPr>
            <w:t>لَا بُ</w:t>
          </w:r>
          <w:r w:rsidR="004163E0">
            <w:rPr>
              <w:rFonts w:hint="cs"/>
              <w:b/>
              <w:bCs/>
              <w:sz w:val="30"/>
              <w:szCs w:val="30"/>
              <w:rtl/>
              <w:lang w:bidi="ar-DZ"/>
            </w:rPr>
            <w:t>ـ</w:t>
          </w:r>
          <w:r w:rsidR="004E4BE5">
            <w:rPr>
              <w:rFonts w:hint="cs"/>
              <w:b/>
              <w:bCs/>
              <w:sz w:val="30"/>
              <w:szCs w:val="30"/>
              <w:rtl/>
              <w:lang w:bidi="ar-DZ"/>
            </w:rPr>
            <w:t>ـ</w:t>
          </w:r>
          <w:r w:rsidR="004163E0">
            <w:rPr>
              <w:rFonts w:hint="cs"/>
              <w:b/>
              <w:bCs/>
              <w:sz w:val="30"/>
              <w:szCs w:val="30"/>
              <w:rtl/>
              <w:lang w:bidi="ar-DZ"/>
            </w:rPr>
            <w:t>ـدَّ</w:t>
          </w:r>
          <w:r w:rsidR="00042630" w:rsidRPr="00042630">
            <w:rPr>
              <w:b/>
              <w:bCs/>
              <w:sz w:val="30"/>
              <w:szCs w:val="30"/>
              <w:rtl/>
            </w:rPr>
            <w:t xml:space="preserve"> أَنْ نُـولِـي الاهــتـ</w:t>
          </w:r>
          <w:r w:rsidR="00296927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="00042630" w:rsidRPr="00042630">
            <w:rPr>
              <w:b/>
              <w:bCs/>
              <w:sz w:val="30"/>
              <w:szCs w:val="30"/>
              <w:rtl/>
            </w:rPr>
            <w:t>ـمـ</w:t>
          </w:r>
          <w:r w:rsidR="00296927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="00042630" w:rsidRPr="00042630">
            <w:rPr>
              <w:b/>
              <w:bCs/>
              <w:sz w:val="30"/>
              <w:szCs w:val="30"/>
              <w:rtl/>
            </w:rPr>
            <w:t xml:space="preserve">ـام أكــثــر </w:t>
          </w:r>
          <w:r w:rsidR="00042630">
            <w:rPr>
              <w:rFonts w:hint="cs"/>
              <w:b/>
              <w:bCs/>
              <w:sz w:val="30"/>
              <w:szCs w:val="30"/>
              <w:rtl/>
            </w:rPr>
            <w:t>بــ  :</w:t>
          </w:r>
          <w:r w:rsidR="00042630" w:rsidRPr="00042630">
            <w:rPr>
              <w:b/>
              <w:bCs/>
              <w:sz w:val="30"/>
              <w:szCs w:val="30"/>
              <w:rtl/>
            </w:rPr>
            <w:t xml:space="preserve"> </w:t>
          </w:r>
          <w:r w:rsidR="00042630">
            <w:rPr>
              <w:rFonts w:hint="cs"/>
              <w:b/>
              <w:bCs/>
              <w:sz w:val="30"/>
              <w:szCs w:val="30"/>
              <w:rtl/>
            </w:rPr>
            <w:t xml:space="preserve"> </w:t>
          </w:r>
          <w:r w:rsidR="003B49AE"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 w:rsidR="003B49AE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</w:t>
          </w:r>
          <w:r w:rsidR="003B49AE"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</w:t>
          </w:r>
          <w:r w:rsidR="003B49AE">
            <w:rPr>
              <w:rFonts w:cstheme="majorBidi" w:hint="cs"/>
              <w:sz w:val="24"/>
              <w:szCs w:val="24"/>
              <w:rtl/>
              <w:lang w:bidi="ar-DZ"/>
            </w:rPr>
            <w:t xml:space="preserve"> </w:t>
          </w:r>
          <w:r w:rsidR="00A369E3" w:rsidRPr="001F2B4E">
            <w:rPr>
              <w:rFonts w:cstheme="majorBidi"/>
              <w:b/>
              <w:bCs/>
              <w:sz w:val="30"/>
              <w:szCs w:val="30"/>
              <w:rtl/>
              <w:lang w:bidi="ar-DZ"/>
            </w:rPr>
            <w:t>.</w:t>
          </w:r>
        </w:p>
        <w:p w:rsidR="00E169FB" w:rsidRDefault="00E169FB" w:rsidP="00E169FB">
          <w:pPr>
            <w:pStyle w:val="Style16"/>
            <w:jc w:val="center"/>
            <w:rPr>
              <w:rFonts w:cstheme="majorBidi"/>
              <w:b/>
              <w:bCs/>
              <w:color w:val="002060"/>
              <w:sz w:val="22"/>
              <w:szCs w:val="22"/>
              <w:rtl/>
              <w:lang w:bidi="ar-DZ"/>
            </w:rPr>
          </w:pPr>
        </w:p>
        <w:p w:rsidR="00E06C60" w:rsidRDefault="00E06C60" w:rsidP="00E169FB">
          <w:pPr>
            <w:pStyle w:val="Style16"/>
            <w:jc w:val="center"/>
            <w:rPr>
              <w:rFonts w:cstheme="majorBidi"/>
              <w:b/>
              <w:bCs/>
              <w:color w:val="002060"/>
              <w:sz w:val="22"/>
              <w:szCs w:val="22"/>
              <w:lang w:bidi="ar-DZ"/>
            </w:rPr>
          </w:pPr>
        </w:p>
        <w:p w:rsidR="00D36EA2" w:rsidRDefault="00E06C60" w:rsidP="00E169FB">
          <w:pPr>
            <w:pStyle w:val="Style16"/>
            <w:jc w:val="center"/>
            <w:rPr>
              <w:rFonts w:cstheme="majorBidi"/>
              <w:b/>
              <w:bCs/>
              <w:color w:val="002060"/>
              <w:sz w:val="22"/>
              <w:szCs w:val="22"/>
              <w:lang w:bidi="ar-DZ"/>
            </w:rPr>
          </w:pPr>
          <w:r>
            <w:rPr>
              <w:rFonts w:cstheme="majorBidi"/>
              <w:b/>
              <w:bCs/>
              <w:noProof/>
              <w:color w:val="002060"/>
              <w:sz w:val="22"/>
              <w:szCs w:val="22"/>
            </w:rPr>
            <w:drawing>
              <wp:inline distT="0" distB="0" distL="0" distR="0" wp14:anchorId="6B2EB06A" wp14:editId="7932B5A3">
                <wp:extent cx="6094421" cy="3240000"/>
                <wp:effectExtent l="19050" t="19050" r="20955" b="17780"/>
                <wp:docPr id="7" name="Imag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rotection .p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4421" cy="3240000"/>
                        </a:xfrm>
                        <a:prstGeom prst="rect">
                          <a:avLst/>
                        </a:prstGeom>
                        <a:ln w="12700" cap="sq" cmpd="thickThin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innerShdw blurRad="76200">
                            <a:srgbClr val="000000"/>
                          </a:innerShdw>
                        </a:effectLst>
                      </pic:spPr>
                    </pic:pic>
                  </a:graphicData>
                </a:graphic>
              </wp:inline>
            </w:drawing>
          </w:r>
        </w:p>
        <w:p w:rsidR="00D36EA2" w:rsidRDefault="00D36EA2" w:rsidP="00E169FB">
          <w:pPr>
            <w:pStyle w:val="Style16"/>
            <w:jc w:val="center"/>
            <w:rPr>
              <w:rFonts w:cstheme="majorBidi"/>
              <w:b/>
              <w:bCs/>
              <w:color w:val="002060"/>
              <w:sz w:val="22"/>
              <w:szCs w:val="22"/>
              <w:rtl/>
              <w:lang w:bidi="ar-DZ"/>
            </w:rPr>
          </w:pPr>
        </w:p>
        <w:p w:rsidR="00E169FB" w:rsidRDefault="00E169FB" w:rsidP="00E169FB">
          <w:pPr>
            <w:pStyle w:val="Style16"/>
            <w:jc w:val="center"/>
            <w:rPr>
              <w:rFonts w:cstheme="majorBidi"/>
              <w:b/>
              <w:bCs/>
              <w:color w:val="002060"/>
              <w:sz w:val="22"/>
              <w:szCs w:val="22"/>
              <w:rtl/>
              <w:lang w:bidi="ar-DZ"/>
            </w:rPr>
          </w:pPr>
        </w:p>
        <w:p w:rsidR="006D4216" w:rsidRDefault="006D4216" w:rsidP="006D4216">
          <w:pPr>
            <w:pStyle w:val="Style16"/>
            <w:spacing w:line="240" w:lineRule="auto"/>
            <w:rPr>
              <w:rFonts w:cstheme="majorBidi"/>
              <w:sz w:val="18"/>
              <w:szCs w:val="18"/>
            </w:rPr>
          </w:pPr>
        </w:p>
        <w:p w:rsidR="004D028B" w:rsidRDefault="004D028B" w:rsidP="006D4216">
          <w:pPr>
            <w:pStyle w:val="Style16"/>
            <w:spacing w:line="240" w:lineRule="auto"/>
            <w:rPr>
              <w:rFonts w:cstheme="majorBidi"/>
              <w:sz w:val="18"/>
              <w:szCs w:val="18"/>
              <w:rtl/>
            </w:rPr>
            <w:sectPr w:rsidR="004D028B" w:rsidSect="004D028B">
              <w:headerReference w:type="default" r:id="rId10"/>
              <w:footerReference w:type="default" r:id="rId11"/>
              <w:footerReference w:type="first" r:id="rId12"/>
              <w:pgSz w:w="11906" w:h="16838" w:code="9"/>
              <w:pgMar w:top="624" w:right="566" w:bottom="1021" w:left="624" w:header="0" w:footer="0" w:gutter="0"/>
              <w:pgNumType w:fmt="arabicAbjad" w:start="1"/>
              <w:cols w:space="720"/>
              <w:formProt w:val="0"/>
              <w:bidi/>
              <w:docGrid w:linePitch="326" w:charSpace="-6145"/>
            </w:sectPr>
          </w:pPr>
        </w:p>
        <w:p w:rsidR="00BA2CCC" w:rsidRPr="00BA2CCC" w:rsidRDefault="00BA2CCC" w:rsidP="00BA2CCC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p w:rsidR="00885903" w:rsidRPr="003564C1" w:rsidRDefault="00885903" w:rsidP="00885903">
          <w:pPr>
            <w:pStyle w:val="Style16"/>
            <w:rPr>
              <w:b/>
              <w:bCs/>
              <w:color w:val="FF0000"/>
              <w:sz w:val="32"/>
              <w:szCs w:val="32"/>
            </w:rPr>
          </w:pP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الــمــجـــــال الــتَــــعَـــــلُـــــــمِـــي : بـــيـــئــة الــتـ</w:t>
          </w:r>
          <w:r w:rsidR="00FD40B2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ـعـ</w:t>
          </w:r>
          <w:r w:rsidR="00FD40B2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ــــامـــل مـع الــحـــاســـوب</w:t>
          </w:r>
        </w:p>
        <w:p w:rsidR="00885903" w:rsidRPr="003564C1" w:rsidRDefault="00885903" w:rsidP="00885903">
          <w:pPr>
            <w:pStyle w:val="Style16"/>
            <w:rPr>
              <w:b/>
              <w:bCs/>
              <w:color w:val="FF0000"/>
              <w:sz w:val="32"/>
              <w:szCs w:val="32"/>
              <w:rtl/>
            </w:rPr>
          </w:pP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الــوحـــــدة الــتـــعـــلـــيــــمـــيـــة :</w:t>
          </w:r>
          <w:r w:rsidRPr="003564C1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</w:t>
          </w:r>
          <w:r w:rsidR="00FD40B2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BA2CCC" w:rsidRPr="00BA2CCC" w:rsidRDefault="00BA2CCC" w:rsidP="00BA2CCC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p w:rsidR="003D6D5E" w:rsidRPr="003D6D5E" w:rsidRDefault="003D6D5E" w:rsidP="003D6D5E">
          <w:pPr>
            <w:pStyle w:val="Style16"/>
            <w:spacing w:line="420" w:lineRule="auto"/>
            <w:ind w:left="227"/>
            <w:rPr>
              <w:rFonts w:cstheme="majorBidi"/>
              <w:b/>
              <w:bCs/>
              <w:color w:val="FF0000"/>
              <w:rtl/>
            </w:rPr>
          </w:pPr>
          <w:r w:rsidRPr="003D6D5E">
            <w:rPr>
              <w:rFonts w:cstheme="majorBidi"/>
              <w:b/>
              <w:bCs/>
              <w:color w:val="FF0000"/>
              <w:u w:val="single"/>
              <w:rtl/>
            </w:rPr>
            <w:t>الإشـكـالـيـة</w:t>
          </w:r>
          <w:r w:rsidRPr="003D6D5E">
            <w:rPr>
              <w:rFonts w:cstheme="majorBidi"/>
              <w:b/>
              <w:bCs/>
              <w:color w:val="FF0000"/>
              <w:rtl/>
            </w:rPr>
            <w:t xml:space="preserve"> : </w:t>
          </w:r>
        </w:p>
        <w:p w:rsidR="003D6D5E" w:rsidRPr="003D6D5E" w:rsidRDefault="003D6D5E" w:rsidP="00900D3B">
          <w:pPr>
            <w:pStyle w:val="Style16"/>
            <w:spacing w:line="348" w:lineRule="auto"/>
            <w:ind w:left="227"/>
            <w:rPr>
              <w:b/>
              <w:bCs/>
              <w:rtl/>
            </w:rPr>
          </w:pPr>
          <w:r w:rsidRPr="003D6D5E">
            <w:rPr>
              <w:rFonts w:cstheme="majorBidi" w:hint="cs"/>
              <w:b/>
              <w:bCs/>
              <w:rtl/>
            </w:rPr>
            <w:t xml:space="preserve">مــا هــي الأخـــطـــار الّـتـي قَــدْ تُــلْــحِــقُ أضــــرَارًا </w:t>
          </w:r>
          <w:r w:rsidRPr="003D6D5E">
            <w:rPr>
              <w:rFonts w:cstheme="majorBidi" w:hint="cs"/>
              <w:b/>
              <w:bCs/>
              <w:rtl/>
              <w:lang w:bidi="ar-DZ"/>
            </w:rPr>
            <w:t>بــ</w:t>
          </w:r>
          <w:r w:rsidRPr="003D6D5E">
            <w:rPr>
              <w:b/>
              <w:bCs/>
              <w:rtl/>
            </w:rPr>
            <w:t>الـبـ</w:t>
          </w:r>
          <w:r w:rsidRPr="003D6D5E">
            <w:rPr>
              <w:rFonts w:hint="cs"/>
              <w:b/>
              <w:bCs/>
              <w:rtl/>
              <w:lang w:bidi="ar-DZ"/>
            </w:rPr>
            <w:t>ـ</w:t>
          </w:r>
          <w:r w:rsidRPr="003D6D5E">
            <w:rPr>
              <w:b/>
              <w:bCs/>
              <w:rtl/>
            </w:rPr>
            <w:t>ي</w:t>
          </w:r>
          <w:r w:rsidRPr="003D6D5E">
            <w:rPr>
              <w:rFonts w:hint="cs"/>
              <w:b/>
              <w:bCs/>
              <w:rtl/>
            </w:rPr>
            <w:t>ــ</w:t>
          </w:r>
          <w:r w:rsidRPr="003D6D5E">
            <w:rPr>
              <w:b/>
              <w:bCs/>
              <w:rtl/>
            </w:rPr>
            <w:t>ـان</w:t>
          </w:r>
          <w:r w:rsidRPr="003D6D5E">
            <w:rPr>
              <w:rFonts w:hint="cs"/>
              <w:b/>
              <w:bCs/>
              <w:rtl/>
            </w:rPr>
            <w:t>ــ</w:t>
          </w:r>
          <w:r w:rsidRPr="003D6D5E">
            <w:rPr>
              <w:b/>
              <w:bCs/>
              <w:rtl/>
            </w:rPr>
            <w:t>ـ</w:t>
          </w:r>
          <w:r w:rsidRPr="003D6D5E">
            <w:rPr>
              <w:rFonts w:hint="cs"/>
              <w:b/>
              <w:bCs/>
              <w:rtl/>
            </w:rPr>
            <w:t>ا</w:t>
          </w:r>
          <w:r w:rsidRPr="003D6D5E">
            <w:rPr>
              <w:b/>
              <w:bCs/>
              <w:rtl/>
            </w:rPr>
            <w:t>ت ال</w:t>
          </w:r>
          <w:r w:rsidRPr="003D6D5E">
            <w:rPr>
              <w:rFonts w:hint="cs"/>
              <w:b/>
              <w:bCs/>
              <w:rtl/>
            </w:rPr>
            <w:t>ـ</w:t>
          </w:r>
          <w:r w:rsidRPr="003D6D5E">
            <w:rPr>
              <w:b/>
              <w:bCs/>
              <w:rtl/>
            </w:rPr>
            <w:t>ـم</w:t>
          </w:r>
          <w:r w:rsidRPr="003D6D5E">
            <w:rPr>
              <w:rFonts w:hint="cs"/>
              <w:b/>
              <w:bCs/>
              <w:rtl/>
            </w:rPr>
            <w:t>ـ</w:t>
          </w:r>
          <w:r w:rsidRPr="003D6D5E">
            <w:rPr>
              <w:b/>
              <w:bCs/>
              <w:rtl/>
            </w:rPr>
            <w:t>ـحـ</w:t>
          </w:r>
          <w:r w:rsidRPr="003D6D5E">
            <w:rPr>
              <w:rFonts w:hint="cs"/>
              <w:b/>
              <w:bCs/>
              <w:rtl/>
            </w:rPr>
            <w:t>ــ</w:t>
          </w:r>
          <w:r w:rsidRPr="003D6D5E">
            <w:rPr>
              <w:b/>
              <w:bCs/>
              <w:rtl/>
            </w:rPr>
            <w:t>ف</w:t>
          </w:r>
          <w:r w:rsidRPr="003D6D5E">
            <w:rPr>
              <w:rFonts w:hint="cs"/>
              <w:b/>
              <w:bCs/>
              <w:rtl/>
            </w:rPr>
            <w:t>ـ</w:t>
          </w:r>
          <w:r w:rsidRPr="003D6D5E">
            <w:rPr>
              <w:b/>
              <w:bCs/>
              <w:rtl/>
            </w:rPr>
            <w:t>ـ</w:t>
          </w:r>
          <w:r w:rsidRPr="003D6D5E">
            <w:rPr>
              <w:rFonts w:hint="cs"/>
              <w:b/>
              <w:bCs/>
              <w:rtl/>
            </w:rPr>
            <w:t>ــ</w:t>
          </w:r>
          <w:r w:rsidRPr="003D6D5E">
            <w:rPr>
              <w:b/>
              <w:bCs/>
              <w:rtl/>
            </w:rPr>
            <w:t>وظـ</w:t>
          </w:r>
          <w:r w:rsidRPr="003D6D5E">
            <w:rPr>
              <w:rFonts w:hint="cs"/>
              <w:b/>
              <w:bCs/>
              <w:rtl/>
            </w:rPr>
            <w:t>ـ</w:t>
          </w:r>
          <w:r w:rsidRPr="003D6D5E">
            <w:rPr>
              <w:b/>
              <w:bCs/>
              <w:rtl/>
            </w:rPr>
            <w:t>ة فـي</w:t>
          </w:r>
          <w:r w:rsidRPr="003D6D5E">
            <w:rPr>
              <w:rFonts w:hint="cs"/>
              <w:b/>
              <w:bCs/>
              <w:rtl/>
            </w:rPr>
            <w:t xml:space="preserve"> </w:t>
          </w:r>
          <w:r w:rsidRPr="003D6D5E">
            <w:rPr>
              <w:rFonts w:cstheme="majorBidi" w:hint="cs"/>
              <w:b/>
              <w:bCs/>
              <w:rtl/>
            </w:rPr>
            <w:t>الــحـــــاســــوب</w:t>
          </w:r>
          <w:r w:rsidRPr="003D6D5E">
            <w:rPr>
              <w:rFonts w:hint="cs"/>
              <w:b/>
              <w:bCs/>
              <w:rtl/>
            </w:rPr>
            <w:t xml:space="preserve"> ؟ وبــمـاذا يــنــبـغـي </w:t>
          </w:r>
          <w:r w:rsidRPr="003D6D5E">
            <w:rPr>
              <w:b/>
              <w:bCs/>
              <w:rtl/>
            </w:rPr>
            <w:t>أَنْ نُـولِـي الاهــتـ</w:t>
          </w:r>
          <w:r w:rsidRPr="003D6D5E">
            <w:rPr>
              <w:rFonts w:hint="cs"/>
              <w:b/>
              <w:bCs/>
              <w:rtl/>
            </w:rPr>
            <w:t>ـ</w:t>
          </w:r>
          <w:r w:rsidRPr="003D6D5E">
            <w:rPr>
              <w:b/>
              <w:bCs/>
              <w:rtl/>
            </w:rPr>
            <w:t>ـمـ</w:t>
          </w:r>
          <w:r w:rsidRPr="003D6D5E">
            <w:rPr>
              <w:rFonts w:hint="cs"/>
              <w:b/>
              <w:bCs/>
              <w:rtl/>
            </w:rPr>
            <w:t>ـ</w:t>
          </w:r>
          <w:r w:rsidRPr="003D6D5E">
            <w:rPr>
              <w:b/>
              <w:bCs/>
              <w:rtl/>
            </w:rPr>
            <w:t xml:space="preserve">ـام أكــثــر لـضــمــان فــعـــالــيــة الـحـــاســـوب والاســتــفـــادة مِــنْـهُ لـمــدة أطـــول </w:t>
          </w:r>
          <w:r w:rsidRPr="003D6D5E">
            <w:rPr>
              <w:rFonts w:hint="cs"/>
              <w:b/>
              <w:bCs/>
              <w:rtl/>
              <w:lang w:bidi="ar-DZ"/>
            </w:rPr>
            <w:t>؟</w:t>
          </w:r>
          <w:r w:rsidRPr="003D6D5E">
            <w:rPr>
              <w:b/>
              <w:bCs/>
              <w:rtl/>
            </w:rPr>
            <w:t xml:space="preserve"> </w:t>
          </w:r>
        </w:p>
        <w:p w:rsidR="003D6D5E" w:rsidRPr="00BA2CCC" w:rsidRDefault="003D6D5E" w:rsidP="003D6D5E">
          <w:pPr>
            <w:pStyle w:val="Style16"/>
            <w:spacing w:line="240" w:lineRule="auto"/>
            <w:rPr>
              <w:rFonts w:cstheme="majorBidi"/>
              <w:b/>
              <w:bCs/>
              <w:sz w:val="22"/>
              <w:szCs w:val="22"/>
              <w:rtl/>
            </w:rPr>
          </w:pPr>
          <w:r w:rsidRPr="00AC071E">
            <w:rPr>
              <w:rFonts w:cstheme="majorBidi" w:hint="cs"/>
              <w:b/>
              <w:bCs/>
              <w:sz w:val="14"/>
              <w:szCs w:val="14"/>
              <w:rtl/>
            </w:rPr>
            <w:t> </w:t>
          </w:r>
        </w:p>
        <w:p w:rsidR="003D6D5E" w:rsidRPr="003D6D5E" w:rsidRDefault="003D6D5E" w:rsidP="003D6D5E">
          <w:pPr>
            <w:pStyle w:val="Style16"/>
            <w:rPr>
              <w:rFonts w:cstheme="majorBidi"/>
              <w:b/>
              <w:bCs/>
              <w:color w:val="FF0000"/>
            </w:rPr>
          </w:pPr>
          <w:r w:rsidRPr="003D6D5E">
            <w:rPr>
              <w:rFonts w:cstheme="majorBidi"/>
              <w:b/>
              <w:bCs/>
              <w:color w:val="FF0000"/>
              <w:u w:val="single"/>
              <w:rtl/>
            </w:rPr>
            <w:t>الإجــابــة</w:t>
          </w:r>
          <w:r w:rsidRPr="003D6D5E">
            <w:rPr>
              <w:rFonts w:cstheme="majorBidi"/>
              <w:b/>
              <w:bCs/>
              <w:color w:val="FF0000"/>
            </w:rPr>
            <w:t xml:space="preserve"> </w:t>
          </w:r>
          <w:r w:rsidRPr="003D6D5E">
            <w:rPr>
              <w:rFonts w:cstheme="majorBidi"/>
              <w:b/>
              <w:bCs/>
              <w:color w:val="FF0000"/>
              <w:rtl/>
            </w:rPr>
            <w:t>:</w:t>
          </w:r>
        </w:p>
        <w:p w:rsidR="003D6D5E" w:rsidRPr="003D6D5E" w:rsidRDefault="003D6D5E" w:rsidP="00FC0521">
          <w:pPr>
            <w:pStyle w:val="Style16"/>
            <w:spacing w:line="348" w:lineRule="auto"/>
            <w:ind w:left="1894" w:hanging="539"/>
            <w:rPr>
              <w:rFonts w:cstheme="majorBidi"/>
              <w:b/>
              <w:bCs/>
              <w:rtl/>
            </w:rPr>
          </w:pPr>
          <w:r w:rsidRPr="003D6D5E">
            <w:rPr>
              <w:rFonts w:cstheme="majorBidi" w:hint="cs"/>
              <w:b/>
              <w:bCs/>
              <w:color w:val="002060"/>
              <w:rtl/>
            </w:rPr>
            <w:t xml:space="preserve"> </w:t>
          </w:r>
          <w:r w:rsidRPr="003D6D5E">
            <w:rPr>
              <w:rFonts w:cstheme="majorBidi"/>
              <w:b/>
              <w:bCs/>
              <w:color w:val="002060"/>
              <w:sz w:val="18"/>
              <w:szCs w:val="18"/>
            </w:rPr>
            <w:sym w:font="Symbol" w:char="F0A8"/>
          </w:r>
          <w:r w:rsidRPr="003D6D5E">
            <w:rPr>
              <w:rFonts w:cstheme="majorBidi" w:hint="cs"/>
              <w:b/>
              <w:bCs/>
              <w:color w:val="002060"/>
              <w:rtl/>
            </w:rPr>
            <w:t xml:space="preserve"> </w:t>
          </w:r>
          <w:r w:rsidRPr="003D6D5E">
            <w:rPr>
              <w:rFonts w:cstheme="majorBidi" w:hint="cs"/>
              <w:b/>
              <w:bCs/>
              <w:rtl/>
            </w:rPr>
            <w:t>أ</w:t>
          </w:r>
          <w:r w:rsidR="00271D27">
            <w:rPr>
              <w:rFonts w:cstheme="majorBidi" w:hint="cs"/>
              <w:b/>
              <w:bCs/>
              <w:rtl/>
            </w:rPr>
            <w:t>َ</w:t>
          </w:r>
          <w:r w:rsidRPr="003D6D5E">
            <w:rPr>
              <w:rFonts w:cstheme="majorBidi" w:hint="cs"/>
              <w:b/>
              <w:bCs/>
              <w:rtl/>
            </w:rPr>
            <w:t>ب</w:t>
          </w:r>
          <w:r w:rsidR="00271D27">
            <w:rPr>
              <w:rFonts w:cstheme="majorBidi" w:hint="cs"/>
              <w:b/>
              <w:bCs/>
              <w:rtl/>
            </w:rPr>
            <w:t>ْ</w:t>
          </w:r>
          <w:r w:rsidRPr="003D6D5E">
            <w:rPr>
              <w:rFonts w:cstheme="majorBidi" w:hint="cs"/>
              <w:b/>
              <w:bCs/>
              <w:rtl/>
            </w:rPr>
            <w:t>ــ</w:t>
          </w:r>
          <w:r w:rsidRPr="003D6D5E">
            <w:rPr>
              <w:rFonts w:cstheme="majorBidi" w:hint="cs"/>
              <w:b/>
              <w:bCs/>
              <w:rtl/>
              <w:lang w:bidi="ar-DZ"/>
            </w:rPr>
            <w:t>ـ</w:t>
          </w:r>
          <w:r w:rsidRPr="003D6D5E">
            <w:rPr>
              <w:rFonts w:cstheme="majorBidi" w:hint="cs"/>
              <w:b/>
              <w:bCs/>
              <w:rtl/>
            </w:rPr>
            <w:t>ر</w:t>
          </w:r>
          <w:r w:rsidR="00271D27">
            <w:rPr>
              <w:rFonts w:cstheme="majorBidi" w:hint="cs"/>
              <w:b/>
              <w:bCs/>
              <w:rtl/>
            </w:rPr>
            <w:t>َ</w:t>
          </w:r>
          <w:r w:rsidRPr="003D6D5E">
            <w:rPr>
              <w:rFonts w:cstheme="majorBidi" w:hint="cs"/>
              <w:b/>
              <w:bCs/>
              <w:rtl/>
            </w:rPr>
            <w:t>ز</w:t>
          </w:r>
          <w:r w:rsidR="00271D27">
            <w:rPr>
              <w:rFonts w:cstheme="majorBidi" w:hint="cs"/>
              <w:b/>
              <w:bCs/>
              <w:rtl/>
            </w:rPr>
            <w:t>ُ</w:t>
          </w:r>
          <w:r w:rsidRPr="003D6D5E">
            <w:rPr>
              <w:rFonts w:cstheme="majorBidi" w:hint="cs"/>
              <w:b/>
              <w:bCs/>
              <w:rtl/>
            </w:rPr>
            <w:t xml:space="preserve"> الأ</w:t>
          </w:r>
          <w:r w:rsidR="00271D27">
            <w:rPr>
              <w:rFonts w:cstheme="majorBidi" w:hint="cs"/>
              <w:b/>
              <w:bCs/>
              <w:rtl/>
            </w:rPr>
            <w:t>َ</w:t>
          </w:r>
          <w:r w:rsidRPr="003D6D5E">
            <w:rPr>
              <w:rFonts w:cstheme="majorBidi" w:hint="cs"/>
              <w:b/>
              <w:bCs/>
              <w:rtl/>
            </w:rPr>
            <w:t>خ</w:t>
          </w:r>
          <w:r w:rsidR="00271D27">
            <w:rPr>
              <w:rFonts w:cstheme="majorBidi" w:hint="cs"/>
              <w:b/>
              <w:bCs/>
              <w:rtl/>
            </w:rPr>
            <w:t>ْ</w:t>
          </w:r>
          <w:r w:rsidRPr="003D6D5E">
            <w:rPr>
              <w:rFonts w:cstheme="majorBidi" w:hint="cs"/>
              <w:b/>
              <w:bCs/>
              <w:rtl/>
            </w:rPr>
            <w:t>ــط</w:t>
          </w:r>
          <w:r w:rsidR="00271D27">
            <w:rPr>
              <w:rFonts w:cstheme="majorBidi" w:hint="cs"/>
              <w:b/>
              <w:bCs/>
              <w:rtl/>
            </w:rPr>
            <w:t>َ</w:t>
          </w:r>
          <w:r w:rsidRPr="003D6D5E">
            <w:rPr>
              <w:rFonts w:cstheme="majorBidi" w:hint="cs"/>
              <w:b/>
              <w:bCs/>
              <w:rtl/>
            </w:rPr>
            <w:t>ـــار</w:t>
          </w:r>
          <w:r w:rsidR="00271D27">
            <w:rPr>
              <w:rFonts w:cstheme="majorBidi" w:hint="cs"/>
              <w:b/>
              <w:bCs/>
              <w:rtl/>
            </w:rPr>
            <w:t>ِ</w:t>
          </w:r>
          <w:r w:rsidRPr="003D6D5E">
            <w:rPr>
              <w:rFonts w:cstheme="majorBidi"/>
              <w:b/>
              <w:bCs/>
            </w:rPr>
            <w:t xml:space="preserve"> </w:t>
          </w:r>
          <w:r w:rsidR="001857CB">
            <w:rPr>
              <w:rFonts w:cstheme="majorBidi" w:hint="cs"/>
              <w:b/>
              <w:bCs/>
              <w:rtl/>
              <w:lang w:bidi="ar-DZ"/>
            </w:rPr>
            <w:t>الـمُــتَــرَبِـ</w:t>
          </w:r>
          <w:r w:rsidRPr="003D6D5E">
            <w:rPr>
              <w:rFonts w:cstheme="majorBidi" w:hint="cs"/>
              <w:b/>
              <w:bCs/>
              <w:rtl/>
              <w:lang w:bidi="ar-DZ"/>
            </w:rPr>
            <w:t>ـصَـة</w:t>
          </w:r>
          <w:r w:rsidR="00271D27">
            <w:rPr>
              <w:rFonts w:cstheme="majorBidi" w:hint="cs"/>
              <w:b/>
              <w:bCs/>
              <w:rtl/>
              <w:lang w:bidi="ar-DZ"/>
            </w:rPr>
            <w:t>ِ</w:t>
          </w:r>
          <w:r w:rsidRPr="003D6D5E">
            <w:rPr>
              <w:rFonts w:cstheme="majorBidi" w:hint="cs"/>
              <w:b/>
              <w:bCs/>
              <w:rtl/>
              <w:lang w:bidi="ar-DZ"/>
            </w:rPr>
            <w:t xml:space="preserve"> ب</w:t>
          </w:r>
          <w:r w:rsidR="00271D27">
            <w:rPr>
              <w:rFonts w:cstheme="majorBidi" w:hint="cs"/>
              <w:b/>
              <w:bCs/>
              <w:rtl/>
              <w:lang w:bidi="ar-DZ"/>
            </w:rPr>
            <w:t>ِ</w:t>
          </w:r>
          <w:r w:rsidRPr="003D6D5E">
            <w:rPr>
              <w:rFonts w:cstheme="majorBidi" w:hint="cs"/>
              <w:b/>
              <w:bCs/>
              <w:rtl/>
              <w:lang w:bidi="ar-DZ"/>
            </w:rPr>
            <w:t>ـ</w:t>
          </w:r>
          <w:r w:rsidRPr="003D6D5E">
            <w:rPr>
              <w:b/>
              <w:bCs/>
              <w:rtl/>
            </w:rPr>
            <w:t>الـ</w:t>
          </w:r>
          <w:r w:rsidRPr="003D6D5E">
            <w:rPr>
              <w:rFonts w:hint="cs"/>
              <w:b/>
              <w:bCs/>
              <w:rtl/>
            </w:rPr>
            <w:t>ـ</w:t>
          </w:r>
          <w:r w:rsidRPr="003D6D5E">
            <w:rPr>
              <w:b/>
              <w:bCs/>
              <w:rtl/>
            </w:rPr>
            <w:t>ب</w:t>
          </w:r>
          <w:r w:rsidR="00271D27">
            <w:rPr>
              <w:rFonts w:hint="cs"/>
              <w:b/>
              <w:bCs/>
              <w:rtl/>
            </w:rPr>
            <w:t>َ</w:t>
          </w:r>
          <w:r w:rsidRPr="003D6D5E">
            <w:rPr>
              <w:rFonts w:hint="cs"/>
              <w:b/>
              <w:bCs/>
              <w:rtl/>
            </w:rPr>
            <w:t>ـ</w:t>
          </w:r>
          <w:r w:rsidRPr="003D6D5E">
            <w:rPr>
              <w:b/>
              <w:bCs/>
              <w:rtl/>
            </w:rPr>
            <w:t>ـي</w:t>
          </w:r>
          <w:r w:rsidR="00271D27">
            <w:rPr>
              <w:rFonts w:hint="cs"/>
              <w:b/>
              <w:bCs/>
              <w:rtl/>
            </w:rPr>
            <w:t>َ</w:t>
          </w:r>
          <w:r w:rsidRPr="003D6D5E">
            <w:rPr>
              <w:rFonts w:hint="cs"/>
              <w:b/>
              <w:bCs/>
              <w:rtl/>
            </w:rPr>
            <w:t>ـ</w:t>
          </w:r>
          <w:r w:rsidRPr="003D6D5E">
            <w:rPr>
              <w:b/>
              <w:bCs/>
              <w:rtl/>
            </w:rPr>
            <w:t>ـان</w:t>
          </w:r>
          <w:r w:rsidR="00271D27">
            <w:rPr>
              <w:rFonts w:hint="cs"/>
              <w:b/>
              <w:bCs/>
              <w:rtl/>
            </w:rPr>
            <w:t>َ</w:t>
          </w:r>
          <w:r w:rsidRPr="003D6D5E">
            <w:rPr>
              <w:b/>
              <w:bCs/>
              <w:rtl/>
            </w:rPr>
            <w:t>ـ</w:t>
          </w:r>
          <w:r w:rsidRPr="003D6D5E">
            <w:rPr>
              <w:rFonts w:hint="cs"/>
              <w:b/>
              <w:bCs/>
              <w:rtl/>
            </w:rPr>
            <w:t>ـا</w:t>
          </w:r>
          <w:r w:rsidRPr="003D6D5E">
            <w:rPr>
              <w:b/>
              <w:bCs/>
              <w:rtl/>
            </w:rPr>
            <w:t>ت</w:t>
          </w:r>
          <w:r w:rsidR="00271D27">
            <w:rPr>
              <w:rFonts w:hint="cs"/>
              <w:b/>
              <w:bCs/>
              <w:rtl/>
            </w:rPr>
            <w:t>ِ</w:t>
          </w:r>
          <w:r w:rsidRPr="003D6D5E">
            <w:rPr>
              <w:b/>
              <w:bCs/>
              <w:rtl/>
            </w:rPr>
            <w:t xml:space="preserve"> </w:t>
          </w:r>
          <w:r w:rsidR="00271D27">
            <w:rPr>
              <w:rFonts w:cstheme="majorBidi" w:hint="cs"/>
              <w:b/>
              <w:bCs/>
              <w:rtl/>
              <w:lang w:bidi="ar-DZ"/>
            </w:rPr>
            <w:t>هِـ</w:t>
          </w:r>
          <w:r w:rsidRPr="003D6D5E">
            <w:rPr>
              <w:rFonts w:cstheme="majorBidi" w:hint="cs"/>
              <w:b/>
              <w:bCs/>
              <w:rtl/>
              <w:lang w:bidi="ar-DZ"/>
            </w:rPr>
            <w:t>ـي</w:t>
          </w:r>
          <w:r w:rsidR="00271D27">
            <w:rPr>
              <w:rFonts w:cstheme="majorBidi" w:hint="cs"/>
              <w:b/>
              <w:bCs/>
              <w:rtl/>
              <w:lang w:bidi="ar-DZ"/>
            </w:rPr>
            <w:t>َ</w:t>
          </w:r>
          <w:r w:rsidRPr="003D6D5E">
            <w:rPr>
              <w:rFonts w:cstheme="majorBidi" w:hint="cs"/>
              <w:b/>
              <w:bCs/>
              <w:rtl/>
            </w:rPr>
            <w:t xml:space="preserve"> : </w:t>
          </w:r>
          <w:r w:rsidRPr="003D6D5E">
            <w:rPr>
              <w:rFonts w:cstheme="majorBidi" w:hint="cs"/>
              <w:vertAlign w:val="subscript"/>
              <w:rtl/>
              <w:lang w:bidi="ar-DZ"/>
            </w:rPr>
            <w:t>.........................................................</w:t>
          </w:r>
          <w:r w:rsidRPr="003D6D5E">
            <w:rPr>
              <w:rFonts w:eastAsiaTheme="minorHAnsi" w:cstheme="majorBidi" w:hint="cs"/>
              <w:b/>
              <w:bCs/>
              <w:rtl/>
              <w:lang w:eastAsia="en-US"/>
            </w:rPr>
            <w:t xml:space="preserve"> </w:t>
          </w:r>
          <w:r w:rsidRPr="003D6D5E">
            <w:rPr>
              <w:rFonts w:cstheme="majorBidi" w:hint="cs"/>
              <w:b/>
              <w:bCs/>
              <w:rtl/>
              <w:lang w:bidi="ar-DZ"/>
            </w:rPr>
            <w:t>أو</w:t>
          </w:r>
          <w:r w:rsidRPr="003D6D5E">
            <w:rPr>
              <w:rFonts w:cstheme="majorBidi" w:hint="cs"/>
              <w:b/>
              <w:bCs/>
              <w:rtl/>
            </w:rPr>
            <w:t xml:space="preserve"> </w:t>
          </w:r>
          <w:r w:rsidRPr="003D6D5E">
            <w:rPr>
              <w:rFonts w:cstheme="majorBidi" w:hint="cs"/>
              <w:vertAlign w:val="subscript"/>
              <w:rtl/>
              <w:lang w:bidi="ar-DZ"/>
            </w:rPr>
            <w:t>........................................................................</w:t>
          </w:r>
          <w:r>
            <w:rPr>
              <w:rFonts w:cstheme="majorBidi" w:hint="cs"/>
              <w:vertAlign w:val="subscript"/>
              <w:rtl/>
              <w:lang w:bidi="ar-DZ"/>
            </w:rPr>
            <w:t>......................</w:t>
          </w:r>
          <w:r w:rsidRPr="003D6D5E">
            <w:rPr>
              <w:rFonts w:cstheme="majorBidi" w:hint="cs"/>
              <w:vertAlign w:val="subscript"/>
              <w:rtl/>
              <w:lang w:bidi="ar-DZ"/>
            </w:rPr>
            <w:t>...............................</w:t>
          </w:r>
          <w:r w:rsidRPr="003D6D5E">
            <w:rPr>
              <w:rFonts w:eastAsiaTheme="minorHAnsi" w:cstheme="majorBidi" w:hint="cs"/>
              <w:b/>
              <w:bCs/>
              <w:rtl/>
              <w:lang w:eastAsia="en-US"/>
            </w:rPr>
            <w:t xml:space="preserve"> </w:t>
          </w:r>
        </w:p>
        <w:p w:rsidR="003D6D5E" w:rsidRPr="00BA2CCC" w:rsidRDefault="003D6D5E" w:rsidP="003D6D5E">
          <w:pPr>
            <w:pStyle w:val="Style16"/>
            <w:spacing w:line="240" w:lineRule="auto"/>
            <w:ind w:left="946"/>
            <w:rPr>
              <w:rFonts w:cstheme="majorBidi"/>
              <w:b/>
              <w:bCs/>
              <w:color w:val="002060"/>
              <w:sz w:val="10"/>
              <w:szCs w:val="10"/>
              <w:rtl/>
            </w:rPr>
          </w:pPr>
        </w:p>
        <w:p w:rsidR="003D6D5E" w:rsidRPr="003D6D5E" w:rsidRDefault="003D6D5E" w:rsidP="0012191E">
          <w:pPr>
            <w:pStyle w:val="Style16"/>
            <w:ind w:left="1716" w:hanging="360"/>
            <w:rPr>
              <w:rFonts w:cstheme="majorBidi"/>
              <w:b/>
              <w:bCs/>
              <w:rtl/>
              <w:lang w:bidi="ar-DZ"/>
            </w:rPr>
          </w:pPr>
          <w:r w:rsidRPr="003D6D5E">
            <w:rPr>
              <w:rFonts w:cstheme="majorBidi" w:hint="cs"/>
              <w:b/>
              <w:bCs/>
              <w:color w:val="002060"/>
              <w:rtl/>
            </w:rPr>
            <w:t xml:space="preserve"> </w:t>
          </w:r>
          <w:r w:rsidRPr="003D6D5E">
            <w:rPr>
              <w:rFonts w:cstheme="majorBidi"/>
              <w:b/>
              <w:bCs/>
              <w:color w:val="002060"/>
              <w:sz w:val="18"/>
              <w:szCs w:val="18"/>
            </w:rPr>
            <w:sym w:font="Symbol" w:char="F0A8"/>
          </w:r>
          <w:r w:rsidR="00883EFC">
            <w:rPr>
              <w:rFonts w:cstheme="majorBidi" w:hint="cs"/>
              <w:b/>
              <w:bCs/>
              <w:color w:val="002060"/>
              <w:rtl/>
            </w:rPr>
            <w:t xml:space="preserve"> </w:t>
          </w:r>
          <w:r w:rsidR="00883EFC">
            <w:rPr>
              <w:b/>
              <w:bCs/>
              <w:rtl/>
            </w:rPr>
            <w:t>ل</w:t>
          </w:r>
          <w:r w:rsidR="00271D27">
            <w:rPr>
              <w:rFonts w:hint="cs"/>
              <w:b/>
              <w:bCs/>
              <w:rtl/>
            </w:rPr>
            <w:t>ِ</w:t>
          </w:r>
          <w:r w:rsidR="00883EFC">
            <w:rPr>
              <w:b/>
              <w:bCs/>
              <w:rtl/>
            </w:rPr>
            <w:t>ـض</w:t>
          </w:r>
          <w:r w:rsidR="00271D27">
            <w:rPr>
              <w:rFonts w:hint="cs"/>
              <w:b/>
              <w:bCs/>
              <w:rtl/>
            </w:rPr>
            <w:t>َ</w:t>
          </w:r>
          <w:r w:rsidR="00883EFC">
            <w:rPr>
              <w:b/>
              <w:bCs/>
              <w:rtl/>
            </w:rPr>
            <w:t>ـم</w:t>
          </w:r>
          <w:r w:rsidR="00271D27">
            <w:rPr>
              <w:rFonts w:hint="cs"/>
              <w:b/>
              <w:bCs/>
              <w:rtl/>
            </w:rPr>
            <w:t>َ</w:t>
          </w:r>
          <w:r w:rsidR="00883EFC">
            <w:rPr>
              <w:b/>
              <w:bCs/>
              <w:rtl/>
            </w:rPr>
            <w:t>ـان</w:t>
          </w:r>
          <w:r w:rsidR="00271D27">
            <w:rPr>
              <w:rFonts w:hint="cs"/>
              <w:b/>
              <w:bCs/>
              <w:rtl/>
            </w:rPr>
            <w:t>ِ</w:t>
          </w:r>
          <w:r w:rsidR="00883EFC">
            <w:rPr>
              <w:b/>
              <w:bCs/>
              <w:rtl/>
            </w:rPr>
            <w:t xml:space="preserve"> ف</w:t>
          </w:r>
          <w:r w:rsidR="00271D27">
            <w:rPr>
              <w:rFonts w:hint="cs"/>
              <w:b/>
              <w:bCs/>
              <w:rtl/>
            </w:rPr>
            <w:t>َ</w:t>
          </w:r>
          <w:r w:rsidR="00883EFC">
            <w:rPr>
              <w:b/>
              <w:bCs/>
              <w:rtl/>
            </w:rPr>
            <w:t>ـع</w:t>
          </w:r>
          <w:r w:rsidR="00271D27">
            <w:rPr>
              <w:rFonts w:hint="cs"/>
              <w:b/>
              <w:bCs/>
              <w:rtl/>
            </w:rPr>
            <w:t>َ</w:t>
          </w:r>
          <w:r w:rsidR="00883EFC">
            <w:rPr>
              <w:b/>
              <w:bCs/>
              <w:rtl/>
            </w:rPr>
            <w:t>ــال</w:t>
          </w:r>
          <w:r w:rsidR="00271D27">
            <w:rPr>
              <w:rFonts w:hint="cs"/>
              <w:b/>
              <w:bCs/>
              <w:rtl/>
            </w:rPr>
            <w:t>ِ</w:t>
          </w:r>
          <w:r w:rsidR="00883EFC">
            <w:rPr>
              <w:b/>
              <w:bCs/>
              <w:rtl/>
            </w:rPr>
            <w:t>ــي</w:t>
          </w:r>
          <w:r w:rsidR="00271D27">
            <w:rPr>
              <w:rFonts w:hint="cs"/>
              <w:b/>
              <w:bCs/>
              <w:rtl/>
            </w:rPr>
            <w:t>َ</w:t>
          </w:r>
          <w:r w:rsidR="00883EFC">
            <w:rPr>
              <w:b/>
              <w:bCs/>
              <w:rtl/>
            </w:rPr>
            <w:t>ـة</w:t>
          </w:r>
          <w:r w:rsidR="00271D27">
            <w:rPr>
              <w:rFonts w:hint="cs"/>
              <w:b/>
              <w:bCs/>
              <w:rtl/>
            </w:rPr>
            <w:t>ِ</w:t>
          </w:r>
          <w:r w:rsidR="00883EFC">
            <w:rPr>
              <w:b/>
              <w:bCs/>
              <w:rtl/>
            </w:rPr>
            <w:t xml:space="preserve"> الـح</w:t>
          </w:r>
          <w:r w:rsidR="00271D27">
            <w:rPr>
              <w:rFonts w:hint="cs"/>
              <w:b/>
              <w:bCs/>
              <w:rtl/>
            </w:rPr>
            <w:t>َ</w:t>
          </w:r>
          <w:r w:rsidR="00883EFC">
            <w:rPr>
              <w:b/>
              <w:bCs/>
              <w:rtl/>
            </w:rPr>
            <w:t>ــاس</w:t>
          </w:r>
          <w:r w:rsidR="00271D27">
            <w:rPr>
              <w:rFonts w:hint="cs"/>
              <w:b/>
              <w:bCs/>
              <w:rtl/>
            </w:rPr>
            <w:t>ُ</w:t>
          </w:r>
          <w:r w:rsidRPr="003D6D5E">
            <w:rPr>
              <w:b/>
              <w:bCs/>
              <w:rtl/>
            </w:rPr>
            <w:t>ــوب</w:t>
          </w:r>
          <w:r w:rsidR="00271D27">
            <w:rPr>
              <w:rFonts w:hint="cs"/>
              <w:b/>
              <w:bCs/>
              <w:rtl/>
            </w:rPr>
            <w:t>ِ</w:t>
          </w:r>
          <w:r w:rsidRPr="003D6D5E">
            <w:rPr>
              <w:b/>
              <w:bCs/>
              <w:rtl/>
            </w:rPr>
            <w:t xml:space="preserve"> </w:t>
          </w:r>
          <w:r w:rsidRPr="003D6D5E">
            <w:rPr>
              <w:rFonts w:hint="cs"/>
              <w:b/>
              <w:bCs/>
              <w:rtl/>
              <w:lang w:bidi="ar-DZ"/>
            </w:rPr>
            <w:t>لَا بُـــدَّ</w:t>
          </w:r>
          <w:r w:rsidRPr="003D6D5E">
            <w:rPr>
              <w:b/>
              <w:bCs/>
              <w:rtl/>
            </w:rPr>
            <w:t xml:space="preserve"> أَنْ </w:t>
          </w:r>
          <w:r w:rsidR="00883EFC">
            <w:rPr>
              <w:rFonts w:hint="cs"/>
              <w:b/>
              <w:bCs/>
              <w:rtl/>
            </w:rPr>
            <w:t>ن</w:t>
          </w:r>
          <w:r w:rsidR="00271D27">
            <w:rPr>
              <w:rFonts w:hint="cs"/>
              <w:b/>
              <w:bCs/>
              <w:rtl/>
            </w:rPr>
            <w:t>َ</w:t>
          </w:r>
          <w:r w:rsidR="00883EFC">
            <w:rPr>
              <w:rFonts w:hint="cs"/>
              <w:b/>
              <w:bCs/>
              <w:rtl/>
            </w:rPr>
            <w:t>ـه</w:t>
          </w:r>
          <w:r w:rsidR="00271D27">
            <w:rPr>
              <w:rFonts w:hint="cs"/>
              <w:b/>
              <w:bCs/>
              <w:rtl/>
            </w:rPr>
            <w:t>ْ</w:t>
          </w:r>
          <w:r w:rsidR="00883EFC">
            <w:rPr>
              <w:rFonts w:hint="cs"/>
              <w:b/>
              <w:bCs/>
              <w:rtl/>
            </w:rPr>
            <w:t>ـت</w:t>
          </w:r>
          <w:r w:rsidR="00271D27">
            <w:rPr>
              <w:rFonts w:hint="cs"/>
              <w:b/>
              <w:bCs/>
              <w:rtl/>
            </w:rPr>
            <w:t>َـمَ</w:t>
          </w:r>
          <w:r w:rsidR="00883EFC">
            <w:rPr>
              <w:rFonts w:hint="cs"/>
              <w:b/>
              <w:bCs/>
              <w:rtl/>
            </w:rPr>
            <w:t xml:space="preserve"> </w:t>
          </w:r>
          <w:r w:rsidR="00883EFC">
            <w:rPr>
              <w:b/>
              <w:bCs/>
              <w:rtl/>
            </w:rPr>
            <w:t>أ</w:t>
          </w:r>
          <w:r w:rsidR="00271D27">
            <w:rPr>
              <w:rFonts w:hint="cs"/>
              <w:b/>
              <w:bCs/>
              <w:rtl/>
            </w:rPr>
            <w:t>َ</w:t>
          </w:r>
          <w:r w:rsidR="00883EFC">
            <w:rPr>
              <w:b/>
              <w:bCs/>
              <w:rtl/>
            </w:rPr>
            <w:t>ك</w:t>
          </w:r>
          <w:r w:rsidR="00271D27">
            <w:rPr>
              <w:rFonts w:hint="cs"/>
              <w:b/>
              <w:bCs/>
              <w:rtl/>
            </w:rPr>
            <w:t>ْ</w:t>
          </w:r>
          <w:r w:rsidR="00883EFC">
            <w:rPr>
              <w:b/>
              <w:bCs/>
              <w:rtl/>
            </w:rPr>
            <w:t>ـث</w:t>
          </w:r>
          <w:r w:rsidR="00271D27">
            <w:rPr>
              <w:rFonts w:hint="cs"/>
              <w:b/>
              <w:bCs/>
              <w:rtl/>
            </w:rPr>
            <w:t>َ</w:t>
          </w:r>
          <w:r w:rsidR="00883EFC">
            <w:rPr>
              <w:b/>
              <w:bCs/>
              <w:rtl/>
            </w:rPr>
            <w:t>ـ</w:t>
          </w:r>
          <w:r w:rsidRPr="003D6D5E">
            <w:rPr>
              <w:b/>
              <w:bCs/>
              <w:rtl/>
            </w:rPr>
            <w:t>ر</w:t>
          </w:r>
          <w:r w:rsidR="00271D27">
            <w:rPr>
              <w:rFonts w:hint="cs"/>
              <w:b/>
              <w:bCs/>
              <w:rtl/>
            </w:rPr>
            <w:t>َ</w:t>
          </w:r>
          <w:r w:rsidRPr="003D6D5E">
            <w:rPr>
              <w:b/>
              <w:bCs/>
              <w:rtl/>
            </w:rPr>
            <w:t xml:space="preserve"> </w:t>
          </w:r>
          <w:r w:rsidR="00883EFC">
            <w:rPr>
              <w:rFonts w:hint="cs"/>
              <w:b/>
              <w:bCs/>
              <w:rtl/>
            </w:rPr>
            <w:t>ب</w:t>
          </w:r>
          <w:r w:rsidR="00271D27">
            <w:rPr>
              <w:rFonts w:hint="cs"/>
              <w:b/>
              <w:bCs/>
              <w:rtl/>
            </w:rPr>
            <w:t>ِ</w:t>
          </w:r>
          <w:r w:rsidR="00883EFC">
            <w:rPr>
              <w:rFonts w:hint="cs"/>
              <w:b/>
              <w:bCs/>
              <w:rtl/>
            </w:rPr>
            <w:t>ـ</w:t>
          </w:r>
          <w:r w:rsidRPr="003D6D5E">
            <w:rPr>
              <w:rFonts w:hint="cs"/>
              <w:b/>
              <w:bCs/>
              <w:rtl/>
            </w:rPr>
            <w:t xml:space="preserve">  :</w:t>
          </w:r>
          <w:r w:rsidRPr="003D6D5E">
            <w:rPr>
              <w:b/>
              <w:bCs/>
              <w:rtl/>
            </w:rPr>
            <w:t xml:space="preserve"> </w:t>
          </w:r>
          <w:r w:rsidRPr="003D6D5E">
            <w:rPr>
              <w:rFonts w:hint="cs"/>
              <w:b/>
              <w:bCs/>
              <w:rtl/>
            </w:rPr>
            <w:t xml:space="preserve"> </w:t>
          </w:r>
          <w:r w:rsidRPr="003D6D5E">
            <w:rPr>
              <w:rFonts w:cstheme="majorBidi" w:hint="cs"/>
              <w:vertAlign w:val="subscript"/>
              <w:rtl/>
              <w:lang w:bidi="ar-DZ"/>
            </w:rPr>
            <w:t>..........................</w:t>
          </w:r>
          <w:r w:rsidR="00883EFC">
            <w:rPr>
              <w:rFonts w:cstheme="majorBidi" w:hint="cs"/>
              <w:vertAlign w:val="subscript"/>
              <w:rtl/>
              <w:lang w:bidi="ar-DZ"/>
            </w:rPr>
            <w:t>....................</w:t>
          </w:r>
          <w:r>
            <w:rPr>
              <w:rFonts w:cstheme="majorBidi" w:hint="cs"/>
              <w:vertAlign w:val="subscript"/>
              <w:rtl/>
              <w:lang w:bidi="ar-DZ"/>
            </w:rPr>
            <w:t>.....</w:t>
          </w:r>
          <w:r w:rsidRPr="003D6D5E">
            <w:rPr>
              <w:rFonts w:cstheme="majorBidi" w:hint="cs"/>
              <w:vertAlign w:val="subscript"/>
              <w:rtl/>
              <w:lang w:bidi="ar-DZ"/>
            </w:rPr>
            <w:t>..........................</w:t>
          </w:r>
          <w:r w:rsidRPr="003D6D5E">
            <w:rPr>
              <w:rFonts w:cstheme="majorBidi" w:hint="cs"/>
              <w:rtl/>
              <w:lang w:bidi="ar-DZ"/>
            </w:rPr>
            <w:t xml:space="preserve"> </w:t>
          </w:r>
        </w:p>
        <w:p w:rsidR="003D6D5E" w:rsidRPr="00900D3B" w:rsidRDefault="003D6D5E" w:rsidP="004B6427">
          <w:pPr>
            <w:pStyle w:val="Style16"/>
            <w:spacing w:line="240" w:lineRule="auto"/>
            <w:ind w:left="528"/>
            <w:rPr>
              <w:rFonts w:cstheme="majorBidi"/>
              <w:sz w:val="16"/>
              <w:szCs w:val="16"/>
              <w:lang w:bidi="ar-DZ"/>
            </w:rPr>
          </w:pPr>
        </w:p>
        <w:p w:rsidR="00E91995" w:rsidRPr="00B74405" w:rsidRDefault="00E91995" w:rsidP="00865F4F">
          <w:pPr>
            <w:pStyle w:val="Paragraphedeliste"/>
            <w:numPr>
              <w:ilvl w:val="0"/>
              <w:numId w:val="4"/>
            </w:numPr>
            <w:bidi/>
            <w:spacing w:after="0" w:line="360" w:lineRule="auto"/>
            <w:ind w:left="368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206A4A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>الـ</w:t>
          </w:r>
          <w:r w:rsidRPr="00206A4A">
            <w:rPr>
              <w:b/>
              <w:bCs/>
              <w:color w:val="FF0000"/>
              <w:sz w:val="28"/>
              <w:szCs w:val="28"/>
              <w:rtl/>
            </w:rPr>
            <w:t>ب</w:t>
          </w:r>
          <w:r w:rsidRPr="00206A4A">
            <w:rPr>
              <w:rFonts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206A4A">
            <w:rPr>
              <w:b/>
              <w:bCs/>
              <w:color w:val="FF0000"/>
              <w:sz w:val="28"/>
              <w:szCs w:val="28"/>
              <w:rtl/>
            </w:rPr>
            <w:t>رم</w:t>
          </w:r>
          <w:r w:rsidRPr="00206A4A">
            <w:rPr>
              <w:rFonts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206A4A">
            <w:rPr>
              <w:b/>
              <w:bCs/>
              <w:color w:val="FF0000"/>
              <w:sz w:val="28"/>
              <w:szCs w:val="28"/>
              <w:rtl/>
            </w:rPr>
            <w:t>ج</w:t>
          </w:r>
          <w:r w:rsidRPr="00206A4A">
            <w:rPr>
              <w:rFonts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206A4A">
            <w:rPr>
              <w:b/>
              <w:bCs/>
              <w:color w:val="FF0000"/>
              <w:sz w:val="28"/>
              <w:szCs w:val="28"/>
              <w:rtl/>
            </w:rPr>
            <w:t>ي</w:t>
          </w:r>
          <w:r w:rsidR="00E03F62">
            <w:rPr>
              <w:rFonts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206A4A">
            <w:rPr>
              <w:rFonts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206A4A">
            <w:rPr>
              <w:b/>
              <w:bCs/>
              <w:color w:val="FF0000"/>
              <w:sz w:val="28"/>
              <w:szCs w:val="28"/>
              <w:rtl/>
            </w:rPr>
            <w:t xml:space="preserve">ات </w:t>
          </w:r>
          <w:r w:rsidRPr="00206A4A">
            <w:rPr>
              <w:rFonts w:hint="cs"/>
              <w:b/>
              <w:bCs/>
              <w:color w:val="FF0000"/>
              <w:sz w:val="28"/>
              <w:szCs w:val="28"/>
              <w:rtl/>
            </w:rPr>
            <w:t>الـ</w:t>
          </w:r>
          <w:r w:rsidRPr="00206A4A">
            <w:rPr>
              <w:b/>
              <w:bCs/>
              <w:color w:val="FF0000"/>
              <w:sz w:val="28"/>
              <w:szCs w:val="28"/>
              <w:rtl/>
            </w:rPr>
            <w:t>خ</w:t>
          </w:r>
          <w:r w:rsidRPr="00206A4A">
            <w:rPr>
              <w:rFonts w:hint="cs"/>
              <w:b/>
              <w:bCs/>
              <w:color w:val="FF0000"/>
              <w:sz w:val="28"/>
              <w:szCs w:val="28"/>
              <w:rtl/>
            </w:rPr>
            <w:t>ــ</w:t>
          </w:r>
          <w:r w:rsidRPr="00206A4A">
            <w:rPr>
              <w:b/>
              <w:bCs/>
              <w:color w:val="FF0000"/>
              <w:sz w:val="28"/>
              <w:szCs w:val="28"/>
              <w:rtl/>
            </w:rPr>
            <w:t>ب</w:t>
          </w:r>
          <w:r w:rsidR="00E03F62">
            <w:rPr>
              <w:rFonts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206A4A">
            <w:rPr>
              <w:rFonts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206A4A">
            <w:rPr>
              <w:b/>
              <w:bCs/>
              <w:color w:val="FF0000"/>
              <w:sz w:val="28"/>
              <w:szCs w:val="28"/>
              <w:rtl/>
            </w:rPr>
            <w:t>ي</w:t>
          </w:r>
          <w:r w:rsidRPr="00206A4A">
            <w:rPr>
              <w:rFonts w:hint="cs"/>
              <w:b/>
              <w:bCs/>
              <w:color w:val="FF0000"/>
              <w:sz w:val="28"/>
              <w:szCs w:val="28"/>
              <w:rtl/>
            </w:rPr>
            <w:t>ــ</w:t>
          </w:r>
          <w:r w:rsidRPr="00206A4A">
            <w:rPr>
              <w:b/>
              <w:bCs/>
              <w:color w:val="FF0000"/>
              <w:sz w:val="28"/>
              <w:szCs w:val="28"/>
              <w:rtl/>
            </w:rPr>
            <w:t>ث</w:t>
          </w:r>
          <w:r w:rsidRPr="00206A4A">
            <w:rPr>
              <w:rFonts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206A4A">
            <w:rPr>
              <w:b/>
              <w:bCs/>
              <w:color w:val="FF0000"/>
              <w:sz w:val="28"/>
              <w:szCs w:val="28"/>
              <w:rtl/>
            </w:rPr>
            <w:t>ة</w:t>
          </w:r>
          <w:r w:rsidRPr="00206A4A">
            <w:rPr>
              <w:rFonts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Pr="00206A4A">
            <w:rPr>
              <w:rFonts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206A4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Malwares</w:t>
          </w:r>
          <w:r w:rsidRPr="00206A4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 :</w:t>
          </w:r>
          <w:r w:rsidRPr="00206A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</w:p>
        <w:p w:rsidR="00B74405" w:rsidRPr="008A6597" w:rsidRDefault="00874F24" w:rsidP="001B1D09">
          <w:pPr>
            <w:bidi/>
            <w:spacing w:line="348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نـ</w:t>
          </w:r>
          <w:r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ش</w:t>
          </w:r>
          <w:r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ـ</w:t>
          </w:r>
          <w:r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اط 1</w:t>
          </w:r>
          <w:r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Pr="00B77731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 </w:t>
          </w:r>
          <w:r w:rsidR="008B2FA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عَـــرِّفْ</w:t>
          </w:r>
          <w:r w:rsidRPr="00B77731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C40F4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الـب</w:t>
          </w:r>
          <w:r w:rsidR="00833E39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C40F4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ــر</w:t>
          </w:r>
          <w:r w:rsidR="00833E39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Pr="00B7773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</w:t>
          </w:r>
          <w:r w:rsidR="00833E39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8B2FAD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B7773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ـج</w:t>
          </w:r>
          <w:r w:rsidR="00833E39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C40F4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ـــي</w:t>
          </w:r>
          <w:r w:rsidR="00833E39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C40F4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ـــات</w:t>
          </w:r>
          <w:r w:rsidRPr="00B7773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الـخــبــيـــثــة</w:t>
          </w:r>
          <w:r w:rsidR="0088499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8B2FA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م</w:t>
          </w:r>
          <w:r w:rsidR="0088499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ُــبَــيِّــنًــا</w:t>
          </w:r>
          <w:r w:rsidRPr="00B77731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الـج</w:t>
          </w:r>
          <w:r w:rsidR="009E185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B77731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ــو</w:t>
          </w:r>
          <w:r w:rsidR="009E185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B77731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ان</w:t>
          </w:r>
          <w:r w:rsidR="009E185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ِ</w:t>
          </w:r>
          <w:r w:rsidRPr="00B77731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ــب الَّـتِي ت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B77731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B77731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م</w:t>
          </w:r>
          <w:r w:rsidR="00636B6E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B77731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AB64C2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B77731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سُ</w:t>
          </w:r>
          <w:r w:rsidR="00FF25C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ّ</w:t>
          </w:r>
          <w:r w:rsidRPr="00B77731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AB64C2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B77731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هَـا</w:t>
          </w:r>
          <w:r w:rsidR="008B2FA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C40F46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ب</w:t>
          </w:r>
          <w:r w:rsidR="009E185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ِ</w:t>
          </w:r>
          <w:r w:rsidR="00C40F46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B2FA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أ</w:t>
          </w:r>
          <w:r w:rsidR="009E185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="008B2FA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ض</w:t>
          </w:r>
          <w:r w:rsidR="009E185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ْ</w:t>
          </w:r>
          <w:r w:rsidR="008B2FA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ــرَار</w:t>
          </w:r>
          <w:r w:rsidR="009E185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ِ</w:t>
          </w:r>
          <w:r w:rsidR="008B2FA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ه</w:t>
          </w:r>
          <w:r w:rsidR="009E185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="008B2FA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ــا</w:t>
          </w:r>
        </w:p>
        <w:p w:rsidR="00B74405" w:rsidRDefault="00B74405" w:rsidP="00B7440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ر:</w:t>
          </w:r>
        </w:p>
        <w:p w:rsidR="00B74405" w:rsidRPr="00573C27" w:rsidRDefault="00B74405" w:rsidP="00B7440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  <w:u w:val="single"/>
              <w:rtl/>
            </w:rPr>
          </w:pPr>
        </w:p>
        <w:p w:rsidR="000671F3" w:rsidRPr="00206A4A" w:rsidRDefault="000671F3" w:rsidP="00166F81">
          <w:pPr>
            <w:pStyle w:val="Style16"/>
            <w:rPr>
              <w:rFonts w:cstheme="majorBidi"/>
              <w:b/>
              <w:bCs/>
              <w:color w:val="00B050"/>
              <w:rtl/>
            </w:rPr>
          </w:pPr>
          <w:r w:rsidRPr="00206A4A">
            <w:rPr>
              <w:rFonts w:cstheme="majorBidi"/>
              <w:b/>
              <w:bCs/>
              <w:color w:val="00B050"/>
              <w:sz w:val="26"/>
              <w:szCs w:val="26"/>
              <w:rtl/>
            </w:rPr>
            <w:t>1</w:t>
          </w:r>
          <w:r w:rsidRPr="00206A4A">
            <w:rPr>
              <w:rFonts w:cstheme="majorBidi"/>
              <w:b/>
              <w:bCs/>
              <w:color w:val="00B050"/>
              <w:rtl/>
            </w:rPr>
            <w:t>.</w:t>
          </w:r>
          <w:r w:rsidR="00002C76" w:rsidRPr="00206A4A">
            <w:rPr>
              <w:rFonts w:cstheme="majorBidi" w:hint="cs"/>
              <w:b/>
              <w:bCs/>
              <w:color w:val="00B050"/>
              <w:rtl/>
            </w:rPr>
            <w:t>1</w:t>
          </w:r>
          <w:r w:rsidRPr="00206A4A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="002C39CA" w:rsidRPr="00206A4A">
            <w:rPr>
              <w:rFonts w:cstheme="majorBidi" w:hint="cs"/>
              <w:b/>
              <w:bCs/>
              <w:color w:val="00B050"/>
              <w:rtl/>
            </w:rPr>
            <w:t>تـعــري</w:t>
          </w:r>
          <w:r w:rsidR="00166F81" w:rsidRPr="00206A4A">
            <w:rPr>
              <w:rFonts w:cstheme="majorBidi" w:hint="cs"/>
              <w:b/>
              <w:bCs/>
              <w:color w:val="00B050"/>
              <w:rtl/>
            </w:rPr>
            <w:t>ــ</w:t>
          </w:r>
          <w:r w:rsidR="002C39CA" w:rsidRPr="00206A4A">
            <w:rPr>
              <w:rFonts w:cstheme="majorBidi" w:hint="cs"/>
              <w:b/>
              <w:bCs/>
              <w:color w:val="00B050"/>
              <w:rtl/>
            </w:rPr>
            <w:t xml:space="preserve">ف </w:t>
          </w:r>
          <w:r w:rsidRPr="00206A4A">
            <w:rPr>
              <w:rFonts w:cstheme="majorBidi" w:hint="cs"/>
              <w:b/>
              <w:bCs/>
              <w:color w:val="00B050"/>
              <w:rtl/>
            </w:rPr>
            <w:t>الـ</w:t>
          </w:r>
          <w:r w:rsidRPr="00206A4A">
            <w:rPr>
              <w:b/>
              <w:bCs/>
              <w:color w:val="00B050"/>
              <w:rtl/>
            </w:rPr>
            <w:t>ب</w:t>
          </w:r>
          <w:r w:rsidRPr="00206A4A">
            <w:rPr>
              <w:rFonts w:hint="cs"/>
              <w:b/>
              <w:bCs/>
              <w:color w:val="00B050"/>
              <w:rtl/>
            </w:rPr>
            <w:t>ـ</w:t>
          </w:r>
          <w:r w:rsidR="006D5C9F">
            <w:rPr>
              <w:rFonts w:hint="cs"/>
              <w:b/>
              <w:bCs/>
              <w:color w:val="00B050"/>
              <w:rtl/>
            </w:rPr>
            <w:t>ـ</w:t>
          </w:r>
          <w:r w:rsidRPr="00206A4A">
            <w:rPr>
              <w:b/>
              <w:bCs/>
              <w:color w:val="00B050"/>
              <w:rtl/>
            </w:rPr>
            <w:t>رم</w:t>
          </w:r>
          <w:r w:rsidR="006D5C9F">
            <w:rPr>
              <w:rFonts w:hint="cs"/>
              <w:b/>
              <w:bCs/>
              <w:color w:val="00B050"/>
              <w:rtl/>
            </w:rPr>
            <w:t>ـ</w:t>
          </w:r>
          <w:r w:rsidRPr="00206A4A">
            <w:rPr>
              <w:rFonts w:hint="cs"/>
              <w:b/>
              <w:bCs/>
              <w:color w:val="00B050"/>
              <w:rtl/>
            </w:rPr>
            <w:t>ـ</w:t>
          </w:r>
          <w:r w:rsidRPr="00206A4A">
            <w:rPr>
              <w:b/>
              <w:bCs/>
              <w:color w:val="00B050"/>
              <w:rtl/>
            </w:rPr>
            <w:t>ج</w:t>
          </w:r>
          <w:r w:rsidR="006D5C9F">
            <w:rPr>
              <w:rFonts w:hint="cs"/>
              <w:b/>
              <w:bCs/>
              <w:color w:val="00B050"/>
              <w:rtl/>
            </w:rPr>
            <w:t>ـ</w:t>
          </w:r>
          <w:r w:rsidRPr="00206A4A">
            <w:rPr>
              <w:rFonts w:hint="cs"/>
              <w:b/>
              <w:bCs/>
              <w:color w:val="00B050"/>
              <w:rtl/>
            </w:rPr>
            <w:t>ـ</w:t>
          </w:r>
          <w:r w:rsidR="00166F81" w:rsidRPr="00206A4A">
            <w:rPr>
              <w:rFonts w:hint="cs"/>
              <w:b/>
              <w:bCs/>
              <w:color w:val="00B050"/>
              <w:rtl/>
            </w:rPr>
            <w:t>ـ</w:t>
          </w:r>
          <w:r w:rsidRPr="00206A4A">
            <w:rPr>
              <w:b/>
              <w:bCs/>
              <w:color w:val="00B050"/>
              <w:rtl/>
            </w:rPr>
            <w:t>ي</w:t>
          </w:r>
          <w:r w:rsidR="00166F81" w:rsidRPr="00206A4A">
            <w:rPr>
              <w:rFonts w:hint="cs"/>
              <w:b/>
              <w:bCs/>
              <w:color w:val="00B050"/>
              <w:rtl/>
            </w:rPr>
            <w:t>ـ</w:t>
          </w:r>
          <w:r w:rsidRPr="00206A4A">
            <w:rPr>
              <w:rFonts w:hint="cs"/>
              <w:b/>
              <w:bCs/>
              <w:color w:val="00B050"/>
              <w:rtl/>
            </w:rPr>
            <w:t>ـ</w:t>
          </w:r>
          <w:r w:rsidR="002C39CA" w:rsidRPr="00206A4A">
            <w:rPr>
              <w:rFonts w:hint="cs"/>
              <w:b/>
              <w:bCs/>
              <w:color w:val="00B050"/>
              <w:rtl/>
            </w:rPr>
            <w:t>ة</w:t>
          </w:r>
          <w:r w:rsidRPr="00206A4A">
            <w:rPr>
              <w:b/>
              <w:bCs/>
              <w:color w:val="00B050"/>
              <w:rtl/>
            </w:rPr>
            <w:t xml:space="preserve"> </w:t>
          </w:r>
          <w:r w:rsidRPr="00206A4A">
            <w:rPr>
              <w:rFonts w:hint="cs"/>
              <w:b/>
              <w:bCs/>
              <w:color w:val="00B050"/>
              <w:rtl/>
            </w:rPr>
            <w:t>الـ</w:t>
          </w:r>
          <w:r w:rsidRPr="00206A4A">
            <w:rPr>
              <w:b/>
              <w:bCs/>
              <w:color w:val="00B050"/>
              <w:rtl/>
            </w:rPr>
            <w:t>خ</w:t>
          </w:r>
          <w:r w:rsidRPr="00206A4A">
            <w:rPr>
              <w:rFonts w:hint="cs"/>
              <w:b/>
              <w:bCs/>
              <w:color w:val="00B050"/>
              <w:rtl/>
            </w:rPr>
            <w:t>ــ</w:t>
          </w:r>
          <w:r w:rsidRPr="00206A4A">
            <w:rPr>
              <w:b/>
              <w:bCs/>
              <w:color w:val="00B050"/>
              <w:rtl/>
            </w:rPr>
            <w:t>ب</w:t>
          </w:r>
          <w:r w:rsidR="00166F81" w:rsidRPr="00206A4A">
            <w:rPr>
              <w:rFonts w:hint="cs"/>
              <w:b/>
              <w:bCs/>
              <w:color w:val="00B050"/>
              <w:rtl/>
            </w:rPr>
            <w:t>ـ</w:t>
          </w:r>
          <w:r w:rsidRPr="00206A4A">
            <w:rPr>
              <w:rFonts w:hint="cs"/>
              <w:b/>
              <w:bCs/>
              <w:color w:val="00B050"/>
              <w:rtl/>
            </w:rPr>
            <w:t>ـ</w:t>
          </w:r>
          <w:r w:rsidRPr="00206A4A">
            <w:rPr>
              <w:b/>
              <w:bCs/>
              <w:color w:val="00B050"/>
              <w:rtl/>
            </w:rPr>
            <w:t>ي</w:t>
          </w:r>
          <w:r w:rsidRPr="00206A4A">
            <w:rPr>
              <w:rFonts w:hint="cs"/>
              <w:b/>
              <w:bCs/>
              <w:color w:val="00B050"/>
              <w:rtl/>
            </w:rPr>
            <w:t>ــ</w:t>
          </w:r>
          <w:r w:rsidRPr="00206A4A">
            <w:rPr>
              <w:b/>
              <w:bCs/>
              <w:color w:val="00B050"/>
              <w:rtl/>
            </w:rPr>
            <w:t>ث</w:t>
          </w:r>
          <w:r w:rsidRPr="00206A4A">
            <w:rPr>
              <w:rFonts w:hint="cs"/>
              <w:b/>
              <w:bCs/>
              <w:color w:val="00B050"/>
              <w:rtl/>
            </w:rPr>
            <w:t>ـ</w:t>
          </w:r>
          <w:r w:rsidRPr="00206A4A">
            <w:rPr>
              <w:b/>
              <w:bCs/>
              <w:color w:val="00B050"/>
              <w:rtl/>
            </w:rPr>
            <w:t>ة</w:t>
          </w:r>
          <w:r w:rsidRPr="00206A4A">
            <w:rPr>
              <w:rFonts w:hint="cs"/>
              <w:b/>
              <w:bCs/>
              <w:color w:val="00B050"/>
              <w:rtl/>
              <w:lang w:bidi="ar-DZ"/>
            </w:rPr>
            <w:t xml:space="preserve"> </w:t>
          </w:r>
          <w:r w:rsidRPr="00206A4A">
            <w:rPr>
              <w:rFonts w:hint="cs"/>
              <w:b/>
              <w:bCs/>
              <w:color w:val="00B050"/>
              <w:rtl/>
            </w:rPr>
            <w:t xml:space="preserve"> </w:t>
          </w:r>
          <w:r w:rsidRPr="00206A4A">
            <w:rPr>
              <w:b/>
              <w:bCs/>
              <w:color w:val="00B050"/>
            </w:rPr>
            <w:t>Malware</w:t>
          </w:r>
          <w:r w:rsidRPr="00206A4A">
            <w:rPr>
              <w:rFonts w:hint="cs"/>
              <w:b/>
              <w:bCs/>
              <w:color w:val="00B050"/>
              <w:rtl/>
            </w:rPr>
            <w:t xml:space="preserve">  </w:t>
          </w:r>
          <w:r w:rsidRPr="00206A4A">
            <w:rPr>
              <w:rFonts w:cstheme="majorBidi"/>
              <w:b/>
              <w:bCs/>
              <w:color w:val="00B050"/>
              <w:rtl/>
            </w:rPr>
            <w:t xml:space="preserve">: </w:t>
          </w:r>
        </w:p>
        <w:p w:rsidR="000671F3" w:rsidRPr="00F172E5" w:rsidRDefault="000671F3" w:rsidP="00900D3B">
          <w:pPr>
            <w:pStyle w:val="Style16"/>
            <w:spacing w:line="348" w:lineRule="auto"/>
            <w:ind w:left="510"/>
            <w:rPr>
              <w:b/>
              <w:bCs/>
              <w:color w:val="002060"/>
              <w:rtl/>
              <w:lang w:bidi="ar-DZ"/>
            </w:rPr>
          </w:pPr>
          <w:r w:rsidRPr="00F172E5">
            <w:rPr>
              <w:b/>
              <w:bCs/>
              <w:color w:val="002060"/>
              <w:rtl/>
              <w:lang w:bidi="ar-DZ"/>
            </w:rPr>
            <w:t>هـ</w:t>
          </w:r>
          <w:r w:rsidRPr="00F172E5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F172E5">
            <w:rPr>
              <w:b/>
              <w:bCs/>
              <w:color w:val="002060"/>
              <w:rtl/>
              <w:lang w:bidi="ar-DZ"/>
            </w:rPr>
            <w:t>ي ك</w:t>
          </w:r>
          <w:r w:rsidRPr="00F172E5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F172E5">
            <w:rPr>
              <w:b/>
              <w:bCs/>
              <w:color w:val="002060"/>
              <w:rtl/>
              <w:lang w:bidi="ar-DZ"/>
            </w:rPr>
            <w:t xml:space="preserve">ـلُّ </w:t>
          </w:r>
          <w:r w:rsidR="00E1625D" w:rsidRPr="00F172E5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............................................</w:t>
          </w:r>
          <w:r w:rsidR="00E1625D" w:rsidRPr="00F172E5">
            <w:rPr>
              <w:rFonts w:cstheme="majorBidi"/>
              <w:b/>
              <w:bCs/>
              <w:color w:val="002060"/>
              <w:lang w:bidi="ar-DZ"/>
            </w:rPr>
            <w:t xml:space="preserve"> </w:t>
          </w:r>
          <w:r w:rsidRPr="00F172E5">
            <w:rPr>
              <w:b/>
              <w:bCs/>
              <w:color w:val="002060"/>
              <w:rtl/>
              <w:lang w:bidi="ar-DZ"/>
            </w:rPr>
            <w:t>صُ</w:t>
          </w:r>
          <w:r w:rsidRPr="00F172E5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435CC9" w:rsidRPr="00F172E5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F172E5">
            <w:rPr>
              <w:b/>
              <w:bCs/>
              <w:color w:val="002060"/>
              <w:rtl/>
              <w:lang w:bidi="ar-DZ"/>
            </w:rPr>
            <w:t>مِّ</w:t>
          </w:r>
          <w:r w:rsidR="00435CC9" w:rsidRPr="00F172E5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F172E5">
            <w:rPr>
              <w:b/>
              <w:bCs/>
              <w:color w:val="002060"/>
              <w:rtl/>
              <w:lang w:bidi="ar-DZ"/>
            </w:rPr>
            <w:t>ـم</w:t>
          </w:r>
          <w:r w:rsidR="00CD329A">
            <w:rPr>
              <w:rFonts w:hint="cs"/>
              <w:b/>
              <w:bCs/>
              <w:color w:val="002060"/>
              <w:rtl/>
              <w:lang w:bidi="ar-DZ"/>
            </w:rPr>
            <w:t>َ</w:t>
          </w:r>
          <w:r w:rsidRPr="00F172E5">
            <w:rPr>
              <w:b/>
              <w:bCs/>
              <w:color w:val="002060"/>
              <w:rtl/>
              <w:lang w:bidi="ar-DZ"/>
            </w:rPr>
            <w:t>ـ</w:t>
          </w:r>
          <w:r w:rsidR="00435CC9" w:rsidRPr="00F172E5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F172E5">
            <w:rPr>
              <w:b/>
              <w:bCs/>
              <w:color w:val="002060"/>
              <w:rtl/>
              <w:lang w:bidi="ar-DZ"/>
            </w:rPr>
            <w:t>ت</w:t>
          </w:r>
          <w:r w:rsidR="00CD329A">
            <w:rPr>
              <w:rFonts w:hint="cs"/>
              <w:b/>
              <w:bCs/>
              <w:color w:val="002060"/>
              <w:rtl/>
              <w:lang w:bidi="ar-DZ"/>
            </w:rPr>
            <w:t>ْ</w:t>
          </w:r>
          <w:r w:rsidR="00CD329A">
            <w:rPr>
              <w:b/>
              <w:bCs/>
              <w:color w:val="002060"/>
              <w:rtl/>
              <w:lang w:bidi="ar-DZ"/>
            </w:rPr>
            <w:t xml:space="preserve"> وط</w:t>
          </w:r>
          <w:r w:rsidR="00CD329A">
            <w:rPr>
              <w:rFonts w:hint="cs"/>
              <w:b/>
              <w:bCs/>
              <w:color w:val="002060"/>
              <w:rtl/>
              <w:lang w:bidi="ar-DZ"/>
            </w:rPr>
            <w:t>ُ</w:t>
          </w:r>
          <w:r w:rsidR="00435CC9" w:rsidRPr="00F172E5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F172E5">
            <w:rPr>
              <w:b/>
              <w:bCs/>
              <w:color w:val="002060"/>
              <w:rtl/>
              <w:lang w:bidi="ar-DZ"/>
            </w:rPr>
            <w:t>ـ</w:t>
          </w:r>
          <w:r w:rsidRPr="00F172E5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F172E5">
            <w:rPr>
              <w:b/>
              <w:bCs/>
              <w:color w:val="002060"/>
              <w:rtl/>
              <w:lang w:bidi="ar-DZ"/>
            </w:rPr>
            <w:t>وِّر</w:t>
          </w:r>
          <w:r w:rsidR="00CD329A">
            <w:rPr>
              <w:rFonts w:hint="cs"/>
              <w:b/>
              <w:bCs/>
              <w:color w:val="002060"/>
              <w:rtl/>
              <w:lang w:bidi="ar-DZ"/>
            </w:rPr>
            <w:t>َ</w:t>
          </w:r>
          <w:r w:rsidRPr="00F172E5">
            <w:rPr>
              <w:b/>
              <w:bCs/>
              <w:color w:val="002060"/>
              <w:rtl/>
              <w:lang w:bidi="ar-DZ"/>
            </w:rPr>
            <w:t>ت</w:t>
          </w:r>
          <w:r w:rsidR="00CD329A">
            <w:rPr>
              <w:rFonts w:hint="cs"/>
              <w:b/>
              <w:bCs/>
              <w:color w:val="002060"/>
              <w:rtl/>
              <w:lang w:bidi="ar-DZ"/>
            </w:rPr>
            <w:t>ْ</w:t>
          </w:r>
          <w:r w:rsidRPr="00F172E5">
            <w:rPr>
              <w:b/>
              <w:bCs/>
              <w:color w:val="002060"/>
              <w:rtl/>
              <w:lang w:bidi="ar-DZ"/>
            </w:rPr>
            <w:t xml:space="preserve"> ب</w:t>
          </w:r>
          <w:r w:rsidR="00CD329A">
            <w:rPr>
              <w:rFonts w:hint="cs"/>
              <w:b/>
              <w:bCs/>
              <w:color w:val="002060"/>
              <w:rtl/>
              <w:lang w:bidi="ar-DZ"/>
            </w:rPr>
            <w:t>ِ</w:t>
          </w:r>
          <w:r w:rsidRPr="00F172E5">
            <w:rPr>
              <w:b/>
              <w:bCs/>
              <w:color w:val="002060"/>
              <w:rtl/>
              <w:lang w:bidi="ar-DZ"/>
            </w:rPr>
            <w:t>ـه</w:t>
          </w:r>
          <w:r w:rsidR="00CD329A">
            <w:rPr>
              <w:rFonts w:hint="cs"/>
              <w:b/>
              <w:bCs/>
              <w:color w:val="002060"/>
              <w:rtl/>
              <w:lang w:bidi="ar-DZ"/>
            </w:rPr>
            <w:t>َ</w:t>
          </w:r>
          <w:r w:rsidRPr="00F172E5">
            <w:rPr>
              <w:b/>
              <w:bCs/>
              <w:color w:val="002060"/>
              <w:rtl/>
              <w:lang w:bidi="ar-DZ"/>
            </w:rPr>
            <w:t>ــد</w:t>
          </w:r>
          <w:r w:rsidR="00CD329A">
            <w:rPr>
              <w:rFonts w:hint="cs"/>
              <w:b/>
              <w:bCs/>
              <w:color w:val="002060"/>
              <w:rtl/>
              <w:lang w:bidi="ar-DZ"/>
            </w:rPr>
            <w:t>َ</w:t>
          </w:r>
          <w:r w:rsidRPr="00F172E5">
            <w:rPr>
              <w:b/>
              <w:bCs/>
              <w:color w:val="002060"/>
              <w:rtl/>
              <w:lang w:bidi="ar-DZ"/>
            </w:rPr>
            <w:t>ف</w:t>
          </w:r>
          <w:r w:rsidR="00CD329A">
            <w:rPr>
              <w:rFonts w:hint="cs"/>
              <w:b/>
              <w:bCs/>
              <w:color w:val="002060"/>
              <w:rtl/>
              <w:lang w:bidi="ar-DZ"/>
            </w:rPr>
            <w:t>ِ</w:t>
          </w:r>
          <w:r w:rsidRPr="00F172E5">
            <w:rPr>
              <w:b/>
              <w:bCs/>
              <w:color w:val="002060"/>
              <w:rtl/>
              <w:lang w:bidi="ar-DZ"/>
            </w:rPr>
            <w:t xml:space="preserve"> </w:t>
          </w:r>
          <w:r w:rsidR="00E1625D" w:rsidRPr="00F172E5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............................................................................ </w:t>
          </w:r>
          <w:r w:rsidR="00E1625D" w:rsidRPr="00F172E5">
            <w:rPr>
              <w:rFonts w:cstheme="majorBidi"/>
              <w:b/>
              <w:bCs/>
              <w:color w:val="002060"/>
              <w:rtl/>
              <w:lang w:val="en-US" w:bidi="ar-DZ"/>
            </w:rPr>
            <w:t xml:space="preserve"> </w:t>
          </w:r>
          <w:r w:rsidRPr="00F172E5">
            <w:rPr>
              <w:b/>
              <w:bCs/>
              <w:color w:val="002060"/>
              <w:rtl/>
              <w:lang w:bidi="ar-DZ"/>
            </w:rPr>
            <w:t>بــ :</w:t>
          </w:r>
        </w:p>
        <w:p w:rsidR="00EB1E05" w:rsidRPr="00F172E5" w:rsidRDefault="00EB1E05" w:rsidP="00900D3B">
          <w:pPr>
            <w:pStyle w:val="Paragraphedeliste"/>
            <w:numPr>
              <w:ilvl w:val="0"/>
              <w:numId w:val="5"/>
            </w:numPr>
            <w:tabs>
              <w:tab w:val="right" w:pos="317"/>
              <w:tab w:val="right" w:pos="1077"/>
            </w:tabs>
            <w:bidi/>
            <w:spacing w:after="160" w:line="348" w:lineRule="auto"/>
            <w:ind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F172E5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</w:t>
          </w:r>
          <w:r w:rsidRPr="00F172E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>  وذلــك</w:t>
          </w:r>
          <w:r w:rsidRPr="00F172E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172E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 xml:space="preserve">فـي عـــتــــاده </w:t>
          </w:r>
          <w:r w:rsidRPr="00F172E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 w:bidi="ar-DZ"/>
            </w:rPr>
            <w:t xml:space="preserve">أو </w:t>
          </w:r>
          <w:r w:rsidRPr="00F172E5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3600F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</w:t>
          </w:r>
          <w:r w:rsidRPr="00F172E5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 </w:t>
          </w:r>
        </w:p>
        <w:p w:rsidR="000671F3" w:rsidRPr="00900D3B" w:rsidRDefault="000671F3" w:rsidP="00900D3B">
          <w:pPr>
            <w:pStyle w:val="Paragraphedeliste"/>
            <w:numPr>
              <w:ilvl w:val="0"/>
              <w:numId w:val="5"/>
            </w:numPr>
            <w:tabs>
              <w:tab w:val="right" w:pos="317"/>
              <w:tab w:val="right" w:pos="1077"/>
            </w:tabs>
            <w:bidi/>
            <w:spacing w:after="0" w:line="348" w:lineRule="auto"/>
            <w:ind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F172E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 xml:space="preserve">أو </w:t>
          </w:r>
          <w:r w:rsidRPr="00F172E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 w:bidi="ar-DZ"/>
            </w:rPr>
            <w:t>الـمـ</w:t>
          </w:r>
          <w:r w:rsidRPr="00F172E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>ـ</w:t>
          </w:r>
          <w:r w:rsidRPr="00F172E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 w:bidi="ar-DZ"/>
            </w:rPr>
            <w:t>س</w:t>
          </w:r>
          <w:r w:rsidRPr="00F172E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>ـ</w:t>
          </w:r>
          <w:r w:rsidRPr="00F172E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 w:bidi="ar-DZ"/>
            </w:rPr>
            <w:t>ـت</w:t>
          </w:r>
          <w:r w:rsidRPr="00F172E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>ـ</w:t>
          </w:r>
          <w:r w:rsidRPr="00F172E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 w:bidi="ar-DZ"/>
            </w:rPr>
            <w:t>خ</w:t>
          </w:r>
          <w:r w:rsidRPr="00F172E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>ـ</w:t>
          </w:r>
          <w:r w:rsidRPr="00F172E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 w:bidi="ar-DZ"/>
            </w:rPr>
            <w:t>ـدم</w:t>
          </w:r>
          <w:r w:rsidRPr="00F172E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 xml:space="preserve"> </w:t>
          </w:r>
          <w:r w:rsidR="00E1625D" w:rsidRPr="00F172E5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 </w:t>
          </w:r>
          <w:r w:rsidRPr="00F172E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 w:bidi="ar-DZ"/>
            </w:rPr>
            <w:t xml:space="preserve"> عـلـيـه </w:t>
          </w:r>
          <w:r w:rsidR="009C64F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>وا</w:t>
          </w:r>
          <w:r w:rsidR="000203F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>ِ</w:t>
          </w:r>
          <w:r w:rsidR="009C64F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>ن</w:t>
          </w:r>
          <w:r w:rsidR="000203F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>ْـ</w:t>
          </w:r>
          <w:r w:rsidR="009C64F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>ـت</w:t>
          </w:r>
          <w:r w:rsidR="000203F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>ِ</w:t>
          </w:r>
          <w:r w:rsidR="009C64F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>ـه</w:t>
          </w:r>
          <w:r w:rsidR="000203F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>َ</w:t>
          </w:r>
          <w:r w:rsidR="009C64F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>ــاك</w:t>
          </w:r>
          <w:r w:rsidR="000203F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>ِ</w:t>
          </w:r>
          <w:r w:rsidRPr="00F172E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 w:bidi="ar-DZ"/>
            </w:rPr>
            <w:t xml:space="preserve"> </w:t>
          </w:r>
          <w:r w:rsidR="000203F1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</w:t>
          </w:r>
          <w:r w:rsidR="00E1625D" w:rsidRPr="00F172E5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 </w:t>
          </w:r>
        </w:p>
        <w:p w:rsidR="00900D3B" w:rsidRPr="00900D3B" w:rsidRDefault="00900D3B" w:rsidP="00900D3B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4"/>
              <w:szCs w:val="14"/>
              <w:u w:val="single"/>
              <w:rtl/>
            </w:rPr>
          </w:pPr>
        </w:p>
        <w:p w:rsidR="00BC6A0F" w:rsidRPr="00206A4A" w:rsidRDefault="000C250A" w:rsidP="004A07D8">
          <w:pPr>
            <w:pStyle w:val="Style16"/>
            <w:rPr>
              <w:rFonts w:cstheme="majorBidi"/>
              <w:b/>
              <w:bCs/>
              <w:color w:val="00B050"/>
              <w:rtl/>
            </w:rPr>
          </w:pPr>
          <w:r w:rsidRPr="00206A4A">
            <w:rPr>
              <w:rFonts w:cstheme="majorBidi" w:hint="cs"/>
              <w:b/>
              <w:bCs/>
              <w:color w:val="00B050"/>
              <w:sz w:val="26"/>
              <w:szCs w:val="26"/>
              <w:rtl/>
            </w:rPr>
            <w:t>2</w:t>
          </w:r>
          <w:r w:rsidRPr="00206A4A">
            <w:rPr>
              <w:rFonts w:cstheme="majorBidi"/>
              <w:b/>
              <w:bCs/>
              <w:color w:val="00B050"/>
              <w:rtl/>
            </w:rPr>
            <w:t>.</w:t>
          </w:r>
          <w:r w:rsidR="00002C76" w:rsidRPr="00206A4A">
            <w:rPr>
              <w:rFonts w:cstheme="majorBidi" w:hint="cs"/>
              <w:b/>
              <w:bCs/>
              <w:color w:val="00B050"/>
              <w:rtl/>
            </w:rPr>
            <w:t>1</w:t>
          </w:r>
          <w:r w:rsidRPr="00206A4A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="00BC6A0F" w:rsidRPr="00206A4A">
            <w:rPr>
              <w:rFonts w:hint="cs"/>
              <w:b/>
              <w:bCs/>
              <w:color w:val="00B050"/>
              <w:rtl/>
            </w:rPr>
            <w:t xml:space="preserve">أنــواع </w:t>
          </w:r>
          <w:r w:rsidR="00BC6A0F" w:rsidRPr="00206A4A">
            <w:rPr>
              <w:rFonts w:cstheme="majorBidi" w:hint="cs"/>
              <w:b/>
              <w:bCs/>
              <w:color w:val="00B050"/>
              <w:rtl/>
            </w:rPr>
            <w:t>الـ</w:t>
          </w:r>
          <w:r w:rsidR="00BC6A0F" w:rsidRPr="00206A4A">
            <w:rPr>
              <w:b/>
              <w:bCs/>
              <w:color w:val="00B050"/>
              <w:rtl/>
            </w:rPr>
            <w:t>ب</w:t>
          </w:r>
          <w:r w:rsidR="006D5C9F">
            <w:rPr>
              <w:rFonts w:hint="cs"/>
              <w:b/>
              <w:bCs/>
              <w:color w:val="00B050"/>
              <w:rtl/>
            </w:rPr>
            <w:t>ـ</w:t>
          </w:r>
          <w:r w:rsidR="00BC6A0F" w:rsidRPr="00206A4A">
            <w:rPr>
              <w:rFonts w:hint="cs"/>
              <w:b/>
              <w:bCs/>
              <w:color w:val="00B050"/>
              <w:rtl/>
            </w:rPr>
            <w:t>ـ</w:t>
          </w:r>
          <w:r w:rsidR="00BC6A0F" w:rsidRPr="00206A4A">
            <w:rPr>
              <w:b/>
              <w:bCs/>
              <w:color w:val="00B050"/>
              <w:rtl/>
            </w:rPr>
            <w:t>رم</w:t>
          </w:r>
          <w:r w:rsidR="00BC6A0F" w:rsidRPr="00206A4A">
            <w:rPr>
              <w:rFonts w:hint="cs"/>
              <w:b/>
              <w:bCs/>
              <w:color w:val="00B050"/>
              <w:rtl/>
            </w:rPr>
            <w:t>ـ</w:t>
          </w:r>
          <w:r w:rsidR="006D5C9F">
            <w:rPr>
              <w:rFonts w:hint="cs"/>
              <w:b/>
              <w:bCs/>
              <w:color w:val="00B050"/>
              <w:rtl/>
            </w:rPr>
            <w:t>ـ</w:t>
          </w:r>
          <w:r w:rsidR="00BC6A0F" w:rsidRPr="00206A4A">
            <w:rPr>
              <w:b/>
              <w:bCs/>
              <w:color w:val="00B050"/>
              <w:rtl/>
            </w:rPr>
            <w:t>ج</w:t>
          </w:r>
          <w:r w:rsidR="00BC6A0F" w:rsidRPr="00206A4A">
            <w:rPr>
              <w:rFonts w:hint="cs"/>
              <w:b/>
              <w:bCs/>
              <w:color w:val="00B050"/>
              <w:rtl/>
            </w:rPr>
            <w:t>ـ</w:t>
          </w:r>
          <w:r w:rsidR="006D5C9F">
            <w:rPr>
              <w:rFonts w:hint="cs"/>
              <w:b/>
              <w:bCs/>
              <w:color w:val="00B050"/>
              <w:rtl/>
            </w:rPr>
            <w:t>ـ</w:t>
          </w:r>
          <w:r w:rsidR="00BC6A0F" w:rsidRPr="00206A4A">
            <w:rPr>
              <w:b/>
              <w:bCs/>
              <w:color w:val="00B050"/>
              <w:rtl/>
            </w:rPr>
            <w:t>ي</w:t>
          </w:r>
          <w:r w:rsidR="00BC6A0F" w:rsidRPr="00206A4A">
            <w:rPr>
              <w:rFonts w:hint="cs"/>
              <w:b/>
              <w:bCs/>
              <w:color w:val="00B050"/>
              <w:rtl/>
            </w:rPr>
            <w:t>ـ</w:t>
          </w:r>
          <w:r w:rsidR="006D5C9F">
            <w:rPr>
              <w:rFonts w:hint="cs"/>
              <w:b/>
              <w:bCs/>
              <w:color w:val="00B050"/>
              <w:rtl/>
            </w:rPr>
            <w:t>ـ</w:t>
          </w:r>
          <w:r w:rsidR="00BC6A0F" w:rsidRPr="00206A4A">
            <w:rPr>
              <w:b/>
              <w:bCs/>
              <w:color w:val="00B050"/>
              <w:rtl/>
            </w:rPr>
            <w:t xml:space="preserve">ات </w:t>
          </w:r>
          <w:r w:rsidR="00BC6A0F" w:rsidRPr="00206A4A">
            <w:rPr>
              <w:rFonts w:hint="cs"/>
              <w:b/>
              <w:bCs/>
              <w:color w:val="00B050"/>
              <w:rtl/>
            </w:rPr>
            <w:t>الـ</w:t>
          </w:r>
          <w:r w:rsidR="00BC6A0F" w:rsidRPr="00206A4A">
            <w:rPr>
              <w:b/>
              <w:bCs/>
              <w:color w:val="00B050"/>
              <w:rtl/>
            </w:rPr>
            <w:t>خ</w:t>
          </w:r>
          <w:r w:rsidR="00BC6A0F" w:rsidRPr="00206A4A">
            <w:rPr>
              <w:rFonts w:hint="cs"/>
              <w:b/>
              <w:bCs/>
              <w:color w:val="00B050"/>
              <w:rtl/>
            </w:rPr>
            <w:t>ــ</w:t>
          </w:r>
          <w:r w:rsidR="00BC6A0F" w:rsidRPr="00206A4A">
            <w:rPr>
              <w:b/>
              <w:bCs/>
              <w:color w:val="00B050"/>
              <w:rtl/>
            </w:rPr>
            <w:t>ب</w:t>
          </w:r>
          <w:r w:rsidR="006D5C9F">
            <w:rPr>
              <w:rFonts w:hint="cs"/>
              <w:b/>
              <w:bCs/>
              <w:color w:val="00B050"/>
              <w:rtl/>
            </w:rPr>
            <w:t>ــ</w:t>
          </w:r>
          <w:r w:rsidR="00BC6A0F" w:rsidRPr="00206A4A">
            <w:rPr>
              <w:rFonts w:hint="cs"/>
              <w:b/>
              <w:bCs/>
              <w:color w:val="00B050"/>
              <w:rtl/>
            </w:rPr>
            <w:t>ـ</w:t>
          </w:r>
          <w:r w:rsidR="00BC6A0F" w:rsidRPr="00206A4A">
            <w:rPr>
              <w:b/>
              <w:bCs/>
              <w:color w:val="00B050"/>
              <w:rtl/>
            </w:rPr>
            <w:t>ي</w:t>
          </w:r>
          <w:r w:rsidR="00BC6A0F" w:rsidRPr="00206A4A">
            <w:rPr>
              <w:rFonts w:hint="cs"/>
              <w:b/>
              <w:bCs/>
              <w:color w:val="00B050"/>
              <w:rtl/>
            </w:rPr>
            <w:t>ــ</w:t>
          </w:r>
          <w:r w:rsidR="006D5C9F">
            <w:rPr>
              <w:rFonts w:hint="cs"/>
              <w:b/>
              <w:bCs/>
              <w:color w:val="00B050"/>
              <w:rtl/>
            </w:rPr>
            <w:t>ـ</w:t>
          </w:r>
          <w:r w:rsidR="00BC6A0F" w:rsidRPr="00206A4A">
            <w:rPr>
              <w:b/>
              <w:bCs/>
              <w:color w:val="00B050"/>
              <w:rtl/>
            </w:rPr>
            <w:t>ث</w:t>
          </w:r>
          <w:r w:rsidR="006D5C9F">
            <w:rPr>
              <w:rFonts w:hint="cs"/>
              <w:b/>
              <w:bCs/>
              <w:color w:val="00B050"/>
              <w:rtl/>
            </w:rPr>
            <w:t>ـ</w:t>
          </w:r>
          <w:r w:rsidR="00BC6A0F" w:rsidRPr="00206A4A">
            <w:rPr>
              <w:rFonts w:hint="cs"/>
              <w:b/>
              <w:bCs/>
              <w:color w:val="00B050"/>
              <w:rtl/>
            </w:rPr>
            <w:t>ـ</w:t>
          </w:r>
          <w:r w:rsidR="00BC6A0F" w:rsidRPr="00206A4A">
            <w:rPr>
              <w:b/>
              <w:bCs/>
              <w:color w:val="00B050"/>
              <w:rtl/>
            </w:rPr>
            <w:t>ة</w:t>
          </w:r>
          <w:r w:rsidR="00BC6A0F" w:rsidRPr="00206A4A">
            <w:rPr>
              <w:rFonts w:hint="cs"/>
              <w:b/>
              <w:bCs/>
              <w:color w:val="00B050"/>
              <w:rtl/>
            </w:rPr>
            <w:t xml:space="preserve">  </w:t>
          </w:r>
          <w:r w:rsidR="00BC6A0F" w:rsidRPr="00206A4A">
            <w:rPr>
              <w:rFonts w:cstheme="majorBidi"/>
              <w:b/>
              <w:bCs/>
              <w:color w:val="002060"/>
              <w:rtl/>
            </w:rPr>
            <w:t xml:space="preserve">: </w:t>
          </w:r>
        </w:p>
        <w:p w:rsidR="006468F7" w:rsidRPr="008A6597" w:rsidRDefault="006468F7" w:rsidP="00344A38">
          <w:pPr>
            <w:bidi/>
            <w:spacing w:line="348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نـ</w:t>
          </w:r>
          <w:r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ش</w:t>
          </w:r>
          <w:r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ـ</w:t>
          </w:r>
          <w:r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اط 2</w:t>
          </w:r>
          <w:r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="00344A3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8A659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 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ب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ـا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س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ــت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ــع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ــم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ــال 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الأ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س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ــه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ُ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ــم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6C081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6C081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ر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6C081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ب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6C081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ــط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6C081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ك</w:t>
          </w:r>
          <w:r w:rsidR="002D551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ُـ</w:t>
          </w:r>
          <w:r w:rsidR="0043595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6C081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ل</w:t>
          </w:r>
          <w:r w:rsidR="002D551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َّ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435952" w:rsidRPr="00435952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ب</w:t>
          </w:r>
          <w:r w:rsidR="00344A3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="00946665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435952" w:rsidRPr="00435952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ـر</w:t>
          </w:r>
          <w:r w:rsidR="00344A3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ْ</w:t>
          </w:r>
          <w:r w:rsidR="00435952" w:rsidRPr="00435952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م</w:t>
          </w:r>
          <w:r w:rsidR="00344A3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="00946665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435952" w:rsidRPr="00435952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ـج</w:t>
          </w:r>
          <w:r w:rsidR="00344A3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ِ</w:t>
          </w:r>
          <w:r w:rsidR="00435952" w:rsidRPr="00435952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ــي</w:t>
          </w:r>
          <w:r w:rsidR="00344A3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="00435952" w:rsidRPr="00435952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ــة</w:t>
          </w:r>
          <w:r w:rsidR="00344A3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ٍ</w:t>
          </w:r>
          <w:r w:rsidR="00435952" w:rsidRPr="00435952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6C0812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خ</w:t>
          </w:r>
          <w:r w:rsidR="00344A3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="006C0812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ــب</w:t>
          </w:r>
          <w:r w:rsidR="00344A3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ِ</w:t>
          </w:r>
          <w:r w:rsidR="002D5515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6C0812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ـيــث</w:t>
          </w:r>
          <w:r w:rsidR="00344A3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="006C0812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ـة</w:t>
          </w:r>
          <w:r w:rsidR="00344A3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ٍ</w:t>
          </w:r>
          <w:r w:rsidR="0043595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ب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94666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الـخ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94666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ــاص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94666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6C081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ي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َّ</w:t>
          </w:r>
          <w:r w:rsidR="0094666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6C081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ـة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6C081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الَّـتِي ت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ُ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ــن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ــاس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ــب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ُ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ــه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ـا </w:t>
          </w:r>
          <w:r w:rsidR="00820E2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</w:p>
        <w:p w:rsidR="006468F7" w:rsidRDefault="006468F7" w:rsidP="00900D3B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ر:</w:t>
          </w:r>
        </w:p>
        <w:p w:rsidR="00CB525F" w:rsidRPr="00900D3B" w:rsidRDefault="00CB525F" w:rsidP="00CB525F">
          <w:pPr>
            <w:pStyle w:val="Paragraphedeliste"/>
            <w:tabs>
              <w:tab w:val="right" w:pos="459"/>
            </w:tabs>
            <w:bidi/>
            <w:spacing w:after="0" w:line="240" w:lineRule="auto"/>
            <w:jc w:val="both"/>
            <w:rPr>
              <w:rFonts w:asciiTheme="majorBidi" w:hAnsiTheme="majorBidi" w:cstheme="majorBidi"/>
              <w:b/>
              <w:bCs/>
              <w:sz w:val="18"/>
              <w:szCs w:val="18"/>
              <w:rtl/>
            </w:rPr>
          </w:pPr>
        </w:p>
        <w:tbl>
          <w:tblPr>
            <w:tblStyle w:val="Grilledutableau"/>
            <w:bidiVisual/>
            <w:tblW w:w="10574" w:type="dxa"/>
            <w:jc w:val="center"/>
            <w:tbl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  <w:tblGrid>
            <w:gridCol w:w="4620"/>
            <w:gridCol w:w="5954"/>
          </w:tblGrid>
          <w:tr w:rsidR="00895217" w:rsidRPr="004C66EC" w:rsidTr="00900D3B">
            <w:trPr>
              <w:trHeight w:val="567"/>
              <w:jc w:val="center"/>
            </w:trPr>
            <w:tc>
              <w:tcPr>
                <w:tcW w:w="4620" w:type="dxa"/>
                <w:vAlign w:val="center"/>
              </w:tcPr>
              <w:p w:rsidR="00895217" w:rsidRPr="004C66EC" w:rsidRDefault="00895217" w:rsidP="00737AD1">
                <w:pPr>
                  <w:pStyle w:val="Paragraphedeliste"/>
                  <w:numPr>
                    <w:ilvl w:val="0"/>
                    <w:numId w:val="1"/>
                  </w:numPr>
                  <w:tabs>
                    <w:tab w:val="right" w:pos="380"/>
                  </w:tabs>
                  <w:bidi/>
                  <w:spacing w:after="0" w:line="240" w:lineRule="auto"/>
                  <w:ind w:left="839" w:hanging="839"/>
                  <w:jc w:val="both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الـف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َ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ــي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ْ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ـــر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ُ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وس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َ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ـــــات       </w:t>
                </w:r>
                <w:r w:rsidRPr="004C66EC"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lang w:val="en-US" w:bidi="ar-DZ"/>
                  </w:rPr>
                  <w:t>Viruses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  <w:t xml:space="preserve"> </w:t>
                </w:r>
              </w:p>
            </w:tc>
            <w:tc>
              <w:tcPr>
                <w:tcW w:w="5954" w:type="dxa"/>
                <w:vAlign w:val="center"/>
              </w:tcPr>
              <w:p w:rsidR="00895217" w:rsidRPr="004C66EC" w:rsidRDefault="00895217" w:rsidP="00895217">
                <w:pPr>
                  <w:pStyle w:val="Paragraphedeliste"/>
                  <w:tabs>
                    <w:tab w:val="right" w:pos="459"/>
                  </w:tabs>
                  <w:bidi/>
                  <w:spacing w:after="0" w:line="240" w:lineRule="auto"/>
                  <w:ind w:left="0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بـرمـجـيـة خــبــيــثـة مـتـواريـة في بـرنـامـج آخ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ـر كـأنهـا جــزء مـنـه</w:t>
                </w:r>
              </w:p>
            </w:tc>
          </w:tr>
          <w:tr w:rsidR="00895217" w:rsidRPr="004C66EC" w:rsidTr="00900D3B">
            <w:trPr>
              <w:trHeight w:val="567"/>
              <w:jc w:val="center"/>
            </w:trPr>
            <w:tc>
              <w:tcPr>
                <w:tcW w:w="4620" w:type="dxa"/>
                <w:vAlign w:val="center"/>
              </w:tcPr>
              <w:p w:rsidR="00895217" w:rsidRPr="004C66EC" w:rsidRDefault="00895217" w:rsidP="00895217">
                <w:pPr>
                  <w:pStyle w:val="Paragraphedeliste"/>
                  <w:numPr>
                    <w:ilvl w:val="0"/>
                    <w:numId w:val="1"/>
                  </w:numPr>
                  <w:tabs>
                    <w:tab w:val="right" w:pos="380"/>
                  </w:tabs>
                  <w:bidi/>
                  <w:spacing w:after="0" w:line="336" w:lineRule="auto"/>
                  <w:ind w:left="839" w:hanging="839"/>
                  <w:jc w:val="both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الــد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ِّ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يـــد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َ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ان      </w:t>
                </w:r>
                <w:r w:rsidRPr="004C66EC"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Worms / Vers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</w:p>
            </w:tc>
            <w:tc>
              <w:tcPr>
                <w:tcW w:w="5954" w:type="dxa"/>
                <w:vAlign w:val="center"/>
              </w:tcPr>
              <w:p w:rsidR="00895217" w:rsidRPr="004C66EC" w:rsidRDefault="00895217" w:rsidP="00895217">
                <w:pPr>
                  <w:pStyle w:val="Paragraphedeliste"/>
                  <w:tabs>
                    <w:tab w:val="right" w:pos="459"/>
                  </w:tabs>
                  <w:bidi/>
                  <w:spacing w:after="0" w:line="240" w:lineRule="auto"/>
                  <w:ind w:left="0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ت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ـت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ـن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ـاس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ـخ وتـرتــبـط بـالـمـلـفـ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ات وتـع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ـت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ـم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ـد عـلـيـهـا للانـ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ت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ـشــ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ار</w:t>
                </w:r>
              </w:p>
            </w:tc>
          </w:tr>
          <w:tr w:rsidR="00895217" w:rsidRPr="004C66EC" w:rsidTr="00900D3B">
            <w:trPr>
              <w:trHeight w:val="567"/>
              <w:jc w:val="center"/>
            </w:trPr>
            <w:tc>
              <w:tcPr>
                <w:tcW w:w="4620" w:type="dxa"/>
                <w:vAlign w:val="center"/>
              </w:tcPr>
              <w:p w:rsidR="00895217" w:rsidRPr="004C66EC" w:rsidRDefault="00895217" w:rsidP="00895217">
                <w:pPr>
                  <w:pStyle w:val="Paragraphedeliste"/>
                  <w:numPr>
                    <w:ilvl w:val="0"/>
                    <w:numId w:val="1"/>
                  </w:numPr>
                  <w:tabs>
                    <w:tab w:val="right" w:pos="380"/>
                  </w:tabs>
                  <w:bidi/>
                  <w:spacing w:after="0"/>
                  <w:ind w:left="839" w:hanging="839"/>
                  <w:jc w:val="both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ح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ِ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ــص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َ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ــان طَــرْوَادَة      </w:t>
                </w:r>
                <w:r w:rsidRPr="004C66EC"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lang w:val="en-US" w:bidi="ar-DZ"/>
                  </w:rPr>
                  <w:t>Trojan Horse</w:t>
                </w:r>
              </w:p>
            </w:tc>
            <w:tc>
              <w:tcPr>
                <w:tcW w:w="5954" w:type="dxa"/>
                <w:vAlign w:val="center"/>
              </w:tcPr>
              <w:p w:rsidR="00895217" w:rsidRPr="004C66EC" w:rsidRDefault="00895217" w:rsidP="00895217">
                <w:pPr>
                  <w:pStyle w:val="Paragraphedeliste"/>
                  <w:tabs>
                    <w:tab w:val="right" w:pos="459"/>
                  </w:tabs>
                  <w:bidi/>
                  <w:spacing w:after="0" w:line="240" w:lineRule="auto"/>
                  <w:ind w:left="0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تـ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قــوم بــم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ـس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ـح الـبــيــانــات فـي ظــروف 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يـخـتـارهـا مـن صَـمَّـمَـهـا</w:t>
                </w:r>
              </w:p>
            </w:tc>
          </w:tr>
          <w:tr w:rsidR="00895217" w:rsidRPr="004C66EC" w:rsidTr="00900D3B">
            <w:trPr>
              <w:trHeight w:val="567"/>
              <w:jc w:val="center"/>
            </w:trPr>
            <w:tc>
              <w:tcPr>
                <w:tcW w:w="4620" w:type="dxa"/>
                <w:vAlign w:val="center"/>
              </w:tcPr>
              <w:p w:rsidR="00895217" w:rsidRPr="004C66EC" w:rsidRDefault="00895217" w:rsidP="00895217">
                <w:pPr>
                  <w:pStyle w:val="Paragraphedeliste"/>
                  <w:numPr>
                    <w:ilvl w:val="0"/>
                    <w:numId w:val="1"/>
                  </w:numPr>
                  <w:tabs>
                    <w:tab w:val="right" w:pos="380"/>
                  </w:tabs>
                  <w:bidi/>
                  <w:spacing w:after="0"/>
                  <w:ind w:left="839" w:hanging="839"/>
                  <w:jc w:val="both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ب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َ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ــر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ْ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م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َ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ــج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ِ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ــي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َ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ــات الـت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َّ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ـج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َ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ــسُّــس   </w:t>
                </w:r>
                <w:r w:rsidRPr="004C66EC"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lang w:val="en-US" w:bidi="ar-DZ"/>
                  </w:rPr>
                  <w:t>Spyware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</w:p>
            </w:tc>
            <w:tc>
              <w:tcPr>
                <w:tcW w:w="5954" w:type="dxa"/>
                <w:vAlign w:val="center"/>
              </w:tcPr>
              <w:p w:rsidR="00895217" w:rsidRPr="004C66EC" w:rsidRDefault="00895217" w:rsidP="00895217">
                <w:pPr>
                  <w:pStyle w:val="Paragraphedeliste"/>
                  <w:tabs>
                    <w:tab w:val="right" w:pos="459"/>
                  </w:tabs>
                  <w:bidi/>
                  <w:spacing w:after="0" w:line="240" w:lineRule="auto"/>
                  <w:ind w:left="0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تـعــتــمــد عـلـى نــفــســهـا لـلانــتــش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ــار بـاس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ـتـغـ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ـلال ال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ـثــغـــرات</w:t>
                </w:r>
              </w:p>
            </w:tc>
          </w:tr>
          <w:tr w:rsidR="00895217" w:rsidRPr="004C66EC" w:rsidTr="00900D3B">
            <w:trPr>
              <w:trHeight w:val="567"/>
              <w:jc w:val="center"/>
            </w:trPr>
            <w:tc>
              <w:tcPr>
                <w:tcW w:w="4620" w:type="dxa"/>
                <w:vAlign w:val="center"/>
              </w:tcPr>
              <w:p w:rsidR="00895217" w:rsidRPr="004C66EC" w:rsidRDefault="00895217" w:rsidP="00895217">
                <w:pPr>
                  <w:pStyle w:val="Paragraphedeliste"/>
                  <w:numPr>
                    <w:ilvl w:val="0"/>
                    <w:numId w:val="1"/>
                  </w:numPr>
                  <w:tabs>
                    <w:tab w:val="right" w:pos="380"/>
                  </w:tabs>
                  <w:bidi/>
                  <w:spacing w:after="0"/>
                  <w:ind w:left="839" w:hanging="839"/>
                  <w:jc w:val="both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ب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َ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ــر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َ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ام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ِ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ـج الإنْـــزَال              </w:t>
                </w:r>
                <w:r w:rsidRPr="004C66EC"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lang w:val="en-US" w:bidi="ar-DZ"/>
                  </w:rPr>
                  <w:t>Droppers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</w:t>
                </w:r>
              </w:p>
            </w:tc>
            <w:tc>
              <w:tcPr>
                <w:tcW w:w="5954" w:type="dxa"/>
                <w:vAlign w:val="center"/>
              </w:tcPr>
              <w:p w:rsidR="00895217" w:rsidRPr="004C66EC" w:rsidRDefault="00895217" w:rsidP="00895217">
                <w:pPr>
                  <w:pStyle w:val="Paragraphedeliste"/>
                  <w:tabs>
                    <w:tab w:val="right" w:pos="459"/>
                  </w:tabs>
                  <w:bidi/>
                  <w:spacing w:after="0" w:line="240" w:lineRule="auto"/>
                  <w:ind w:left="0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تـ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جــمــع مــعــلــوم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ات عــن الـمــســتــخـ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دم لأغـــراض مـ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خ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ـت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ـلـ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ف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ـة</w:t>
                </w:r>
              </w:p>
            </w:tc>
          </w:tr>
          <w:tr w:rsidR="00895217" w:rsidRPr="004C66EC" w:rsidTr="00900D3B">
            <w:trPr>
              <w:trHeight w:val="567"/>
              <w:jc w:val="center"/>
            </w:trPr>
            <w:tc>
              <w:tcPr>
                <w:tcW w:w="4620" w:type="dxa"/>
                <w:vAlign w:val="center"/>
              </w:tcPr>
              <w:p w:rsidR="00895217" w:rsidRPr="004C66EC" w:rsidRDefault="00895217" w:rsidP="00895217">
                <w:pPr>
                  <w:pStyle w:val="Paragraphedeliste"/>
                  <w:numPr>
                    <w:ilvl w:val="0"/>
                    <w:numId w:val="1"/>
                  </w:numPr>
                  <w:tabs>
                    <w:tab w:val="right" w:pos="380"/>
                  </w:tabs>
                  <w:bidi/>
                  <w:spacing w:after="0" w:line="336" w:lineRule="auto"/>
                  <w:ind w:left="839" w:hanging="839"/>
                  <w:jc w:val="both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الـق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َ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ــن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َ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ـاب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ِ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ــل الـم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َ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ــن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ْ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ـط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ِ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ــق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ِ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ــي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َ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ـة </w:t>
                </w:r>
                <w:r w:rsidRPr="004C66EC"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lang w:val="en-US" w:bidi="ar-DZ"/>
                  </w:rPr>
                  <w:t>Logic Bombs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</w:p>
            </w:tc>
            <w:tc>
              <w:tcPr>
                <w:tcW w:w="5954" w:type="dxa"/>
                <w:vAlign w:val="center"/>
              </w:tcPr>
              <w:p w:rsidR="00895217" w:rsidRPr="004C66EC" w:rsidRDefault="00895217" w:rsidP="00895217">
                <w:pPr>
                  <w:pStyle w:val="Paragraphedeliste"/>
                  <w:tabs>
                    <w:tab w:val="right" w:pos="459"/>
                  </w:tabs>
                  <w:bidi/>
                  <w:spacing w:after="0" w:line="240" w:lineRule="auto"/>
                  <w:ind w:left="0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تـسـتـهــدف بــرامــج الـحـ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مـ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ايــة لإزال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ـتـهـا أو إبـ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ط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ـا</w:t>
                </w:r>
                <w:r w:rsidRPr="004C66EC">
                  <w:rPr>
                    <w:rFonts w:asciiTheme="majorBidi" w:hAnsiTheme="majorBidi" w:cstheme="majorBidi" w:hint="eastAsia"/>
                    <w:b/>
                    <w:bCs/>
                    <w:color w:val="002060"/>
                    <w:sz w:val="26"/>
                    <w:szCs w:val="26"/>
                    <w:rtl/>
                  </w:rPr>
                  <w:t>ل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مـ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فـ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عــولـهـا</w:t>
                </w:r>
              </w:p>
            </w:tc>
          </w:tr>
        </w:tbl>
        <w:p w:rsidR="00BC6A0F" w:rsidRPr="00D04A7E" w:rsidRDefault="00BC6A0F" w:rsidP="00E75D56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32"/>
              <w:szCs w:val="32"/>
            </w:rPr>
          </w:pPr>
        </w:p>
        <w:p w:rsidR="004209A3" w:rsidRPr="004209A3" w:rsidRDefault="004209A3" w:rsidP="00865F4F">
          <w:pPr>
            <w:pStyle w:val="Paragraphedeliste"/>
            <w:numPr>
              <w:ilvl w:val="0"/>
              <w:numId w:val="4"/>
            </w:numPr>
            <w:bidi/>
            <w:spacing w:after="0" w:line="348" w:lineRule="auto"/>
            <w:ind w:left="368" w:hanging="357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4209A3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أعـ</w:t>
          </w:r>
          <w:r w:rsidR="00531C0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209A3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ـراض الإصــابــة بـالــفــيـــروســــات</w:t>
          </w:r>
          <w:r w:rsidR="00FE0DD7" w:rsidRPr="00206A4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FE0DD7" w:rsidRPr="00206A4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BA2CCC" w:rsidRPr="004209A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6F17A9" w:rsidRPr="00865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(</w:t>
          </w:r>
          <w:r w:rsidR="006F17A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نـ</w:t>
          </w:r>
          <w:r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ش</w:t>
          </w:r>
          <w:r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 xml:space="preserve">اط </w:t>
          </w:r>
          <w:r w:rsidR="00FD0CE8"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</w:rPr>
            <w:t>3</w:t>
          </w:r>
          <w:r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Pr="006F17A9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بـع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ـد ت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وص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 ذاك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رة ال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ف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لاش ب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ح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اس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وب ت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غ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ر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س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وك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ه ك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ِـ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ً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9A311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ا،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8230C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ف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230C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ـمـ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230C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 هــي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الأع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راض 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الَّـتي </w:t>
          </w:r>
          <w:r w:rsidR="008230C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تُـ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230C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بَ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230C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ـيِّ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230C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ـنُ 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أ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ن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َّ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الـجـهــاز </w:t>
          </w:r>
          <w:r w:rsidR="00E3767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E3767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ـصـ</w:t>
          </w:r>
          <w:r w:rsidR="0094666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E3767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اب أو 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خ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ت</w:t>
          </w:r>
          <w:r w:rsidR="0094666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رق م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ن ط</w:t>
          </w:r>
          <w:r w:rsidR="00BA2C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رف 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الـف</w:t>
          </w:r>
          <w:r w:rsidR="006F17A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ـي</w:t>
          </w:r>
          <w:r w:rsidR="006F17A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ـروس</w:t>
          </w:r>
          <w:r w:rsidR="0094666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F17A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ات</w:t>
          </w:r>
          <w:r w:rsidRPr="004209A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E3767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؟</w:t>
          </w:r>
          <w:r w:rsidR="006F17A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)</w:t>
          </w:r>
        </w:p>
        <w:p w:rsidR="004A5966" w:rsidRPr="00BA2CCC" w:rsidRDefault="004A5966" w:rsidP="004A5966">
          <w:pPr>
            <w:widowControl/>
            <w:suppressAutoHyphens w:val="0"/>
            <w:jc w:val="center"/>
            <w:rPr>
              <w:rFonts w:asciiTheme="majorBidi" w:eastAsiaTheme="minorHAnsi" w:hAnsiTheme="majorBidi" w:cstheme="majorBidi"/>
              <w:b/>
              <w:bCs/>
              <w:color w:val="auto"/>
              <w:sz w:val="10"/>
              <w:szCs w:val="10"/>
              <w:rtl/>
              <w:lang w:val="fr-FR" w:eastAsia="en-US"/>
            </w:rPr>
          </w:pPr>
          <w:r w:rsidRPr="00BA2CCC">
            <w:rPr>
              <w:rFonts w:asciiTheme="majorBidi" w:eastAsiaTheme="minorHAnsi" w:hAnsiTheme="majorBidi" w:cstheme="majorBidi"/>
              <w:b/>
              <w:bCs/>
              <w:sz w:val="10"/>
              <w:szCs w:val="10"/>
              <w:rtl/>
              <w:lang w:eastAsia="en-US"/>
            </w:rPr>
            <w:br w:type="page"/>
          </w:r>
        </w:p>
        <w:p w:rsidR="00FD0CE8" w:rsidRDefault="00FD0CE8" w:rsidP="00FD0CE8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ر:</w:t>
          </w:r>
        </w:p>
        <w:p w:rsidR="00FD0CE8" w:rsidRPr="00F4577C" w:rsidRDefault="00FD0CE8" w:rsidP="00FD0CE8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8"/>
              <w:szCs w:val="8"/>
              <w:u w:val="single"/>
              <w:rtl/>
            </w:rPr>
          </w:pPr>
        </w:p>
        <w:p w:rsidR="0027756D" w:rsidRPr="003620CA" w:rsidRDefault="0027756D" w:rsidP="00DC317E">
          <w:pPr>
            <w:pStyle w:val="Paragraphedeliste"/>
            <w:numPr>
              <w:ilvl w:val="0"/>
              <w:numId w:val="16"/>
            </w:numPr>
            <w:tabs>
              <w:tab w:val="right" w:pos="317"/>
              <w:tab w:val="right" w:pos="1077"/>
            </w:tabs>
            <w:bidi/>
            <w:spacing w:after="0" w:line="348" w:lineRule="auto"/>
            <w:ind w:left="755" w:hanging="386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 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ف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 بِـــدْءِ الـت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ــش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ـغ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bookmarkStart w:id="0" w:name="_GoBack"/>
          <w:bookmarkEnd w:id="0"/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ــيــل، وفـي </w:t>
          </w:r>
          <w:r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الـ</w:t>
          </w:r>
          <w:r w:rsidR="006D007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تـ</w:t>
          </w:r>
          <w:r w:rsidR="0094666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طــ</w:t>
          </w:r>
          <w:r w:rsidR="0094666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</w:t>
          </w:r>
          <w:r w:rsidR="0094666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ــيـ</w:t>
          </w:r>
          <w:r w:rsidR="0094666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ـق</w:t>
          </w:r>
          <w:r w:rsidR="0094666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ــات والـ</w:t>
          </w:r>
          <w:r w:rsidR="006D007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</w:t>
          </w:r>
          <w:r w:rsidR="006D007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ــرمـ</w:t>
          </w:r>
          <w:r w:rsidR="0094666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جـ</w:t>
          </w:r>
          <w:r w:rsidR="0094666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ـيـ</w:t>
          </w:r>
          <w:r w:rsidR="0094666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ـات</w:t>
          </w:r>
        </w:p>
        <w:p w:rsidR="003620CA" w:rsidRPr="003620CA" w:rsidRDefault="003620CA" w:rsidP="00DC317E">
          <w:pPr>
            <w:pStyle w:val="Paragraphedeliste"/>
            <w:numPr>
              <w:ilvl w:val="0"/>
              <w:numId w:val="16"/>
            </w:numPr>
            <w:tabs>
              <w:tab w:val="right" w:pos="317"/>
              <w:tab w:val="right" w:pos="1077"/>
            </w:tabs>
            <w:bidi/>
            <w:spacing w:after="0" w:line="348" w:lineRule="auto"/>
            <w:ind w:left="755" w:hanging="386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 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ح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ــف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ــظ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الـب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ـي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ـان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ــات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ل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ـع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ــد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م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و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ج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ــود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</w:t>
          </w:r>
          <w:r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 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 ( ب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ـس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ـب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ـب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الـت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ـن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ـاس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ـخ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)</w:t>
          </w:r>
        </w:p>
        <w:p w:rsidR="003620CA" w:rsidRPr="00DB1CB2" w:rsidRDefault="003620CA" w:rsidP="00DB1CB2">
          <w:pPr>
            <w:pStyle w:val="Paragraphedeliste"/>
            <w:numPr>
              <w:ilvl w:val="0"/>
              <w:numId w:val="16"/>
            </w:numPr>
            <w:tabs>
              <w:tab w:val="right" w:pos="317"/>
              <w:tab w:val="right" w:pos="1077"/>
            </w:tabs>
            <w:bidi/>
            <w:spacing w:after="0" w:line="348" w:lineRule="auto"/>
            <w:ind w:left="755" w:hanging="386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 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بـ</w:t>
          </w:r>
          <w:r w:rsidR="0004181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عـ</w:t>
          </w:r>
          <w:r w:rsidR="0004181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ض </w:t>
          </w:r>
          <w:r w:rsidR="00361C73"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الـ</w:t>
          </w:r>
          <w:r w:rsidR="0004181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61C73"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م</w:t>
          </w:r>
          <w:r w:rsidR="00361C7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61C73"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ـل</w:t>
          </w:r>
          <w:r w:rsidR="00361C7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61C73"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ـفـ</w:t>
          </w:r>
          <w:r w:rsidR="00361C7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B163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ات</w:t>
          </w:r>
          <w:r w:rsidR="005B163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DB1CB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، 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تَ</w:t>
          </w:r>
          <w:r w:rsidR="00361C7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ـعَ</w:t>
          </w:r>
          <w:r w:rsidR="00361C7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ــذُّر </w:t>
          </w:r>
          <w:r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="00A249A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 </w:t>
          </w:r>
          <w:r w:rsidR="00DB1CB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أو </w:t>
          </w:r>
          <w:r w:rsidR="00DB1CB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</w:t>
          </w:r>
          <w:r w:rsidR="00063AC7" w:rsidRPr="00DB1CB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</w:t>
          </w:r>
          <w:r w:rsidR="0071713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A249A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DB1CB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063AC7" w:rsidRPr="00DB1CB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 </w:t>
          </w:r>
          <w:r w:rsidR="00063AC7" w:rsidRPr="00DB1CB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DB1CB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إلــى </w:t>
          </w:r>
          <w:r w:rsidR="00063AC7" w:rsidRPr="00DB1CB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9C5C41" w:rsidRPr="00DB1CB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BE1F67" w:rsidRPr="00DB1CB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</w:t>
          </w:r>
          <w:r w:rsidR="00063AC7" w:rsidRPr="00DB1CB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B96515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063AC7" w:rsidRPr="00DB1CB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9C5C41" w:rsidRPr="00DB1CB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063AC7" w:rsidRPr="00DB1CB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 </w:t>
          </w:r>
          <w:r w:rsidR="00063AC7" w:rsidRPr="00DB1CB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DB1CB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لا تُـ</w:t>
          </w:r>
          <w:r w:rsidR="00361C73" w:rsidRPr="00DB1CB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DB1CB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ف</w:t>
          </w:r>
          <w:r w:rsidR="00361C73" w:rsidRPr="00DB1CB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ْـ</w:t>
          </w:r>
          <w:r w:rsidRPr="00DB1CB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ـتَ</w:t>
          </w:r>
          <w:r w:rsidR="00361C73" w:rsidRPr="00DB1CB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DB1CB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ـح</w:t>
          </w:r>
          <w:r w:rsidR="00361C73" w:rsidRPr="00DB1CB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DB1CB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ول</w:t>
          </w:r>
          <w:r w:rsidR="00361C73" w:rsidRPr="00DB1CB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DB1CB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 تُـ</w:t>
          </w:r>
          <w:r w:rsidR="00361C73" w:rsidRPr="00DB1CB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DB1CB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نَ</w:t>
          </w:r>
          <w:r w:rsidR="00361C73" w:rsidRPr="00DB1CB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DB1CB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ـفَّ</w:t>
          </w:r>
          <w:r w:rsidR="00361C73" w:rsidRPr="00DB1CB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DB1CB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ـذ</w:t>
          </w:r>
        </w:p>
        <w:p w:rsidR="003620CA" w:rsidRPr="003620CA" w:rsidRDefault="00DA0D1A" w:rsidP="00BE1F67">
          <w:pPr>
            <w:pStyle w:val="Paragraphedeliste"/>
            <w:numPr>
              <w:ilvl w:val="0"/>
              <w:numId w:val="16"/>
            </w:numPr>
            <w:tabs>
              <w:tab w:val="right" w:pos="317"/>
              <w:tab w:val="right" w:pos="1077"/>
            </w:tabs>
            <w:bidi/>
            <w:spacing w:after="0" w:line="360" w:lineRule="auto"/>
            <w:ind w:hanging="386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</w:t>
          </w:r>
          <w:r w:rsidR="003F51A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</w:t>
          </w:r>
          <w:r w:rsidR="009A311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</w:t>
          </w:r>
          <w:r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 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 </w:t>
          </w:r>
          <w:r w:rsidR="00852B4E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ر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852B4E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س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852B4E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ــائ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852B4E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ــل</w:t>
          </w:r>
          <w:r w:rsidR="0023799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BE1F67"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="00BE1F6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E26A21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BE1F6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BE1F67"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="0023799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 </w:t>
          </w:r>
          <w:r w:rsidR="00237991"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(</w:t>
          </w:r>
          <w:r w:rsidR="0023799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237991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Messages d’erreurs</w:t>
          </w:r>
          <w:r w:rsidR="0023799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237991"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)</w:t>
          </w:r>
          <w:r w:rsidR="00852B4E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</w:p>
        <w:p w:rsidR="004A19B2" w:rsidRPr="00692B6A" w:rsidRDefault="004A19B2" w:rsidP="004A19B2">
          <w:pPr>
            <w:tabs>
              <w:tab w:val="right" w:pos="317"/>
              <w:tab w:val="right" w:pos="793"/>
            </w:tabs>
            <w:bidi/>
            <w:jc w:val="both"/>
            <w:rPr>
              <w:rFonts w:asciiTheme="majorBidi" w:eastAsiaTheme="minorHAnsi" w:hAnsiTheme="majorBidi" w:cstheme="majorBidi"/>
              <w:b/>
              <w:bCs/>
              <w:sz w:val="12"/>
              <w:szCs w:val="12"/>
              <w:rtl/>
              <w:lang w:eastAsia="en-US"/>
            </w:rPr>
          </w:pPr>
        </w:p>
        <w:p w:rsidR="00FD0CE8" w:rsidRDefault="00FD0CE8" w:rsidP="00865F4F">
          <w:pPr>
            <w:pStyle w:val="Paragraphedeliste"/>
            <w:numPr>
              <w:ilvl w:val="0"/>
              <w:numId w:val="4"/>
            </w:numPr>
            <w:bidi/>
            <w:spacing w:after="0" w:line="360" w:lineRule="auto"/>
            <w:ind w:left="368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FD0CE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الــوقـــايـــة مـن </w:t>
          </w:r>
          <w:r w:rsidRPr="00FD0CE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الـفـ</w:t>
          </w:r>
          <w:r w:rsidRPr="00FD0CE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FD0CE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ي</w:t>
          </w:r>
          <w:r w:rsidRPr="00FD0CE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</w:t>
          </w:r>
          <w:r w:rsidRPr="00FD0CE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ـروسـ</w:t>
          </w:r>
          <w:r w:rsidRPr="00FD0CE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ـــ</w:t>
          </w:r>
          <w:r w:rsidRPr="00FD0CE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</w:t>
          </w:r>
          <w:r w:rsidRPr="00FD0CE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ت  </w:t>
          </w:r>
          <w:r w:rsidRPr="00206A4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1F354A" w:rsidRPr="00FD0CE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1F354A" w:rsidRPr="001F354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(</w:t>
          </w:r>
          <w:r w:rsidR="001F35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نـ</w:t>
          </w:r>
          <w:r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ش</w:t>
          </w:r>
          <w:r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 xml:space="preserve">اط </w:t>
          </w:r>
          <w:r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</w:rPr>
            <w:t>4</w:t>
          </w:r>
          <w:r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</w:t>
          </w:r>
          <w:r w:rsidR="00BE3DF3"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>:</w:t>
          </w:r>
          <w:r w:rsidRPr="001F354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بـعـد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مـعــرفــة </w:t>
          </w:r>
          <w:r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أعــراض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الإص</w:t>
          </w:r>
          <w:r w:rsidR="00594FB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ـاب</w:t>
          </w:r>
          <w:r w:rsidR="00594FB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ـة</w:t>
          </w:r>
          <w:r w:rsidR="00B7687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، فـ</w:t>
          </w:r>
          <w:r w:rsidR="00594FB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 w:rsidR="00594FB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ـا هــي </w:t>
          </w:r>
          <w:r w:rsidR="00004DD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ط</w:t>
          </w:r>
          <w:r w:rsidR="005F273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رق </w:t>
          </w:r>
          <w:r w:rsidR="00852B4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الَّـتِي تــســمــح لــنــا  بِ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63BD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</w:t>
          </w:r>
          <w:r w:rsidR="00852B4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ق</w:t>
          </w:r>
          <w:r w:rsidR="00852B4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52B4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ـاي</w:t>
          </w:r>
          <w:r w:rsidR="00852B4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ــة</w:t>
          </w:r>
          <w:r w:rsidR="00852B4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الـحـــاســوب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مـن الـ</w:t>
          </w:r>
          <w:r w:rsidR="00852B4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ف</w:t>
          </w:r>
          <w:r w:rsidR="005F273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52B4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ـي</w:t>
          </w:r>
          <w:r w:rsidR="005F273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52B4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ـروس</w:t>
          </w:r>
          <w:r w:rsidR="005F273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52B4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ـات ؟</w:t>
          </w:r>
          <w:r w:rsidR="001F354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)</w:t>
          </w:r>
        </w:p>
        <w:p w:rsidR="001F354A" w:rsidRDefault="001F354A" w:rsidP="001F354A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ر:</w:t>
          </w:r>
        </w:p>
        <w:p w:rsidR="004A19B2" w:rsidRPr="00FE7F0F" w:rsidRDefault="004A19B2" w:rsidP="004A19B2">
          <w:pPr>
            <w:pStyle w:val="Paragraphedeliste"/>
            <w:bidi/>
            <w:spacing w:after="0" w:line="336" w:lineRule="auto"/>
            <w:ind w:left="34"/>
            <w:jc w:val="center"/>
            <w:rPr>
              <w:rFonts w:asciiTheme="majorBidi" w:hAnsiTheme="majorBidi" w:cs="Times New Roman"/>
              <w:b/>
              <w:bCs/>
              <w:color w:val="00B050"/>
              <w:sz w:val="10"/>
              <w:szCs w:val="10"/>
              <w:rtl/>
            </w:rPr>
          </w:pPr>
        </w:p>
        <w:p w:rsidR="004A19B2" w:rsidRPr="006A2323" w:rsidRDefault="00141C02" w:rsidP="002702FF">
          <w:pPr>
            <w:pStyle w:val="Paragraphedeliste"/>
            <w:numPr>
              <w:ilvl w:val="0"/>
              <w:numId w:val="13"/>
            </w:numPr>
            <w:tabs>
              <w:tab w:val="right" w:pos="317"/>
              <w:tab w:val="right" w:pos="651"/>
            </w:tabs>
            <w:bidi/>
            <w:spacing w:after="0" w:line="348" w:lineRule="auto"/>
            <w:ind w:left="651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D56C1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إنــ</w:t>
          </w:r>
          <w:r w:rsidRPr="00D56C1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ش</w:t>
          </w:r>
          <w:r w:rsidRPr="00D56C1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ــاء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="002702FF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4A19B2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4A19B2"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="004A19B2"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ا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حــتــيــاطــيـة </w:t>
          </w:r>
          <w:r w:rsidR="002702FF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616C6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2702FF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2702FF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2702FF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2702FF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2702FF"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الــم</w:t>
          </w:r>
          <w:r w:rsidR="002702F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ُـ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ه</w:t>
          </w:r>
          <w:r w:rsidR="002702F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ِـ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ـم</w:t>
          </w:r>
          <w:r w:rsidR="002702F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َّ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ـة</w:t>
          </w:r>
          <w:r w:rsidR="004A19B2"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 عـ</w:t>
          </w:r>
          <w:r w:rsidR="004A19B2"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="004A19B2"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ل</w:t>
          </w:r>
          <w:r w:rsidR="004A19B2"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="004A19B2"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ى </w:t>
          </w:r>
          <w:r w:rsidR="004A19B2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2702FF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616C6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2702FF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616C6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</w:t>
          </w:r>
          <w:r w:rsidR="004A19B2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</w:t>
          </w:r>
          <w:r w:rsidR="004A19B2"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="00616C6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(</w:t>
          </w:r>
          <w:r w:rsidR="004A19B2"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="004A19B2"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DVD</w:t>
          </w:r>
          <w:r w:rsidR="004A19B2"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... )</w:t>
          </w:r>
          <w:r w:rsidR="004A19B2"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</w:p>
        <w:p w:rsidR="004A19B2" w:rsidRPr="006A2323" w:rsidRDefault="004A19B2" w:rsidP="004F20EE">
          <w:pPr>
            <w:pStyle w:val="Paragraphedeliste"/>
            <w:numPr>
              <w:ilvl w:val="0"/>
              <w:numId w:val="13"/>
            </w:numPr>
            <w:tabs>
              <w:tab w:val="right" w:pos="317"/>
              <w:tab w:val="right" w:pos="651"/>
            </w:tabs>
            <w:bidi/>
            <w:spacing w:after="160" w:line="348" w:lineRule="auto"/>
            <w:ind w:left="651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تـ</w:t>
          </w:r>
          <w:r w:rsidRPr="002958D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</w:t>
          </w: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نـ</w:t>
          </w:r>
          <w:r w:rsidR="006D7D8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</w:t>
          </w: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صـ</w:t>
          </w:r>
          <w:r w:rsidR="006D7D8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</w:t>
          </w: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ي</w:t>
          </w:r>
          <w:r w:rsidRPr="002958D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</w:t>
          </w: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ـب</w:t>
          </w:r>
          <w:r w:rsidRPr="004F20E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</w:t>
          </w:r>
          <w:r w:rsidR="004F20E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6D7D81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="006D7D8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الـ</w:t>
          </w:r>
          <w:r w:rsidR="00B537C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="006D7D8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ض</w:t>
          </w:r>
          <w:r w:rsidR="008E042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َ</w:t>
          </w:r>
          <w:r w:rsidR="006D7D8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="00B537C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="006D7D8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ـر</w:t>
          </w:r>
          <w:r w:rsidR="008E042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ُ</w:t>
          </w:r>
          <w:r w:rsidR="006D7D8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ور</w:t>
          </w:r>
          <w:r w:rsidR="008E042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ِ</w:t>
          </w:r>
          <w:r w:rsidR="006D7D8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ي</w:t>
          </w:r>
          <w:r w:rsidR="008E042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َ</w:t>
          </w:r>
          <w:r w:rsidR="00B537C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="006D7D8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ــة 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:</w:t>
          </w:r>
        </w:p>
        <w:p w:rsidR="004A19B2" w:rsidRPr="006A2323" w:rsidRDefault="004A19B2" w:rsidP="00DC317E">
          <w:pPr>
            <w:pStyle w:val="Paragraphedeliste"/>
            <w:numPr>
              <w:ilvl w:val="0"/>
              <w:numId w:val="14"/>
            </w:numPr>
            <w:tabs>
              <w:tab w:val="right" w:pos="317"/>
              <w:tab w:val="right" w:pos="651"/>
            </w:tabs>
            <w:bidi/>
            <w:spacing w:after="160" w:line="348" w:lineRule="auto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...............................................................................................................................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  </w:t>
          </w:r>
          <w:r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 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 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bidi="ar-DZ"/>
            </w:rPr>
            <w:t xml:space="preserve">Antivirus </w:t>
          </w:r>
        </w:p>
        <w:p w:rsidR="004A19B2" w:rsidRPr="006A2323" w:rsidRDefault="004A19B2" w:rsidP="00DC317E">
          <w:pPr>
            <w:pStyle w:val="Paragraphedeliste"/>
            <w:numPr>
              <w:ilvl w:val="0"/>
              <w:numId w:val="14"/>
            </w:numPr>
            <w:tabs>
              <w:tab w:val="right" w:pos="317"/>
              <w:tab w:val="right" w:pos="651"/>
            </w:tabs>
            <w:bidi/>
            <w:spacing w:after="160" w:line="348" w:lineRule="auto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...............................................................................................................................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 </w:t>
          </w:r>
          <w:r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    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 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bidi="ar-DZ"/>
            </w:rPr>
            <w:t xml:space="preserve">Firewall 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</w:p>
        <w:p w:rsidR="004A19B2" w:rsidRPr="006A2323" w:rsidRDefault="004A19B2" w:rsidP="00DC317E">
          <w:pPr>
            <w:pStyle w:val="Paragraphedeliste"/>
            <w:numPr>
              <w:ilvl w:val="0"/>
              <w:numId w:val="14"/>
            </w:numPr>
            <w:tabs>
              <w:tab w:val="right" w:pos="317"/>
              <w:tab w:val="right" w:pos="651"/>
            </w:tabs>
            <w:bidi/>
            <w:spacing w:after="0" w:line="348" w:lineRule="auto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...............................................................................................................................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  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bidi="ar-DZ"/>
            </w:rPr>
            <w:t xml:space="preserve">USB 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val="en-US" w:bidi="ar-DZ"/>
            </w:rPr>
            <w:t>Guard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</w:p>
        <w:p w:rsidR="004A19B2" w:rsidRPr="006A2323" w:rsidRDefault="004A19B2" w:rsidP="008333C0">
          <w:pPr>
            <w:tabs>
              <w:tab w:val="right" w:pos="317"/>
              <w:tab w:val="right" w:pos="651"/>
            </w:tabs>
            <w:bidi/>
            <w:spacing w:line="348" w:lineRule="auto"/>
            <w:ind w:left="651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/>
            </w:rPr>
          </w:pP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مـع 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</w:t>
          </w:r>
          <w:r w:rsidRPr="006A2323">
            <w:rPr>
              <w:rFonts w:cstheme="majorBidi"/>
              <w:b/>
              <w:bCs/>
              <w:color w:val="002060"/>
              <w:sz w:val="28"/>
              <w:szCs w:val="28"/>
            </w:rPr>
            <w:t xml:space="preserve"> </w:t>
          </w:r>
          <w:r w:rsidRPr="006A2323">
            <w:rPr>
              <w:rFonts w:cstheme="majorBidi" w:hint="cs"/>
              <w:b/>
              <w:bCs/>
              <w:color w:val="002060"/>
              <w:sz w:val="28"/>
              <w:szCs w:val="28"/>
              <w:rtl/>
            </w:rPr>
            <w:t xml:space="preserve"> تـلـك ال</w:t>
          </w:r>
          <w:r w:rsidR="008333C0">
            <w:rPr>
              <w:rFonts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ب</w:t>
          </w:r>
          <w:r w:rsidR="008333C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ـرامـ</w:t>
          </w:r>
          <w:r w:rsidR="008333C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ج</w:t>
          </w:r>
          <w:r w:rsidRPr="006A2323">
            <w:rPr>
              <w:rFonts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بـانـ</w:t>
          </w:r>
          <w:r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ت</w:t>
          </w:r>
          <w:r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ـظ</w:t>
          </w:r>
          <w:r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ـام</w:t>
          </w:r>
          <w:r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</w:p>
        <w:p w:rsidR="00622605" w:rsidRPr="006A2323" w:rsidRDefault="008333C0" w:rsidP="00F81A2D">
          <w:pPr>
            <w:pStyle w:val="Paragraphedeliste"/>
            <w:numPr>
              <w:ilvl w:val="0"/>
              <w:numId w:val="13"/>
            </w:numPr>
            <w:tabs>
              <w:tab w:val="right" w:pos="317"/>
              <w:tab w:val="right" w:pos="651"/>
            </w:tabs>
            <w:bidi/>
            <w:spacing w:after="160" w:line="348" w:lineRule="auto"/>
            <w:ind w:left="651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</w:rPr>
            <w:t>اســتــ</w:t>
          </w:r>
          <w:r w:rsidR="00F81A2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</w:rPr>
            <w:t>ع</w:t>
          </w:r>
          <w:r w:rsidR="00D2405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</w:rPr>
            <w:t>ـ</w:t>
          </w:r>
          <w:r w:rsidR="00F81A2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</w:rPr>
            <w:t>ـ</w:t>
          </w:r>
          <w:r w:rsidR="00D2405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</w:rPr>
            <w:t>ـ</w:t>
          </w:r>
          <w:r w:rsidR="00F81A2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</w:rPr>
            <w:t>مــ</w:t>
          </w:r>
          <w:r w:rsidR="00D2405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</w:rPr>
            <w:t>ا</w:t>
          </w:r>
          <w:r w:rsidR="00F81A2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</w:rPr>
            <w:t>ل</w:t>
          </w:r>
          <w:r w:rsidRPr="008333C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</w:t>
          </w:r>
          <w:r w:rsidR="00BC41A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F81A2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BC41A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BC41A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لا سِــيَ</w:t>
          </w:r>
          <w:r w:rsidR="0019623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ّ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ــمَـا عــنــد الــو</w:t>
          </w:r>
          <w:r w:rsidR="0019623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ُ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ل</w:t>
          </w:r>
          <w:r w:rsidR="0019623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ُ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ـــوج</w:t>
          </w:r>
          <w:r w:rsidR="0019623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ِ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إلــى </w:t>
          </w:r>
          <w:r w:rsidR="00622605"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الأق</w:t>
          </w:r>
          <w:r w:rsidR="00622605"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="00622605"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ــراص </w:t>
          </w:r>
          <w:r w:rsidR="00BC41A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</w:t>
          </w:r>
          <w:r w:rsidR="00622605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 w:rsidR="00622605"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="00622605"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والـمـ</w:t>
          </w:r>
          <w:r w:rsidR="00622605"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="00622605"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لـفــات </w:t>
          </w:r>
          <w:r w:rsidR="00622605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="00F81A2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BC41A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622605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</w:t>
          </w:r>
          <w:r w:rsidR="00622605"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="00622605"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مـن الأنـتـرنـ</w:t>
          </w:r>
          <w:r w:rsidR="00622605"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="00622605"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ت </w:t>
          </w:r>
        </w:p>
        <w:p w:rsidR="00622605" w:rsidRPr="006A2323" w:rsidRDefault="00F7404A" w:rsidP="00DC317E">
          <w:pPr>
            <w:pStyle w:val="Paragraphedeliste"/>
            <w:numPr>
              <w:ilvl w:val="0"/>
              <w:numId w:val="13"/>
            </w:numPr>
            <w:tabs>
              <w:tab w:val="right" w:pos="317"/>
              <w:tab w:val="right" w:pos="793"/>
            </w:tabs>
            <w:bidi/>
            <w:spacing w:after="160" w:line="348" w:lineRule="auto"/>
            <w:ind w:left="651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تـحـ</w:t>
          </w:r>
          <w:r w:rsidR="00D45504" w:rsidRPr="002958D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</w:t>
          </w: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م</w:t>
          </w:r>
          <w:r w:rsidR="00423657" w:rsidRPr="002958D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</w:t>
          </w: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ـي</w:t>
          </w:r>
          <w:r w:rsidR="00423657" w:rsidRPr="002958D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</w:t>
          </w:r>
          <w:r w:rsidR="00D45504" w:rsidRPr="002958D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</w:t>
          </w: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ـل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="0052392F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 w:rsidR="008B50F2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333AFC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7E5626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52392F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D90F41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333AFC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52392F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52392F"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مـن مـ</w:t>
          </w:r>
          <w:r w:rsidR="00423657" w:rsidRPr="002958D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</w:t>
          </w:r>
          <w:r w:rsidR="00D45504" w:rsidRPr="002958D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</w:t>
          </w: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واق</w:t>
          </w:r>
          <w:r w:rsidR="00423657" w:rsidRPr="002958D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</w:t>
          </w: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ـع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="00410F6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="00333AFC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7E5626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</w:t>
          </w:r>
          <w:r w:rsidR="007E5626"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="008C6865" w:rsidRPr="002958D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</w:rPr>
            <w:t>و</w:t>
          </w: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</w:rPr>
            <w:t>تـ</w:t>
          </w:r>
          <w:r w:rsidR="00D45504" w:rsidRPr="002958D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</w:rPr>
            <w:t>ـ</w:t>
          </w: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</w:rPr>
            <w:t>ب</w:t>
          </w:r>
          <w:r w:rsidR="00D45504" w:rsidRPr="002958D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</w:rPr>
            <w:t>ـ</w:t>
          </w: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</w:rPr>
            <w:t xml:space="preserve">ـادل </w:t>
          </w: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الـمـلـفــات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6A2323">
            <w:rPr>
              <w:rFonts w:asciiTheme="majorBidi" w:eastAsia="Droid Sans Fallback" w:hAnsiTheme="majorBidi" w:cstheme="majorBidi"/>
              <w:b/>
              <w:bCs/>
              <w:color w:val="002060"/>
              <w:sz w:val="28"/>
              <w:szCs w:val="28"/>
              <w:rtl/>
              <w:lang w:val="en-US" w:eastAsia="zh-CN" w:bidi="ar-DZ"/>
            </w:rPr>
            <w:t>مـع أشـ</w:t>
          </w:r>
          <w:r w:rsidR="00423657" w:rsidRPr="006A2323">
            <w:rPr>
              <w:rFonts w:asciiTheme="majorBidi" w:eastAsia="Droid Sans Fallback" w:hAnsiTheme="majorBidi" w:cstheme="majorBidi" w:hint="cs"/>
              <w:b/>
              <w:bCs/>
              <w:color w:val="002060"/>
              <w:sz w:val="28"/>
              <w:szCs w:val="28"/>
              <w:rtl/>
              <w:lang w:val="en-US" w:eastAsia="zh-CN" w:bidi="ar-DZ"/>
            </w:rPr>
            <w:t>ـ</w:t>
          </w:r>
          <w:r w:rsidRPr="006A2323">
            <w:rPr>
              <w:rFonts w:asciiTheme="majorBidi" w:eastAsia="Droid Sans Fallback" w:hAnsiTheme="majorBidi" w:cstheme="majorBidi"/>
              <w:b/>
              <w:bCs/>
              <w:color w:val="002060"/>
              <w:sz w:val="28"/>
              <w:szCs w:val="28"/>
              <w:rtl/>
              <w:lang w:val="en-US" w:eastAsia="zh-CN" w:bidi="ar-DZ"/>
            </w:rPr>
            <w:t>خ</w:t>
          </w:r>
          <w:r w:rsidR="00D45504" w:rsidRPr="006A2323">
            <w:rPr>
              <w:rFonts w:asciiTheme="majorBidi" w:eastAsia="Droid Sans Fallback" w:hAnsiTheme="majorBidi" w:cstheme="majorBidi" w:hint="cs"/>
              <w:b/>
              <w:bCs/>
              <w:color w:val="002060"/>
              <w:sz w:val="28"/>
              <w:szCs w:val="28"/>
              <w:rtl/>
              <w:lang w:val="en-US" w:eastAsia="zh-CN" w:bidi="ar-DZ"/>
            </w:rPr>
            <w:t>ـ</w:t>
          </w:r>
          <w:r w:rsidR="00423657" w:rsidRPr="006A2323">
            <w:rPr>
              <w:rFonts w:asciiTheme="majorBidi" w:eastAsia="Droid Sans Fallback" w:hAnsiTheme="majorBidi" w:cstheme="majorBidi" w:hint="cs"/>
              <w:b/>
              <w:bCs/>
              <w:color w:val="002060"/>
              <w:sz w:val="28"/>
              <w:szCs w:val="28"/>
              <w:rtl/>
              <w:lang w:val="en-US" w:eastAsia="zh-CN" w:bidi="ar-DZ"/>
            </w:rPr>
            <w:t>ـ</w:t>
          </w:r>
          <w:r w:rsidRPr="006A2323">
            <w:rPr>
              <w:rFonts w:asciiTheme="majorBidi" w:eastAsia="Droid Sans Fallback" w:hAnsiTheme="majorBidi" w:cstheme="majorBidi"/>
              <w:b/>
              <w:bCs/>
              <w:color w:val="002060"/>
              <w:sz w:val="28"/>
              <w:szCs w:val="28"/>
              <w:rtl/>
              <w:lang w:val="en-US" w:eastAsia="zh-CN" w:bidi="ar-DZ"/>
            </w:rPr>
            <w:t xml:space="preserve">ـاص </w:t>
          </w:r>
          <w:r w:rsidR="008B50F2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</w:t>
          </w:r>
          <w:r w:rsidR="008B50F2"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Pr="006A2323">
            <w:rPr>
              <w:rFonts w:asciiTheme="majorBidi" w:eastAsia="Droid Sans Fallback" w:hAnsiTheme="majorBidi" w:cstheme="majorBidi"/>
              <w:b/>
              <w:bCs/>
              <w:color w:val="002060"/>
              <w:sz w:val="28"/>
              <w:szCs w:val="28"/>
              <w:rtl/>
              <w:lang w:val="en-US" w:eastAsia="zh-CN" w:bidi="ar-DZ"/>
            </w:rPr>
            <w:t xml:space="preserve"> ب</w:t>
          </w:r>
          <w:r w:rsidR="00874CF3">
            <w:rPr>
              <w:rFonts w:asciiTheme="majorBidi" w:eastAsia="Droid Sans Fallback" w:hAnsiTheme="majorBidi" w:cstheme="majorBidi" w:hint="cs"/>
              <w:b/>
              <w:bCs/>
              <w:color w:val="002060"/>
              <w:sz w:val="28"/>
              <w:szCs w:val="28"/>
              <w:rtl/>
              <w:lang w:val="en-US" w:eastAsia="zh-CN" w:bidi="ar-DZ"/>
            </w:rPr>
            <w:t>ِ</w:t>
          </w:r>
          <w:r w:rsidRPr="006A2323">
            <w:rPr>
              <w:rFonts w:asciiTheme="majorBidi" w:eastAsia="Droid Sans Fallback" w:hAnsiTheme="majorBidi" w:cstheme="majorBidi"/>
              <w:b/>
              <w:bCs/>
              <w:color w:val="002060"/>
              <w:sz w:val="28"/>
              <w:szCs w:val="28"/>
              <w:rtl/>
              <w:lang w:val="en-US" w:eastAsia="zh-CN" w:bidi="ar-DZ"/>
            </w:rPr>
            <w:t>ـه</w:t>
          </w:r>
          <w:r w:rsidR="00874CF3">
            <w:rPr>
              <w:rFonts w:asciiTheme="majorBidi" w:eastAsia="Droid Sans Fallback" w:hAnsiTheme="majorBidi" w:cstheme="majorBidi" w:hint="cs"/>
              <w:b/>
              <w:bCs/>
              <w:color w:val="002060"/>
              <w:sz w:val="28"/>
              <w:szCs w:val="28"/>
              <w:rtl/>
              <w:lang w:val="en-US" w:eastAsia="zh-CN" w:bidi="ar-DZ"/>
            </w:rPr>
            <w:t>ِ</w:t>
          </w:r>
          <w:r w:rsidRPr="006A2323">
            <w:rPr>
              <w:rFonts w:asciiTheme="majorBidi" w:eastAsia="Droid Sans Fallback" w:hAnsiTheme="majorBidi" w:cstheme="majorBidi"/>
              <w:b/>
              <w:bCs/>
              <w:color w:val="002060"/>
              <w:sz w:val="28"/>
              <w:szCs w:val="28"/>
              <w:rtl/>
              <w:lang w:val="en-US" w:eastAsia="zh-CN" w:bidi="ar-DZ"/>
            </w:rPr>
            <w:t>ـم</w:t>
          </w:r>
          <w:r w:rsidR="00874CF3">
            <w:rPr>
              <w:rFonts w:asciiTheme="majorBidi" w:eastAsia="Droid Sans Fallback" w:hAnsiTheme="majorBidi" w:cstheme="majorBidi" w:hint="cs"/>
              <w:b/>
              <w:bCs/>
              <w:color w:val="002060"/>
              <w:sz w:val="28"/>
              <w:szCs w:val="28"/>
              <w:rtl/>
              <w:lang w:val="en-US" w:eastAsia="zh-CN" w:bidi="ar-DZ"/>
            </w:rPr>
            <w:t>ْ</w:t>
          </w:r>
        </w:p>
        <w:p w:rsidR="00F7404A" w:rsidRPr="006A2323" w:rsidRDefault="00611464" w:rsidP="00F93617">
          <w:pPr>
            <w:pStyle w:val="Paragraphedeliste"/>
            <w:numPr>
              <w:ilvl w:val="0"/>
              <w:numId w:val="13"/>
            </w:numPr>
            <w:tabs>
              <w:tab w:val="right" w:pos="317"/>
              <w:tab w:val="right" w:pos="793"/>
            </w:tabs>
            <w:bidi/>
            <w:spacing w:after="160" w:line="348" w:lineRule="auto"/>
            <w:ind w:left="651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الــتــعـ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ــامــل ب</w:t>
          </w:r>
          <w:r w:rsidR="00333AFC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ِ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="00333AFC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ح</w:t>
          </w:r>
          <w:r w:rsidR="00333AFC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َ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="00333AFC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ذ</w:t>
          </w:r>
          <w:r w:rsidR="00333AFC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َ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ر</w:t>
          </w:r>
          <w:r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ٍ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 مــع 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="00F9361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16323B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</w:t>
          </w:r>
          <w:r w:rsidR="00F9361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</w:t>
          </w:r>
          <w:r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="00F6395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خ</w:t>
          </w:r>
          <w:r w:rsidR="0016323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ُ</w:t>
          </w:r>
          <w:r w:rsidR="00F6395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="0016323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="00F6395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ـص</w:t>
          </w:r>
          <w:r w:rsidR="0016323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ُ</w:t>
          </w:r>
          <w:r w:rsidR="00F6395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="0016323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="00F6395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وص</w:t>
          </w:r>
          <w:r w:rsidR="0016323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ًـ</w:t>
          </w:r>
          <w:r w:rsidR="00F6395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ـا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 الـ</w:t>
          </w:r>
          <w:r w:rsidR="0016323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مـ</w:t>
          </w:r>
          <w:r w:rsidR="0016323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ج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ـه</w:t>
          </w:r>
          <w:r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ـول</w:t>
          </w:r>
          <w:r w:rsidR="0016323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ة 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F73AB8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BC41A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Pr="009432B1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والـمُــرْفَــقَــة بـ</w:t>
          </w:r>
          <w:r w:rsidRPr="009432B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</w:t>
          </w:r>
          <w:r w:rsidRPr="009432B1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مـ</w:t>
          </w:r>
          <w:r w:rsidRPr="009432B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</w:t>
          </w:r>
          <w:r w:rsidRPr="009432B1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لـفــات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أ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و</w:t>
          </w:r>
          <w:r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EA42D8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16323B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410F6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مُــرِيــبَــة</w:t>
          </w:r>
          <w:r w:rsidR="00F9361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</w:p>
        <w:p w:rsidR="008F11DD" w:rsidRPr="006A2323" w:rsidRDefault="008F11DD" w:rsidP="00E54F28">
          <w:pPr>
            <w:bidi/>
            <w:rPr>
              <w:rFonts w:asciiTheme="majorBidi" w:hAnsiTheme="majorBidi" w:cstheme="majorBidi"/>
              <w:b/>
              <w:bCs/>
              <w:color w:val="002060"/>
              <w:sz w:val="12"/>
              <w:szCs w:val="12"/>
              <w:rtl/>
            </w:rPr>
          </w:pPr>
        </w:p>
        <w:p w:rsidR="00F255B6" w:rsidRDefault="00F255B6" w:rsidP="001920AA">
          <w:pPr>
            <w:pStyle w:val="Paragraphedeliste"/>
            <w:numPr>
              <w:ilvl w:val="0"/>
              <w:numId w:val="4"/>
            </w:numPr>
            <w:bidi/>
            <w:spacing w:after="0" w:line="336" w:lineRule="auto"/>
            <w:jc w:val="both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</w:pPr>
          <w:r w:rsidRPr="004A19B2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مـ</w:t>
          </w:r>
          <w:r w:rsidR="00392E54" w:rsidRPr="004A19B2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A19B2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ض</w:t>
          </w:r>
          <w:r w:rsidR="00392E54" w:rsidRPr="004A19B2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233372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ـاد</w:t>
          </w:r>
          <w:r w:rsidRPr="004A19B2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4A19B2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الـفـ</w:t>
          </w:r>
          <w:r w:rsidRPr="004A19B2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4A19B2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ي</w:t>
          </w:r>
          <w:r w:rsidRPr="004A19B2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ــ</w:t>
          </w:r>
          <w:r w:rsidRPr="004A19B2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ـروسـ</w:t>
          </w:r>
          <w:r w:rsidRPr="004A19B2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ــ</w:t>
          </w:r>
          <w:r w:rsidRPr="004A19B2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ا</w:t>
          </w:r>
          <w:r w:rsidRPr="004A19B2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ت :</w:t>
          </w:r>
          <w:r w:rsidR="005F2732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="005F2732" w:rsidRPr="001F354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(</w:t>
          </w:r>
          <w:r w:rsidR="005F273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5F2732"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ن</w:t>
          </w:r>
          <w:r w:rsidR="00A24C2F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5F2732"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5F2732"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ش</w:t>
          </w:r>
          <w:r w:rsidR="005F2732"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5F2732"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5F2732"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اط 5</w:t>
          </w:r>
          <w:r w:rsidR="005F2732"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</w:t>
          </w:r>
          <w:r w:rsidR="005F2732"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 xml:space="preserve"> </w:t>
          </w:r>
          <w:r w:rsidR="00E66092"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:</w:t>
          </w:r>
          <w:r w:rsidR="00E6609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76289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عَــيِّــنْ </w:t>
          </w:r>
          <w:r w:rsidR="005F2732"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 w:rsidR="00F55DA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5F2732"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C23B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ضــاد</w:t>
          </w:r>
          <w:r w:rsidR="001529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5F2732"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ف</w:t>
          </w:r>
          <w:r w:rsidR="009536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5F2732"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ـي</w:t>
          </w:r>
          <w:r w:rsidR="009536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5F2732"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ـروسـ</w:t>
          </w:r>
          <w:r w:rsidR="009536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5F2732"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ات </w:t>
          </w:r>
          <w:r w:rsidR="001529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</w:t>
          </w:r>
          <w:r w:rsidR="001920A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اذ</w:t>
          </w:r>
          <w:r w:rsidR="0047275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ْ</w:t>
          </w:r>
          <w:r w:rsidR="001920A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ك</w:t>
          </w:r>
          <w:r w:rsidR="00CC055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ُ</w:t>
          </w:r>
          <w:r w:rsidR="00C827E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1920A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ـر</w:t>
          </w:r>
          <w:r w:rsidR="00CC055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ْ</w:t>
          </w:r>
          <w:r w:rsidR="0076289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1529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ب</w:t>
          </w:r>
          <w:r w:rsidR="003A5B0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1529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ــع</w:t>
          </w:r>
          <w:r w:rsidR="003A5B0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1529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ــض</w:t>
          </w:r>
          <w:r w:rsidR="003A5B0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1529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76289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</w:t>
          </w:r>
          <w:r w:rsidR="003A5B0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76289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ظ</w:t>
          </w:r>
          <w:r w:rsidR="003A5B0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76289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55DA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6289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ائ</w:t>
          </w:r>
          <w:r w:rsidR="003A5B0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F55DA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6289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ـف</w:t>
          </w:r>
          <w:r w:rsidR="003A5B0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1529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C055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1529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ه</w:t>
          </w:r>
          <w:r w:rsidR="00C827E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/ خَــدَمَــاتِـهِ</w:t>
          </w:r>
          <w:r w:rsidR="005F273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)</w:t>
          </w:r>
        </w:p>
        <w:p w:rsidR="00A5737A" w:rsidRDefault="00A5737A" w:rsidP="00A5737A">
          <w:pPr>
            <w:pStyle w:val="Paragraphedeliste"/>
            <w:bidi/>
            <w:spacing w:after="0" w:line="240" w:lineRule="auto"/>
            <w:ind w:left="528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ر:</w:t>
          </w:r>
        </w:p>
        <w:p w:rsidR="00A5737A" w:rsidRPr="00573C27" w:rsidRDefault="00A5737A" w:rsidP="00A5737A">
          <w:pPr>
            <w:pStyle w:val="Paragraphedeliste"/>
            <w:bidi/>
            <w:spacing w:after="0" w:line="240" w:lineRule="auto"/>
            <w:ind w:left="528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  <w:u w:val="single"/>
              <w:rtl/>
            </w:rPr>
          </w:pPr>
        </w:p>
        <w:p w:rsidR="00F255B6" w:rsidRPr="006A2323" w:rsidRDefault="00F255B6" w:rsidP="00DC317E">
          <w:pPr>
            <w:pStyle w:val="Paragraphedeliste"/>
            <w:numPr>
              <w:ilvl w:val="0"/>
              <w:numId w:val="8"/>
            </w:numPr>
            <w:bidi/>
            <w:spacing w:after="0" w:line="348" w:lineRule="auto"/>
            <w:ind w:left="651"/>
            <w:jc w:val="both"/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</w:pP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ه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و 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</w:t>
          </w:r>
          <w:r w:rsidR="001B3403"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="006B451E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س</w:t>
          </w:r>
          <w:r w:rsidR="006B451E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م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ح 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</w:t>
          </w:r>
          <w:r w:rsidR="001B3403"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ال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ح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اس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6B451E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وب ب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ح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="006B451E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ث</w:t>
          </w:r>
          <w:r w:rsidR="00784CC4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784CC4"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="006B451E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84CC4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84CC4"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ع</w:t>
          </w:r>
          <w:r w:rsidR="006B451E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84CC4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84CC4"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م</w:t>
          </w:r>
          <w:r w:rsidR="006B451E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84CC4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84CC4"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ل ع</w:t>
          </w:r>
          <w:r w:rsidR="006B451E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84CC4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84CC4"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ل</w:t>
          </w:r>
          <w:r w:rsidR="006B451E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84CC4"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ى</w:t>
          </w:r>
          <w:r w:rsidR="006B451E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 : </w:t>
          </w:r>
        </w:p>
        <w:p w:rsidR="00F255B6" w:rsidRPr="006A2323" w:rsidRDefault="00F255B6" w:rsidP="00DC317E">
          <w:pPr>
            <w:pStyle w:val="Paragraphedeliste"/>
            <w:numPr>
              <w:ilvl w:val="0"/>
              <w:numId w:val="3"/>
            </w:numPr>
            <w:bidi/>
            <w:spacing w:line="348" w:lineRule="auto"/>
            <w:ind w:left="1077" w:hanging="425"/>
            <w:jc w:val="both"/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</w:pP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اك</w:t>
          </w:r>
          <w:r w:rsidR="006B451E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</w:t>
          </w:r>
          <w:r w:rsidR="006B451E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ش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12C9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اف</w:t>
          </w:r>
          <w:r w:rsidR="00B212C9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</w:t>
          </w:r>
          <w:r w:rsidR="00C6719F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8369E9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8E6CD8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</w:t>
          </w:r>
          <w:r w:rsidR="008369E9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و</w:t>
          </w:r>
          <w:r w:rsidR="008369E9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8369E9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</w:t>
          </w:r>
          <w:r w:rsidR="00C6719F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</w:t>
          </w:r>
          <w:r w:rsidR="001B3403"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دخ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6B451E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ول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ه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</w:t>
          </w:r>
        </w:p>
        <w:p w:rsidR="00F255B6" w:rsidRPr="006A2323" w:rsidRDefault="00F255B6" w:rsidP="00DC317E">
          <w:pPr>
            <w:pStyle w:val="Paragraphedeliste"/>
            <w:numPr>
              <w:ilvl w:val="0"/>
              <w:numId w:val="3"/>
            </w:numPr>
            <w:bidi/>
            <w:spacing w:line="348" w:lineRule="auto"/>
            <w:ind w:left="1077" w:hanging="425"/>
            <w:jc w:val="both"/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</w:pP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إزال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ه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ا أو 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</w:t>
          </w:r>
          <w:r w:rsidR="008369E9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F03DEC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</w:t>
          </w:r>
          <w:r w:rsidR="001B3403"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="009F0C46"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 xml:space="preserve"> </w:t>
          </w:r>
          <w:r w:rsidR="009F0C46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مـ</w:t>
          </w:r>
          <w:r w:rsidR="00F03D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F0C46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ـفـ</w:t>
          </w:r>
          <w:r w:rsidR="00F03D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F0C46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ـع</w:t>
          </w:r>
          <w:r w:rsidR="00F03D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F0C46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ــول</w:t>
          </w:r>
          <w:r w:rsidR="00F03D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F0C46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ــهـا  ( </w:t>
          </w:r>
          <w:r w:rsidR="00387CD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 xml:space="preserve">Mise en </w:t>
          </w:r>
          <w:r w:rsidR="009F0C46"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Quarantaine</w:t>
          </w:r>
          <w:r w:rsidR="009F0C46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)</w:t>
          </w:r>
        </w:p>
        <w:p w:rsidR="00F255B6" w:rsidRPr="006A2323" w:rsidRDefault="00F255B6" w:rsidP="00DC317E">
          <w:pPr>
            <w:pStyle w:val="Paragraphedeliste"/>
            <w:numPr>
              <w:ilvl w:val="0"/>
              <w:numId w:val="3"/>
            </w:numPr>
            <w:bidi/>
            <w:spacing w:after="0" w:line="348" w:lineRule="auto"/>
            <w:ind w:left="1077" w:hanging="425"/>
            <w:jc w:val="both"/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</w:pP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وك</w:t>
          </w:r>
          <w:r w:rsidR="00E379DB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ذل</w:t>
          </w:r>
          <w:r w:rsidR="00E379DB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ك إص</w:t>
          </w:r>
          <w:r w:rsidR="00A25821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لاح 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="009233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8E6CD8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8369E9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9233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</w:t>
          </w:r>
          <w:r w:rsidR="001B3403"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ال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َّـ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تي ارت</w:t>
          </w:r>
          <w:r w:rsidR="007C73E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</w:t>
          </w:r>
          <w:r w:rsidR="007C73E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ط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 ب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ه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الـ</w:t>
          </w:r>
          <w:r w:rsidR="007C73E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ف</w:t>
          </w:r>
          <w:r w:rsidR="007C73E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ـي</w:t>
          </w:r>
          <w:r w:rsidR="007C73E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ــروسـ</w:t>
          </w:r>
          <w:r w:rsidR="007C73E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ـات أو </w:t>
          </w:r>
          <w:r w:rsidR="008E6CD8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7C73E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9233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7C73E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8E6CD8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</w:t>
          </w:r>
          <w:r w:rsidR="009233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</w:p>
        <w:p w:rsidR="006B451E" w:rsidRPr="00692B6A" w:rsidRDefault="006B451E" w:rsidP="006B451E">
          <w:pPr>
            <w:bidi/>
            <w:jc w:val="both"/>
            <w:rPr>
              <w:rFonts w:asciiTheme="majorBidi" w:hAnsiTheme="majorBidi" w:cs="Times New Roman"/>
              <w:b/>
              <w:bCs/>
              <w:color w:val="auto"/>
              <w:sz w:val="10"/>
              <w:szCs w:val="10"/>
              <w:rtl/>
            </w:rPr>
          </w:pPr>
        </w:p>
        <w:p w:rsidR="00E60C98" w:rsidRPr="007A02D0" w:rsidRDefault="00651FE6" w:rsidP="004A19B2">
          <w:pPr>
            <w:pStyle w:val="Paragraphedeliste"/>
            <w:numPr>
              <w:ilvl w:val="0"/>
              <w:numId w:val="8"/>
            </w:numPr>
            <w:bidi/>
            <w:spacing w:after="0" w:line="336" w:lineRule="auto"/>
            <w:ind w:left="651"/>
            <w:jc w:val="both"/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bidi="ar-DZ"/>
            </w:rPr>
          </w:pPr>
          <w:r w:rsidRPr="007A02D0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F255B6" w:rsidRPr="007A02D0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مـن </w:t>
          </w:r>
          <w:r w:rsidRPr="007A02D0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أش</w:t>
          </w:r>
          <w:r w:rsidR="00F255B6" w:rsidRPr="007A02D0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ـهــر </w:t>
          </w:r>
          <w:r w:rsidR="007A02D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مـض</w:t>
          </w:r>
          <w:r w:rsidR="00F255B6" w:rsidRPr="007A02D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0E213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255B6" w:rsidRPr="007A02D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ادات الــفــيــروســات</w:t>
          </w:r>
          <w:r w:rsidR="004A19B2" w:rsidRPr="007A02D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F255B6" w:rsidRPr="007A02D0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:</w:t>
          </w:r>
          <w:r w:rsidR="004A19B2" w:rsidRPr="007A02D0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4A19B2" w:rsidRPr="007A02D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</w:t>
          </w:r>
          <w:r w:rsidR="007A02D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</w:t>
          </w:r>
          <w:r w:rsidR="004A19B2" w:rsidRPr="007A02D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.................................................................................</w:t>
          </w:r>
        </w:p>
        <w:p w:rsidR="00F255B6" w:rsidRDefault="00F255B6" w:rsidP="00F255B6">
          <w:pPr>
            <w:bidi/>
            <w:rPr>
              <w:rFonts w:asciiTheme="majorBidi" w:hAnsiTheme="majorBidi" w:cstheme="majorBidi"/>
              <w:b/>
              <w:bCs/>
              <w:sz w:val="12"/>
              <w:szCs w:val="12"/>
              <w:rtl/>
            </w:rPr>
          </w:pPr>
        </w:p>
        <w:p w:rsidR="00F40BD3" w:rsidRPr="00D32654" w:rsidRDefault="00F40BD3" w:rsidP="00F40BD3">
          <w:pPr>
            <w:bidi/>
            <w:rPr>
              <w:rFonts w:asciiTheme="majorBidi" w:hAnsiTheme="majorBidi" w:cstheme="majorBidi"/>
              <w:b/>
              <w:bCs/>
              <w:sz w:val="12"/>
              <w:szCs w:val="12"/>
              <w:rtl/>
            </w:rPr>
          </w:pPr>
        </w:p>
        <w:p w:rsidR="00BA3FCE" w:rsidRPr="006A2323" w:rsidRDefault="00DC317E" w:rsidP="006976C6">
          <w:pPr>
            <w:bidi/>
            <w:spacing w:line="360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5</w:t>
          </w:r>
          <w:r w:rsidRPr="004A19B2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.</w:t>
          </w:r>
          <w:r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F56F81" w:rsidRPr="00DC317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واجــب مــنــزلــي  :</w:t>
          </w:r>
          <w:r w:rsidR="000B20E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6976C6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0B20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أ. - 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56239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ــا ه</w:t>
          </w:r>
          <w:r w:rsidR="0056239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ــي</w:t>
          </w:r>
          <w:r w:rsidR="0056239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أ</w:t>
          </w:r>
          <w:r w:rsidR="0078444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78444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9107B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ــر</w:t>
          </w:r>
          <w:r w:rsidR="0078444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ز 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أ</w:t>
          </w:r>
          <w:r w:rsidR="00382D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س</w:t>
          </w:r>
          <w:r w:rsidR="00382D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ب</w:t>
          </w:r>
          <w:r w:rsidR="00382D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90F41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اب</w:t>
          </w:r>
          <w:r w:rsidR="00382D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ع</w:t>
          </w:r>
          <w:r w:rsidR="00382D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ــــ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د</w:t>
          </w:r>
          <w:r w:rsidR="00382D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</w:t>
          </w:r>
          <w:r w:rsidR="00382D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ى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ب</w:t>
          </w:r>
          <w:r w:rsidR="00382D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الـف</w:t>
          </w:r>
          <w:r w:rsidR="00382D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382D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ـر</w:t>
          </w:r>
          <w:r w:rsidR="00382D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وس</w:t>
          </w:r>
          <w:r w:rsidR="00382D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382D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؟</w:t>
          </w:r>
        </w:p>
        <w:p w:rsidR="00E54F28" w:rsidRDefault="000B20E7" w:rsidP="004857E2">
          <w:pPr>
            <w:bidi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ب. - </w:t>
          </w:r>
          <w:r w:rsidR="006976C6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350E9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92B6A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ه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350E9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ال</w:t>
          </w:r>
          <w:r w:rsidR="004350E9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ح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350E9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ـل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الأ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91743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ـث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1743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ـل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ل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91743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ح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1743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23657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1743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اي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1743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C6E62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الـ</w:t>
          </w:r>
          <w:r w:rsidR="0091743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1743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ـي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1743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ــان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1743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ـات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م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91743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C6E62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6C6E62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الــضَّ</w:t>
          </w:r>
          <w:r w:rsidR="0091743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C6E62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ـاع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045379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( مَـهْـ</w:t>
          </w:r>
          <w:r w:rsidR="006C6E62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045379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مَ</w:t>
          </w:r>
          <w:r w:rsidR="006C6E62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045379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 ك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045379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ـان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045379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الـس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6C6E62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045379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ـب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045379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C6E62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045379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 )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؟</w:t>
          </w:r>
          <w:r w:rsidR="00045379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045379" w:rsidRPr="00444BC8">
            <w:rPr>
              <w:rFonts w:asciiTheme="majorBidi" w:hAnsiTheme="majorBidi" w:cs="Times New Roman" w:hint="cs"/>
              <w:b/>
              <w:bCs/>
              <w:sz w:val="28"/>
              <w:szCs w:val="28"/>
              <w:u w:val="double"/>
              <w:rtl/>
            </w:rPr>
            <w:t>عَــلِّــلْ إ</w:t>
          </w:r>
          <w:r w:rsidR="00BC118F" w:rsidRPr="00444BC8">
            <w:rPr>
              <w:rFonts w:asciiTheme="majorBidi" w:hAnsiTheme="majorBidi" w:cs="Times New Roman" w:hint="cs"/>
              <w:b/>
              <w:bCs/>
              <w:sz w:val="28"/>
              <w:szCs w:val="28"/>
              <w:u w:val="double"/>
              <w:rtl/>
            </w:rPr>
            <w:t>ِ</w:t>
          </w:r>
          <w:r w:rsidR="00045379" w:rsidRPr="00444BC8">
            <w:rPr>
              <w:rFonts w:asciiTheme="majorBidi" w:hAnsiTheme="majorBidi" w:cs="Times New Roman" w:hint="cs"/>
              <w:b/>
              <w:bCs/>
              <w:sz w:val="28"/>
              <w:szCs w:val="28"/>
              <w:u w:val="double"/>
              <w:rtl/>
            </w:rPr>
            <w:t>ج</w:t>
          </w:r>
          <w:r w:rsidR="00BC118F" w:rsidRPr="00444BC8">
            <w:rPr>
              <w:rFonts w:asciiTheme="majorBidi" w:hAnsiTheme="majorBidi" w:cs="Times New Roman" w:hint="cs"/>
              <w:b/>
              <w:bCs/>
              <w:sz w:val="28"/>
              <w:szCs w:val="28"/>
              <w:u w:val="double"/>
              <w:rtl/>
            </w:rPr>
            <w:t>َ</w:t>
          </w:r>
          <w:r w:rsidR="00045379" w:rsidRPr="00444BC8">
            <w:rPr>
              <w:rFonts w:asciiTheme="majorBidi" w:hAnsiTheme="majorBidi" w:cs="Times New Roman" w:hint="cs"/>
              <w:b/>
              <w:bCs/>
              <w:sz w:val="28"/>
              <w:szCs w:val="28"/>
              <w:u w:val="double"/>
              <w:rtl/>
            </w:rPr>
            <w:t>ــ</w:t>
          </w:r>
          <w:r w:rsidR="00BF5952" w:rsidRPr="00444BC8">
            <w:rPr>
              <w:rFonts w:asciiTheme="majorBidi" w:hAnsiTheme="majorBidi" w:cs="Times New Roman" w:hint="cs"/>
              <w:b/>
              <w:bCs/>
              <w:sz w:val="28"/>
              <w:szCs w:val="28"/>
              <w:u w:val="double"/>
              <w:rtl/>
            </w:rPr>
            <w:t>ـ</w:t>
          </w:r>
          <w:r w:rsidR="00045379" w:rsidRPr="00444BC8">
            <w:rPr>
              <w:rFonts w:asciiTheme="majorBidi" w:hAnsiTheme="majorBidi" w:cs="Times New Roman" w:hint="cs"/>
              <w:b/>
              <w:bCs/>
              <w:sz w:val="28"/>
              <w:szCs w:val="28"/>
              <w:u w:val="double"/>
              <w:rtl/>
            </w:rPr>
            <w:t>اب</w:t>
          </w:r>
          <w:r w:rsidR="00BC118F" w:rsidRPr="00444BC8">
            <w:rPr>
              <w:rFonts w:asciiTheme="majorBidi" w:hAnsiTheme="majorBidi" w:cs="Times New Roman" w:hint="cs"/>
              <w:b/>
              <w:bCs/>
              <w:sz w:val="28"/>
              <w:szCs w:val="28"/>
              <w:u w:val="double"/>
              <w:rtl/>
            </w:rPr>
            <w:t>َ</w:t>
          </w:r>
          <w:r w:rsidR="00692B6A" w:rsidRPr="00444BC8">
            <w:rPr>
              <w:rFonts w:asciiTheme="majorBidi" w:hAnsiTheme="majorBidi" w:cs="Times New Roman" w:hint="cs"/>
              <w:b/>
              <w:bCs/>
              <w:sz w:val="28"/>
              <w:szCs w:val="28"/>
              <w:u w:val="double"/>
              <w:rtl/>
            </w:rPr>
            <w:t>ـ</w:t>
          </w:r>
          <w:r w:rsidR="00BF5952" w:rsidRPr="00444BC8">
            <w:rPr>
              <w:rFonts w:asciiTheme="majorBidi" w:hAnsiTheme="majorBidi" w:cs="Times New Roman" w:hint="cs"/>
              <w:b/>
              <w:bCs/>
              <w:sz w:val="28"/>
              <w:szCs w:val="28"/>
              <w:u w:val="double"/>
              <w:rtl/>
            </w:rPr>
            <w:t>ـ</w:t>
          </w:r>
          <w:r w:rsidR="00045379" w:rsidRPr="00444BC8">
            <w:rPr>
              <w:rFonts w:asciiTheme="majorBidi" w:hAnsiTheme="majorBidi" w:cs="Times New Roman" w:hint="cs"/>
              <w:b/>
              <w:bCs/>
              <w:sz w:val="28"/>
              <w:szCs w:val="28"/>
              <w:u w:val="double"/>
              <w:rtl/>
            </w:rPr>
            <w:t>ـت</w:t>
          </w:r>
          <w:r w:rsidR="00BC118F" w:rsidRPr="00444BC8">
            <w:rPr>
              <w:rFonts w:asciiTheme="majorBidi" w:hAnsiTheme="majorBidi" w:cs="Times New Roman" w:hint="cs"/>
              <w:b/>
              <w:bCs/>
              <w:sz w:val="28"/>
              <w:szCs w:val="28"/>
              <w:u w:val="double"/>
              <w:rtl/>
            </w:rPr>
            <w:t>َ</w:t>
          </w:r>
          <w:r w:rsidR="00BF5952" w:rsidRPr="00444BC8">
            <w:rPr>
              <w:rFonts w:asciiTheme="majorBidi" w:hAnsiTheme="majorBidi" w:cs="Times New Roman" w:hint="cs"/>
              <w:b/>
              <w:bCs/>
              <w:sz w:val="28"/>
              <w:szCs w:val="28"/>
              <w:u w:val="double"/>
              <w:rtl/>
            </w:rPr>
            <w:t>ـ</w:t>
          </w:r>
          <w:r w:rsidR="00045379" w:rsidRPr="00444BC8">
            <w:rPr>
              <w:rFonts w:asciiTheme="majorBidi" w:hAnsiTheme="majorBidi" w:cs="Times New Roman" w:hint="cs"/>
              <w:b/>
              <w:bCs/>
              <w:sz w:val="28"/>
              <w:szCs w:val="28"/>
              <w:u w:val="double"/>
              <w:rtl/>
            </w:rPr>
            <w:t>ـك</w:t>
          </w:r>
          <w:r w:rsidR="00BC118F" w:rsidRPr="00444BC8">
            <w:rPr>
              <w:rFonts w:asciiTheme="majorBidi" w:hAnsiTheme="majorBidi" w:cs="Times New Roman" w:hint="cs"/>
              <w:b/>
              <w:bCs/>
              <w:sz w:val="28"/>
              <w:szCs w:val="28"/>
              <w:u w:val="double"/>
              <w:rtl/>
            </w:rPr>
            <w:t>َ</w:t>
          </w:r>
          <w:r w:rsidR="00BC118F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8844BA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.</w:t>
          </w:r>
        </w:p>
        <w:p w:rsidR="005A387C" w:rsidRPr="006976C6" w:rsidRDefault="005A387C" w:rsidP="005A387C">
          <w:pPr>
            <w:bidi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</w:p>
        <w:p w:rsidR="001A1DD9" w:rsidRPr="00D32654" w:rsidRDefault="00E34C36" w:rsidP="00D32654">
          <w:pPr>
            <w:widowControl/>
            <w:suppressAutoHyphens w:val="0"/>
            <w:bidi/>
            <w:spacing w:line="180" w:lineRule="auto"/>
            <w:jc w:val="center"/>
            <w:rPr>
              <w:rFonts w:asciiTheme="majorBidi" w:hAnsiTheme="majorBidi" w:cstheme="majorBidi"/>
              <w:sz w:val="16"/>
              <w:szCs w:val="16"/>
            </w:rPr>
            <w:sectPr w:rsidR="001A1DD9" w:rsidRPr="00D32654" w:rsidSect="008664B5">
              <w:footerReference w:type="default" r:id="rId13"/>
              <w:pgSz w:w="11906" w:h="16838" w:code="9"/>
              <w:pgMar w:top="624" w:right="566" w:bottom="1021" w:left="624" w:header="0" w:footer="0" w:gutter="0"/>
              <w:pgNumType w:start="1"/>
              <w:cols w:space="720"/>
              <w:formProt w:val="0"/>
              <w:bidi/>
              <w:docGrid w:linePitch="326" w:charSpace="-6145"/>
            </w:sectPr>
          </w:pPr>
        </w:p>
      </w:sdtContent>
    </w:sdt>
    <w:p w:rsidR="00BA3FCE" w:rsidRPr="00AC4273" w:rsidRDefault="00BA3FCE" w:rsidP="00EA5EFF">
      <w:pPr>
        <w:pStyle w:val="Style16"/>
        <w:spacing w:line="240" w:lineRule="auto"/>
        <w:ind w:left="84"/>
        <w:rPr>
          <w:rFonts w:cstheme="majorBidi"/>
          <w:sz w:val="16"/>
          <w:szCs w:val="16"/>
          <w:rtl/>
          <w:lang w:val="en-US"/>
        </w:rPr>
      </w:pPr>
    </w:p>
    <w:p w:rsidR="00AC4273" w:rsidRPr="00327312" w:rsidRDefault="00AC4273" w:rsidP="00323E2F">
      <w:pPr>
        <w:pStyle w:val="Paragraphedeliste"/>
        <w:numPr>
          <w:ilvl w:val="0"/>
          <w:numId w:val="9"/>
        </w:numPr>
        <w:bidi/>
        <w:spacing w:after="0" w:line="360" w:lineRule="auto"/>
        <w:rPr>
          <w:rFonts w:asciiTheme="majorBidi" w:hAnsiTheme="majorBidi" w:cstheme="majorBidi"/>
          <w:b/>
          <w:bCs/>
          <w:color w:val="FF0000"/>
          <w:sz w:val="30"/>
          <w:szCs w:val="30"/>
          <w:rtl/>
        </w:rPr>
      </w:pPr>
      <w:r w:rsidRPr="00327312">
        <w:rPr>
          <w:rFonts w:cstheme="majorBidi" w:hint="cs"/>
          <w:b/>
          <w:bCs/>
          <w:color w:val="FF0000"/>
          <w:sz w:val="30"/>
          <w:szCs w:val="30"/>
          <w:rtl/>
        </w:rPr>
        <w:t>الأخــطــار</w:t>
      </w:r>
      <w:r w:rsidRPr="00327312">
        <w:rPr>
          <w:rFonts w:cstheme="majorBidi"/>
          <w:b/>
          <w:bCs/>
          <w:color w:val="FF0000"/>
          <w:sz w:val="30"/>
          <w:szCs w:val="30"/>
        </w:rPr>
        <w:t xml:space="preserve"> </w:t>
      </w:r>
      <w:r w:rsidRPr="00327312">
        <w:rPr>
          <w:rFonts w:cstheme="majorBidi" w:hint="cs"/>
          <w:b/>
          <w:bCs/>
          <w:color w:val="FF0000"/>
          <w:sz w:val="30"/>
          <w:szCs w:val="30"/>
          <w:rtl/>
          <w:lang w:bidi="ar-DZ"/>
        </w:rPr>
        <w:t>الـمُــتَــرَبِــصَـة بـالـعــتــاد</w:t>
      </w:r>
      <w:r w:rsidRPr="00327312"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 xml:space="preserve">  </w:t>
      </w:r>
      <w:r w:rsidRPr="00327312">
        <w:rPr>
          <w:rFonts w:asciiTheme="majorBidi" w:hAnsiTheme="majorBidi" w:cstheme="majorBidi"/>
          <w:b/>
          <w:bCs/>
          <w:color w:val="FF0000"/>
          <w:sz w:val="30"/>
          <w:szCs w:val="30"/>
          <w:rtl/>
        </w:rPr>
        <w:t>:</w:t>
      </w:r>
    </w:p>
    <w:p w:rsidR="00AC4273" w:rsidRDefault="00AC4273" w:rsidP="00AC4273">
      <w:pPr>
        <w:pStyle w:val="Style16"/>
        <w:spacing w:after="240"/>
        <w:rPr>
          <w:rFonts w:cstheme="majorBidi"/>
          <w:b/>
          <w:bCs/>
          <w:color w:val="002060"/>
          <w:sz w:val="30"/>
          <w:szCs w:val="30"/>
          <w:rtl/>
        </w:rPr>
      </w:pPr>
      <w:r>
        <w:rPr>
          <w:rFonts w:cstheme="majorBidi" w:hint="cs"/>
          <w:b/>
          <w:bCs/>
          <w:color w:val="002060"/>
          <w:sz w:val="30"/>
          <w:szCs w:val="30"/>
          <w:rtl/>
        </w:rPr>
        <w:t>أبـ</w:t>
      </w:r>
      <w:r>
        <w:rPr>
          <w:rFonts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="00E41734">
        <w:rPr>
          <w:rFonts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رز الأخــطــار</w:t>
      </w:r>
      <w:r>
        <w:rPr>
          <w:rFonts w:cstheme="majorBidi"/>
          <w:b/>
          <w:bCs/>
          <w:color w:val="002060"/>
          <w:sz w:val="30"/>
          <w:szCs w:val="30"/>
        </w:rPr>
        <w:t xml:space="preserve"> </w:t>
      </w:r>
      <w:r>
        <w:rPr>
          <w:rFonts w:cstheme="majorBidi" w:hint="cs"/>
          <w:b/>
          <w:bCs/>
          <w:color w:val="002060"/>
          <w:sz w:val="30"/>
          <w:szCs w:val="30"/>
          <w:rtl/>
          <w:lang w:bidi="ar-DZ"/>
        </w:rPr>
        <w:t xml:space="preserve">الـمُــتَـرَبِــصَـة بـالجــهــاز 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و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الّـتي ت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ُ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ـل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ْ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ـح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ِ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ـق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ُ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 xml:space="preserve"> أض</w:t>
      </w:r>
      <w:r w:rsidR="00E41734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ـر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َ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ارًا بـالح</w:t>
      </w:r>
      <w:r w:rsidR="00E41734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ـاســوب</w:t>
      </w:r>
      <w:r w:rsidRPr="007475E9">
        <w:rPr>
          <w:b/>
          <w:bCs/>
          <w:color w:val="002060"/>
          <w:sz w:val="30"/>
          <w:szCs w:val="30"/>
          <w:rtl/>
        </w:rPr>
        <w:t xml:space="preserve"> فـي مـك</w:t>
      </w:r>
      <w:r w:rsidR="00E41734">
        <w:rPr>
          <w:rFonts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b/>
          <w:bCs/>
          <w:color w:val="002060"/>
          <w:sz w:val="30"/>
          <w:szCs w:val="30"/>
          <w:rtl/>
        </w:rPr>
        <w:t>ـونـ</w:t>
      </w:r>
      <w:r w:rsidR="00E41734">
        <w:rPr>
          <w:rFonts w:hint="cs"/>
          <w:b/>
          <w:bCs/>
          <w:color w:val="002060"/>
          <w:sz w:val="30"/>
          <w:szCs w:val="30"/>
          <w:rtl/>
        </w:rPr>
        <w:t>ــ</w:t>
      </w:r>
      <w:r w:rsidRPr="007475E9">
        <w:rPr>
          <w:b/>
          <w:bCs/>
          <w:color w:val="002060"/>
          <w:sz w:val="30"/>
          <w:szCs w:val="30"/>
          <w:rtl/>
        </w:rPr>
        <w:t>اتـه الـم</w:t>
      </w:r>
      <w:r w:rsidR="00E41734">
        <w:rPr>
          <w:rFonts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b/>
          <w:bCs/>
          <w:color w:val="002060"/>
          <w:sz w:val="30"/>
          <w:szCs w:val="30"/>
          <w:rtl/>
        </w:rPr>
        <w:t>ـاديـ</w:t>
      </w:r>
      <w:r w:rsidR="00E41734">
        <w:rPr>
          <w:rFonts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b/>
          <w:bCs/>
          <w:color w:val="002060"/>
          <w:sz w:val="30"/>
          <w:szCs w:val="30"/>
          <w:rtl/>
        </w:rPr>
        <w:t>ة</w:t>
      </w:r>
      <w:r>
        <w:rPr>
          <w:rFonts w:cstheme="majorBidi" w:hint="cs"/>
          <w:b/>
          <w:bCs/>
          <w:color w:val="002060"/>
          <w:sz w:val="30"/>
          <w:szCs w:val="30"/>
          <w:rtl/>
          <w:lang w:bidi="ar-DZ"/>
        </w:rPr>
        <w:t xml:space="preserve"> هـي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 xml:space="preserve"> : </w:t>
      </w:r>
    </w:p>
    <w:p w:rsidR="00AC4273" w:rsidRDefault="00AC4273" w:rsidP="00323E2F">
      <w:pPr>
        <w:pStyle w:val="Style16"/>
        <w:numPr>
          <w:ilvl w:val="0"/>
          <w:numId w:val="7"/>
        </w:numPr>
        <w:ind w:left="1077"/>
        <w:rPr>
          <w:rFonts w:cstheme="majorBidi"/>
          <w:b/>
          <w:bCs/>
          <w:color w:val="002060"/>
          <w:sz w:val="30"/>
          <w:szCs w:val="30"/>
          <w:lang w:bidi="ar-DZ"/>
        </w:rPr>
      </w:pP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اضـ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طـ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راب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ــ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ـات الـتِّ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ـيَّــ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ار الـ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كـ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ه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ـرب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ـــ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ـائ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ـي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 xml:space="preserve"> وانــقــطـ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ــــ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اعـ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ـــــ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ــات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ــه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 xml:space="preserve"> ؛ </w:t>
      </w:r>
    </w:p>
    <w:p w:rsidR="00AC4273" w:rsidRDefault="00AC4273" w:rsidP="00323E2F">
      <w:pPr>
        <w:pStyle w:val="Style16"/>
        <w:numPr>
          <w:ilvl w:val="0"/>
          <w:numId w:val="7"/>
        </w:numPr>
        <w:ind w:left="1077"/>
        <w:rPr>
          <w:rFonts w:cstheme="majorBidi"/>
          <w:b/>
          <w:bCs/>
          <w:color w:val="002060"/>
          <w:sz w:val="30"/>
          <w:szCs w:val="30"/>
          <w:lang w:bidi="ar-DZ"/>
        </w:rPr>
      </w:pPr>
      <w:r>
        <w:rPr>
          <w:rFonts w:cstheme="majorBidi" w:hint="cs"/>
          <w:b/>
          <w:bCs/>
          <w:color w:val="002060"/>
          <w:sz w:val="30"/>
          <w:szCs w:val="30"/>
          <w:rtl/>
        </w:rPr>
        <w:t>الـ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حـ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رارة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 xml:space="preserve"> الـمــرتــفــعـ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ـة ل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لـ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وس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ــط الـخـ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ـارجـ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 xml:space="preserve">ي 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  <w:lang w:bidi="ar-DZ"/>
        </w:rPr>
        <w:t xml:space="preserve">أو 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ل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لـجـه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ــاز نــفــســه ؛</w:t>
      </w:r>
    </w:p>
    <w:p w:rsidR="00AC4273" w:rsidRDefault="00AC4273" w:rsidP="00323E2F">
      <w:pPr>
        <w:pStyle w:val="Style16"/>
        <w:numPr>
          <w:ilvl w:val="0"/>
          <w:numId w:val="7"/>
        </w:numPr>
        <w:ind w:left="1077"/>
        <w:rPr>
          <w:rFonts w:cstheme="majorBidi"/>
          <w:b/>
          <w:bCs/>
          <w:color w:val="002060"/>
          <w:sz w:val="30"/>
          <w:szCs w:val="30"/>
          <w:lang w:bidi="ar-DZ"/>
        </w:rPr>
      </w:pP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الـ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صـ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ـدمـ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ــــ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ـات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 xml:space="preserve"> 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،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 xml:space="preserve"> 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 xml:space="preserve"> الاهــ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ت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ـــ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 xml:space="preserve">ــزازات 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 xml:space="preserve"> 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والـ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ت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ــشـ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ـغ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ي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ـل الـ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مـ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ـت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ـك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 xml:space="preserve">ـرر ؛ </w:t>
      </w:r>
    </w:p>
    <w:p w:rsidR="00AC4273" w:rsidRDefault="00AC4273" w:rsidP="001248F7">
      <w:pPr>
        <w:pStyle w:val="Style16"/>
        <w:numPr>
          <w:ilvl w:val="0"/>
          <w:numId w:val="7"/>
        </w:numPr>
        <w:ind w:left="1077"/>
        <w:rPr>
          <w:rFonts w:cstheme="majorBidi"/>
          <w:b/>
          <w:bCs/>
          <w:color w:val="002060"/>
          <w:sz w:val="30"/>
          <w:szCs w:val="30"/>
          <w:lang w:bidi="ar-DZ"/>
        </w:rPr>
      </w:pP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 xml:space="preserve">الـســوائــل بــمـخــتــلــف أنــواعــهـا </w:t>
      </w:r>
      <w:r w:rsidR="00E41734">
        <w:rPr>
          <w:rFonts w:cstheme="majorBidi" w:hint="cs"/>
          <w:b/>
          <w:bCs/>
          <w:color w:val="002060"/>
          <w:sz w:val="30"/>
          <w:szCs w:val="30"/>
          <w:rtl/>
        </w:rPr>
        <w:t>،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 xml:space="preserve"> </w:t>
      </w:r>
      <w:r w:rsidR="00E41734">
        <w:rPr>
          <w:rFonts w:cstheme="majorBidi" w:hint="cs"/>
          <w:b/>
          <w:bCs/>
          <w:color w:val="002060"/>
          <w:sz w:val="30"/>
          <w:szCs w:val="30"/>
          <w:rtl/>
        </w:rPr>
        <w:t xml:space="preserve"> 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الـرطــوبــة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 xml:space="preserve"> 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  <w:lang w:bidi="ar-DZ"/>
        </w:rPr>
        <w:t xml:space="preserve"> </w:t>
      </w:r>
      <w:r w:rsidR="00E41734">
        <w:rPr>
          <w:rFonts w:cstheme="majorBidi" w:hint="cs"/>
          <w:b/>
          <w:bCs/>
          <w:color w:val="002060"/>
          <w:sz w:val="30"/>
          <w:szCs w:val="30"/>
          <w:rtl/>
          <w:lang w:bidi="ar-DZ"/>
        </w:rPr>
        <w:t>و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الـغــب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ــار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 xml:space="preserve"> 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 xml:space="preserve"> 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.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.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 xml:space="preserve">. 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 xml:space="preserve"> 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إلـ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="00C865AA">
        <w:rPr>
          <w:rFonts w:cstheme="majorBidi" w:hint="cs"/>
          <w:b/>
          <w:bCs/>
          <w:color w:val="002060"/>
          <w:sz w:val="30"/>
          <w:szCs w:val="30"/>
          <w:rtl/>
        </w:rPr>
        <w:t>خ</w:t>
      </w:r>
    </w:p>
    <w:p w:rsidR="00AC4273" w:rsidRPr="000041B9" w:rsidRDefault="00AC4273" w:rsidP="00AC4273">
      <w:pPr>
        <w:pStyle w:val="Style16"/>
        <w:rPr>
          <w:rFonts w:cstheme="majorBidi"/>
          <w:sz w:val="18"/>
          <w:szCs w:val="18"/>
        </w:rPr>
      </w:pPr>
    </w:p>
    <w:p w:rsidR="00AC4273" w:rsidRPr="00FE0DD7" w:rsidRDefault="00AC4273" w:rsidP="00323E2F">
      <w:pPr>
        <w:pStyle w:val="Paragraphedeliste"/>
        <w:numPr>
          <w:ilvl w:val="0"/>
          <w:numId w:val="9"/>
        </w:numPr>
        <w:bidi/>
        <w:spacing w:after="0" w:line="360" w:lineRule="auto"/>
        <w:rPr>
          <w:rFonts w:asciiTheme="majorBidi" w:hAnsiTheme="majorBidi" w:cstheme="majorBidi"/>
          <w:b/>
          <w:bCs/>
          <w:color w:val="FF0000"/>
          <w:sz w:val="30"/>
          <w:szCs w:val="30"/>
          <w:rtl/>
        </w:rPr>
      </w:pPr>
      <w:r w:rsidRPr="00FE0DD7"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الـصِّـي</w:t>
      </w:r>
      <w:r w:rsidR="002E77FA"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ـ</w:t>
      </w:r>
      <w:r w:rsidRPr="00FE0DD7"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ـ</w:t>
      </w:r>
      <w:r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ـ</w:t>
      </w:r>
      <w:r w:rsidRPr="00FE0DD7"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ان</w:t>
      </w:r>
      <w:r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ـ</w:t>
      </w:r>
      <w:r w:rsidRPr="00FE0DD7"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ـة الـوق</w:t>
      </w:r>
      <w:r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ـ</w:t>
      </w:r>
      <w:r w:rsidRPr="00FE0DD7"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ـائ</w:t>
      </w:r>
      <w:r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ـ</w:t>
      </w:r>
      <w:r w:rsidRPr="00FE0DD7"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ـيـة للـمـكــون</w:t>
      </w:r>
      <w:r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ـ</w:t>
      </w:r>
      <w:r w:rsidRPr="00FE0DD7"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ـ</w:t>
      </w:r>
      <w:r w:rsidR="002E77FA"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ـ</w:t>
      </w:r>
      <w:r w:rsidRPr="00FE0DD7"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 xml:space="preserve">ات الـمــاديــة </w:t>
      </w:r>
      <w:r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 xml:space="preserve"> </w:t>
      </w:r>
      <w:r w:rsidRPr="00FE0DD7">
        <w:rPr>
          <w:rFonts w:asciiTheme="majorBidi" w:hAnsiTheme="majorBidi" w:cstheme="majorBidi"/>
          <w:b/>
          <w:bCs/>
          <w:color w:val="FF0000"/>
          <w:sz w:val="30"/>
          <w:szCs w:val="30"/>
          <w:rtl/>
        </w:rPr>
        <w:t>:</w:t>
      </w:r>
    </w:p>
    <w:p w:rsidR="00AC4273" w:rsidRPr="00FE0DD7" w:rsidRDefault="00AC4273" w:rsidP="0088417A">
      <w:pPr>
        <w:pStyle w:val="Style16"/>
        <w:rPr>
          <w:rFonts w:cstheme="majorBidi"/>
          <w:b/>
          <w:bCs/>
          <w:color w:val="00B050"/>
          <w:sz w:val="30"/>
          <w:szCs w:val="30"/>
          <w:rtl/>
        </w:rPr>
      </w:pPr>
      <w:r w:rsidRPr="00EE5880">
        <w:rPr>
          <w:rFonts w:cstheme="majorBidi"/>
          <w:b/>
          <w:bCs/>
          <w:color w:val="00B050"/>
          <w:rtl/>
        </w:rPr>
        <w:t>1</w:t>
      </w:r>
      <w:r w:rsidRPr="00FE0DD7">
        <w:rPr>
          <w:rFonts w:cstheme="majorBidi"/>
          <w:b/>
          <w:bCs/>
          <w:color w:val="00B050"/>
          <w:sz w:val="30"/>
          <w:szCs w:val="30"/>
          <w:rtl/>
        </w:rPr>
        <w:t>.</w:t>
      </w:r>
      <w:r w:rsidR="0088417A">
        <w:rPr>
          <w:rFonts w:cstheme="majorBidi" w:hint="cs"/>
          <w:b/>
          <w:bCs/>
          <w:color w:val="00B050"/>
          <w:sz w:val="30"/>
          <w:szCs w:val="30"/>
          <w:rtl/>
        </w:rPr>
        <w:t>2</w:t>
      </w:r>
      <w:r w:rsidRPr="00FE0DD7">
        <w:rPr>
          <w:rFonts w:cstheme="majorBidi"/>
          <w:b/>
          <w:bCs/>
          <w:color w:val="00B050"/>
          <w:sz w:val="30"/>
          <w:szCs w:val="30"/>
          <w:rtl/>
        </w:rPr>
        <w:t xml:space="preserve"> – 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عـ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م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ـلـ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يـ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ات الـوقـ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اي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ـة م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 xml:space="preserve">ن </w:t>
      </w:r>
      <w:r>
        <w:rPr>
          <w:rFonts w:hint="cs"/>
          <w:b/>
          <w:bCs/>
          <w:color w:val="00B050"/>
          <w:sz w:val="30"/>
          <w:szCs w:val="30"/>
          <w:rtl/>
        </w:rPr>
        <w:t>الاضـطــرابـ</w:t>
      </w:r>
      <w:r w:rsidR="002E77FA">
        <w:rPr>
          <w:rFonts w:hint="cs"/>
          <w:b/>
          <w:bCs/>
          <w:color w:val="00B050"/>
          <w:sz w:val="30"/>
          <w:szCs w:val="30"/>
          <w:rtl/>
        </w:rPr>
        <w:t>ــ</w:t>
      </w:r>
      <w:r>
        <w:rPr>
          <w:rFonts w:hint="cs"/>
          <w:b/>
          <w:bCs/>
          <w:color w:val="00B050"/>
          <w:sz w:val="30"/>
          <w:szCs w:val="30"/>
          <w:rtl/>
        </w:rPr>
        <w:t>ـات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 xml:space="preserve"> الـك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ه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ـرب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 xml:space="preserve">ـائــيــة 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 xml:space="preserve"> </w:t>
      </w:r>
      <w:r w:rsidRPr="00FE0DD7">
        <w:rPr>
          <w:rFonts w:cstheme="majorBidi"/>
          <w:b/>
          <w:bCs/>
          <w:color w:val="00B050"/>
          <w:sz w:val="30"/>
          <w:szCs w:val="30"/>
          <w:rtl/>
        </w:rPr>
        <w:t xml:space="preserve">: </w:t>
      </w:r>
    </w:p>
    <w:p w:rsidR="00AC4273" w:rsidRPr="007475E9" w:rsidRDefault="00AC4273" w:rsidP="00323E2F">
      <w:pPr>
        <w:pStyle w:val="Paragraphedeliste"/>
        <w:numPr>
          <w:ilvl w:val="0"/>
          <w:numId w:val="5"/>
        </w:numPr>
        <w:tabs>
          <w:tab w:val="right" w:pos="317"/>
          <w:tab w:val="right" w:pos="935"/>
        </w:tabs>
        <w:bidi/>
        <w:spacing w:after="160" w:line="420" w:lineRule="auto"/>
        <w:ind w:hanging="102"/>
        <w:jc w:val="both"/>
        <w:rPr>
          <w:rFonts w:asciiTheme="majorBidi" w:eastAsiaTheme="minorHAnsi" w:hAnsiTheme="majorBidi" w:cstheme="majorBidi"/>
          <w:b/>
          <w:bCs/>
          <w:color w:val="002060"/>
          <w:sz w:val="30"/>
          <w:szCs w:val="30"/>
          <w:lang w:eastAsia="en-US" w:bidi="ar-DZ"/>
        </w:rPr>
      </w:pP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اسـ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تـ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ع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ــم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ــال مـ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خـ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ـزِّن ال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ـط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ــاق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 xml:space="preserve">ــة  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</w:rPr>
        <w:t>Onduleur</w:t>
      </w:r>
    </w:p>
    <w:p w:rsidR="00AC4273" w:rsidRPr="007475E9" w:rsidRDefault="00AC4273" w:rsidP="00323E2F">
      <w:pPr>
        <w:pStyle w:val="Paragraphedeliste"/>
        <w:numPr>
          <w:ilvl w:val="0"/>
          <w:numId w:val="5"/>
        </w:numPr>
        <w:tabs>
          <w:tab w:val="right" w:pos="317"/>
          <w:tab w:val="right" w:pos="935"/>
        </w:tabs>
        <w:bidi/>
        <w:spacing w:after="160" w:line="420" w:lineRule="auto"/>
        <w:ind w:hanging="102"/>
        <w:jc w:val="both"/>
        <w:rPr>
          <w:rFonts w:asciiTheme="majorBidi" w:eastAsiaTheme="minorHAnsi" w:hAnsiTheme="majorBidi" w:cstheme="majorBidi"/>
          <w:b/>
          <w:bCs/>
          <w:color w:val="002060"/>
          <w:sz w:val="30"/>
          <w:szCs w:val="30"/>
          <w:lang w:eastAsia="en-US" w:bidi="ar-DZ"/>
        </w:rPr>
      </w:pP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عـــدم ربــ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ط وفــصـل وحـــ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دات الـح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ــاس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ــوب إلا بـ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عــد ال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ـت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ــأكـ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ـد مـن قــطــع الـك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ـه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ــربـ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اء</w:t>
      </w:r>
    </w:p>
    <w:p w:rsidR="00AC4273" w:rsidRPr="007475E9" w:rsidRDefault="00AC4273" w:rsidP="00323E2F">
      <w:pPr>
        <w:pStyle w:val="Paragraphedeliste"/>
        <w:numPr>
          <w:ilvl w:val="0"/>
          <w:numId w:val="5"/>
        </w:numPr>
        <w:tabs>
          <w:tab w:val="right" w:pos="317"/>
          <w:tab w:val="right" w:pos="935"/>
        </w:tabs>
        <w:bidi/>
        <w:spacing w:after="160" w:line="420" w:lineRule="auto"/>
        <w:ind w:hanging="102"/>
        <w:jc w:val="both"/>
        <w:rPr>
          <w:rFonts w:asciiTheme="majorBidi" w:eastAsiaTheme="minorHAnsi" w:hAnsiTheme="majorBidi" w:cstheme="majorBidi"/>
          <w:b/>
          <w:bCs/>
          <w:color w:val="002060"/>
          <w:sz w:val="30"/>
          <w:szCs w:val="30"/>
          <w:lang w:eastAsia="en-US" w:bidi="ar-DZ"/>
        </w:rPr>
      </w:pP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عـــدم إشـ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ــــ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ــراك الـ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ح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ـاس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ــوب فـ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ي مَـ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ـآخِـ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ـذ الـ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ك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ـه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ــربـ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ــــ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ـاء مـ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ع أيِّ جــ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هـ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ـاز آخ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ــر</w:t>
      </w:r>
    </w:p>
    <w:p w:rsidR="00AC4273" w:rsidRPr="007475E9" w:rsidRDefault="00AC4273" w:rsidP="00323E2F">
      <w:pPr>
        <w:pStyle w:val="Paragraphedeliste"/>
        <w:numPr>
          <w:ilvl w:val="0"/>
          <w:numId w:val="5"/>
        </w:numPr>
        <w:tabs>
          <w:tab w:val="right" w:pos="317"/>
          <w:tab w:val="right" w:pos="935"/>
        </w:tabs>
        <w:bidi/>
        <w:spacing w:after="160" w:line="420" w:lineRule="auto"/>
        <w:ind w:hanging="102"/>
        <w:jc w:val="both"/>
        <w:rPr>
          <w:rFonts w:asciiTheme="majorBidi" w:eastAsiaTheme="minorHAnsi" w:hAnsiTheme="majorBidi" w:cstheme="majorBidi"/>
          <w:b/>
          <w:bCs/>
          <w:color w:val="002060"/>
          <w:sz w:val="30"/>
          <w:szCs w:val="30"/>
          <w:lang w:eastAsia="en-US" w:bidi="ar-DZ"/>
        </w:rPr>
      </w:pPr>
      <w:r w:rsidRPr="007475E9">
        <w:rPr>
          <w:rFonts w:asciiTheme="majorBidi" w:hAnsiTheme="majorBidi" w:cstheme="majorBidi"/>
          <w:b/>
          <w:bCs/>
          <w:noProof/>
          <w:color w:val="002060"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28148E" wp14:editId="0BA95F22">
                <wp:simplePos x="0" y="0"/>
                <wp:positionH relativeFrom="column">
                  <wp:posOffset>1564640</wp:posOffset>
                </wp:positionH>
                <wp:positionV relativeFrom="paragraph">
                  <wp:posOffset>136364</wp:posOffset>
                </wp:positionV>
                <wp:extent cx="432000" cy="0"/>
                <wp:effectExtent l="0" t="76200" r="25400" b="95250"/>
                <wp:wrapNone/>
                <wp:docPr id="1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C4AE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123.2pt;margin-top:10.75pt;width:34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" strokecolor="#002060" strokeweight="1.5pt">
                <v:stroke endarrow="block" joinstyle="miter"/>
              </v:shape>
            </w:pict>
          </mc:Fallback>
        </mc:AlternateConten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إغ</w:t>
      </w:r>
      <w:r w:rsidR="00030CC6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لاق ال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ح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اس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وب ب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ال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ط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ري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ق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ة ال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="00030CC6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صــحــيــ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ح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 xml:space="preserve">ة 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lang w:val="en-US"/>
        </w:rPr>
        <w:t xml:space="preserve"> 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 xml:space="preserve">: 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 xml:space="preserve">   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</w:rPr>
        <w:t>Arrêter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 xml:space="preserve">                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</w:rPr>
        <w:t>Démarrer</w:t>
      </w:r>
      <w:r w:rsidRPr="007475E9">
        <w:rPr>
          <w:rFonts w:asciiTheme="majorBidi" w:hAnsiTheme="majorBidi" w:cstheme="majorBidi" w:hint="cs"/>
          <w:color w:val="002060"/>
          <w:sz w:val="28"/>
          <w:szCs w:val="28"/>
          <w:rtl/>
          <w:lang w:val="en-US"/>
        </w:rPr>
        <w:t xml:space="preserve">  </w:t>
      </w:r>
    </w:p>
    <w:p w:rsidR="00AC4273" w:rsidRPr="00FE0DD7" w:rsidRDefault="00AC4273" w:rsidP="0088417A">
      <w:pPr>
        <w:pStyle w:val="Style16"/>
        <w:rPr>
          <w:rFonts w:cstheme="majorBidi"/>
          <w:b/>
          <w:bCs/>
          <w:color w:val="00B050"/>
          <w:sz w:val="30"/>
          <w:szCs w:val="30"/>
          <w:rtl/>
        </w:rPr>
      </w:pPr>
      <w:r w:rsidRPr="00EE5880">
        <w:rPr>
          <w:rFonts w:cstheme="majorBidi"/>
          <w:b/>
          <w:bCs/>
          <w:color w:val="00B050"/>
          <w:rtl/>
        </w:rPr>
        <w:t>2</w:t>
      </w:r>
      <w:r w:rsidRPr="00FE0DD7">
        <w:rPr>
          <w:rFonts w:cstheme="majorBidi"/>
          <w:b/>
          <w:bCs/>
          <w:color w:val="00B050"/>
          <w:sz w:val="30"/>
          <w:szCs w:val="30"/>
          <w:rtl/>
        </w:rPr>
        <w:t>.</w:t>
      </w:r>
      <w:r w:rsidR="0088417A">
        <w:rPr>
          <w:rFonts w:cstheme="majorBidi" w:hint="cs"/>
          <w:b/>
          <w:bCs/>
          <w:color w:val="00B050"/>
          <w:sz w:val="30"/>
          <w:szCs w:val="30"/>
          <w:rtl/>
        </w:rPr>
        <w:t>2</w:t>
      </w:r>
      <w:r w:rsidRPr="00FE0DD7">
        <w:rPr>
          <w:rFonts w:cstheme="majorBidi"/>
          <w:b/>
          <w:bCs/>
          <w:color w:val="00B050"/>
          <w:sz w:val="30"/>
          <w:szCs w:val="30"/>
          <w:rtl/>
        </w:rPr>
        <w:t xml:space="preserve"> – </w:t>
      </w:r>
      <w:r w:rsidR="002E77FA" w:rsidRPr="00FE0DD7">
        <w:rPr>
          <w:rFonts w:cstheme="majorBidi" w:hint="cs"/>
          <w:b/>
          <w:bCs/>
          <w:color w:val="00B050"/>
          <w:sz w:val="30"/>
          <w:szCs w:val="30"/>
          <w:rtl/>
        </w:rPr>
        <w:t>عـ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="002E77FA" w:rsidRPr="00FE0DD7">
        <w:rPr>
          <w:rFonts w:cstheme="majorBidi" w:hint="cs"/>
          <w:b/>
          <w:bCs/>
          <w:color w:val="00B050"/>
          <w:sz w:val="30"/>
          <w:szCs w:val="30"/>
          <w:rtl/>
        </w:rPr>
        <w:t>م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="002E77FA" w:rsidRPr="00FE0DD7">
        <w:rPr>
          <w:rFonts w:cstheme="majorBidi" w:hint="cs"/>
          <w:b/>
          <w:bCs/>
          <w:color w:val="00B050"/>
          <w:sz w:val="30"/>
          <w:szCs w:val="30"/>
          <w:rtl/>
        </w:rPr>
        <w:t>ـلـ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="002E77FA" w:rsidRPr="00FE0DD7">
        <w:rPr>
          <w:rFonts w:cstheme="majorBidi" w:hint="cs"/>
          <w:b/>
          <w:bCs/>
          <w:color w:val="00B050"/>
          <w:sz w:val="30"/>
          <w:szCs w:val="30"/>
          <w:rtl/>
        </w:rPr>
        <w:t>يـ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ــ</w:t>
      </w:r>
      <w:r w:rsidR="002E77FA" w:rsidRPr="00FE0DD7">
        <w:rPr>
          <w:rFonts w:cstheme="majorBidi" w:hint="cs"/>
          <w:b/>
          <w:bCs/>
          <w:color w:val="00B050"/>
          <w:sz w:val="30"/>
          <w:szCs w:val="30"/>
          <w:rtl/>
        </w:rPr>
        <w:t>ات الـوقـ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ـــ</w:t>
      </w:r>
      <w:r w:rsidR="002E77FA" w:rsidRPr="00FE0DD7">
        <w:rPr>
          <w:rFonts w:cstheme="majorBidi" w:hint="cs"/>
          <w:b/>
          <w:bCs/>
          <w:color w:val="00B050"/>
          <w:sz w:val="30"/>
          <w:szCs w:val="30"/>
          <w:rtl/>
        </w:rPr>
        <w:t>اي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ــ</w:t>
      </w:r>
      <w:r w:rsidR="002E77FA" w:rsidRPr="00FE0DD7">
        <w:rPr>
          <w:rFonts w:cstheme="majorBidi" w:hint="cs"/>
          <w:b/>
          <w:bCs/>
          <w:color w:val="00B050"/>
          <w:sz w:val="30"/>
          <w:szCs w:val="30"/>
          <w:rtl/>
        </w:rPr>
        <w:t xml:space="preserve">ـة 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م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 xml:space="preserve">ن </w:t>
      </w:r>
      <w:r w:rsidRPr="00FE0DD7">
        <w:rPr>
          <w:b/>
          <w:bCs/>
          <w:color w:val="00B050"/>
          <w:sz w:val="30"/>
          <w:szCs w:val="30"/>
          <w:rtl/>
        </w:rPr>
        <w:t>أض</w:t>
      </w:r>
      <w:r w:rsidR="003B64BE">
        <w:rPr>
          <w:rFonts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b/>
          <w:bCs/>
          <w:color w:val="00B050"/>
          <w:sz w:val="30"/>
          <w:szCs w:val="30"/>
          <w:rtl/>
        </w:rPr>
        <w:t>ـ</w:t>
      </w:r>
      <w:r>
        <w:rPr>
          <w:rFonts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b/>
          <w:bCs/>
          <w:color w:val="00B050"/>
          <w:sz w:val="30"/>
          <w:szCs w:val="30"/>
          <w:rtl/>
        </w:rPr>
        <w:t xml:space="preserve">رار 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الـح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ــرارة</w:t>
      </w:r>
      <w:r w:rsidR="003B64BE">
        <w:rPr>
          <w:rFonts w:cstheme="majorBidi" w:hint="cs"/>
          <w:b/>
          <w:bCs/>
          <w:color w:val="00B050"/>
          <w:sz w:val="30"/>
          <w:szCs w:val="30"/>
          <w:rtl/>
        </w:rPr>
        <w:t xml:space="preserve"> الــمُــرتـــفــعــة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 xml:space="preserve"> 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 xml:space="preserve"> </w:t>
      </w:r>
      <w:r w:rsidRPr="00FE0DD7">
        <w:rPr>
          <w:rFonts w:cstheme="majorBidi"/>
          <w:b/>
          <w:bCs/>
          <w:color w:val="00B050"/>
          <w:sz w:val="30"/>
          <w:szCs w:val="30"/>
          <w:rtl/>
        </w:rPr>
        <w:t xml:space="preserve">: </w:t>
      </w:r>
    </w:p>
    <w:p w:rsidR="00AC4273" w:rsidRPr="007475E9" w:rsidRDefault="00AC4273" w:rsidP="00323E2F">
      <w:pPr>
        <w:pStyle w:val="Paragraphedeliste"/>
        <w:numPr>
          <w:ilvl w:val="0"/>
          <w:numId w:val="5"/>
        </w:numPr>
        <w:tabs>
          <w:tab w:val="right" w:pos="317"/>
          <w:tab w:val="right" w:pos="935"/>
        </w:tabs>
        <w:bidi/>
        <w:spacing w:after="160" w:line="420" w:lineRule="auto"/>
        <w:ind w:hanging="102"/>
        <w:jc w:val="both"/>
        <w:rPr>
          <w:rFonts w:asciiTheme="majorBidi" w:eastAsiaTheme="minorHAnsi" w:hAnsiTheme="majorBidi" w:cstheme="majorBidi"/>
          <w:b/>
          <w:bCs/>
          <w:color w:val="002060"/>
          <w:sz w:val="30"/>
          <w:szCs w:val="30"/>
          <w:lang w:eastAsia="en-US" w:bidi="ar-DZ"/>
        </w:rPr>
      </w:pP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إبـع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 xml:space="preserve">ــاد 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ال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ح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اس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 xml:space="preserve">وب 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عـ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ن أيِّ مـصــدرٍ حـ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ـراري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 xml:space="preserve">  :  الـ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مــدفـ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ـأة ، أشـ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ع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ــة الـ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شـ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ـم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ــس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 xml:space="preserve"> ...  </w:t>
      </w:r>
    </w:p>
    <w:p w:rsidR="00AC4273" w:rsidRPr="007475E9" w:rsidRDefault="00AC4273" w:rsidP="00323E2F">
      <w:pPr>
        <w:pStyle w:val="Paragraphedeliste"/>
        <w:numPr>
          <w:ilvl w:val="0"/>
          <w:numId w:val="5"/>
        </w:numPr>
        <w:tabs>
          <w:tab w:val="right" w:pos="317"/>
          <w:tab w:val="right" w:pos="935"/>
        </w:tabs>
        <w:bidi/>
        <w:spacing w:after="160" w:line="420" w:lineRule="auto"/>
        <w:ind w:hanging="102"/>
        <w:jc w:val="both"/>
        <w:rPr>
          <w:rFonts w:asciiTheme="majorBidi" w:eastAsiaTheme="minorHAnsi" w:hAnsiTheme="majorBidi" w:cstheme="majorBidi"/>
          <w:b/>
          <w:bCs/>
          <w:color w:val="002060"/>
          <w:sz w:val="30"/>
          <w:szCs w:val="30"/>
          <w:lang w:eastAsia="en-US" w:bidi="ar-DZ"/>
        </w:rPr>
      </w:pP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ال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فـ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حـ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ص الـدوري لـ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مـ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ـراوح الـ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ت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ـب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ـري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 xml:space="preserve">ــد  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 xml:space="preserve">" </w:t>
      </w:r>
      <w:r w:rsidR="00BA04EF" w:rsidRPr="007475E9">
        <w:rPr>
          <w:rFonts w:asciiTheme="majorBidi" w:hAnsiTheme="majorBidi" w:cstheme="majorBidi"/>
          <w:b/>
          <w:bCs/>
          <w:color w:val="002060"/>
          <w:sz w:val="30"/>
          <w:szCs w:val="30"/>
        </w:rPr>
        <w:t>Ventirad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 xml:space="preserve"> "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 xml:space="preserve">  وتـ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ن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ـظــ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ي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ــف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ـهـا</w:t>
      </w:r>
    </w:p>
    <w:p w:rsidR="00AC4273" w:rsidRPr="007475E9" w:rsidRDefault="00AC4273" w:rsidP="00323E2F">
      <w:pPr>
        <w:pStyle w:val="Paragraphedeliste"/>
        <w:numPr>
          <w:ilvl w:val="0"/>
          <w:numId w:val="5"/>
        </w:numPr>
        <w:tabs>
          <w:tab w:val="right" w:pos="317"/>
          <w:tab w:val="right" w:pos="935"/>
        </w:tabs>
        <w:bidi/>
        <w:spacing w:after="160" w:line="420" w:lineRule="auto"/>
        <w:ind w:hanging="102"/>
        <w:jc w:val="both"/>
        <w:rPr>
          <w:rFonts w:asciiTheme="majorBidi" w:eastAsiaTheme="minorHAnsi" w:hAnsiTheme="majorBidi" w:cstheme="majorBidi"/>
          <w:b/>
          <w:bCs/>
          <w:color w:val="002060"/>
          <w:sz w:val="30"/>
          <w:szCs w:val="30"/>
          <w:lang w:eastAsia="en-US" w:bidi="ar-DZ"/>
        </w:rPr>
      </w:pP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تــرك الـمـ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ـسـ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افـ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ـة الـ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ك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ــاف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ــي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ـة لـ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فـ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ت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وحـ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ـات الـ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م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 xml:space="preserve">ــراوح ( عـلى الأقــل  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lang w:bidi="ar-DZ"/>
        </w:rPr>
        <w:t>20 cm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 xml:space="preserve"> ) </w:t>
      </w:r>
    </w:p>
    <w:p w:rsidR="00AC4273" w:rsidRPr="00FE0DD7" w:rsidRDefault="00AC4273" w:rsidP="0088417A">
      <w:pPr>
        <w:pStyle w:val="Style16"/>
        <w:rPr>
          <w:rFonts w:cstheme="majorBidi"/>
          <w:b/>
          <w:bCs/>
          <w:color w:val="00B050"/>
          <w:sz w:val="30"/>
          <w:szCs w:val="30"/>
          <w:rtl/>
        </w:rPr>
      </w:pPr>
      <w:r w:rsidRPr="00EE5880">
        <w:rPr>
          <w:rFonts w:cstheme="majorBidi" w:hint="cs"/>
          <w:b/>
          <w:bCs/>
          <w:color w:val="00B050"/>
          <w:rtl/>
        </w:rPr>
        <w:t>3</w:t>
      </w:r>
      <w:r w:rsidRPr="00FE0DD7">
        <w:rPr>
          <w:rFonts w:cstheme="majorBidi"/>
          <w:b/>
          <w:bCs/>
          <w:color w:val="00B050"/>
          <w:sz w:val="30"/>
          <w:szCs w:val="30"/>
          <w:rtl/>
        </w:rPr>
        <w:t>.</w:t>
      </w:r>
      <w:r w:rsidR="0088417A">
        <w:rPr>
          <w:rFonts w:cstheme="majorBidi" w:hint="cs"/>
          <w:b/>
          <w:bCs/>
          <w:color w:val="00B050"/>
          <w:sz w:val="30"/>
          <w:szCs w:val="30"/>
          <w:rtl/>
        </w:rPr>
        <w:t>2</w:t>
      </w:r>
      <w:r w:rsidRPr="00FE0DD7">
        <w:rPr>
          <w:rFonts w:cstheme="majorBidi"/>
          <w:b/>
          <w:bCs/>
          <w:color w:val="00B050"/>
          <w:sz w:val="30"/>
          <w:szCs w:val="30"/>
          <w:rtl/>
        </w:rPr>
        <w:t xml:space="preserve"> –</w:t>
      </w:r>
      <w:r w:rsidRPr="00356C3B">
        <w:rPr>
          <w:rFonts w:cstheme="majorBidi" w:hint="cs"/>
          <w:b/>
          <w:bCs/>
          <w:color w:val="00B050"/>
          <w:sz w:val="30"/>
          <w:szCs w:val="30"/>
          <w:rtl/>
        </w:rPr>
        <w:t xml:space="preserve"> </w:t>
      </w:r>
      <w:r w:rsidR="002E77FA" w:rsidRPr="00FE0DD7">
        <w:rPr>
          <w:rFonts w:cstheme="majorBidi" w:hint="cs"/>
          <w:b/>
          <w:bCs/>
          <w:color w:val="00B050"/>
          <w:sz w:val="30"/>
          <w:szCs w:val="30"/>
          <w:rtl/>
        </w:rPr>
        <w:t>عـ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="002E77FA" w:rsidRPr="00FE0DD7">
        <w:rPr>
          <w:rFonts w:cstheme="majorBidi" w:hint="cs"/>
          <w:b/>
          <w:bCs/>
          <w:color w:val="00B050"/>
          <w:sz w:val="30"/>
          <w:szCs w:val="30"/>
          <w:rtl/>
        </w:rPr>
        <w:t>م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="002E77FA" w:rsidRPr="00FE0DD7">
        <w:rPr>
          <w:rFonts w:cstheme="majorBidi" w:hint="cs"/>
          <w:b/>
          <w:bCs/>
          <w:color w:val="00B050"/>
          <w:sz w:val="30"/>
          <w:szCs w:val="30"/>
          <w:rtl/>
        </w:rPr>
        <w:t>ـلـ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="002E77FA" w:rsidRPr="00FE0DD7">
        <w:rPr>
          <w:rFonts w:cstheme="majorBidi" w:hint="cs"/>
          <w:b/>
          <w:bCs/>
          <w:color w:val="00B050"/>
          <w:sz w:val="30"/>
          <w:szCs w:val="30"/>
          <w:rtl/>
        </w:rPr>
        <w:t>يـ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ــ</w:t>
      </w:r>
      <w:r w:rsidR="002E77FA" w:rsidRPr="00FE0DD7">
        <w:rPr>
          <w:rFonts w:cstheme="majorBidi" w:hint="cs"/>
          <w:b/>
          <w:bCs/>
          <w:color w:val="00B050"/>
          <w:sz w:val="30"/>
          <w:szCs w:val="30"/>
          <w:rtl/>
        </w:rPr>
        <w:t xml:space="preserve">ات 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الـصّـي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ان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ـة ال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ـعـ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ـامـ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ـة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 xml:space="preserve">  </w:t>
      </w:r>
      <w:r w:rsidRPr="00FE0DD7">
        <w:rPr>
          <w:rFonts w:cstheme="majorBidi"/>
          <w:b/>
          <w:bCs/>
          <w:color w:val="00B050"/>
          <w:sz w:val="30"/>
          <w:szCs w:val="30"/>
          <w:rtl/>
        </w:rPr>
        <w:t xml:space="preserve">: </w:t>
      </w:r>
    </w:p>
    <w:p w:rsidR="00AC4273" w:rsidRPr="007475E9" w:rsidRDefault="00AC4273" w:rsidP="00323E2F">
      <w:pPr>
        <w:pStyle w:val="Paragraphedeliste"/>
        <w:numPr>
          <w:ilvl w:val="0"/>
          <w:numId w:val="5"/>
        </w:numPr>
        <w:tabs>
          <w:tab w:val="right" w:pos="317"/>
          <w:tab w:val="right" w:pos="1077"/>
        </w:tabs>
        <w:bidi/>
        <w:spacing w:after="160" w:line="420" w:lineRule="auto"/>
        <w:ind w:hanging="102"/>
        <w:jc w:val="both"/>
        <w:rPr>
          <w:rFonts w:asciiTheme="majorBidi" w:eastAsiaTheme="minorHAnsi" w:hAnsiTheme="majorBidi" w:cstheme="majorBidi"/>
          <w:b/>
          <w:bCs/>
          <w:color w:val="002060"/>
          <w:sz w:val="30"/>
          <w:szCs w:val="30"/>
          <w:lang w:eastAsia="en-US" w:bidi="ar-DZ"/>
        </w:rPr>
      </w:pP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تـج</w:t>
      </w:r>
      <w:r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ـنُّ</w:t>
      </w:r>
      <w:r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ـب الاهـ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ـت</w:t>
      </w:r>
      <w:r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ـزازات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 xml:space="preserve"> 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،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 xml:space="preserve"> الـصَّـ</w:t>
      </w:r>
      <w:r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دمـ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ـــ</w:t>
      </w:r>
      <w:r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 xml:space="preserve">ـات 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و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الـ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ت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شـ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غ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ي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ـل الـ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مُ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ـتَـ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كَ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ـرِّر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 xml:space="preserve"> </w:t>
      </w:r>
    </w:p>
    <w:p w:rsidR="00AC4273" w:rsidRPr="007475E9" w:rsidRDefault="00AC4273" w:rsidP="00323E2F">
      <w:pPr>
        <w:pStyle w:val="Paragraphedeliste"/>
        <w:numPr>
          <w:ilvl w:val="0"/>
          <w:numId w:val="5"/>
        </w:numPr>
        <w:tabs>
          <w:tab w:val="right" w:pos="317"/>
          <w:tab w:val="right" w:pos="1077"/>
        </w:tabs>
        <w:bidi/>
        <w:spacing w:after="160" w:line="420" w:lineRule="auto"/>
        <w:ind w:hanging="102"/>
        <w:jc w:val="both"/>
        <w:rPr>
          <w:rFonts w:asciiTheme="majorBidi" w:eastAsiaTheme="minorHAnsi" w:hAnsiTheme="majorBidi" w:cstheme="majorBidi"/>
          <w:b/>
          <w:bCs/>
          <w:color w:val="002060"/>
          <w:sz w:val="30"/>
          <w:szCs w:val="30"/>
          <w:lang w:eastAsia="en-US" w:bidi="ar-DZ"/>
        </w:rPr>
      </w:pP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تـج</w:t>
      </w:r>
      <w:r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ـنُّـ</w:t>
      </w:r>
      <w:r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 xml:space="preserve">ب 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كـ</w:t>
      </w:r>
      <w:r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اف</w:t>
      </w:r>
      <w:r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ــة الـس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ـوائ</w:t>
      </w:r>
      <w:r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 xml:space="preserve">ــل 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و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ضـ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م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ـان الـتـهــويــة الـجــيــدة للـح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ــاســـوب</w:t>
      </w:r>
    </w:p>
    <w:p w:rsidR="00AC4273" w:rsidRPr="007475E9" w:rsidRDefault="00AC4273" w:rsidP="00323E2F">
      <w:pPr>
        <w:pStyle w:val="Paragraphedeliste"/>
        <w:numPr>
          <w:ilvl w:val="0"/>
          <w:numId w:val="5"/>
        </w:numPr>
        <w:tabs>
          <w:tab w:val="right" w:pos="317"/>
          <w:tab w:val="right" w:pos="1077"/>
        </w:tabs>
        <w:bidi/>
        <w:spacing w:after="160" w:line="420" w:lineRule="auto"/>
        <w:ind w:hanging="102"/>
        <w:jc w:val="both"/>
        <w:rPr>
          <w:rFonts w:asciiTheme="majorBidi" w:eastAsiaTheme="minorHAnsi" w:hAnsiTheme="majorBidi" w:cstheme="majorBidi"/>
          <w:b/>
          <w:bCs/>
          <w:color w:val="002060"/>
          <w:sz w:val="30"/>
          <w:szCs w:val="30"/>
          <w:lang w:eastAsia="en-US" w:bidi="ar-DZ"/>
        </w:rPr>
      </w:pP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تـغـ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طـ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ي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 xml:space="preserve">ة 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الـج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ـهـ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از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 xml:space="preserve"> بــعــد اسـتـعــمــالــه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 xml:space="preserve"> 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و</w:t>
      </w:r>
      <w:r w:rsidRPr="007475E9">
        <w:rPr>
          <w:rStyle w:val="fontstyle01"/>
          <w:rFonts w:asciiTheme="majorBidi" w:hAnsiTheme="majorBidi" w:cstheme="majorBidi"/>
          <w:b/>
          <w:bCs/>
          <w:color w:val="002060"/>
          <w:sz w:val="30"/>
          <w:szCs w:val="30"/>
          <w:rtl/>
        </w:rPr>
        <w:t>إزالــ</w:t>
      </w:r>
      <w:r w:rsidR="00BA04EF">
        <w:rPr>
          <w:rStyle w:val="fontstyle01"/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Style w:val="fontstyle01"/>
          <w:rFonts w:asciiTheme="majorBidi" w:hAnsiTheme="majorBidi" w:cstheme="majorBidi"/>
          <w:b/>
          <w:bCs/>
          <w:color w:val="002060"/>
          <w:sz w:val="30"/>
          <w:szCs w:val="30"/>
          <w:rtl/>
        </w:rPr>
        <w:t>ة الـغــ</w:t>
      </w:r>
      <w:r w:rsidR="00BA04EF">
        <w:rPr>
          <w:rStyle w:val="fontstyle01"/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Style w:val="fontstyle01"/>
          <w:rFonts w:asciiTheme="majorBidi" w:hAnsiTheme="majorBidi" w:cstheme="majorBidi"/>
          <w:b/>
          <w:bCs/>
          <w:color w:val="002060"/>
          <w:sz w:val="30"/>
          <w:szCs w:val="30"/>
          <w:rtl/>
        </w:rPr>
        <w:t>ب</w:t>
      </w:r>
      <w:r w:rsidR="00BA04EF">
        <w:rPr>
          <w:rStyle w:val="fontstyle01"/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Style w:val="fontstyle01"/>
          <w:rFonts w:asciiTheme="majorBidi" w:hAnsiTheme="majorBidi" w:cstheme="majorBidi"/>
          <w:b/>
          <w:bCs/>
          <w:color w:val="002060"/>
          <w:sz w:val="30"/>
          <w:szCs w:val="30"/>
          <w:rtl/>
        </w:rPr>
        <w:t>ــار الـمـ</w:t>
      </w:r>
      <w:r w:rsidR="00BA04EF">
        <w:rPr>
          <w:rStyle w:val="fontstyle01"/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Style w:val="fontstyle01"/>
          <w:rFonts w:asciiTheme="majorBidi" w:hAnsiTheme="majorBidi" w:cstheme="majorBidi"/>
          <w:b/>
          <w:bCs/>
          <w:color w:val="002060"/>
          <w:sz w:val="30"/>
          <w:szCs w:val="30"/>
          <w:rtl/>
        </w:rPr>
        <w:t>ت</w:t>
      </w:r>
      <w:r w:rsidR="00BA04EF">
        <w:rPr>
          <w:rStyle w:val="fontstyle01"/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Style w:val="fontstyle01"/>
          <w:rFonts w:asciiTheme="majorBidi" w:hAnsiTheme="majorBidi" w:cstheme="majorBidi"/>
          <w:b/>
          <w:bCs/>
          <w:color w:val="002060"/>
          <w:sz w:val="30"/>
          <w:szCs w:val="30"/>
          <w:rtl/>
        </w:rPr>
        <w:t>ـراكـم داخـ</w:t>
      </w:r>
      <w:r w:rsidR="00BA04EF">
        <w:rPr>
          <w:rStyle w:val="fontstyle01"/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Style w:val="fontstyle01"/>
          <w:rFonts w:asciiTheme="majorBidi" w:hAnsiTheme="majorBidi" w:cstheme="majorBidi"/>
          <w:b/>
          <w:bCs/>
          <w:color w:val="002060"/>
          <w:sz w:val="30"/>
          <w:szCs w:val="30"/>
          <w:rtl/>
        </w:rPr>
        <w:t>ل</w:t>
      </w:r>
      <w:r w:rsidR="00BA04EF">
        <w:rPr>
          <w:rStyle w:val="fontstyle01"/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Style w:val="fontstyle01"/>
          <w:rFonts w:asciiTheme="majorBidi" w:hAnsiTheme="majorBidi" w:cstheme="majorBidi"/>
          <w:b/>
          <w:bCs/>
          <w:color w:val="002060"/>
          <w:sz w:val="30"/>
          <w:szCs w:val="30"/>
          <w:rtl/>
        </w:rPr>
        <w:t>ـه</w:t>
      </w:r>
      <w:r w:rsidRPr="00846809">
        <w:rPr>
          <w:rStyle w:val="fontstyle01"/>
          <w:rFonts w:asciiTheme="majorBidi" w:hAnsiTheme="majorBidi" w:cstheme="majorBidi" w:hint="cs"/>
          <w:b/>
          <w:bCs/>
          <w:color w:val="002060"/>
          <w:sz w:val="16"/>
          <w:szCs w:val="16"/>
          <w:rtl/>
        </w:rPr>
        <w:t xml:space="preserve"> </w:t>
      </w:r>
      <w:r>
        <w:rPr>
          <w:rStyle w:val="fontstyle01"/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.</w:t>
      </w:r>
    </w:p>
    <w:p w:rsidR="00AC4273" w:rsidRDefault="00AC4273" w:rsidP="00327312">
      <w:pPr>
        <w:jc w:val="right"/>
        <w:rPr>
          <w:rFonts w:asciiTheme="majorBidi" w:hAnsiTheme="majorBidi" w:cstheme="majorBidi"/>
          <w:sz w:val="16"/>
          <w:szCs w:val="16"/>
          <w:rtl/>
          <w:lang w:val="fr-FR"/>
        </w:rPr>
      </w:pPr>
    </w:p>
    <w:p w:rsidR="00C467FD" w:rsidRDefault="00C467FD" w:rsidP="00327312">
      <w:pPr>
        <w:jc w:val="right"/>
        <w:rPr>
          <w:rFonts w:asciiTheme="majorBidi" w:hAnsiTheme="majorBidi" w:cstheme="majorBidi"/>
          <w:sz w:val="16"/>
          <w:szCs w:val="16"/>
          <w:rtl/>
          <w:lang w:val="fr-FR"/>
        </w:rPr>
      </w:pPr>
    </w:p>
    <w:p w:rsidR="001035DE" w:rsidRDefault="001035DE" w:rsidP="001035DE">
      <w:pPr>
        <w:pStyle w:val="Paragraphedeliste"/>
        <w:bidi/>
        <w:spacing w:after="0" w:line="420" w:lineRule="auto"/>
        <w:ind w:left="34"/>
        <w:jc w:val="center"/>
        <w:rPr>
          <w:rFonts w:asciiTheme="majorBidi" w:hAnsiTheme="majorBidi" w:cs="Times New Roman"/>
          <w:b/>
          <w:bCs/>
          <w:color w:val="FF0000"/>
          <w:sz w:val="32"/>
          <w:szCs w:val="32"/>
          <w:u w:val="single"/>
          <w:rtl/>
        </w:rPr>
      </w:pPr>
      <w:r w:rsidRPr="00BD4B9F">
        <w:rPr>
          <w:rFonts w:asciiTheme="majorBidi" w:hAnsiTheme="majorBidi" w:cs="Times New Roman" w:hint="cs"/>
          <w:b/>
          <w:bCs/>
          <w:color w:val="FF0000"/>
          <w:sz w:val="32"/>
          <w:szCs w:val="32"/>
          <w:rtl/>
        </w:rPr>
        <w:t>"</w:t>
      </w:r>
      <w:r>
        <w:rPr>
          <w:rFonts w:asciiTheme="majorBidi" w:hAnsiTheme="majorBidi" w:cs="Times New Roman" w:hint="cs"/>
          <w:b/>
          <w:bCs/>
          <w:color w:val="FF0000"/>
          <w:sz w:val="32"/>
          <w:szCs w:val="32"/>
          <w:rtl/>
        </w:rPr>
        <w:t xml:space="preserve"> </w:t>
      </w:r>
      <w:r w:rsidRPr="00BD4B9F">
        <w:rPr>
          <w:rFonts w:asciiTheme="majorBidi" w:hAnsiTheme="majorBidi" w:cs="Times New Roman" w:hint="cs"/>
          <w:b/>
          <w:bCs/>
          <w:color w:val="FF0000"/>
          <w:sz w:val="32"/>
          <w:szCs w:val="32"/>
          <w:rtl/>
        </w:rPr>
        <w:t xml:space="preserve"> </w:t>
      </w:r>
      <w:r>
        <w:rPr>
          <w:rFonts w:asciiTheme="majorBidi" w:hAnsiTheme="majorBidi" w:cs="Times New Roman" w:hint="cs"/>
          <w:b/>
          <w:bCs/>
          <w:color w:val="FF0000"/>
          <w:sz w:val="32"/>
          <w:szCs w:val="32"/>
          <w:u w:val="single"/>
          <w:rtl/>
        </w:rPr>
        <w:t xml:space="preserve">يَـتَـعَــرَّفُ الـتــلــمــيـــذ مــن خـــلال هـــذه الـصــفــحــة الإضــافــيـة عــلـى </w:t>
      </w:r>
    </w:p>
    <w:p w:rsidR="001035DE" w:rsidRPr="00C467FD" w:rsidRDefault="001035DE" w:rsidP="001035DE">
      <w:pPr>
        <w:pStyle w:val="Paragraphedeliste"/>
        <w:bidi/>
        <w:spacing w:after="0" w:line="420" w:lineRule="auto"/>
        <w:ind w:left="34"/>
        <w:jc w:val="center"/>
        <w:rPr>
          <w:rFonts w:asciiTheme="majorBidi" w:hAnsiTheme="majorBidi" w:cs="Times New Roman"/>
          <w:b/>
          <w:bCs/>
          <w:color w:val="FF0000"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b/>
          <w:bCs/>
          <w:color w:val="FF0000"/>
          <w:sz w:val="32"/>
          <w:szCs w:val="32"/>
          <w:u w:val="single"/>
          <w:rtl/>
        </w:rPr>
        <w:t>طُـــرُق حـــمــــايـــة الـحــــاســـوب فــي مــكــونــــاتـــه الــمـــاديــــة</w:t>
      </w:r>
      <w:r w:rsidRPr="00C467FD">
        <w:rPr>
          <w:rFonts w:asciiTheme="majorBidi" w:hAnsiTheme="majorBidi" w:cs="Times New Roman" w:hint="cs"/>
          <w:b/>
          <w:bCs/>
          <w:color w:val="FF0000"/>
          <w:sz w:val="32"/>
          <w:szCs w:val="32"/>
          <w:rtl/>
        </w:rPr>
        <w:t xml:space="preserve">  </w:t>
      </w:r>
      <w:r>
        <w:rPr>
          <w:rFonts w:asciiTheme="majorBidi" w:hAnsiTheme="majorBidi" w:cs="Times New Roman" w:hint="cs"/>
          <w:b/>
          <w:bCs/>
          <w:color w:val="FF0000"/>
          <w:sz w:val="32"/>
          <w:szCs w:val="32"/>
          <w:rtl/>
        </w:rPr>
        <w:t>"</w:t>
      </w:r>
    </w:p>
    <w:p w:rsidR="00F64EE5" w:rsidRDefault="00F64EE5" w:rsidP="00327312">
      <w:pPr>
        <w:jc w:val="right"/>
        <w:rPr>
          <w:rFonts w:asciiTheme="majorBidi" w:hAnsiTheme="majorBidi" w:cstheme="majorBidi"/>
          <w:sz w:val="16"/>
          <w:szCs w:val="16"/>
          <w:rtl/>
          <w:lang w:val="fr-FR"/>
        </w:rPr>
      </w:pPr>
    </w:p>
    <w:p w:rsidR="00F64EE5" w:rsidRPr="00230DD4" w:rsidRDefault="00F64EE5" w:rsidP="00327312">
      <w:pPr>
        <w:jc w:val="right"/>
        <w:rPr>
          <w:rFonts w:asciiTheme="majorBidi" w:hAnsiTheme="majorBidi" w:cstheme="majorBidi"/>
          <w:sz w:val="16"/>
          <w:szCs w:val="16"/>
          <w:rtl/>
          <w:lang w:val="fr-FR"/>
        </w:rPr>
      </w:pPr>
    </w:p>
    <w:p w:rsidR="00AC4273" w:rsidRDefault="00AC4273" w:rsidP="00E624E4">
      <w:pPr>
        <w:widowControl/>
        <w:suppressAutoHyphens w:val="0"/>
        <w:jc w:val="right"/>
        <w:rPr>
          <w:rFonts w:asciiTheme="majorBidi" w:eastAsiaTheme="minorEastAsia" w:hAnsiTheme="majorBidi" w:cstheme="majorBidi"/>
          <w:color w:val="auto"/>
          <w:sz w:val="12"/>
          <w:szCs w:val="12"/>
          <w:rtl/>
          <w:lang w:val="fr-FR" w:eastAsia="fr-FR" w:bidi="ar-SA"/>
        </w:rPr>
      </w:pPr>
    </w:p>
    <w:sectPr w:rsidR="00AC4273" w:rsidSect="002E5A6F">
      <w:headerReference w:type="default" r:id="rId14"/>
      <w:footerReference w:type="default" r:id="rId15"/>
      <w:pgSz w:w="11906" w:h="16838" w:code="9"/>
      <w:pgMar w:top="624" w:right="566" w:bottom="1021" w:left="624" w:header="0" w:footer="0" w:gutter="0"/>
      <w:pgNumType w:start="3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4C36" w:rsidRDefault="00E34C36" w:rsidP="00120CA6">
      <w:r>
        <w:separator/>
      </w:r>
    </w:p>
  </w:endnote>
  <w:endnote w:type="continuationSeparator" w:id="0">
    <w:p w:rsidR="00E34C36" w:rsidRDefault="00E34C36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19B2" w:rsidRDefault="004A19B2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762FA54" wp14:editId="7B2A2CC6">
              <wp:simplePos x="0" y="0"/>
              <wp:positionH relativeFrom="column">
                <wp:posOffset>3198800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A19B2" w:rsidRPr="004D028B" w:rsidRDefault="004A19B2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4D028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4D028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4D028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E34C36" w:rsidRPr="00E34C36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 w:rsidRPr="004D028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62FA54" id="Rectangle 8" o:spid="_x0000_s1028" style="position:absolute;margin-left:251.85pt;margin-top:-4.05pt;width:25.5pt;height:2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" fillcolor="white [3201]" strokecolor="white [3212]" strokeweight="1pt">
              <v:textbox>
                <w:txbxContent>
                  <w:p w:rsidR="004A19B2" w:rsidRPr="004D028B" w:rsidRDefault="004A19B2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4D028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4D028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4D028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E34C36" w:rsidRPr="00E34C36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 w:rsidRPr="004D028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0493FB" wp14:editId="76ADB4F5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73BF893" id="Connecteur droit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Z4ygEAANw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4cwJS0+0985R&#10;3+ARWY9eJ9bkLo0htpS8dwe8nGI4YLY8KbRMGR3uaQBKE8gWm0qPz0uPYUpM0uVmc/3m6oqeQj7F&#10;qpkiUwWM6QN4y/Km40a7bF+04vQxJipLqU8p+do4NlLN5m1dHrLKGmdVZZfOBua0L6DII1Wf9ZXp&#10;gr1BdhI0F0JKcOl1dkkFjKPsDFPamAVYFx1/BF7yMxTK5P0NeEGUyt6lBWy18/i76mlaXySrOZ/k&#10;P/Odtw++P5f3KgEaoeLwMu55Rp+fC/zHp9x9Bw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ADc2Z4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10424BA" wp14:editId="1701A1A7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A19B2" w:rsidRPr="00C97263" w:rsidRDefault="004A19B2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27E3524" id="Rectangle 9" o:spid="_x0000_s1029" style="position:absolute;margin-left:251.2pt;margin-top:796.5pt;width:25.5pt;height:25.5pt;rotation:45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" fillcolor="black [3213]" strokecolor="black [3213]" strokeweight="1pt">
              <v:textbox>
                <w:txbxContent>
                  <w:p w:rsidR="004A19B2" w:rsidRPr="00C97263" w:rsidRDefault="004A19B2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4A19B2" w:rsidRPr="0068727B" w:rsidRDefault="00C54579" w:rsidP="005D63C8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4D028B">
      <w:rPr>
        <w:rFonts w:cs="Times New Roman" w:hint="cs"/>
        <w:b/>
        <w:bCs/>
        <w:color w:val="auto"/>
        <w:rtl/>
      </w:rPr>
      <w:t xml:space="preserve">الـمـعــلــومــاتــيــة </w:t>
    </w:r>
    <w:r w:rsidRPr="004D028B">
      <w:rPr>
        <w:b/>
        <w:bCs/>
        <w:color w:val="auto"/>
        <w:rtl/>
      </w:rPr>
      <w:t>–</w:t>
    </w:r>
    <w:r w:rsidRPr="004D028B">
      <w:rPr>
        <w:rFonts w:cs="Times New Roman" w:hint="cs"/>
        <w:b/>
        <w:bCs/>
        <w:color w:val="auto"/>
        <w:rtl/>
      </w:rPr>
      <w:t xml:space="preserve"> حــمـايـــة الـحــاســوب</w:t>
    </w:r>
    <w:r>
      <w:rPr>
        <w:rFonts w:asciiTheme="majorBidi" w:hAnsiTheme="majorBidi" w:cstheme="majorBidi" w:hint="cs"/>
        <w:b/>
        <w:bCs/>
        <w:rtl/>
      </w:rPr>
      <w:t xml:space="preserve">               </w:t>
    </w:r>
    <w:r w:rsidR="004E4DEB">
      <w:rPr>
        <w:rFonts w:asciiTheme="majorBidi" w:hAnsiTheme="majorBidi" w:cstheme="majorBidi" w:hint="cs"/>
        <w:b/>
        <w:bCs/>
        <w:rtl/>
      </w:rPr>
      <w:t xml:space="preserve">                                                          </w:t>
    </w:r>
    <w:r w:rsidR="004E4DEB">
      <w:rPr>
        <w:rFonts w:asciiTheme="majorBidi" w:hAnsiTheme="majorBidi" w:cstheme="majorBidi"/>
        <w:b/>
        <w:bCs/>
        <w:rtl/>
      </w:rPr>
      <w:tab/>
    </w:r>
    <w:r w:rsidR="004E4DEB">
      <w:rPr>
        <w:rFonts w:asciiTheme="majorBidi" w:hAnsiTheme="majorBidi" w:cstheme="majorBidi" w:hint="cs"/>
        <w:b/>
        <w:bCs/>
        <w:rtl/>
      </w:rPr>
      <w:t xml:space="preserve"> بـإشــراف الأســتــاذ حــاج مـحـفــوظ </w:t>
    </w:r>
  </w:p>
  <w:p w:rsidR="004A19B2" w:rsidRPr="004719FC" w:rsidRDefault="004A19B2" w:rsidP="004719FC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74800030"/>
      <w:docPartObj>
        <w:docPartGallery w:val="Page Numbers (Bottom of Page)"/>
        <w:docPartUnique/>
      </w:docPartObj>
    </w:sdtPr>
    <w:sdtEndPr/>
    <w:sdtContent>
      <w:p w:rsidR="004A19B2" w:rsidRDefault="004A19B2" w:rsidP="00710178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78720" behindDoc="1" locked="0" layoutInCell="1" allowOverlap="1" wp14:anchorId="34A35258" wp14:editId="789AD4AB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19B2" w:rsidRPr="00F342A0" w:rsidRDefault="004A19B2" w:rsidP="009E63C3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24739E14" id="Rectangle 3" o:spid="_x0000_s1030" style="position:absolute;margin-left:256.2pt;margin-top:8.1pt;width:21.55pt;height:23.1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" fillcolor="white [3201]" strokecolor="white [3212]" strokeweight="1pt">
                  <v:textbox>
                    <w:txbxContent>
                      <w:p w:rsidR="004A19B2" w:rsidRPr="00F342A0" w:rsidRDefault="004A19B2" w:rsidP="009E63C3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</w:p>
    </w:sdtContent>
  </w:sdt>
  <w:p w:rsidR="004A19B2" w:rsidRDefault="004A19B2" w:rsidP="00710178">
    <w:pPr>
      <w:pStyle w:val="Pieddepage"/>
    </w:pPr>
  </w:p>
  <w:p w:rsidR="004A19B2" w:rsidRPr="004719FC" w:rsidRDefault="004A19B2" w:rsidP="00710178">
    <w:pPr>
      <w:pStyle w:val="Pieddepage"/>
    </w:pPr>
  </w:p>
  <w:p w:rsidR="004A19B2" w:rsidRPr="00710178" w:rsidRDefault="004A19B2" w:rsidP="00710178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19B2" w:rsidRDefault="004A19B2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247FC419" wp14:editId="5492BD2F">
              <wp:simplePos x="0" y="0"/>
              <wp:positionH relativeFrom="column">
                <wp:posOffset>3190240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A19B2" w:rsidRPr="004D028B" w:rsidRDefault="004A19B2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4D028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4D028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4D028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3925E9" w:rsidRPr="003925E9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2</w:t>
                          </w:r>
                          <w:r w:rsidRPr="004D028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47FC419" id="Rectangle 4" o:spid="_x0000_s1031" style="position:absolute;margin-left:251.2pt;margin-top:-4.05pt;width:25.5pt;height:25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" fillcolor="white [3201]" strokecolor="white [3212]" strokeweight="1pt">
              <v:textbox>
                <w:txbxContent>
                  <w:p w:rsidR="004A19B2" w:rsidRPr="004D028B" w:rsidRDefault="004A19B2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4D028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4D028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4D028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3925E9" w:rsidRPr="003925E9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2</w:t>
                    </w:r>
                    <w:r w:rsidRPr="004D028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1C70A691" wp14:editId="28B2D122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1596FC" id="Connecteur droit 5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B7cOFa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6F0DD1A0" wp14:editId="002FE3E3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A19B2" w:rsidRPr="00C97263" w:rsidRDefault="004A19B2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F0DD1A0" id="Rectangle 6" o:spid="_x0000_s1032" style="position:absolute;margin-left:251.2pt;margin-top:796.5pt;width:25.5pt;height:25.5pt;rotation:45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" fillcolor="black [3213]" strokecolor="black [3213]" strokeweight="1pt">
              <v:textbox>
                <w:txbxContent>
                  <w:p w:rsidR="004A19B2" w:rsidRPr="00C97263" w:rsidRDefault="004A19B2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4A19B2" w:rsidRPr="0068727B" w:rsidRDefault="003E097A" w:rsidP="00042611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4D028B">
      <w:rPr>
        <w:rFonts w:cs="Times New Roman" w:hint="cs"/>
        <w:b/>
        <w:bCs/>
        <w:color w:val="auto"/>
        <w:rtl/>
      </w:rPr>
      <w:t xml:space="preserve">الـمـعــلــومــاتــيــة </w:t>
    </w:r>
    <w:r w:rsidRPr="004D028B">
      <w:rPr>
        <w:b/>
        <w:bCs/>
        <w:color w:val="auto"/>
        <w:rtl/>
      </w:rPr>
      <w:t>–</w:t>
    </w:r>
    <w:r w:rsidRPr="004D028B">
      <w:rPr>
        <w:rFonts w:cs="Times New Roman" w:hint="cs"/>
        <w:b/>
        <w:bCs/>
        <w:color w:val="auto"/>
        <w:rtl/>
      </w:rPr>
      <w:t xml:space="preserve"> حــمـايـــة الـحــاســوب</w:t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                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بـإشــراف الأســتــاذ حــاج مـحـفــوظ </w:t>
    </w:r>
  </w:p>
  <w:p w:rsidR="004A19B2" w:rsidRPr="004719FC" w:rsidRDefault="004A19B2" w:rsidP="004719FC">
    <w:pPr>
      <w:pStyle w:val="Pieddepag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19B2" w:rsidRDefault="0062519C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F30D877" wp14:editId="0FED42B9">
              <wp:simplePos x="0" y="0"/>
              <wp:positionH relativeFrom="column">
                <wp:posOffset>3214531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16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A19B2" w:rsidRPr="00F342A0" w:rsidRDefault="004A19B2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3925E9" w:rsidRPr="003925E9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3</w: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30D877" id="Rectangle 16" o:spid="_x0000_s1033" style="position:absolute;margin-left:253.1pt;margin-top:-4.05pt;width:25.5pt;height:25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" fillcolor="white [3201]" strokecolor="white [3212]" strokeweight="1pt">
              <v:textbox>
                <w:txbxContent>
                  <w:p w:rsidR="004A19B2" w:rsidRPr="00F342A0" w:rsidRDefault="004A19B2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3925E9" w:rsidRPr="003925E9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3</w: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4A19B2"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8AC9C67" wp14:editId="70F90211">
              <wp:simplePos x="0" y="0"/>
              <wp:positionH relativeFrom="column">
                <wp:posOffset>3206486</wp:posOffset>
              </wp:positionH>
              <wp:positionV relativeFrom="page">
                <wp:posOffset>10115550</wp:posOffset>
              </wp:positionV>
              <wp:extent cx="323850" cy="323850"/>
              <wp:effectExtent l="95250" t="95250" r="76200" b="95250"/>
              <wp:wrapNone/>
              <wp:docPr id="19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3850" cy="32385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A19B2" w:rsidRPr="00C97263" w:rsidRDefault="004A19B2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AC9C67" id="Rectangle 19" o:spid="_x0000_s1034" style="position:absolute;margin-left:252.5pt;margin-top:796.5pt;width:25.5pt;height:25.5pt;rotation:45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" fillcolor="black [3213]" strokecolor="black [3200]" strokeweight="1pt">
              <v:textbox>
                <w:txbxContent>
                  <w:p w:rsidR="004A19B2" w:rsidRPr="00C97263" w:rsidRDefault="004A19B2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 w:rsidR="004A19B2"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301FFF68" wp14:editId="5695F9BE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17" name="Connecteur droit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4ED67E2" id="Connecteur droit 17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" strokecolor="#a5a5a5 [3206]" strokeweight="1pt">
              <v:stroke joinstyle="miter"/>
            </v:line>
          </w:pict>
        </mc:Fallback>
      </mc:AlternateContent>
    </w:r>
  </w:p>
  <w:p w:rsidR="004A19B2" w:rsidRPr="0068727B" w:rsidRDefault="009F3360" w:rsidP="008E3F75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4D028B">
      <w:rPr>
        <w:rFonts w:cs="Times New Roman" w:hint="cs"/>
        <w:b/>
        <w:bCs/>
        <w:color w:val="auto"/>
        <w:rtl/>
      </w:rPr>
      <w:t xml:space="preserve">الـمـعــلــومــاتــيــة </w:t>
    </w:r>
    <w:r w:rsidRPr="004D028B">
      <w:rPr>
        <w:b/>
        <w:bCs/>
        <w:color w:val="auto"/>
        <w:rtl/>
      </w:rPr>
      <w:t>–</w:t>
    </w:r>
    <w:r w:rsidRPr="004D028B">
      <w:rPr>
        <w:rFonts w:cs="Times New Roman" w:hint="cs"/>
        <w:b/>
        <w:bCs/>
        <w:color w:val="auto"/>
        <w:rtl/>
      </w:rPr>
      <w:t xml:space="preserve"> حــمـايـــة الـحــاســوب</w:t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                 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بـإشــراف الأســتــاذ حــاج مـحـفــوظ </w:t>
    </w:r>
  </w:p>
  <w:p w:rsidR="004A19B2" w:rsidRPr="004719FC" w:rsidRDefault="004A19B2" w:rsidP="004719F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4C36" w:rsidRDefault="00E34C36" w:rsidP="00120CA6">
      <w:r>
        <w:separator/>
      </w:r>
    </w:p>
  </w:footnote>
  <w:footnote w:type="continuationSeparator" w:id="0">
    <w:p w:rsidR="00E34C36" w:rsidRDefault="00E34C36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thickThinSmallGap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4A19B2" w:rsidTr="00F63B9A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4A19B2" w:rsidRPr="004D028B" w:rsidRDefault="004E4DEB" w:rsidP="00C04AF9">
          <w:pPr>
            <w:pStyle w:val="En-tte"/>
            <w:bidi/>
            <w:spacing w:before="240"/>
            <w:ind w:left="-113" w:right="-227"/>
            <w:rPr>
              <w:b/>
              <w:bCs/>
              <w:color w:val="auto"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    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   </w:t>
          </w:r>
          <w:r>
            <w:rPr>
              <w:rFonts w:hint="cs"/>
              <w:b/>
              <w:bCs/>
              <w:rtl/>
            </w:rPr>
            <w:t xml:space="preserve"> 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      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 w:rsidR="00C04AF9">
            <w:rPr>
              <w:rFonts w:asciiTheme="majorBidi" w:hAnsiTheme="majorBidi" w:cstheme="majorBidi" w:hint="cs"/>
              <w:b/>
              <w:bCs/>
              <w:rtl/>
            </w:rPr>
            <w:t>4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 w:rsidR="00C04AF9">
            <w:rPr>
              <w:rFonts w:asciiTheme="majorBidi" w:hAnsiTheme="majorBidi" w:cstheme="majorBidi" w:hint="cs"/>
              <w:b/>
              <w:bCs/>
              <w:rtl/>
            </w:rPr>
            <w:t>5</w:t>
          </w:r>
          <w:r w:rsidR="003E097A"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</w:p>
      </w:tc>
    </w:tr>
  </w:tbl>
  <w:p w:rsidR="004A19B2" w:rsidRPr="00AD4655" w:rsidRDefault="004A19B2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thickThinSmallGap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4A19B2" w:rsidTr="007475E9">
      <w:trPr>
        <w:jc w:val="center"/>
      </w:trPr>
      <w:tc>
        <w:tcPr>
          <w:tcW w:w="10450" w:type="dxa"/>
          <w:tcBorders>
            <w:bottom w:val="thickThinSmallGap" w:sz="12" w:space="0" w:color="002060"/>
          </w:tcBorders>
          <w:vAlign w:val="center"/>
        </w:tcPr>
        <w:p w:rsidR="004A19B2" w:rsidRPr="004D028B" w:rsidRDefault="009F3360" w:rsidP="00C04AF9">
          <w:pPr>
            <w:pStyle w:val="En-tte"/>
            <w:bidi/>
            <w:spacing w:before="240"/>
            <w:ind w:left="-113" w:right="-227"/>
            <w:rPr>
              <w:b/>
              <w:bCs/>
              <w:color w:val="auto"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    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   </w:t>
          </w:r>
          <w:r>
            <w:rPr>
              <w:rFonts w:hint="cs"/>
              <w:b/>
              <w:bCs/>
              <w:rtl/>
            </w:rPr>
            <w:t xml:space="preserve"> 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      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 w:rsidR="00C04AF9">
            <w:rPr>
              <w:rFonts w:asciiTheme="majorBidi" w:hAnsiTheme="majorBidi" w:cstheme="majorBidi" w:hint="cs"/>
              <w:b/>
              <w:bCs/>
              <w:rtl/>
            </w:rPr>
            <w:t>4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 w:rsidR="00C04AF9">
            <w:rPr>
              <w:rFonts w:asciiTheme="majorBidi" w:hAnsiTheme="majorBidi" w:cstheme="majorBidi" w:hint="cs"/>
              <w:b/>
              <w:bCs/>
              <w:rtl/>
            </w:rPr>
            <w:t>5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</w:p>
      </w:tc>
    </w:tr>
  </w:tbl>
  <w:p w:rsidR="004A19B2" w:rsidRPr="00AD4655" w:rsidRDefault="004A19B2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DC9"/>
    <w:multiLevelType w:val="multilevel"/>
    <w:tmpl w:val="926261DC"/>
    <w:lvl w:ilvl="0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>
      <w:start w:val="2"/>
      <w:numFmt w:val="decimal"/>
      <w:isLgl/>
      <w:lvlText w:val="%1.%2"/>
      <w:lvlJc w:val="left"/>
      <w:pPr>
        <w:ind w:left="888" w:hanging="72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888" w:hanging="72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248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1248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1608" w:hanging="144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1968" w:hanging="180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1968" w:hanging="180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2328" w:hanging="2160"/>
      </w:pPr>
      <w:rPr>
        <w:rFonts w:hint="default"/>
        <w:sz w:val="28"/>
      </w:rPr>
    </w:lvl>
  </w:abstractNum>
  <w:abstractNum w:abstractNumId="1">
    <w:nsid w:val="09C20051"/>
    <w:multiLevelType w:val="hybridMultilevel"/>
    <w:tmpl w:val="822A172E"/>
    <w:lvl w:ilvl="0" w:tplc="284A029C">
      <w:start w:val="1"/>
      <w:numFmt w:val="bullet"/>
      <w:lvlText w:val="─"/>
      <w:lvlJc w:val="left"/>
      <w:pPr>
        <w:ind w:left="1800" w:hanging="360"/>
      </w:pPr>
      <w:rPr>
        <w:rFonts w:ascii="Times New Roman" w:hAnsi="Times New Roman" w:cs="Times New Roman" w:hint="default"/>
        <w:b/>
        <w:bCs/>
        <w:color w:val="0070C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CAA0CE5"/>
    <w:multiLevelType w:val="hybridMultilevel"/>
    <w:tmpl w:val="488A53EC"/>
    <w:lvl w:ilvl="0" w:tplc="E6806766">
      <w:start w:val="1"/>
      <w:numFmt w:val="bullet"/>
      <w:lvlText w:val="─"/>
      <w:lvlJc w:val="left"/>
      <w:pPr>
        <w:ind w:left="754" w:hanging="360"/>
      </w:pPr>
      <w:rPr>
        <w:rFonts w:ascii="Times New Roman" w:hAnsi="Times New Roman" w:cs="Times New Roman" w:hint="default"/>
        <w:b/>
        <w:bCs/>
        <w:color w:val="0070C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">
    <w:nsid w:val="196457FC"/>
    <w:multiLevelType w:val="hybridMultilevel"/>
    <w:tmpl w:val="206ACB98"/>
    <w:lvl w:ilvl="0" w:tplc="22160E56">
      <w:start w:val="1"/>
      <w:numFmt w:val="arabicAlpha"/>
      <w:lvlText w:val="%1."/>
      <w:lvlJc w:val="left"/>
      <w:pPr>
        <w:ind w:left="849" w:hanging="360"/>
      </w:pPr>
      <w:rPr>
        <w:rFonts w:hint="default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569" w:hanging="360"/>
      </w:pPr>
    </w:lvl>
    <w:lvl w:ilvl="2" w:tplc="040C001B" w:tentative="1">
      <w:start w:val="1"/>
      <w:numFmt w:val="lowerRoman"/>
      <w:lvlText w:val="%3."/>
      <w:lvlJc w:val="right"/>
      <w:pPr>
        <w:ind w:left="2289" w:hanging="180"/>
      </w:pPr>
    </w:lvl>
    <w:lvl w:ilvl="3" w:tplc="040C000F" w:tentative="1">
      <w:start w:val="1"/>
      <w:numFmt w:val="decimal"/>
      <w:lvlText w:val="%4."/>
      <w:lvlJc w:val="left"/>
      <w:pPr>
        <w:ind w:left="3009" w:hanging="360"/>
      </w:pPr>
    </w:lvl>
    <w:lvl w:ilvl="4" w:tplc="040C0019" w:tentative="1">
      <w:start w:val="1"/>
      <w:numFmt w:val="lowerLetter"/>
      <w:lvlText w:val="%5."/>
      <w:lvlJc w:val="left"/>
      <w:pPr>
        <w:ind w:left="3729" w:hanging="360"/>
      </w:pPr>
    </w:lvl>
    <w:lvl w:ilvl="5" w:tplc="040C001B" w:tentative="1">
      <w:start w:val="1"/>
      <w:numFmt w:val="lowerRoman"/>
      <w:lvlText w:val="%6."/>
      <w:lvlJc w:val="right"/>
      <w:pPr>
        <w:ind w:left="4449" w:hanging="180"/>
      </w:pPr>
    </w:lvl>
    <w:lvl w:ilvl="6" w:tplc="040C000F" w:tentative="1">
      <w:start w:val="1"/>
      <w:numFmt w:val="decimal"/>
      <w:lvlText w:val="%7."/>
      <w:lvlJc w:val="left"/>
      <w:pPr>
        <w:ind w:left="5169" w:hanging="360"/>
      </w:pPr>
    </w:lvl>
    <w:lvl w:ilvl="7" w:tplc="040C0019" w:tentative="1">
      <w:start w:val="1"/>
      <w:numFmt w:val="lowerLetter"/>
      <w:lvlText w:val="%8."/>
      <w:lvlJc w:val="left"/>
      <w:pPr>
        <w:ind w:left="5889" w:hanging="360"/>
      </w:pPr>
    </w:lvl>
    <w:lvl w:ilvl="8" w:tplc="040C001B" w:tentative="1">
      <w:start w:val="1"/>
      <w:numFmt w:val="lowerRoman"/>
      <w:lvlText w:val="%9."/>
      <w:lvlJc w:val="right"/>
      <w:pPr>
        <w:ind w:left="6609" w:hanging="180"/>
      </w:pPr>
    </w:lvl>
  </w:abstractNum>
  <w:abstractNum w:abstractNumId="4">
    <w:nsid w:val="1DC367F9"/>
    <w:multiLevelType w:val="hybridMultilevel"/>
    <w:tmpl w:val="60727BFC"/>
    <w:lvl w:ilvl="0" w:tplc="008C31A2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541528"/>
    <w:multiLevelType w:val="hybridMultilevel"/>
    <w:tmpl w:val="3A3C5A96"/>
    <w:lvl w:ilvl="0" w:tplc="81C63040">
      <w:start w:val="1"/>
      <w:numFmt w:val="bullet"/>
      <w:lvlText w:val="─"/>
      <w:lvlJc w:val="left"/>
      <w:pPr>
        <w:ind w:left="1080" w:hanging="360"/>
      </w:pPr>
      <w:rPr>
        <w:rFonts w:ascii="Times New Roman" w:hAnsi="Times New Roman" w:cs="Times New Roman" w:hint="default"/>
        <w:b/>
        <w:bCs/>
        <w:color w:val="0070C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7AD2032"/>
    <w:multiLevelType w:val="hybridMultilevel"/>
    <w:tmpl w:val="8A80B520"/>
    <w:lvl w:ilvl="0" w:tplc="F482E1FE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8C5F0B"/>
    <w:multiLevelType w:val="hybridMultilevel"/>
    <w:tmpl w:val="DD0CC220"/>
    <w:lvl w:ilvl="0" w:tplc="81C63040">
      <w:start w:val="1"/>
      <w:numFmt w:val="bullet"/>
      <w:lvlText w:val="─"/>
      <w:lvlJc w:val="left"/>
      <w:pPr>
        <w:ind w:left="1446" w:hanging="360"/>
      </w:pPr>
      <w:rPr>
        <w:rFonts w:ascii="Times New Roman" w:hAnsi="Times New Roman" w:cs="Times New Roman" w:hint="default"/>
        <w:b/>
        <w:bCs/>
        <w:color w:val="0070C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8">
    <w:nsid w:val="3B2A6A62"/>
    <w:multiLevelType w:val="hybridMultilevel"/>
    <w:tmpl w:val="E58E1F24"/>
    <w:lvl w:ilvl="0" w:tplc="284A029C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70C0"/>
        <w:sz w:val="22"/>
        <w:szCs w:val="22"/>
        <w:lang w:bidi="ar-DZ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C63547"/>
    <w:multiLevelType w:val="hybridMultilevel"/>
    <w:tmpl w:val="1FE4F45A"/>
    <w:lvl w:ilvl="0" w:tplc="D2A6EAF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color w:val="0070C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64C0434"/>
    <w:multiLevelType w:val="hybridMultilevel"/>
    <w:tmpl w:val="368CED06"/>
    <w:lvl w:ilvl="0" w:tplc="57689AF4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1">
    <w:nsid w:val="4FA24225"/>
    <w:multiLevelType w:val="hybridMultilevel"/>
    <w:tmpl w:val="9B0A503E"/>
    <w:lvl w:ilvl="0" w:tplc="87C04168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A3578A7"/>
    <w:multiLevelType w:val="hybridMultilevel"/>
    <w:tmpl w:val="2368C5F8"/>
    <w:lvl w:ilvl="0" w:tplc="41364616">
      <w:start w:val="1"/>
      <w:numFmt w:val="bullet"/>
      <w:lvlText w:val=""/>
      <w:lvlJc w:val="left"/>
      <w:pPr>
        <w:ind w:left="1655" w:hanging="360"/>
      </w:pPr>
      <w:rPr>
        <w:rFonts w:ascii="Wingdings" w:hAnsi="Wingdings" w:hint="default"/>
        <w:b w:val="0"/>
        <w:bCs w:val="0"/>
        <w:color w:val="0070C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23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15" w:hanging="360"/>
      </w:pPr>
      <w:rPr>
        <w:rFonts w:ascii="Wingdings" w:hAnsi="Wingdings" w:hint="default"/>
      </w:rPr>
    </w:lvl>
  </w:abstractNum>
  <w:abstractNum w:abstractNumId="13">
    <w:nsid w:val="5F5B7AB5"/>
    <w:multiLevelType w:val="hybridMultilevel"/>
    <w:tmpl w:val="0D42F858"/>
    <w:lvl w:ilvl="0" w:tplc="CD7EE39C">
      <w:start w:val="1"/>
      <w:numFmt w:val="bullet"/>
      <w:lvlText w:val=""/>
      <w:lvlJc w:val="left"/>
      <w:pPr>
        <w:ind w:left="123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4">
    <w:nsid w:val="713F3CA2"/>
    <w:multiLevelType w:val="hybridMultilevel"/>
    <w:tmpl w:val="97B46A0E"/>
    <w:lvl w:ilvl="0" w:tplc="81C63040">
      <w:start w:val="1"/>
      <w:numFmt w:val="bullet"/>
      <w:lvlText w:val="─"/>
      <w:lvlJc w:val="left"/>
      <w:pPr>
        <w:ind w:left="1590" w:hanging="360"/>
      </w:pPr>
      <w:rPr>
        <w:rFonts w:ascii="Times New Roman" w:hAnsi="Times New Roman" w:cs="Times New Roman" w:hint="default"/>
        <w:b/>
        <w:bCs/>
        <w:color w:val="0070C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8"/>
  </w:num>
  <w:num w:numId="4">
    <w:abstractNumId w:val="0"/>
  </w:num>
  <w:num w:numId="5">
    <w:abstractNumId w:val="2"/>
  </w:num>
  <w:num w:numId="6">
    <w:abstractNumId w:val="4"/>
  </w:num>
  <w:num w:numId="7">
    <w:abstractNumId w:val="1"/>
  </w:num>
  <w:num w:numId="8">
    <w:abstractNumId w:val="13"/>
  </w:num>
  <w:num w:numId="9">
    <w:abstractNumId w:val="10"/>
  </w:num>
  <w:num w:numId="10">
    <w:abstractNumId w:val="3"/>
  </w:num>
  <w:num w:numId="11">
    <w:abstractNumId w:val="11"/>
  </w:num>
  <w:num w:numId="12">
    <w:abstractNumId w:val="14"/>
  </w:num>
  <w:num w:numId="13">
    <w:abstractNumId w:val="12"/>
  </w:num>
  <w:num w:numId="14">
    <w:abstractNumId w:val="7"/>
  </w:num>
  <w:num w:numId="15">
    <w:abstractNumId w:val="6"/>
  </w:num>
  <w:num w:numId="16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gutterAtTop/>
  <w:attachedTemplate r:id="rId1"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85E"/>
    <w:rsid w:val="00000C5F"/>
    <w:rsid w:val="00000D8D"/>
    <w:rsid w:val="0000111E"/>
    <w:rsid w:val="00001CD1"/>
    <w:rsid w:val="00002C76"/>
    <w:rsid w:val="00002F3F"/>
    <w:rsid w:val="0000319B"/>
    <w:rsid w:val="000037F0"/>
    <w:rsid w:val="000040E2"/>
    <w:rsid w:val="000041B9"/>
    <w:rsid w:val="000043BA"/>
    <w:rsid w:val="00004501"/>
    <w:rsid w:val="0000468D"/>
    <w:rsid w:val="00004DD1"/>
    <w:rsid w:val="00005063"/>
    <w:rsid w:val="000052C4"/>
    <w:rsid w:val="000053D0"/>
    <w:rsid w:val="00005771"/>
    <w:rsid w:val="000063C7"/>
    <w:rsid w:val="00010A2B"/>
    <w:rsid w:val="00011334"/>
    <w:rsid w:val="000120CA"/>
    <w:rsid w:val="00012E5C"/>
    <w:rsid w:val="00013145"/>
    <w:rsid w:val="00013C48"/>
    <w:rsid w:val="00013CE8"/>
    <w:rsid w:val="00014052"/>
    <w:rsid w:val="000145FC"/>
    <w:rsid w:val="000146F7"/>
    <w:rsid w:val="00015642"/>
    <w:rsid w:val="00015A8B"/>
    <w:rsid w:val="00015DA4"/>
    <w:rsid w:val="00016C07"/>
    <w:rsid w:val="00017337"/>
    <w:rsid w:val="0001784C"/>
    <w:rsid w:val="000203F1"/>
    <w:rsid w:val="00021745"/>
    <w:rsid w:val="000220AC"/>
    <w:rsid w:val="00025F50"/>
    <w:rsid w:val="000265C9"/>
    <w:rsid w:val="000269D7"/>
    <w:rsid w:val="00026D54"/>
    <w:rsid w:val="000277E4"/>
    <w:rsid w:val="00027A12"/>
    <w:rsid w:val="00030CC6"/>
    <w:rsid w:val="0003233E"/>
    <w:rsid w:val="0003299F"/>
    <w:rsid w:val="000343D7"/>
    <w:rsid w:val="00034EBF"/>
    <w:rsid w:val="0003520C"/>
    <w:rsid w:val="00035A99"/>
    <w:rsid w:val="0003670B"/>
    <w:rsid w:val="000376B4"/>
    <w:rsid w:val="00040C9B"/>
    <w:rsid w:val="0004145F"/>
    <w:rsid w:val="0004181A"/>
    <w:rsid w:val="000419F8"/>
    <w:rsid w:val="00042611"/>
    <w:rsid w:val="00042630"/>
    <w:rsid w:val="00042DED"/>
    <w:rsid w:val="00043429"/>
    <w:rsid w:val="000440A3"/>
    <w:rsid w:val="0004490F"/>
    <w:rsid w:val="00044AF8"/>
    <w:rsid w:val="00045379"/>
    <w:rsid w:val="00045799"/>
    <w:rsid w:val="000465A4"/>
    <w:rsid w:val="00046F41"/>
    <w:rsid w:val="00046F6C"/>
    <w:rsid w:val="0004790A"/>
    <w:rsid w:val="00047E4C"/>
    <w:rsid w:val="00047EDA"/>
    <w:rsid w:val="0005269C"/>
    <w:rsid w:val="00052822"/>
    <w:rsid w:val="00052D52"/>
    <w:rsid w:val="000545E7"/>
    <w:rsid w:val="00055310"/>
    <w:rsid w:val="000605F7"/>
    <w:rsid w:val="00060621"/>
    <w:rsid w:val="0006182E"/>
    <w:rsid w:val="00061A1E"/>
    <w:rsid w:val="00062B40"/>
    <w:rsid w:val="00063AC7"/>
    <w:rsid w:val="0006687B"/>
    <w:rsid w:val="000671F3"/>
    <w:rsid w:val="00067B6A"/>
    <w:rsid w:val="00070E84"/>
    <w:rsid w:val="000712CA"/>
    <w:rsid w:val="000713C8"/>
    <w:rsid w:val="000719B9"/>
    <w:rsid w:val="000725F9"/>
    <w:rsid w:val="0007322E"/>
    <w:rsid w:val="0007339D"/>
    <w:rsid w:val="000733B0"/>
    <w:rsid w:val="00073FB1"/>
    <w:rsid w:val="00074833"/>
    <w:rsid w:val="000766B0"/>
    <w:rsid w:val="00076730"/>
    <w:rsid w:val="00076961"/>
    <w:rsid w:val="0008007A"/>
    <w:rsid w:val="00080EB0"/>
    <w:rsid w:val="00081E57"/>
    <w:rsid w:val="00081EFA"/>
    <w:rsid w:val="00083416"/>
    <w:rsid w:val="0008436F"/>
    <w:rsid w:val="0008466D"/>
    <w:rsid w:val="000854E3"/>
    <w:rsid w:val="00085501"/>
    <w:rsid w:val="0008585A"/>
    <w:rsid w:val="00085C61"/>
    <w:rsid w:val="00085D93"/>
    <w:rsid w:val="00085F0F"/>
    <w:rsid w:val="00085F5E"/>
    <w:rsid w:val="00086495"/>
    <w:rsid w:val="000865D7"/>
    <w:rsid w:val="000870DE"/>
    <w:rsid w:val="00090D35"/>
    <w:rsid w:val="00090EB0"/>
    <w:rsid w:val="00091696"/>
    <w:rsid w:val="00091A1F"/>
    <w:rsid w:val="00091D3E"/>
    <w:rsid w:val="00092838"/>
    <w:rsid w:val="0009377E"/>
    <w:rsid w:val="00093CD5"/>
    <w:rsid w:val="00095418"/>
    <w:rsid w:val="00095DB3"/>
    <w:rsid w:val="000A00AD"/>
    <w:rsid w:val="000A04E5"/>
    <w:rsid w:val="000A46E2"/>
    <w:rsid w:val="000A4CA5"/>
    <w:rsid w:val="000A593F"/>
    <w:rsid w:val="000A5CFA"/>
    <w:rsid w:val="000B0154"/>
    <w:rsid w:val="000B0E7E"/>
    <w:rsid w:val="000B0F59"/>
    <w:rsid w:val="000B153F"/>
    <w:rsid w:val="000B1C89"/>
    <w:rsid w:val="000B1FEB"/>
    <w:rsid w:val="000B20E7"/>
    <w:rsid w:val="000B2673"/>
    <w:rsid w:val="000B4008"/>
    <w:rsid w:val="000B4AFE"/>
    <w:rsid w:val="000B50FF"/>
    <w:rsid w:val="000B513B"/>
    <w:rsid w:val="000B61CD"/>
    <w:rsid w:val="000B64C7"/>
    <w:rsid w:val="000B6B97"/>
    <w:rsid w:val="000B6D67"/>
    <w:rsid w:val="000B6E80"/>
    <w:rsid w:val="000B7482"/>
    <w:rsid w:val="000C0210"/>
    <w:rsid w:val="000C1010"/>
    <w:rsid w:val="000C1D2E"/>
    <w:rsid w:val="000C216B"/>
    <w:rsid w:val="000C2363"/>
    <w:rsid w:val="000C250A"/>
    <w:rsid w:val="000C2C2E"/>
    <w:rsid w:val="000C2E25"/>
    <w:rsid w:val="000C3ADE"/>
    <w:rsid w:val="000C4D00"/>
    <w:rsid w:val="000C4D3D"/>
    <w:rsid w:val="000C608A"/>
    <w:rsid w:val="000C6399"/>
    <w:rsid w:val="000C6843"/>
    <w:rsid w:val="000C7194"/>
    <w:rsid w:val="000D2B33"/>
    <w:rsid w:val="000D36BA"/>
    <w:rsid w:val="000D4149"/>
    <w:rsid w:val="000D4D21"/>
    <w:rsid w:val="000D530D"/>
    <w:rsid w:val="000D59FE"/>
    <w:rsid w:val="000D6DFE"/>
    <w:rsid w:val="000D72BC"/>
    <w:rsid w:val="000D72E8"/>
    <w:rsid w:val="000D7A98"/>
    <w:rsid w:val="000E089B"/>
    <w:rsid w:val="000E0BC5"/>
    <w:rsid w:val="000E11DF"/>
    <w:rsid w:val="000E1CA5"/>
    <w:rsid w:val="000E2133"/>
    <w:rsid w:val="000E3AF0"/>
    <w:rsid w:val="000E3F20"/>
    <w:rsid w:val="000E51C7"/>
    <w:rsid w:val="000E6E24"/>
    <w:rsid w:val="000E7133"/>
    <w:rsid w:val="000F1244"/>
    <w:rsid w:val="000F1E50"/>
    <w:rsid w:val="000F46EC"/>
    <w:rsid w:val="000F4A63"/>
    <w:rsid w:val="000F4BA1"/>
    <w:rsid w:val="000F56DE"/>
    <w:rsid w:val="000F58D6"/>
    <w:rsid w:val="000F5C92"/>
    <w:rsid w:val="000F678C"/>
    <w:rsid w:val="000F6856"/>
    <w:rsid w:val="000F6886"/>
    <w:rsid w:val="000F6E2C"/>
    <w:rsid w:val="000F7B19"/>
    <w:rsid w:val="001003D1"/>
    <w:rsid w:val="0010097C"/>
    <w:rsid w:val="0010112D"/>
    <w:rsid w:val="001016D5"/>
    <w:rsid w:val="00102910"/>
    <w:rsid w:val="00102E4D"/>
    <w:rsid w:val="001035DE"/>
    <w:rsid w:val="0010365C"/>
    <w:rsid w:val="0010366D"/>
    <w:rsid w:val="001038B7"/>
    <w:rsid w:val="00106CD2"/>
    <w:rsid w:val="00106F8A"/>
    <w:rsid w:val="00107670"/>
    <w:rsid w:val="00107973"/>
    <w:rsid w:val="00107C17"/>
    <w:rsid w:val="001100EC"/>
    <w:rsid w:val="00110500"/>
    <w:rsid w:val="0011067F"/>
    <w:rsid w:val="00111497"/>
    <w:rsid w:val="001118E6"/>
    <w:rsid w:val="00111919"/>
    <w:rsid w:val="001119DB"/>
    <w:rsid w:val="001123C4"/>
    <w:rsid w:val="00114318"/>
    <w:rsid w:val="001157FF"/>
    <w:rsid w:val="00116042"/>
    <w:rsid w:val="00116708"/>
    <w:rsid w:val="00117B0B"/>
    <w:rsid w:val="00120CA6"/>
    <w:rsid w:val="0012191E"/>
    <w:rsid w:val="00121E30"/>
    <w:rsid w:val="00122697"/>
    <w:rsid w:val="00122A38"/>
    <w:rsid w:val="00123FB3"/>
    <w:rsid w:val="001248F7"/>
    <w:rsid w:val="001251A2"/>
    <w:rsid w:val="00125488"/>
    <w:rsid w:val="00125C6C"/>
    <w:rsid w:val="001261E4"/>
    <w:rsid w:val="001263BD"/>
    <w:rsid w:val="00127556"/>
    <w:rsid w:val="001279B1"/>
    <w:rsid w:val="001300BD"/>
    <w:rsid w:val="001306C3"/>
    <w:rsid w:val="001312E5"/>
    <w:rsid w:val="0013154B"/>
    <w:rsid w:val="00131CED"/>
    <w:rsid w:val="00133F62"/>
    <w:rsid w:val="00135007"/>
    <w:rsid w:val="00135142"/>
    <w:rsid w:val="0013649C"/>
    <w:rsid w:val="001375F1"/>
    <w:rsid w:val="0014001F"/>
    <w:rsid w:val="0014015E"/>
    <w:rsid w:val="00140458"/>
    <w:rsid w:val="00140C07"/>
    <w:rsid w:val="00141188"/>
    <w:rsid w:val="00141C02"/>
    <w:rsid w:val="00143276"/>
    <w:rsid w:val="0014385D"/>
    <w:rsid w:val="00143914"/>
    <w:rsid w:val="00143CE8"/>
    <w:rsid w:val="00143D8A"/>
    <w:rsid w:val="00144880"/>
    <w:rsid w:val="0014502A"/>
    <w:rsid w:val="0014540F"/>
    <w:rsid w:val="00145E89"/>
    <w:rsid w:val="001468EC"/>
    <w:rsid w:val="001473DB"/>
    <w:rsid w:val="0014775E"/>
    <w:rsid w:val="001503A2"/>
    <w:rsid w:val="00150D23"/>
    <w:rsid w:val="001511DA"/>
    <w:rsid w:val="0015291B"/>
    <w:rsid w:val="0015358E"/>
    <w:rsid w:val="00153C2C"/>
    <w:rsid w:val="00154286"/>
    <w:rsid w:val="00154674"/>
    <w:rsid w:val="001547EE"/>
    <w:rsid w:val="0015527F"/>
    <w:rsid w:val="00155699"/>
    <w:rsid w:val="00155B2A"/>
    <w:rsid w:val="00156878"/>
    <w:rsid w:val="00156893"/>
    <w:rsid w:val="001568DC"/>
    <w:rsid w:val="00157AEB"/>
    <w:rsid w:val="001610AA"/>
    <w:rsid w:val="0016145D"/>
    <w:rsid w:val="00161819"/>
    <w:rsid w:val="001619A8"/>
    <w:rsid w:val="00161BCA"/>
    <w:rsid w:val="00161EFD"/>
    <w:rsid w:val="0016240D"/>
    <w:rsid w:val="00162D40"/>
    <w:rsid w:val="0016323B"/>
    <w:rsid w:val="00163DD7"/>
    <w:rsid w:val="00164A5C"/>
    <w:rsid w:val="00164A78"/>
    <w:rsid w:val="0016536E"/>
    <w:rsid w:val="00166F81"/>
    <w:rsid w:val="00166FFB"/>
    <w:rsid w:val="00167B88"/>
    <w:rsid w:val="00171D51"/>
    <w:rsid w:val="00172B16"/>
    <w:rsid w:val="00173300"/>
    <w:rsid w:val="00174124"/>
    <w:rsid w:val="00174139"/>
    <w:rsid w:val="00174308"/>
    <w:rsid w:val="001744B5"/>
    <w:rsid w:val="00174559"/>
    <w:rsid w:val="00174784"/>
    <w:rsid w:val="00175250"/>
    <w:rsid w:val="00176F5C"/>
    <w:rsid w:val="00177E4E"/>
    <w:rsid w:val="001803EC"/>
    <w:rsid w:val="001804DF"/>
    <w:rsid w:val="001807C6"/>
    <w:rsid w:val="00180F8F"/>
    <w:rsid w:val="00181A30"/>
    <w:rsid w:val="00181D5F"/>
    <w:rsid w:val="0018235B"/>
    <w:rsid w:val="001829CE"/>
    <w:rsid w:val="00184ED5"/>
    <w:rsid w:val="001857CB"/>
    <w:rsid w:val="0018760C"/>
    <w:rsid w:val="00187A1F"/>
    <w:rsid w:val="00187BD4"/>
    <w:rsid w:val="001908C8"/>
    <w:rsid w:val="00191234"/>
    <w:rsid w:val="00191D4D"/>
    <w:rsid w:val="001920AA"/>
    <w:rsid w:val="00192254"/>
    <w:rsid w:val="001924DE"/>
    <w:rsid w:val="00192B91"/>
    <w:rsid w:val="00195D88"/>
    <w:rsid w:val="00196230"/>
    <w:rsid w:val="00196261"/>
    <w:rsid w:val="0019640E"/>
    <w:rsid w:val="00196DF7"/>
    <w:rsid w:val="001971A9"/>
    <w:rsid w:val="0019747B"/>
    <w:rsid w:val="00197548"/>
    <w:rsid w:val="001A003A"/>
    <w:rsid w:val="001A16D2"/>
    <w:rsid w:val="001A1DD9"/>
    <w:rsid w:val="001A1F66"/>
    <w:rsid w:val="001A297D"/>
    <w:rsid w:val="001A3576"/>
    <w:rsid w:val="001A362A"/>
    <w:rsid w:val="001A4646"/>
    <w:rsid w:val="001A4A36"/>
    <w:rsid w:val="001A4EC0"/>
    <w:rsid w:val="001A508B"/>
    <w:rsid w:val="001A54AD"/>
    <w:rsid w:val="001A63D6"/>
    <w:rsid w:val="001A69A6"/>
    <w:rsid w:val="001A6B12"/>
    <w:rsid w:val="001A7093"/>
    <w:rsid w:val="001B055C"/>
    <w:rsid w:val="001B09E2"/>
    <w:rsid w:val="001B1970"/>
    <w:rsid w:val="001B1D09"/>
    <w:rsid w:val="001B2185"/>
    <w:rsid w:val="001B273A"/>
    <w:rsid w:val="001B2974"/>
    <w:rsid w:val="001B2EBE"/>
    <w:rsid w:val="001B3403"/>
    <w:rsid w:val="001B3AE6"/>
    <w:rsid w:val="001B4FB0"/>
    <w:rsid w:val="001B6962"/>
    <w:rsid w:val="001B7059"/>
    <w:rsid w:val="001B7261"/>
    <w:rsid w:val="001B7383"/>
    <w:rsid w:val="001B7E85"/>
    <w:rsid w:val="001B7F9E"/>
    <w:rsid w:val="001C051B"/>
    <w:rsid w:val="001C08B6"/>
    <w:rsid w:val="001C0C7E"/>
    <w:rsid w:val="001C0E4A"/>
    <w:rsid w:val="001C245A"/>
    <w:rsid w:val="001C36F9"/>
    <w:rsid w:val="001C3CEA"/>
    <w:rsid w:val="001C4981"/>
    <w:rsid w:val="001C4F79"/>
    <w:rsid w:val="001C5225"/>
    <w:rsid w:val="001C58F8"/>
    <w:rsid w:val="001C6D6E"/>
    <w:rsid w:val="001C7C53"/>
    <w:rsid w:val="001C7DC2"/>
    <w:rsid w:val="001D1A90"/>
    <w:rsid w:val="001D1AB6"/>
    <w:rsid w:val="001D26AE"/>
    <w:rsid w:val="001D3A8E"/>
    <w:rsid w:val="001D3D90"/>
    <w:rsid w:val="001D4903"/>
    <w:rsid w:val="001D4B05"/>
    <w:rsid w:val="001D6047"/>
    <w:rsid w:val="001D70C4"/>
    <w:rsid w:val="001E00A7"/>
    <w:rsid w:val="001E102F"/>
    <w:rsid w:val="001E2D1B"/>
    <w:rsid w:val="001E4236"/>
    <w:rsid w:val="001E584B"/>
    <w:rsid w:val="001E635D"/>
    <w:rsid w:val="001E658B"/>
    <w:rsid w:val="001E6AF3"/>
    <w:rsid w:val="001F0304"/>
    <w:rsid w:val="001F0853"/>
    <w:rsid w:val="001F195A"/>
    <w:rsid w:val="001F2B4E"/>
    <w:rsid w:val="001F30F5"/>
    <w:rsid w:val="001F354A"/>
    <w:rsid w:val="001F4F0F"/>
    <w:rsid w:val="001F4FA1"/>
    <w:rsid w:val="001F5380"/>
    <w:rsid w:val="001F62D8"/>
    <w:rsid w:val="001F6DC4"/>
    <w:rsid w:val="001F6F0C"/>
    <w:rsid w:val="00200472"/>
    <w:rsid w:val="0020083B"/>
    <w:rsid w:val="00200EA2"/>
    <w:rsid w:val="002021B4"/>
    <w:rsid w:val="00202807"/>
    <w:rsid w:val="00202D03"/>
    <w:rsid w:val="002031A0"/>
    <w:rsid w:val="00204A4B"/>
    <w:rsid w:val="00204B4F"/>
    <w:rsid w:val="00204F76"/>
    <w:rsid w:val="00206A4A"/>
    <w:rsid w:val="0020753A"/>
    <w:rsid w:val="00207554"/>
    <w:rsid w:val="00207FF5"/>
    <w:rsid w:val="0021024C"/>
    <w:rsid w:val="002124A6"/>
    <w:rsid w:val="00212D86"/>
    <w:rsid w:val="00213662"/>
    <w:rsid w:val="0021421B"/>
    <w:rsid w:val="00214682"/>
    <w:rsid w:val="00214689"/>
    <w:rsid w:val="00214964"/>
    <w:rsid w:val="0021559A"/>
    <w:rsid w:val="00215B0E"/>
    <w:rsid w:val="002163EC"/>
    <w:rsid w:val="002175C2"/>
    <w:rsid w:val="00217A3A"/>
    <w:rsid w:val="00220353"/>
    <w:rsid w:val="00221AD6"/>
    <w:rsid w:val="002220E0"/>
    <w:rsid w:val="00222985"/>
    <w:rsid w:val="00226AA5"/>
    <w:rsid w:val="00230410"/>
    <w:rsid w:val="002305B3"/>
    <w:rsid w:val="00230DD4"/>
    <w:rsid w:val="0023138B"/>
    <w:rsid w:val="00232138"/>
    <w:rsid w:val="0023266C"/>
    <w:rsid w:val="002328B6"/>
    <w:rsid w:val="00232D76"/>
    <w:rsid w:val="00233372"/>
    <w:rsid w:val="00234C69"/>
    <w:rsid w:val="002350CF"/>
    <w:rsid w:val="00235DC8"/>
    <w:rsid w:val="002367A4"/>
    <w:rsid w:val="00236F49"/>
    <w:rsid w:val="00237101"/>
    <w:rsid w:val="002376B0"/>
    <w:rsid w:val="00237991"/>
    <w:rsid w:val="00237A72"/>
    <w:rsid w:val="00237DD1"/>
    <w:rsid w:val="00240761"/>
    <w:rsid w:val="002411AD"/>
    <w:rsid w:val="00242D3E"/>
    <w:rsid w:val="00244007"/>
    <w:rsid w:val="00244B4D"/>
    <w:rsid w:val="002465E5"/>
    <w:rsid w:val="00246921"/>
    <w:rsid w:val="00246E21"/>
    <w:rsid w:val="00246EAF"/>
    <w:rsid w:val="00247555"/>
    <w:rsid w:val="0024767F"/>
    <w:rsid w:val="00247868"/>
    <w:rsid w:val="002514B9"/>
    <w:rsid w:val="0025311E"/>
    <w:rsid w:val="00254F30"/>
    <w:rsid w:val="0025512E"/>
    <w:rsid w:val="00255F3B"/>
    <w:rsid w:val="0025694D"/>
    <w:rsid w:val="002571EF"/>
    <w:rsid w:val="0026122C"/>
    <w:rsid w:val="00261D3B"/>
    <w:rsid w:val="002624F5"/>
    <w:rsid w:val="0026350A"/>
    <w:rsid w:val="00263DC2"/>
    <w:rsid w:val="00264D98"/>
    <w:rsid w:val="00265D03"/>
    <w:rsid w:val="0026631B"/>
    <w:rsid w:val="00266917"/>
    <w:rsid w:val="00267E27"/>
    <w:rsid w:val="002702FF"/>
    <w:rsid w:val="00270D3F"/>
    <w:rsid w:val="00270F05"/>
    <w:rsid w:val="00270F19"/>
    <w:rsid w:val="0027175D"/>
    <w:rsid w:val="00271CF0"/>
    <w:rsid w:val="00271D27"/>
    <w:rsid w:val="002725EB"/>
    <w:rsid w:val="00273306"/>
    <w:rsid w:val="002749CE"/>
    <w:rsid w:val="00275123"/>
    <w:rsid w:val="00275AA6"/>
    <w:rsid w:val="00275D10"/>
    <w:rsid w:val="00275D3A"/>
    <w:rsid w:val="00276394"/>
    <w:rsid w:val="00276AD2"/>
    <w:rsid w:val="0027700C"/>
    <w:rsid w:val="0027756D"/>
    <w:rsid w:val="002779AD"/>
    <w:rsid w:val="002779C0"/>
    <w:rsid w:val="00277FA3"/>
    <w:rsid w:val="00277FBB"/>
    <w:rsid w:val="00280760"/>
    <w:rsid w:val="0028087B"/>
    <w:rsid w:val="002808A2"/>
    <w:rsid w:val="00280EC3"/>
    <w:rsid w:val="00281C31"/>
    <w:rsid w:val="00282B92"/>
    <w:rsid w:val="00282BBF"/>
    <w:rsid w:val="00282F45"/>
    <w:rsid w:val="002834DC"/>
    <w:rsid w:val="00283C0F"/>
    <w:rsid w:val="00283E87"/>
    <w:rsid w:val="002844D4"/>
    <w:rsid w:val="00284BAD"/>
    <w:rsid w:val="00284C74"/>
    <w:rsid w:val="00286618"/>
    <w:rsid w:val="002879D9"/>
    <w:rsid w:val="0029024C"/>
    <w:rsid w:val="0029047B"/>
    <w:rsid w:val="00291DB9"/>
    <w:rsid w:val="00292FFF"/>
    <w:rsid w:val="002936A1"/>
    <w:rsid w:val="002938BF"/>
    <w:rsid w:val="002945BF"/>
    <w:rsid w:val="00294C2C"/>
    <w:rsid w:val="00294D77"/>
    <w:rsid w:val="00295334"/>
    <w:rsid w:val="002958DA"/>
    <w:rsid w:val="00295B0F"/>
    <w:rsid w:val="0029644E"/>
    <w:rsid w:val="00296927"/>
    <w:rsid w:val="002A0F36"/>
    <w:rsid w:val="002A1263"/>
    <w:rsid w:val="002A1A02"/>
    <w:rsid w:val="002A29E8"/>
    <w:rsid w:val="002A32B3"/>
    <w:rsid w:val="002A38ED"/>
    <w:rsid w:val="002A3EC3"/>
    <w:rsid w:val="002A5D7E"/>
    <w:rsid w:val="002A6802"/>
    <w:rsid w:val="002B0176"/>
    <w:rsid w:val="002B0498"/>
    <w:rsid w:val="002B0F07"/>
    <w:rsid w:val="002B1522"/>
    <w:rsid w:val="002B1737"/>
    <w:rsid w:val="002B21A6"/>
    <w:rsid w:val="002B29CF"/>
    <w:rsid w:val="002B2B1F"/>
    <w:rsid w:val="002B2FAC"/>
    <w:rsid w:val="002B361B"/>
    <w:rsid w:val="002B4856"/>
    <w:rsid w:val="002B5531"/>
    <w:rsid w:val="002B57C7"/>
    <w:rsid w:val="002B5B32"/>
    <w:rsid w:val="002B7070"/>
    <w:rsid w:val="002B769C"/>
    <w:rsid w:val="002C073F"/>
    <w:rsid w:val="002C12D9"/>
    <w:rsid w:val="002C14DD"/>
    <w:rsid w:val="002C21E1"/>
    <w:rsid w:val="002C266B"/>
    <w:rsid w:val="002C2BF5"/>
    <w:rsid w:val="002C2C1E"/>
    <w:rsid w:val="002C343A"/>
    <w:rsid w:val="002C3694"/>
    <w:rsid w:val="002C39CA"/>
    <w:rsid w:val="002C3C9F"/>
    <w:rsid w:val="002C4D47"/>
    <w:rsid w:val="002C5ED4"/>
    <w:rsid w:val="002C6E23"/>
    <w:rsid w:val="002C79D4"/>
    <w:rsid w:val="002D0A34"/>
    <w:rsid w:val="002D3547"/>
    <w:rsid w:val="002D3BAA"/>
    <w:rsid w:val="002D5515"/>
    <w:rsid w:val="002D6697"/>
    <w:rsid w:val="002D7DAF"/>
    <w:rsid w:val="002E004A"/>
    <w:rsid w:val="002E0367"/>
    <w:rsid w:val="002E0550"/>
    <w:rsid w:val="002E0BC5"/>
    <w:rsid w:val="002E0F7B"/>
    <w:rsid w:val="002E2248"/>
    <w:rsid w:val="002E3D91"/>
    <w:rsid w:val="002E53F6"/>
    <w:rsid w:val="002E5622"/>
    <w:rsid w:val="002E5A6F"/>
    <w:rsid w:val="002E5B76"/>
    <w:rsid w:val="002E77FA"/>
    <w:rsid w:val="002F0C83"/>
    <w:rsid w:val="002F2414"/>
    <w:rsid w:val="002F2644"/>
    <w:rsid w:val="002F28D7"/>
    <w:rsid w:val="002F3673"/>
    <w:rsid w:val="002F3C40"/>
    <w:rsid w:val="002F406C"/>
    <w:rsid w:val="002F54AB"/>
    <w:rsid w:val="002F5A57"/>
    <w:rsid w:val="002F64C6"/>
    <w:rsid w:val="002F747D"/>
    <w:rsid w:val="00300028"/>
    <w:rsid w:val="003015C1"/>
    <w:rsid w:val="003038FC"/>
    <w:rsid w:val="00305366"/>
    <w:rsid w:val="00305AF1"/>
    <w:rsid w:val="00305C70"/>
    <w:rsid w:val="00305FB9"/>
    <w:rsid w:val="00307AD2"/>
    <w:rsid w:val="00307E6A"/>
    <w:rsid w:val="00307ECD"/>
    <w:rsid w:val="003100B2"/>
    <w:rsid w:val="003104FD"/>
    <w:rsid w:val="00310A68"/>
    <w:rsid w:val="00311A16"/>
    <w:rsid w:val="0031251C"/>
    <w:rsid w:val="00313339"/>
    <w:rsid w:val="00313381"/>
    <w:rsid w:val="0031482B"/>
    <w:rsid w:val="003150C5"/>
    <w:rsid w:val="0031524A"/>
    <w:rsid w:val="0031577C"/>
    <w:rsid w:val="0031621E"/>
    <w:rsid w:val="0031639D"/>
    <w:rsid w:val="0031739E"/>
    <w:rsid w:val="00320361"/>
    <w:rsid w:val="003219F7"/>
    <w:rsid w:val="00322ABE"/>
    <w:rsid w:val="00323E2F"/>
    <w:rsid w:val="00324730"/>
    <w:rsid w:val="00324843"/>
    <w:rsid w:val="003254AB"/>
    <w:rsid w:val="00325683"/>
    <w:rsid w:val="00326781"/>
    <w:rsid w:val="00326D44"/>
    <w:rsid w:val="00327312"/>
    <w:rsid w:val="00327591"/>
    <w:rsid w:val="00331244"/>
    <w:rsid w:val="00331AEF"/>
    <w:rsid w:val="0033223B"/>
    <w:rsid w:val="00333688"/>
    <w:rsid w:val="0033389D"/>
    <w:rsid w:val="00333AFC"/>
    <w:rsid w:val="00334075"/>
    <w:rsid w:val="00334457"/>
    <w:rsid w:val="00335008"/>
    <w:rsid w:val="00335307"/>
    <w:rsid w:val="0033626B"/>
    <w:rsid w:val="003362C4"/>
    <w:rsid w:val="00336318"/>
    <w:rsid w:val="00336A90"/>
    <w:rsid w:val="00336D0B"/>
    <w:rsid w:val="003417A7"/>
    <w:rsid w:val="00341958"/>
    <w:rsid w:val="00341C26"/>
    <w:rsid w:val="00341EB2"/>
    <w:rsid w:val="003431E2"/>
    <w:rsid w:val="00343C99"/>
    <w:rsid w:val="00344A38"/>
    <w:rsid w:val="00344E89"/>
    <w:rsid w:val="003453D0"/>
    <w:rsid w:val="00345D2E"/>
    <w:rsid w:val="00345DF9"/>
    <w:rsid w:val="00345FBF"/>
    <w:rsid w:val="003465D1"/>
    <w:rsid w:val="00346AA0"/>
    <w:rsid w:val="003472F8"/>
    <w:rsid w:val="00347C94"/>
    <w:rsid w:val="003500AB"/>
    <w:rsid w:val="0035097A"/>
    <w:rsid w:val="0035100A"/>
    <w:rsid w:val="00351FBB"/>
    <w:rsid w:val="00352166"/>
    <w:rsid w:val="00352EE6"/>
    <w:rsid w:val="003533EE"/>
    <w:rsid w:val="00353466"/>
    <w:rsid w:val="00353681"/>
    <w:rsid w:val="00353FAB"/>
    <w:rsid w:val="003544A6"/>
    <w:rsid w:val="003545E5"/>
    <w:rsid w:val="003563FE"/>
    <w:rsid w:val="003564C1"/>
    <w:rsid w:val="00356C25"/>
    <w:rsid w:val="00356C3B"/>
    <w:rsid w:val="00357ABB"/>
    <w:rsid w:val="00357CCF"/>
    <w:rsid w:val="003600FA"/>
    <w:rsid w:val="00360401"/>
    <w:rsid w:val="00361347"/>
    <w:rsid w:val="00361C73"/>
    <w:rsid w:val="003620CA"/>
    <w:rsid w:val="003625D9"/>
    <w:rsid w:val="00363A16"/>
    <w:rsid w:val="00365493"/>
    <w:rsid w:val="003668FA"/>
    <w:rsid w:val="00366BC1"/>
    <w:rsid w:val="00366CF4"/>
    <w:rsid w:val="00367147"/>
    <w:rsid w:val="00367713"/>
    <w:rsid w:val="00370D7F"/>
    <w:rsid w:val="00371151"/>
    <w:rsid w:val="003712F5"/>
    <w:rsid w:val="00371A3A"/>
    <w:rsid w:val="00372952"/>
    <w:rsid w:val="00373568"/>
    <w:rsid w:val="00375334"/>
    <w:rsid w:val="00375964"/>
    <w:rsid w:val="0037629E"/>
    <w:rsid w:val="00376AD8"/>
    <w:rsid w:val="00376FAD"/>
    <w:rsid w:val="003775FE"/>
    <w:rsid w:val="0037767D"/>
    <w:rsid w:val="003802B4"/>
    <w:rsid w:val="00380399"/>
    <w:rsid w:val="0038253E"/>
    <w:rsid w:val="00382DF1"/>
    <w:rsid w:val="00382FCA"/>
    <w:rsid w:val="003832F2"/>
    <w:rsid w:val="003833E6"/>
    <w:rsid w:val="0038381E"/>
    <w:rsid w:val="00383AFF"/>
    <w:rsid w:val="00383BBC"/>
    <w:rsid w:val="00383BD8"/>
    <w:rsid w:val="00383FFE"/>
    <w:rsid w:val="00384676"/>
    <w:rsid w:val="00384814"/>
    <w:rsid w:val="003849EF"/>
    <w:rsid w:val="00384D11"/>
    <w:rsid w:val="00385346"/>
    <w:rsid w:val="003869FB"/>
    <w:rsid w:val="003870AD"/>
    <w:rsid w:val="0038728A"/>
    <w:rsid w:val="00387CDA"/>
    <w:rsid w:val="00387D94"/>
    <w:rsid w:val="00390008"/>
    <w:rsid w:val="003912B0"/>
    <w:rsid w:val="0039138B"/>
    <w:rsid w:val="003917C8"/>
    <w:rsid w:val="003925E9"/>
    <w:rsid w:val="00392E54"/>
    <w:rsid w:val="00393AA3"/>
    <w:rsid w:val="00394A7C"/>
    <w:rsid w:val="00396144"/>
    <w:rsid w:val="0039686B"/>
    <w:rsid w:val="003A001E"/>
    <w:rsid w:val="003A0B2A"/>
    <w:rsid w:val="003A1455"/>
    <w:rsid w:val="003A235D"/>
    <w:rsid w:val="003A2A93"/>
    <w:rsid w:val="003A3D66"/>
    <w:rsid w:val="003A4004"/>
    <w:rsid w:val="003A5AAA"/>
    <w:rsid w:val="003A5B0E"/>
    <w:rsid w:val="003A5F48"/>
    <w:rsid w:val="003A6CCE"/>
    <w:rsid w:val="003A747B"/>
    <w:rsid w:val="003A7793"/>
    <w:rsid w:val="003B05B2"/>
    <w:rsid w:val="003B0A93"/>
    <w:rsid w:val="003B0C3A"/>
    <w:rsid w:val="003B1C33"/>
    <w:rsid w:val="003B1EF0"/>
    <w:rsid w:val="003B35AC"/>
    <w:rsid w:val="003B3AD6"/>
    <w:rsid w:val="003B4243"/>
    <w:rsid w:val="003B462E"/>
    <w:rsid w:val="003B48D8"/>
    <w:rsid w:val="003B4932"/>
    <w:rsid w:val="003B49AE"/>
    <w:rsid w:val="003B605E"/>
    <w:rsid w:val="003B64BE"/>
    <w:rsid w:val="003C0775"/>
    <w:rsid w:val="003C0D5A"/>
    <w:rsid w:val="003C1B1F"/>
    <w:rsid w:val="003C1CB5"/>
    <w:rsid w:val="003C2E9C"/>
    <w:rsid w:val="003C3BDD"/>
    <w:rsid w:val="003C3D6F"/>
    <w:rsid w:val="003C4508"/>
    <w:rsid w:val="003C519A"/>
    <w:rsid w:val="003C76FC"/>
    <w:rsid w:val="003C7F15"/>
    <w:rsid w:val="003D0A84"/>
    <w:rsid w:val="003D0D0E"/>
    <w:rsid w:val="003D17C3"/>
    <w:rsid w:val="003D1F26"/>
    <w:rsid w:val="003D1FB0"/>
    <w:rsid w:val="003D2395"/>
    <w:rsid w:val="003D4AFF"/>
    <w:rsid w:val="003D5B5C"/>
    <w:rsid w:val="003D5C41"/>
    <w:rsid w:val="003D604C"/>
    <w:rsid w:val="003D6D5E"/>
    <w:rsid w:val="003D7C6A"/>
    <w:rsid w:val="003E097A"/>
    <w:rsid w:val="003E0B82"/>
    <w:rsid w:val="003E29DF"/>
    <w:rsid w:val="003E29FD"/>
    <w:rsid w:val="003E3619"/>
    <w:rsid w:val="003E3F52"/>
    <w:rsid w:val="003E421B"/>
    <w:rsid w:val="003E5086"/>
    <w:rsid w:val="003E68EE"/>
    <w:rsid w:val="003E6961"/>
    <w:rsid w:val="003E714F"/>
    <w:rsid w:val="003E7635"/>
    <w:rsid w:val="003E7F83"/>
    <w:rsid w:val="003F0060"/>
    <w:rsid w:val="003F0530"/>
    <w:rsid w:val="003F0798"/>
    <w:rsid w:val="003F3100"/>
    <w:rsid w:val="003F3C12"/>
    <w:rsid w:val="003F4501"/>
    <w:rsid w:val="003F4658"/>
    <w:rsid w:val="003F4B98"/>
    <w:rsid w:val="003F51A3"/>
    <w:rsid w:val="003F61AA"/>
    <w:rsid w:val="003F7671"/>
    <w:rsid w:val="004006AD"/>
    <w:rsid w:val="0040099C"/>
    <w:rsid w:val="00400DF3"/>
    <w:rsid w:val="004010A5"/>
    <w:rsid w:val="004010CA"/>
    <w:rsid w:val="00401A13"/>
    <w:rsid w:val="00402679"/>
    <w:rsid w:val="00403FA5"/>
    <w:rsid w:val="00403FC9"/>
    <w:rsid w:val="00404A03"/>
    <w:rsid w:val="00405BBE"/>
    <w:rsid w:val="00410F60"/>
    <w:rsid w:val="00411680"/>
    <w:rsid w:val="00411BE4"/>
    <w:rsid w:val="0041203D"/>
    <w:rsid w:val="00413C13"/>
    <w:rsid w:val="00413CC4"/>
    <w:rsid w:val="004140A2"/>
    <w:rsid w:val="004150C2"/>
    <w:rsid w:val="0041627F"/>
    <w:rsid w:val="004163E0"/>
    <w:rsid w:val="004170DB"/>
    <w:rsid w:val="00417AC1"/>
    <w:rsid w:val="00417DE5"/>
    <w:rsid w:val="004209A3"/>
    <w:rsid w:val="004221D1"/>
    <w:rsid w:val="00423657"/>
    <w:rsid w:val="00425276"/>
    <w:rsid w:val="004265F3"/>
    <w:rsid w:val="004267A6"/>
    <w:rsid w:val="00426B3C"/>
    <w:rsid w:val="00426EF5"/>
    <w:rsid w:val="0043023C"/>
    <w:rsid w:val="00430378"/>
    <w:rsid w:val="00432AA7"/>
    <w:rsid w:val="004350E9"/>
    <w:rsid w:val="00435186"/>
    <w:rsid w:val="0043576D"/>
    <w:rsid w:val="00435952"/>
    <w:rsid w:val="00435CC9"/>
    <w:rsid w:val="00435E4B"/>
    <w:rsid w:val="004362B0"/>
    <w:rsid w:val="00436D61"/>
    <w:rsid w:val="00436F12"/>
    <w:rsid w:val="00441268"/>
    <w:rsid w:val="00441EDC"/>
    <w:rsid w:val="00442D2B"/>
    <w:rsid w:val="004432A2"/>
    <w:rsid w:val="00443D51"/>
    <w:rsid w:val="004442C7"/>
    <w:rsid w:val="00444BC8"/>
    <w:rsid w:val="004456E4"/>
    <w:rsid w:val="00445BF2"/>
    <w:rsid w:val="0044645F"/>
    <w:rsid w:val="00446B41"/>
    <w:rsid w:val="00447196"/>
    <w:rsid w:val="004507EC"/>
    <w:rsid w:val="004519F5"/>
    <w:rsid w:val="00451AEC"/>
    <w:rsid w:val="00451DE0"/>
    <w:rsid w:val="00453CD3"/>
    <w:rsid w:val="00454BBD"/>
    <w:rsid w:val="0045692D"/>
    <w:rsid w:val="004573C1"/>
    <w:rsid w:val="004603AC"/>
    <w:rsid w:val="00462A89"/>
    <w:rsid w:val="00462E44"/>
    <w:rsid w:val="004632E7"/>
    <w:rsid w:val="00464ED7"/>
    <w:rsid w:val="004650E1"/>
    <w:rsid w:val="0046531C"/>
    <w:rsid w:val="004654D4"/>
    <w:rsid w:val="00465D08"/>
    <w:rsid w:val="00466E16"/>
    <w:rsid w:val="00470B01"/>
    <w:rsid w:val="00470D2F"/>
    <w:rsid w:val="00471101"/>
    <w:rsid w:val="004719FC"/>
    <w:rsid w:val="00471BEB"/>
    <w:rsid w:val="00472756"/>
    <w:rsid w:val="00472D3B"/>
    <w:rsid w:val="00474DED"/>
    <w:rsid w:val="0047546B"/>
    <w:rsid w:val="0047575F"/>
    <w:rsid w:val="00475B2E"/>
    <w:rsid w:val="0047757E"/>
    <w:rsid w:val="00477FFA"/>
    <w:rsid w:val="00480154"/>
    <w:rsid w:val="004802C5"/>
    <w:rsid w:val="00480606"/>
    <w:rsid w:val="00480A0A"/>
    <w:rsid w:val="004816E8"/>
    <w:rsid w:val="004841E4"/>
    <w:rsid w:val="0048452E"/>
    <w:rsid w:val="00484592"/>
    <w:rsid w:val="004848C1"/>
    <w:rsid w:val="00484B30"/>
    <w:rsid w:val="004855FB"/>
    <w:rsid w:val="004857E2"/>
    <w:rsid w:val="00490AED"/>
    <w:rsid w:val="00491AF2"/>
    <w:rsid w:val="004926C6"/>
    <w:rsid w:val="00492BA5"/>
    <w:rsid w:val="004931C0"/>
    <w:rsid w:val="004933BA"/>
    <w:rsid w:val="004938DC"/>
    <w:rsid w:val="00493A46"/>
    <w:rsid w:val="004944FF"/>
    <w:rsid w:val="00494748"/>
    <w:rsid w:val="00494CB7"/>
    <w:rsid w:val="004957CB"/>
    <w:rsid w:val="004976F7"/>
    <w:rsid w:val="00497FEA"/>
    <w:rsid w:val="004A07D8"/>
    <w:rsid w:val="004A0F10"/>
    <w:rsid w:val="004A11F1"/>
    <w:rsid w:val="004A1727"/>
    <w:rsid w:val="004A19B2"/>
    <w:rsid w:val="004A433D"/>
    <w:rsid w:val="004A5575"/>
    <w:rsid w:val="004A5809"/>
    <w:rsid w:val="004A5966"/>
    <w:rsid w:val="004A5F3E"/>
    <w:rsid w:val="004A5FA9"/>
    <w:rsid w:val="004A628B"/>
    <w:rsid w:val="004A66F5"/>
    <w:rsid w:val="004A6A21"/>
    <w:rsid w:val="004A6FAD"/>
    <w:rsid w:val="004A7DD4"/>
    <w:rsid w:val="004A7E80"/>
    <w:rsid w:val="004B0C83"/>
    <w:rsid w:val="004B17B6"/>
    <w:rsid w:val="004B3382"/>
    <w:rsid w:val="004B346F"/>
    <w:rsid w:val="004B3AB2"/>
    <w:rsid w:val="004B409D"/>
    <w:rsid w:val="004B4864"/>
    <w:rsid w:val="004B4C13"/>
    <w:rsid w:val="004B4E6C"/>
    <w:rsid w:val="004B51B0"/>
    <w:rsid w:val="004B6427"/>
    <w:rsid w:val="004B797B"/>
    <w:rsid w:val="004B79BD"/>
    <w:rsid w:val="004B7E1E"/>
    <w:rsid w:val="004C082B"/>
    <w:rsid w:val="004C0990"/>
    <w:rsid w:val="004C14F0"/>
    <w:rsid w:val="004C171F"/>
    <w:rsid w:val="004C29FD"/>
    <w:rsid w:val="004C3955"/>
    <w:rsid w:val="004C4188"/>
    <w:rsid w:val="004C46C2"/>
    <w:rsid w:val="004C66EC"/>
    <w:rsid w:val="004C6D27"/>
    <w:rsid w:val="004C729F"/>
    <w:rsid w:val="004D028B"/>
    <w:rsid w:val="004D0788"/>
    <w:rsid w:val="004D0E8C"/>
    <w:rsid w:val="004D0F13"/>
    <w:rsid w:val="004D18B2"/>
    <w:rsid w:val="004D2573"/>
    <w:rsid w:val="004D3401"/>
    <w:rsid w:val="004D3817"/>
    <w:rsid w:val="004D3C8F"/>
    <w:rsid w:val="004D3E69"/>
    <w:rsid w:val="004D405B"/>
    <w:rsid w:val="004D4C51"/>
    <w:rsid w:val="004D4C65"/>
    <w:rsid w:val="004D4EE9"/>
    <w:rsid w:val="004E0D5F"/>
    <w:rsid w:val="004E1224"/>
    <w:rsid w:val="004E1543"/>
    <w:rsid w:val="004E2B80"/>
    <w:rsid w:val="004E3416"/>
    <w:rsid w:val="004E4B90"/>
    <w:rsid w:val="004E4BE5"/>
    <w:rsid w:val="004E4DEB"/>
    <w:rsid w:val="004E5164"/>
    <w:rsid w:val="004E66C4"/>
    <w:rsid w:val="004E7246"/>
    <w:rsid w:val="004E7358"/>
    <w:rsid w:val="004E7525"/>
    <w:rsid w:val="004E77C7"/>
    <w:rsid w:val="004E7961"/>
    <w:rsid w:val="004E7BA4"/>
    <w:rsid w:val="004F00E8"/>
    <w:rsid w:val="004F0207"/>
    <w:rsid w:val="004F0435"/>
    <w:rsid w:val="004F0792"/>
    <w:rsid w:val="004F0B93"/>
    <w:rsid w:val="004F20EE"/>
    <w:rsid w:val="004F2FBA"/>
    <w:rsid w:val="004F3235"/>
    <w:rsid w:val="004F3903"/>
    <w:rsid w:val="004F4D19"/>
    <w:rsid w:val="004F504D"/>
    <w:rsid w:val="004F5ADF"/>
    <w:rsid w:val="004F6113"/>
    <w:rsid w:val="004F6194"/>
    <w:rsid w:val="004F688F"/>
    <w:rsid w:val="004F69CB"/>
    <w:rsid w:val="004F7FFA"/>
    <w:rsid w:val="005003AA"/>
    <w:rsid w:val="00500580"/>
    <w:rsid w:val="00500D93"/>
    <w:rsid w:val="00500FBB"/>
    <w:rsid w:val="005011E0"/>
    <w:rsid w:val="005012C6"/>
    <w:rsid w:val="005012F3"/>
    <w:rsid w:val="00501553"/>
    <w:rsid w:val="00501E56"/>
    <w:rsid w:val="00501FBB"/>
    <w:rsid w:val="00502B24"/>
    <w:rsid w:val="005031A1"/>
    <w:rsid w:val="0050325B"/>
    <w:rsid w:val="0050443F"/>
    <w:rsid w:val="005053DF"/>
    <w:rsid w:val="00505486"/>
    <w:rsid w:val="00505FA3"/>
    <w:rsid w:val="005062AE"/>
    <w:rsid w:val="005064B8"/>
    <w:rsid w:val="005107C3"/>
    <w:rsid w:val="00510FBB"/>
    <w:rsid w:val="00511275"/>
    <w:rsid w:val="00511E2E"/>
    <w:rsid w:val="005124DA"/>
    <w:rsid w:val="00512697"/>
    <w:rsid w:val="00513398"/>
    <w:rsid w:val="00513680"/>
    <w:rsid w:val="005141E4"/>
    <w:rsid w:val="005143E3"/>
    <w:rsid w:val="005154CE"/>
    <w:rsid w:val="00515925"/>
    <w:rsid w:val="00516E7A"/>
    <w:rsid w:val="00520A5A"/>
    <w:rsid w:val="00520AAC"/>
    <w:rsid w:val="00520BFA"/>
    <w:rsid w:val="005216E6"/>
    <w:rsid w:val="00521B5A"/>
    <w:rsid w:val="0052392F"/>
    <w:rsid w:val="005239C5"/>
    <w:rsid w:val="00523C41"/>
    <w:rsid w:val="00523E9C"/>
    <w:rsid w:val="0052441F"/>
    <w:rsid w:val="00524B2E"/>
    <w:rsid w:val="0052529E"/>
    <w:rsid w:val="00526693"/>
    <w:rsid w:val="005268EC"/>
    <w:rsid w:val="00531967"/>
    <w:rsid w:val="00531C04"/>
    <w:rsid w:val="0053299D"/>
    <w:rsid w:val="00533434"/>
    <w:rsid w:val="005339FA"/>
    <w:rsid w:val="00535DF8"/>
    <w:rsid w:val="00535F9A"/>
    <w:rsid w:val="0053667E"/>
    <w:rsid w:val="00536A8C"/>
    <w:rsid w:val="00537CD8"/>
    <w:rsid w:val="0054000A"/>
    <w:rsid w:val="005405CA"/>
    <w:rsid w:val="00541AE4"/>
    <w:rsid w:val="005423C2"/>
    <w:rsid w:val="0054254A"/>
    <w:rsid w:val="005430BE"/>
    <w:rsid w:val="005434D2"/>
    <w:rsid w:val="005437B8"/>
    <w:rsid w:val="00544D3B"/>
    <w:rsid w:val="00544D82"/>
    <w:rsid w:val="0054571E"/>
    <w:rsid w:val="00545B04"/>
    <w:rsid w:val="005462C1"/>
    <w:rsid w:val="0054671E"/>
    <w:rsid w:val="00546E3A"/>
    <w:rsid w:val="0054722F"/>
    <w:rsid w:val="005520F8"/>
    <w:rsid w:val="00552B28"/>
    <w:rsid w:val="00552D26"/>
    <w:rsid w:val="00554045"/>
    <w:rsid w:val="00554204"/>
    <w:rsid w:val="00555E8E"/>
    <w:rsid w:val="00555F4F"/>
    <w:rsid w:val="00556165"/>
    <w:rsid w:val="0055617B"/>
    <w:rsid w:val="00556BC2"/>
    <w:rsid w:val="0055746D"/>
    <w:rsid w:val="005579B3"/>
    <w:rsid w:val="005608B0"/>
    <w:rsid w:val="005616F1"/>
    <w:rsid w:val="00561D48"/>
    <w:rsid w:val="0056239C"/>
    <w:rsid w:val="00562562"/>
    <w:rsid w:val="00563BF9"/>
    <w:rsid w:val="0056438B"/>
    <w:rsid w:val="005645B6"/>
    <w:rsid w:val="0056464D"/>
    <w:rsid w:val="00564FCA"/>
    <w:rsid w:val="00564FD0"/>
    <w:rsid w:val="0056509E"/>
    <w:rsid w:val="00565ACB"/>
    <w:rsid w:val="00566C22"/>
    <w:rsid w:val="00570F31"/>
    <w:rsid w:val="005715C7"/>
    <w:rsid w:val="00571D98"/>
    <w:rsid w:val="00572199"/>
    <w:rsid w:val="00573628"/>
    <w:rsid w:val="005748C3"/>
    <w:rsid w:val="00576788"/>
    <w:rsid w:val="0057681E"/>
    <w:rsid w:val="0057740E"/>
    <w:rsid w:val="0057771E"/>
    <w:rsid w:val="00577CE9"/>
    <w:rsid w:val="00577F6E"/>
    <w:rsid w:val="00580739"/>
    <w:rsid w:val="00580823"/>
    <w:rsid w:val="00580BF9"/>
    <w:rsid w:val="00581ABB"/>
    <w:rsid w:val="005841EA"/>
    <w:rsid w:val="00584CD0"/>
    <w:rsid w:val="00585331"/>
    <w:rsid w:val="00585831"/>
    <w:rsid w:val="00585A27"/>
    <w:rsid w:val="005863C5"/>
    <w:rsid w:val="0058651A"/>
    <w:rsid w:val="0059132C"/>
    <w:rsid w:val="005918F5"/>
    <w:rsid w:val="005921C4"/>
    <w:rsid w:val="00592341"/>
    <w:rsid w:val="00592C11"/>
    <w:rsid w:val="00592CE6"/>
    <w:rsid w:val="00593AEE"/>
    <w:rsid w:val="00594FBE"/>
    <w:rsid w:val="0059576B"/>
    <w:rsid w:val="00596014"/>
    <w:rsid w:val="005960DD"/>
    <w:rsid w:val="00596208"/>
    <w:rsid w:val="00596499"/>
    <w:rsid w:val="00597615"/>
    <w:rsid w:val="00597DFA"/>
    <w:rsid w:val="00597EF1"/>
    <w:rsid w:val="005A0028"/>
    <w:rsid w:val="005A05A6"/>
    <w:rsid w:val="005A0D8B"/>
    <w:rsid w:val="005A2C96"/>
    <w:rsid w:val="005A3101"/>
    <w:rsid w:val="005A387C"/>
    <w:rsid w:val="005A460A"/>
    <w:rsid w:val="005A48C9"/>
    <w:rsid w:val="005A53E2"/>
    <w:rsid w:val="005A6810"/>
    <w:rsid w:val="005A68F2"/>
    <w:rsid w:val="005A6E99"/>
    <w:rsid w:val="005A6FB3"/>
    <w:rsid w:val="005A70E8"/>
    <w:rsid w:val="005A79A7"/>
    <w:rsid w:val="005B045F"/>
    <w:rsid w:val="005B06A2"/>
    <w:rsid w:val="005B0C06"/>
    <w:rsid w:val="005B1633"/>
    <w:rsid w:val="005B1A0C"/>
    <w:rsid w:val="005B1BA4"/>
    <w:rsid w:val="005B36E6"/>
    <w:rsid w:val="005B516D"/>
    <w:rsid w:val="005B635F"/>
    <w:rsid w:val="005B6FD9"/>
    <w:rsid w:val="005B77EE"/>
    <w:rsid w:val="005B7BC4"/>
    <w:rsid w:val="005C06CF"/>
    <w:rsid w:val="005C173A"/>
    <w:rsid w:val="005C17AC"/>
    <w:rsid w:val="005C2474"/>
    <w:rsid w:val="005C47AD"/>
    <w:rsid w:val="005C4854"/>
    <w:rsid w:val="005C52C6"/>
    <w:rsid w:val="005C61B3"/>
    <w:rsid w:val="005C699A"/>
    <w:rsid w:val="005C7015"/>
    <w:rsid w:val="005D03C7"/>
    <w:rsid w:val="005D03E6"/>
    <w:rsid w:val="005D0721"/>
    <w:rsid w:val="005D16BE"/>
    <w:rsid w:val="005D1E02"/>
    <w:rsid w:val="005D2A30"/>
    <w:rsid w:val="005D2E20"/>
    <w:rsid w:val="005D414C"/>
    <w:rsid w:val="005D63C8"/>
    <w:rsid w:val="005D68C1"/>
    <w:rsid w:val="005D7CF2"/>
    <w:rsid w:val="005E0A11"/>
    <w:rsid w:val="005E318A"/>
    <w:rsid w:val="005E3441"/>
    <w:rsid w:val="005E3593"/>
    <w:rsid w:val="005E35CC"/>
    <w:rsid w:val="005E45A4"/>
    <w:rsid w:val="005E5B3F"/>
    <w:rsid w:val="005E5B99"/>
    <w:rsid w:val="005E5E27"/>
    <w:rsid w:val="005F10AA"/>
    <w:rsid w:val="005F1C03"/>
    <w:rsid w:val="005F2732"/>
    <w:rsid w:val="005F3095"/>
    <w:rsid w:val="005F346C"/>
    <w:rsid w:val="005F34F5"/>
    <w:rsid w:val="005F3D44"/>
    <w:rsid w:val="005F3FF2"/>
    <w:rsid w:val="005F4120"/>
    <w:rsid w:val="005F460C"/>
    <w:rsid w:val="005F6B34"/>
    <w:rsid w:val="005F7351"/>
    <w:rsid w:val="005F7402"/>
    <w:rsid w:val="005F7D67"/>
    <w:rsid w:val="0060056E"/>
    <w:rsid w:val="00600778"/>
    <w:rsid w:val="00600E58"/>
    <w:rsid w:val="0060255F"/>
    <w:rsid w:val="00602EE9"/>
    <w:rsid w:val="006040B2"/>
    <w:rsid w:val="00604D8A"/>
    <w:rsid w:val="006050C4"/>
    <w:rsid w:val="00605247"/>
    <w:rsid w:val="00605553"/>
    <w:rsid w:val="006066A0"/>
    <w:rsid w:val="0060672D"/>
    <w:rsid w:val="0060702E"/>
    <w:rsid w:val="00607087"/>
    <w:rsid w:val="00607C04"/>
    <w:rsid w:val="00610610"/>
    <w:rsid w:val="006112C4"/>
    <w:rsid w:val="00611464"/>
    <w:rsid w:val="006115EF"/>
    <w:rsid w:val="00611A27"/>
    <w:rsid w:val="00611B83"/>
    <w:rsid w:val="00612B54"/>
    <w:rsid w:val="00613A38"/>
    <w:rsid w:val="00613E6A"/>
    <w:rsid w:val="0061485A"/>
    <w:rsid w:val="00614E46"/>
    <w:rsid w:val="00615F91"/>
    <w:rsid w:val="00615FED"/>
    <w:rsid w:val="00616098"/>
    <w:rsid w:val="006160AE"/>
    <w:rsid w:val="0061672D"/>
    <w:rsid w:val="00616C62"/>
    <w:rsid w:val="00620476"/>
    <w:rsid w:val="006213F8"/>
    <w:rsid w:val="006220AA"/>
    <w:rsid w:val="00622605"/>
    <w:rsid w:val="00624E60"/>
    <w:rsid w:val="0062519C"/>
    <w:rsid w:val="00625669"/>
    <w:rsid w:val="00625F55"/>
    <w:rsid w:val="00626557"/>
    <w:rsid w:val="0062734E"/>
    <w:rsid w:val="00627814"/>
    <w:rsid w:val="00627EB4"/>
    <w:rsid w:val="0063093F"/>
    <w:rsid w:val="0063204F"/>
    <w:rsid w:val="006320A4"/>
    <w:rsid w:val="006324F6"/>
    <w:rsid w:val="00634D6B"/>
    <w:rsid w:val="00635014"/>
    <w:rsid w:val="00635439"/>
    <w:rsid w:val="00635F10"/>
    <w:rsid w:val="00636B6E"/>
    <w:rsid w:val="00636B94"/>
    <w:rsid w:val="00640D7F"/>
    <w:rsid w:val="006413C2"/>
    <w:rsid w:val="00641621"/>
    <w:rsid w:val="00641791"/>
    <w:rsid w:val="00641798"/>
    <w:rsid w:val="0064184B"/>
    <w:rsid w:val="00641F0C"/>
    <w:rsid w:val="006423B9"/>
    <w:rsid w:val="00642AD3"/>
    <w:rsid w:val="006430F1"/>
    <w:rsid w:val="006432DD"/>
    <w:rsid w:val="00643408"/>
    <w:rsid w:val="00643ECD"/>
    <w:rsid w:val="00644AB1"/>
    <w:rsid w:val="00644CFA"/>
    <w:rsid w:val="00644DC9"/>
    <w:rsid w:val="006454C4"/>
    <w:rsid w:val="006468DE"/>
    <w:rsid w:val="006468F7"/>
    <w:rsid w:val="0065056A"/>
    <w:rsid w:val="00651FE6"/>
    <w:rsid w:val="0065250B"/>
    <w:rsid w:val="00653A48"/>
    <w:rsid w:val="00653F93"/>
    <w:rsid w:val="00654D7A"/>
    <w:rsid w:val="00656AA5"/>
    <w:rsid w:val="00656BF2"/>
    <w:rsid w:val="00656DF5"/>
    <w:rsid w:val="006605B9"/>
    <w:rsid w:val="006613B8"/>
    <w:rsid w:val="006613F5"/>
    <w:rsid w:val="00661F9D"/>
    <w:rsid w:val="006621E6"/>
    <w:rsid w:val="00664056"/>
    <w:rsid w:val="00664C60"/>
    <w:rsid w:val="00664CC2"/>
    <w:rsid w:val="00664FD6"/>
    <w:rsid w:val="00665832"/>
    <w:rsid w:val="00665943"/>
    <w:rsid w:val="00665ADB"/>
    <w:rsid w:val="00666386"/>
    <w:rsid w:val="00666E9A"/>
    <w:rsid w:val="006671B8"/>
    <w:rsid w:val="00667D1C"/>
    <w:rsid w:val="00670EF5"/>
    <w:rsid w:val="006710E2"/>
    <w:rsid w:val="006729D6"/>
    <w:rsid w:val="006729F7"/>
    <w:rsid w:val="006737E0"/>
    <w:rsid w:val="00673FF9"/>
    <w:rsid w:val="006741A4"/>
    <w:rsid w:val="00674331"/>
    <w:rsid w:val="006756E0"/>
    <w:rsid w:val="00675CF2"/>
    <w:rsid w:val="006763FE"/>
    <w:rsid w:val="00676590"/>
    <w:rsid w:val="006766D9"/>
    <w:rsid w:val="0068082E"/>
    <w:rsid w:val="00680993"/>
    <w:rsid w:val="00681525"/>
    <w:rsid w:val="0068195E"/>
    <w:rsid w:val="00682C85"/>
    <w:rsid w:val="00682DE9"/>
    <w:rsid w:val="00683384"/>
    <w:rsid w:val="006839E9"/>
    <w:rsid w:val="00683D4B"/>
    <w:rsid w:val="00683DDE"/>
    <w:rsid w:val="00683ED4"/>
    <w:rsid w:val="00684453"/>
    <w:rsid w:val="00684A84"/>
    <w:rsid w:val="00684EB7"/>
    <w:rsid w:val="00685ECC"/>
    <w:rsid w:val="00686367"/>
    <w:rsid w:val="006864A0"/>
    <w:rsid w:val="006877E1"/>
    <w:rsid w:val="0069033D"/>
    <w:rsid w:val="00690E6E"/>
    <w:rsid w:val="00690F04"/>
    <w:rsid w:val="006918B6"/>
    <w:rsid w:val="00692B12"/>
    <w:rsid w:val="00692B6A"/>
    <w:rsid w:val="00692D1C"/>
    <w:rsid w:val="00692D25"/>
    <w:rsid w:val="00693705"/>
    <w:rsid w:val="006956ED"/>
    <w:rsid w:val="00695B8E"/>
    <w:rsid w:val="0069635B"/>
    <w:rsid w:val="00696A56"/>
    <w:rsid w:val="00697071"/>
    <w:rsid w:val="00697667"/>
    <w:rsid w:val="006976C6"/>
    <w:rsid w:val="00697CE6"/>
    <w:rsid w:val="006A0316"/>
    <w:rsid w:val="006A0576"/>
    <w:rsid w:val="006A0EBF"/>
    <w:rsid w:val="006A11D0"/>
    <w:rsid w:val="006A2323"/>
    <w:rsid w:val="006A34BB"/>
    <w:rsid w:val="006A35B0"/>
    <w:rsid w:val="006A43FA"/>
    <w:rsid w:val="006A4D01"/>
    <w:rsid w:val="006A5C76"/>
    <w:rsid w:val="006A5E44"/>
    <w:rsid w:val="006A6646"/>
    <w:rsid w:val="006A773E"/>
    <w:rsid w:val="006A7759"/>
    <w:rsid w:val="006A7A56"/>
    <w:rsid w:val="006B08CF"/>
    <w:rsid w:val="006B14B5"/>
    <w:rsid w:val="006B1C28"/>
    <w:rsid w:val="006B21B6"/>
    <w:rsid w:val="006B38B4"/>
    <w:rsid w:val="006B3A37"/>
    <w:rsid w:val="006B451E"/>
    <w:rsid w:val="006B58F2"/>
    <w:rsid w:val="006B64F4"/>
    <w:rsid w:val="006C05DD"/>
    <w:rsid w:val="006C0812"/>
    <w:rsid w:val="006C10E0"/>
    <w:rsid w:val="006C1835"/>
    <w:rsid w:val="006C344F"/>
    <w:rsid w:val="006C4767"/>
    <w:rsid w:val="006C4D14"/>
    <w:rsid w:val="006C5DA9"/>
    <w:rsid w:val="006C6A17"/>
    <w:rsid w:val="006C6B1B"/>
    <w:rsid w:val="006C6E62"/>
    <w:rsid w:val="006C7969"/>
    <w:rsid w:val="006C79C2"/>
    <w:rsid w:val="006D0078"/>
    <w:rsid w:val="006D0B24"/>
    <w:rsid w:val="006D0F4F"/>
    <w:rsid w:val="006D0FEC"/>
    <w:rsid w:val="006D1738"/>
    <w:rsid w:val="006D2514"/>
    <w:rsid w:val="006D2853"/>
    <w:rsid w:val="006D2C81"/>
    <w:rsid w:val="006D337D"/>
    <w:rsid w:val="006D4216"/>
    <w:rsid w:val="006D4CE3"/>
    <w:rsid w:val="006D52CB"/>
    <w:rsid w:val="006D5345"/>
    <w:rsid w:val="006D5C9F"/>
    <w:rsid w:val="006D6E3C"/>
    <w:rsid w:val="006D73E4"/>
    <w:rsid w:val="006D773D"/>
    <w:rsid w:val="006D7D81"/>
    <w:rsid w:val="006E16A6"/>
    <w:rsid w:val="006E355A"/>
    <w:rsid w:val="006E65DD"/>
    <w:rsid w:val="006E6A2E"/>
    <w:rsid w:val="006E722C"/>
    <w:rsid w:val="006E7982"/>
    <w:rsid w:val="006F020D"/>
    <w:rsid w:val="006F0F8A"/>
    <w:rsid w:val="006F0F9D"/>
    <w:rsid w:val="006F10A6"/>
    <w:rsid w:val="006F17A9"/>
    <w:rsid w:val="006F3721"/>
    <w:rsid w:val="006F4BC4"/>
    <w:rsid w:val="006F55D3"/>
    <w:rsid w:val="006F5D38"/>
    <w:rsid w:val="006F60A6"/>
    <w:rsid w:val="006F6F2C"/>
    <w:rsid w:val="00700353"/>
    <w:rsid w:val="0070168B"/>
    <w:rsid w:val="00702021"/>
    <w:rsid w:val="00703116"/>
    <w:rsid w:val="007034E2"/>
    <w:rsid w:val="007036E5"/>
    <w:rsid w:val="007048D3"/>
    <w:rsid w:val="00704DA1"/>
    <w:rsid w:val="00704FF5"/>
    <w:rsid w:val="007057A9"/>
    <w:rsid w:val="0070596E"/>
    <w:rsid w:val="007065E3"/>
    <w:rsid w:val="00706656"/>
    <w:rsid w:val="00706A0C"/>
    <w:rsid w:val="00706B76"/>
    <w:rsid w:val="00706CE9"/>
    <w:rsid w:val="007076B0"/>
    <w:rsid w:val="00707DA7"/>
    <w:rsid w:val="0071006C"/>
    <w:rsid w:val="00710178"/>
    <w:rsid w:val="00710BFB"/>
    <w:rsid w:val="00712EDB"/>
    <w:rsid w:val="00713B13"/>
    <w:rsid w:val="007159CC"/>
    <w:rsid w:val="00715BE9"/>
    <w:rsid w:val="00716CC8"/>
    <w:rsid w:val="00717133"/>
    <w:rsid w:val="00717956"/>
    <w:rsid w:val="00721886"/>
    <w:rsid w:val="00723A42"/>
    <w:rsid w:val="00723FD7"/>
    <w:rsid w:val="00724C98"/>
    <w:rsid w:val="00725123"/>
    <w:rsid w:val="0072729F"/>
    <w:rsid w:val="007275F1"/>
    <w:rsid w:val="00727DBD"/>
    <w:rsid w:val="00730846"/>
    <w:rsid w:val="0073095C"/>
    <w:rsid w:val="00731769"/>
    <w:rsid w:val="00732527"/>
    <w:rsid w:val="00733996"/>
    <w:rsid w:val="00733BBA"/>
    <w:rsid w:val="0073436C"/>
    <w:rsid w:val="007347C8"/>
    <w:rsid w:val="00736C0B"/>
    <w:rsid w:val="00737AD1"/>
    <w:rsid w:val="00737B83"/>
    <w:rsid w:val="00737D57"/>
    <w:rsid w:val="0074047F"/>
    <w:rsid w:val="0074142C"/>
    <w:rsid w:val="00741AB9"/>
    <w:rsid w:val="007428A8"/>
    <w:rsid w:val="00743B8D"/>
    <w:rsid w:val="007453E2"/>
    <w:rsid w:val="0074572B"/>
    <w:rsid w:val="00745D6D"/>
    <w:rsid w:val="00745EE7"/>
    <w:rsid w:val="00745FB6"/>
    <w:rsid w:val="00746634"/>
    <w:rsid w:val="007469A0"/>
    <w:rsid w:val="00746A7B"/>
    <w:rsid w:val="00746B0B"/>
    <w:rsid w:val="007475E9"/>
    <w:rsid w:val="00751BD3"/>
    <w:rsid w:val="00753692"/>
    <w:rsid w:val="00753A2B"/>
    <w:rsid w:val="00753D45"/>
    <w:rsid w:val="0075550D"/>
    <w:rsid w:val="00755E68"/>
    <w:rsid w:val="00757218"/>
    <w:rsid w:val="00757CDD"/>
    <w:rsid w:val="00760476"/>
    <w:rsid w:val="007606C8"/>
    <w:rsid w:val="00760866"/>
    <w:rsid w:val="00760CB7"/>
    <w:rsid w:val="0076100B"/>
    <w:rsid w:val="0076289E"/>
    <w:rsid w:val="00762B56"/>
    <w:rsid w:val="00763878"/>
    <w:rsid w:val="00764EBF"/>
    <w:rsid w:val="00765541"/>
    <w:rsid w:val="00767AB2"/>
    <w:rsid w:val="0077026A"/>
    <w:rsid w:val="007706FA"/>
    <w:rsid w:val="0077131E"/>
    <w:rsid w:val="00771BAE"/>
    <w:rsid w:val="00771E5B"/>
    <w:rsid w:val="00772525"/>
    <w:rsid w:val="0077278F"/>
    <w:rsid w:val="007728CC"/>
    <w:rsid w:val="00772A86"/>
    <w:rsid w:val="00773914"/>
    <w:rsid w:val="00773EB4"/>
    <w:rsid w:val="007779AD"/>
    <w:rsid w:val="00777E29"/>
    <w:rsid w:val="007800CA"/>
    <w:rsid w:val="00780A3F"/>
    <w:rsid w:val="00781DFD"/>
    <w:rsid w:val="0078337C"/>
    <w:rsid w:val="00783636"/>
    <w:rsid w:val="00783FC1"/>
    <w:rsid w:val="00784448"/>
    <w:rsid w:val="0078449D"/>
    <w:rsid w:val="007845FF"/>
    <w:rsid w:val="00784CC4"/>
    <w:rsid w:val="00784CC8"/>
    <w:rsid w:val="0078501E"/>
    <w:rsid w:val="00785250"/>
    <w:rsid w:val="0078550C"/>
    <w:rsid w:val="00785C5C"/>
    <w:rsid w:val="00786332"/>
    <w:rsid w:val="00790714"/>
    <w:rsid w:val="00790E5D"/>
    <w:rsid w:val="00791050"/>
    <w:rsid w:val="00792089"/>
    <w:rsid w:val="00792361"/>
    <w:rsid w:val="0079368B"/>
    <w:rsid w:val="00793A87"/>
    <w:rsid w:val="00793ADD"/>
    <w:rsid w:val="00793B20"/>
    <w:rsid w:val="00794C0A"/>
    <w:rsid w:val="007960D5"/>
    <w:rsid w:val="007970B1"/>
    <w:rsid w:val="00797567"/>
    <w:rsid w:val="007979C9"/>
    <w:rsid w:val="007A02D0"/>
    <w:rsid w:val="007A1004"/>
    <w:rsid w:val="007A1A3D"/>
    <w:rsid w:val="007A1DA3"/>
    <w:rsid w:val="007A3F19"/>
    <w:rsid w:val="007A439B"/>
    <w:rsid w:val="007A4E14"/>
    <w:rsid w:val="007A5A95"/>
    <w:rsid w:val="007A5AB0"/>
    <w:rsid w:val="007A6D93"/>
    <w:rsid w:val="007A724A"/>
    <w:rsid w:val="007A7C6C"/>
    <w:rsid w:val="007A7D2E"/>
    <w:rsid w:val="007B0AD1"/>
    <w:rsid w:val="007B0C86"/>
    <w:rsid w:val="007B0E94"/>
    <w:rsid w:val="007B0EC3"/>
    <w:rsid w:val="007B142C"/>
    <w:rsid w:val="007B19ED"/>
    <w:rsid w:val="007B24A2"/>
    <w:rsid w:val="007B34A3"/>
    <w:rsid w:val="007B5230"/>
    <w:rsid w:val="007B59AD"/>
    <w:rsid w:val="007B5D5F"/>
    <w:rsid w:val="007B5FC3"/>
    <w:rsid w:val="007B7A4D"/>
    <w:rsid w:val="007C1008"/>
    <w:rsid w:val="007C23B0"/>
    <w:rsid w:val="007C23E6"/>
    <w:rsid w:val="007C397D"/>
    <w:rsid w:val="007C491B"/>
    <w:rsid w:val="007C642E"/>
    <w:rsid w:val="007C64DD"/>
    <w:rsid w:val="007C6B47"/>
    <w:rsid w:val="007C715D"/>
    <w:rsid w:val="007C73E2"/>
    <w:rsid w:val="007C7A76"/>
    <w:rsid w:val="007D0264"/>
    <w:rsid w:val="007D099F"/>
    <w:rsid w:val="007D09C0"/>
    <w:rsid w:val="007D0A9B"/>
    <w:rsid w:val="007D0BB5"/>
    <w:rsid w:val="007D11A6"/>
    <w:rsid w:val="007D14FE"/>
    <w:rsid w:val="007D2CB7"/>
    <w:rsid w:val="007D303F"/>
    <w:rsid w:val="007D3CE0"/>
    <w:rsid w:val="007D4563"/>
    <w:rsid w:val="007D5C67"/>
    <w:rsid w:val="007D5FEC"/>
    <w:rsid w:val="007D64B3"/>
    <w:rsid w:val="007D662C"/>
    <w:rsid w:val="007D6D56"/>
    <w:rsid w:val="007D6F6F"/>
    <w:rsid w:val="007D7135"/>
    <w:rsid w:val="007D7395"/>
    <w:rsid w:val="007D7503"/>
    <w:rsid w:val="007D7EEB"/>
    <w:rsid w:val="007E02C7"/>
    <w:rsid w:val="007E12E2"/>
    <w:rsid w:val="007E1341"/>
    <w:rsid w:val="007E5626"/>
    <w:rsid w:val="007E5724"/>
    <w:rsid w:val="007E62AB"/>
    <w:rsid w:val="007E6A6A"/>
    <w:rsid w:val="007E6B46"/>
    <w:rsid w:val="007E73E5"/>
    <w:rsid w:val="007E765C"/>
    <w:rsid w:val="007F0B3D"/>
    <w:rsid w:val="007F0F49"/>
    <w:rsid w:val="007F0FBB"/>
    <w:rsid w:val="007F11AE"/>
    <w:rsid w:val="007F1660"/>
    <w:rsid w:val="007F1D51"/>
    <w:rsid w:val="007F2422"/>
    <w:rsid w:val="007F3C5A"/>
    <w:rsid w:val="007F406B"/>
    <w:rsid w:val="007F4217"/>
    <w:rsid w:val="007F667E"/>
    <w:rsid w:val="007F677C"/>
    <w:rsid w:val="007F75FD"/>
    <w:rsid w:val="007F79CB"/>
    <w:rsid w:val="007F7FC4"/>
    <w:rsid w:val="00800695"/>
    <w:rsid w:val="00801BE4"/>
    <w:rsid w:val="00802287"/>
    <w:rsid w:val="00802E9C"/>
    <w:rsid w:val="00804CF3"/>
    <w:rsid w:val="00804F60"/>
    <w:rsid w:val="0080694C"/>
    <w:rsid w:val="00806ACD"/>
    <w:rsid w:val="00806CF1"/>
    <w:rsid w:val="008074D4"/>
    <w:rsid w:val="0080767B"/>
    <w:rsid w:val="0080794D"/>
    <w:rsid w:val="00810087"/>
    <w:rsid w:val="008111E8"/>
    <w:rsid w:val="00811B4C"/>
    <w:rsid w:val="00812787"/>
    <w:rsid w:val="00812850"/>
    <w:rsid w:val="00813CB7"/>
    <w:rsid w:val="00815293"/>
    <w:rsid w:val="008156C9"/>
    <w:rsid w:val="008157BC"/>
    <w:rsid w:val="008167B3"/>
    <w:rsid w:val="00816AD6"/>
    <w:rsid w:val="00820AC3"/>
    <w:rsid w:val="00820E2B"/>
    <w:rsid w:val="008214B8"/>
    <w:rsid w:val="0082240E"/>
    <w:rsid w:val="008230C2"/>
    <w:rsid w:val="00823731"/>
    <w:rsid w:val="00823EEF"/>
    <w:rsid w:val="00825695"/>
    <w:rsid w:val="008256B8"/>
    <w:rsid w:val="00825745"/>
    <w:rsid w:val="0082634D"/>
    <w:rsid w:val="00826CDC"/>
    <w:rsid w:val="00827825"/>
    <w:rsid w:val="00827B4A"/>
    <w:rsid w:val="00830A67"/>
    <w:rsid w:val="00831124"/>
    <w:rsid w:val="00831292"/>
    <w:rsid w:val="008321DA"/>
    <w:rsid w:val="00832C6F"/>
    <w:rsid w:val="00832DB1"/>
    <w:rsid w:val="00832EC5"/>
    <w:rsid w:val="008333C0"/>
    <w:rsid w:val="00833E39"/>
    <w:rsid w:val="00833E68"/>
    <w:rsid w:val="00833FFB"/>
    <w:rsid w:val="00834515"/>
    <w:rsid w:val="008359D2"/>
    <w:rsid w:val="008364CD"/>
    <w:rsid w:val="008369E9"/>
    <w:rsid w:val="00837787"/>
    <w:rsid w:val="00841AD3"/>
    <w:rsid w:val="00841EA2"/>
    <w:rsid w:val="00842D1A"/>
    <w:rsid w:val="008438A5"/>
    <w:rsid w:val="00843D25"/>
    <w:rsid w:val="008445DF"/>
    <w:rsid w:val="00845933"/>
    <w:rsid w:val="00845F26"/>
    <w:rsid w:val="00846809"/>
    <w:rsid w:val="00846D36"/>
    <w:rsid w:val="00846E3D"/>
    <w:rsid w:val="008474C0"/>
    <w:rsid w:val="00850D4E"/>
    <w:rsid w:val="00850DCC"/>
    <w:rsid w:val="008510B7"/>
    <w:rsid w:val="00852033"/>
    <w:rsid w:val="008524C9"/>
    <w:rsid w:val="008527B4"/>
    <w:rsid w:val="00852882"/>
    <w:rsid w:val="00852B4E"/>
    <w:rsid w:val="00852DC8"/>
    <w:rsid w:val="00854578"/>
    <w:rsid w:val="00857124"/>
    <w:rsid w:val="0085720B"/>
    <w:rsid w:val="008623F9"/>
    <w:rsid w:val="00862DF7"/>
    <w:rsid w:val="0086388C"/>
    <w:rsid w:val="00863DE8"/>
    <w:rsid w:val="0086422B"/>
    <w:rsid w:val="0086480B"/>
    <w:rsid w:val="00865F4F"/>
    <w:rsid w:val="008663A8"/>
    <w:rsid w:val="008664B5"/>
    <w:rsid w:val="0086680D"/>
    <w:rsid w:val="00866986"/>
    <w:rsid w:val="0086751A"/>
    <w:rsid w:val="00867DE6"/>
    <w:rsid w:val="00870075"/>
    <w:rsid w:val="00870172"/>
    <w:rsid w:val="008704D0"/>
    <w:rsid w:val="00871146"/>
    <w:rsid w:val="008715A2"/>
    <w:rsid w:val="008715D2"/>
    <w:rsid w:val="00873290"/>
    <w:rsid w:val="00874511"/>
    <w:rsid w:val="00874CF3"/>
    <w:rsid w:val="00874F24"/>
    <w:rsid w:val="00875065"/>
    <w:rsid w:val="0087532B"/>
    <w:rsid w:val="008753FA"/>
    <w:rsid w:val="008757B1"/>
    <w:rsid w:val="0087609E"/>
    <w:rsid w:val="008768ED"/>
    <w:rsid w:val="008773A9"/>
    <w:rsid w:val="00877584"/>
    <w:rsid w:val="00877896"/>
    <w:rsid w:val="0088073F"/>
    <w:rsid w:val="00881083"/>
    <w:rsid w:val="00881830"/>
    <w:rsid w:val="00882481"/>
    <w:rsid w:val="00882F6B"/>
    <w:rsid w:val="00883276"/>
    <w:rsid w:val="00883EFC"/>
    <w:rsid w:val="0088417A"/>
    <w:rsid w:val="008844BA"/>
    <w:rsid w:val="0088499A"/>
    <w:rsid w:val="00884E9F"/>
    <w:rsid w:val="008853B8"/>
    <w:rsid w:val="00885903"/>
    <w:rsid w:val="00886117"/>
    <w:rsid w:val="00886209"/>
    <w:rsid w:val="00887320"/>
    <w:rsid w:val="00891F84"/>
    <w:rsid w:val="008925B4"/>
    <w:rsid w:val="00892D77"/>
    <w:rsid w:val="00892FBC"/>
    <w:rsid w:val="00893115"/>
    <w:rsid w:val="00893C6F"/>
    <w:rsid w:val="00893F2D"/>
    <w:rsid w:val="00894741"/>
    <w:rsid w:val="00895217"/>
    <w:rsid w:val="0089565E"/>
    <w:rsid w:val="00896501"/>
    <w:rsid w:val="008A00A5"/>
    <w:rsid w:val="008A10E4"/>
    <w:rsid w:val="008A11D7"/>
    <w:rsid w:val="008A123E"/>
    <w:rsid w:val="008A16A6"/>
    <w:rsid w:val="008A2525"/>
    <w:rsid w:val="008A2F46"/>
    <w:rsid w:val="008A39BE"/>
    <w:rsid w:val="008A42CE"/>
    <w:rsid w:val="008A4D88"/>
    <w:rsid w:val="008A5328"/>
    <w:rsid w:val="008A5B58"/>
    <w:rsid w:val="008A5FB1"/>
    <w:rsid w:val="008A6500"/>
    <w:rsid w:val="008A66A7"/>
    <w:rsid w:val="008A73A0"/>
    <w:rsid w:val="008A741A"/>
    <w:rsid w:val="008A7FBE"/>
    <w:rsid w:val="008B237D"/>
    <w:rsid w:val="008B2B9B"/>
    <w:rsid w:val="008B2FAD"/>
    <w:rsid w:val="008B3DFA"/>
    <w:rsid w:val="008B4926"/>
    <w:rsid w:val="008B4AB8"/>
    <w:rsid w:val="008B4CCC"/>
    <w:rsid w:val="008B4E1B"/>
    <w:rsid w:val="008B50F2"/>
    <w:rsid w:val="008B511F"/>
    <w:rsid w:val="008B694D"/>
    <w:rsid w:val="008B6B70"/>
    <w:rsid w:val="008B70CA"/>
    <w:rsid w:val="008B76D7"/>
    <w:rsid w:val="008C16D7"/>
    <w:rsid w:val="008C20EA"/>
    <w:rsid w:val="008C345B"/>
    <w:rsid w:val="008C3B8A"/>
    <w:rsid w:val="008C5F7C"/>
    <w:rsid w:val="008C60F2"/>
    <w:rsid w:val="008C636F"/>
    <w:rsid w:val="008C6865"/>
    <w:rsid w:val="008C6C63"/>
    <w:rsid w:val="008C768C"/>
    <w:rsid w:val="008C7FA9"/>
    <w:rsid w:val="008D0737"/>
    <w:rsid w:val="008D28D1"/>
    <w:rsid w:val="008D320E"/>
    <w:rsid w:val="008D327F"/>
    <w:rsid w:val="008D34D2"/>
    <w:rsid w:val="008D36E7"/>
    <w:rsid w:val="008D3D33"/>
    <w:rsid w:val="008D412A"/>
    <w:rsid w:val="008D48AF"/>
    <w:rsid w:val="008D50A0"/>
    <w:rsid w:val="008D5246"/>
    <w:rsid w:val="008D5810"/>
    <w:rsid w:val="008D5B6C"/>
    <w:rsid w:val="008D5C4F"/>
    <w:rsid w:val="008D7682"/>
    <w:rsid w:val="008E042F"/>
    <w:rsid w:val="008E081E"/>
    <w:rsid w:val="008E0CBB"/>
    <w:rsid w:val="008E1C2E"/>
    <w:rsid w:val="008E3C0E"/>
    <w:rsid w:val="008E3F75"/>
    <w:rsid w:val="008E43C3"/>
    <w:rsid w:val="008E48B6"/>
    <w:rsid w:val="008E4CAA"/>
    <w:rsid w:val="008E548E"/>
    <w:rsid w:val="008E559F"/>
    <w:rsid w:val="008E5840"/>
    <w:rsid w:val="008E6818"/>
    <w:rsid w:val="008E6A6E"/>
    <w:rsid w:val="008E6CD8"/>
    <w:rsid w:val="008E6E9D"/>
    <w:rsid w:val="008E77FE"/>
    <w:rsid w:val="008F01FB"/>
    <w:rsid w:val="008F0FE7"/>
    <w:rsid w:val="008F1083"/>
    <w:rsid w:val="008F11DD"/>
    <w:rsid w:val="008F163C"/>
    <w:rsid w:val="008F29FC"/>
    <w:rsid w:val="008F2CD5"/>
    <w:rsid w:val="008F2ECF"/>
    <w:rsid w:val="008F4CAF"/>
    <w:rsid w:val="008F5706"/>
    <w:rsid w:val="008F639D"/>
    <w:rsid w:val="008F652E"/>
    <w:rsid w:val="008F6BEF"/>
    <w:rsid w:val="008F6C1A"/>
    <w:rsid w:val="008F7B0F"/>
    <w:rsid w:val="008F7BF3"/>
    <w:rsid w:val="00900A52"/>
    <w:rsid w:val="00900D3B"/>
    <w:rsid w:val="009020F8"/>
    <w:rsid w:val="00902EDD"/>
    <w:rsid w:val="0090368C"/>
    <w:rsid w:val="00904225"/>
    <w:rsid w:val="009043DC"/>
    <w:rsid w:val="00905924"/>
    <w:rsid w:val="00906964"/>
    <w:rsid w:val="00907074"/>
    <w:rsid w:val="009100D4"/>
    <w:rsid w:val="00910658"/>
    <w:rsid w:val="009107B7"/>
    <w:rsid w:val="00911F45"/>
    <w:rsid w:val="00912534"/>
    <w:rsid w:val="009125CD"/>
    <w:rsid w:val="00912EF1"/>
    <w:rsid w:val="009136C1"/>
    <w:rsid w:val="00914710"/>
    <w:rsid w:val="0091526E"/>
    <w:rsid w:val="009153B7"/>
    <w:rsid w:val="00915E50"/>
    <w:rsid w:val="00916560"/>
    <w:rsid w:val="009172F6"/>
    <w:rsid w:val="00917438"/>
    <w:rsid w:val="00917A1E"/>
    <w:rsid w:val="009207F2"/>
    <w:rsid w:val="0092124B"/>
    <w:rsid w:val="0092335E"/>
    <w:rsid w:val="009239E0"/>
    <w:rsid w:val="00923ED4"/>
    <w:rsid w:val="009240D7"/>
    <w:rsid w:val="009246DD"/>
    <w:rsid w:val="009249D8"/>
    <w:rsid w:val="00924B55"/>
    <w:rsid w:val="00924CF3"/>
    <w:rsid w:val="0092721A"/>
    <w:rsid w:val="00927440"/>
    <w:rsid w:val="0092786B"/>
    <w:rsid w:val="00927A6C"/>
    <w:rsid w:val="00927CD7"/>
    <w:rsid w:val="009304DA"/>
    <w:rsid w:val="0093052C"/>
    <w:rsid w:val="00930F8D"/>
    <w:rsid w:val="009314CF"/>
    <w:rsid w:val="0093302F"/>
    <w:rsid w:val="00933899"/>
    <w:rsid w:val="009340B3"/>
    <w:rsid w:val="009343B9"/>
    <w:rsid w:val="0093504E"/>
    <w:rsid w:val="00935272"/>
    <w:rsid w:val="0093729A"/>
    <w:rsid w:val="009376C4"/>
    <w:rsid w:val="00941425"/>
    <w:rsid w:val="0094200A"/>
    <w:rsid w:val="009432B1"/>
    <w:rsid w:val="0094347D"/>
    <w:rsid w:val="00943777"/>
    <w:rsid w:val="00944844"/>
    <w:rsid w:val="009458F8"/>
    <w:rsid w:val="00946665"/>
    <w:rsid w:val="009467CB"/>
    <w:rsid w:val="009506A5"/>
    <w:rsid w:val="009509B3"/>
    <w:rsid w:val="00953646"/>
    <w:rsid w:val="00953FE6"/>
    <w:rsid w:val="00954442"/>
    <w:rsid w:val="009547D8"/>
    <w:rsid w:val="00954EA9"/>
    <w:rsid w:val="00954F25"/>
    <w:rsid w:val="00955862"/>
    <w:rsid w:val="00955A03"/>
    <w:rsid w:val="00956FE5"/>
    <w:rsid w:val="009571CA"/>
    <w:rsid w:val="00960413"/>
    <w:rsid w:val="009605B4"/>
    <w:rsid w:val="0096069D"/>
    <w:rsid w:val="00960EEF"/>
    <w:rsid w:val="00961048"/>
    <w:rsid w:val="009613AE"/>
    <w:rsid w:val="00961446"/>
    <w:rsid w:val="0096156E"/>
    <w:rsid w:val="00962538"/>
    <w:rsid w:val="00962BE4"/>
    <w:rsid w:val="00962D6D"/>
    <w:rsid w:val="009636BA"/>
    <w:rsid w:val="00963771"/>
    <w:rsid w:val="00964FAD"/>
    <w:rsid w:val="00965F74"/>
    <w:rsid w:val="00966F03"/>
    <w:rsid w:val="009673E6"/>
    <w:rsid w:val="0097031B"/>
    <w:rsid w:val="0097059F"/>
    <w:rsid w:val="00971EA0"/>
    <w:rsid w:val="0097264D"/>
    <w:rsid w:val="00972AFF"/>
    <w:rsid w:val="00972B49"/>
    <w:rsid w:val="00972B6F"/>
    <w:rsid w:val="00972C32"/>
    <w:rsid w:val="00974871"/>
    <w:rsid w:val="0097489E"/>
    <w:rsid w:val="00975995"/>
    <w:rsid w:val="0098072E"/>
    <w:rsid w:val="00981CCD"/>
    <w:rsid w:val="009821E7"/>
    <w:rsid w:val="00983767"/>
    <w:rsid w:val="00984974"/>
    <w:rsid w:val="00984D93"/>
    <w:rsid w:val="009850D2"/>
    <w:rsid w:val="0098512B"/>
    <w:rsid w:val="009856E3"/>
    <w:rsid w:val="00987F12"/>
    <w:rsid w:val="00991B75"/>
    <w:rsid w:val="00993CD9"/>
    <w:rsid w:val="00995159"/>
    <w:rsid w:val="00995790"/>
    <w:rsid w:val="00996AFD"/>
    <w:rsid w:val="009979F5"/>
    <w:rsid w:val="009A23E9"/>
    <w:rsid w:val="009A255D"/>
    <w:rsid w:val="009A2CDD"/>
    <w:rsid w:val="009A2E21"/>
    <w:rsid w:val="009A3119"/>
    <w:rsid w:val="009A3423"/>
    <w:rsid w:val="009A39AB"/>
    <w:rsid w:val="009A3DE6"/>
    <w:rsid w:val="009A456E"/>
    <w:rsid w:val="009A4B3F"/>
    <w:rsid w:val="009A79C2"/>
    <w:rsid w:val="009B1882"/>
    <w:rsid w:val="009B1C4A"/>
    <w:rsid w:val="009B2490"/>
    <w:rsid w:val="009B38D1"/>
    <w:rsid w:val="009B3D6F"/>
    <w:rsid w:val="009B4362"/>
    <w:rsid w:val="009C0B31"/>
    <w:rsid w:val="009C13F5"/>
    <w:rsid w:val="009C308E"/>
    <w:rsid w:val="009C4D5F"/>
    <w:rsid w:val="009C5AFA"/>
    <w:rsid w:val="009C5C41"/>
    <w:rsid w:val="009C5FCA"/>
    <w:rsid w:val="009C64F4"/>
    <w:rsid w:val="009C6830"/>
    <w:rsid w:val="009C6E8F"/>
    <w:rsid w:val="009D0009"/>
    <w:rsid w:val="009D08DF"/>
    <w:rsid w:val="009D10BC"/>
    <w:rsid w:val="009D1722"/>
    <w:rsid w:val="009D1E7F"/>
    <w:rsid w:val="009D2520"/>
    <w:rsid w:val="009D3433"/>
    <w:rsid w:val="009D3A19"/>
    <w:rsid w:val="009D4517"/>
    <w:rsid w:val="009D47A6"/>
    <w:rsid w:val="009D4E09"/>
    <w:rsid w:val="009D5819"/>
    <w:rsid w:val="009D58AE"/>
    <w:rsid w:val="009D5B12"/>
    <w:rsid w:val="009D63AA"/>
    <w:rsid w:val="009D7CD8"/>
    <w:rsid w:val="009D7E33"/>
    <w:rsid w:val="009E14B8"/>
    <w:rsid w:val="009E164E"/>
    <w:rsid w:val="009E185A"/>
    <w:rsid w:val="009E1861"/>
    <w:rsid w:val="009E1961"/>
    <w:rsid w:val="009E25C1"/>
    <w:rsid w:val="009E2A24"/>
    <w:rsid w:val="009E3052"/>
    <w:rsid w:val="009E35A6"/>
    <w:rsid w:val="009E3688"/>
    <w:rsid w:val="009E3B47"/>
    <w:rsid w:val="009E51EB"/>
    <w:rsid w:val="009E63C3"/>
    <w:rsid w:val="009E6DDD"/>
    <w:rsid w:val="009E7390"/>
    <w:rsid w:val="009F0B22"/>
    <w:rsid w:val="009F0C46"/>
    <w:rsid w:val="009F19A8"/>
    <w:rsid w:val="009F1A90"/>
    <w:rsid w:val="009F3360"/>
    <w:rsid w:val="009F3C50"/>
    <w:rsid w:val="009F3D60"/>
    <w:rsid w:val="009F7895"/>
    <w:rsid w:val="00A002D3"/>
    <w:rsid w:val="00A007CA"/>
    <w:rsid w:val="00A00A1A"/>
    <w:rsid w:val="00A00A9E"/>
    <w:rsid w:val="00A012AC"/>
    <w:rsid w:val="00A02139"/>
    <w:rsid w:val="00A0324C"/>
    <w:rsid w:val="00A039E4"/>
    <w:rsid w:val="00A04417"/>
    <w:rsid w:val="00A04C48"/>
    <w:rsid w:val="00A06473"/>
    <w:rsid w:val="00A06556"/>
    <w:rsid w:val="00A06C74"/>
    <w:rsid w:val="00A101BB"/>
    <w:rsid w:val="00A11B54"/>
    <w:rsid w:val="00A12324"/>
    <w:rsid w:val="00A126EA"/>
    <w:rsid w:val="00A12BE8"/>
    <w:rsid w:val="00A131B3"/>
    <w:rsid w:val="00A13A24"/>
    <w:rsid w:val="00A14E49"/>
    <w:rsid w:val="00A14F86"/>
    <w:rsid w:val="00A1626A"/>
    <w:rsid w:val="00A16386"/>
    <w:rsid w:val="00A16682"/>
    <w:rsid w:val="00A16AE2"/>
    <w:rsid w:val="00A1755B"/>
    <w:rsid w:val="00A176DE"/>
    <w:rsid w:val="00A2009C"/>
    <w:rsid w:val="00A20801"/>
    <w:rsid w:val="00A20F62"/>
    <w:rsid w:val="00A21E14"/>
    <w:rsid w:val="00A22A78"/>
    <w:rsid w:val="00A249A3"/>
    <w:rsid w:val="00A24C2F"/>
    <w:rsid w:val="00A24D03"/>
    <w:rsid w:val="00A252C9"/>
    <w:rsid w:val="00A253EF"/>
    <w:rsid w:val="00A25821"/>
    <w:rsid w:val="00A264F2"/>
    <w:rsid w:val="00A267E4"/>
    <w:rsid w:val="00A272A0"/>
    <w:rsid w:val="00A27E5C"/>
    <w:rsid w:val="00A30406"/>
    <w:rsid w:val="00A30D80"/>
    <w:rsid w:val="00A3254B"/>
    <w:rsid w:val="00A33079"/>
    <w:rsid w:val="00A335E7"/>
    <w:rsid w:val="00A3388B"/>
    <w:rsid w:val="00A343D4"/>
    <w:rsid w:val="00A3467E"/>
    <w:rsid w:val="00A3563F"/>
    <w:rsid w:val="00A358DC"/>
    <w:rsid w:val="00A36178"/>
    <w:rsid w:val="00A3622D"/>
    <w:rsid w:val="00A36556"/>
    <w:rsid w:val="00A36624"/>
    <w:rsid w:val="00A3681B"/>
    <w:rsid w:val="00A369E3"/>
    <w:rsid w:val="00A36A26"/>
    <w:rsid w:val="00A377EA"/>
    <w:rsid w:val="00A40998"/>
    <w:rsid w:val="00A40F7D"/>
    <w:rsid w:val="00A410E1"/>
    <w:rsid w:val="00A41594"/>
    <w:rsid w:val="00A418D8"/>
    <w:rsid w:val="00A420AE"/>
    <w:rsid w:val="00A425E8"/>
    <w:rsid w:val="00A4411D"/>
    <w:rsid w:val="00A444A5"/>
    <w:rsid w:val="00A449AA"/>
    <w:rsid w:val="00A44DB9"/>
    <w:rsid w:val="00A44EAE"/>
    <w:rsid w:val="00A451B2"/>
    <w:rsid w:val="00A4543B"/>
    <w:rsid w:val="00A46A77"/>
    <w:rsid w:val="00A474A3"/>
    <w:rsid w:val="00A50C6D"/>
    <w:rsid w:val="00A51009"/>
    <w:rsid w:val="00A51336"/>
    <w:rsid w:val="00A51FF2"/>
    <w:rsid w:val="00A52840"/>
    <w:rsid w:val="00A5373D"/>
    <w:rsid w:val="00A5463E"/>
    <w:rsid w:val="00A54751"/>
    <w:rsid w:val="00A54DA3"/>
    <w:rsid w:val="00A55085"/>
    <w:rsid w:val="00A56C28"/>
    <w:rsid w:val="00A56E1F"/>
    <w:rsid w:val="00A5737A"/>
    <w:rsid w:val="00A579EA"/>
    <w:rsid w:val="00A60A7A"/>
    <w:rsid w:val="00A61CFD"/>
    <w:rsid w:val="00A622FC"/>
    <w:rsid w:val="00A62DCC"/>
    <w:rsid w:val="00A63EE9"/>
    <w:rsid w:val="00A64CD3"/>
    <w:rsid w:val="00A660B3"/>
    <w:rsid w:val="00A6671F"/>
    <w:rsid w:val="00A66B9C"/>
    <w:rsid w:val="00A66EC7"/>
    <w:rsid w:val="00A701F9"/>
    <w:rsid w:val="00A722E7"/>
    <w:rsid w:val="00A73D05"/>
    <w:rsid w:val="00A74482"/>
    <w:rsid w:val="00A75473"/>
    <w:rsid w:val="00A80210"/>
    <w:rsid w:val="00A80BD4"/>
    <w:rsid w:val="00A80CEB"/>
    <w:rsid w:val="00A81F92"/>
    <w:rsid w:val="00A8270D"/>
    <w:rsid w:val="00A83326"/>
    <w:rsid w:val="00A833CE"/>
    <w:rsid w:val="00A8515A"/>
    <w:rsid w:val="00A8655C"/>
    <w:rsid w:val="00A86E95"/>
    <w:rsid w:val="00A87DAD"/>
    <w:rsid w:val="00A90D5F"/>
    <w:rsid w:val="00A90F3B"/>
    <w:rsid w:val="00A92208"/>
    <w:rsid w:val="00A92BAA"/>
    <w:rsid w:val="00A92DE0"/>
    <w:rsid w:val="00A92EB0"/>
    <w:rsid w:val="00A933C9"/>
    <w:rsid w:val="00A934F4"/>
    <w:rsid w:val="00A936F5"/>
    <w:rsid w:val="00A93D41"/>
    <w:rsid w:val="00A93E21"/>
    <w:rsid w:val="00A94CE8"/>
    <w:rsid w:val="00A9506E"/>
    <w:rsid w:val="00A96E18"/>
    <w:rsid w:val="00AA1A8D"/>
    <w:rsid w:val="00AA20A1"/>
    <w:rsid w:val="00AA2347"/>
    <w:rsid w:val="00AA3DC9"/>
    <w:rsid w:val="00AA4B72"/>
    <w:rsid w:val="00AA4F94"/>
    <w:rsid w:val="00AA6447"/>
    <w:rsid w:val="00AA6690"/>
    <w:rsid w:val="00AA6C7B"/>
    <w:rsid w:val="00AA7FEE"/>
    <w:rsid w:val="00AB0B44"/>
    <w:rsid w:val="00AB2549"/>
    <w:rsid w:val="00AB3A7B"/>
    <w:rsid w:val="00AB3AFF"/>
    <w:rsid w:val="00AB4555"/>
    <w:rsid w:val="00AB48E2"/>
    <w:rsid w:val="00AB599B"/>
    <w:rsid w:val="00AB64C2"/>
    <w:rsid w:val="00AB6AA2"/>
    <w:rsid w:val="00AB6B36"/>
    <w:rsid w:val="00AB77D4"/>
    <w:rsid w:val="00AC01A6"/>
    <w:rsid w:val="00AC071E"/>
    <w:rsid w:val="00AC1A02"/>
    <w:rsid w:val="00AC1BD1"/>
    <w:rsid w:val="00AC20C8"/>
    <w:rsid w:val="00AC3254"/>
    <w:rsid w:val="00AC37BB"/>
    <w:rsid w:val="00AC4172"/>
    <w:rsid w:val="00AC4273"/>
    <w:rsid w:val="00AC4982"/>
    <w:rsid w:val="00AC5BC6"/>
    <w:rsid w:val="00AC6568"/>
    <w:rsid w:val="00AC7A5B"/>
    <w:rsid w:val="00AD00C7"/>
    <w:rsid w:val="00AD0B6B"/>
    <w:rsid w:val="00AD1B17"/>
    <w:rsid w:val="00AD1E51"/>
    <w:rsid w:val="00AD2C18"/>
    <w:rsid w:val="00AD2C22"/>
    <w:rsid w:val="00AD2F73"/>
    <w:rsid w:val="00AD3730"/>
    <w:rsid w:val="00AD3C6E"/>
    <w:rsid w:val="00AD4528"/>
    <w:rsid w:val="00AD4655"/>
    <w:rsid w:val="00AD719C"/>
    <w:rsid w:val="00AD71A1"/>
    <w:rsid w:val="00AD73AC"/>
    <w:rsid w:val="00AE119E"/>
    <w:rsid w:val="00AE1328"/>
    <w:rsid w:val="00AE14FC"/>
    <w:rsid w:val="00AE15A8"/>
    <w:rsid w:val="00AE1DE6"/>
    <w:rsid w:val="00AE298A"/>
    <w:rsid w:val="00AE454D"/>
    <w:rsid w:val="00AE46EA"/>
    <w:rsid w:val="00AE46F5"/>
    <w:rsid w:val="00AE5540"/>
    <w:rsid w:val="00AE56EA"/>
    <w:rsid w:val="00AE6125"/>
    <w:rsid w:val="00AE7106"/>
    <w:rsid w:val="00AE744F"/>
    <w:rsid w:val="00AE7454"/>
    <w:rsid w:val="00AE7855"/>
    <w:rsid w:val="00AE7BC9"/>
    <w:rsid w:val="00AE7D60"/>
    <w:rsid w:val="00AF05D2"/>
    <w:rsid w:val="00AF0705"/>
    <w:rsid w:val="00AF13A7"/>
    <w:rsid w:val="00AF1F88"/>
    <w:rsid w:val="00AF25ED"/>
    <w:rsid w:val="00AF4A97"/>
    <w:rsid w:val="00AF5986"/>
    <w:rsid w:val="00AF5F1E"/>
    <w:rsid w:val="00AF6D99"/>
    <w:rsid w:val="00AF7229"/>
    <w:rsid w:val="00AF75D3"/>
    <w:rsid w:val="00AF75FC"/>
    <w:rsid w:val="00AF7B24"/>
    <w:rsid w:val="00B01694"/>
    <w:rsid w:val="00B01F43"/>
    <w:rsid w:val="00B03A8E"/>
    <w:rsid w:val="00B03EF5"/>
    <w:rsid w:val="00B03F3E"/>
    <w:rsid w:val="00B044A5"/>
    <w:rsid w:val="00B050C6"/>
    <w:rsid w:val="00B06228"/>
    <w:rsid w:val="00B0649D"/>
    <w:rsid w:val="00B06517"/>
    <w:rsid w:val="00B0674D"/>
    <w:rsid w:val="00B06F09"/>
    <w:rsid w:val="00B076E2"/>
    <w:rsid w:val="00B10256"/>
    <w:rsid w:val="00B105C7"/>
    <w:rsid w:val="00B106CC"/>
    <w:rsid w:val="00B107AA"/>
    <w:rsid w:val="00B10D89"/>
    <w:rsid w:val="00B113A1"/>
    <w:rsid w:val="00B114A9"/>
    <w:rsid w:val="00B11977"/>
    <w:rsid w:val="00B12256"/>
    <w:rsid w:val="00B123E6"/>
    <w:rsid w:val="00B12F44"/>
    <w:rsid w:val="00B13E3E"/>
    <w:rsid w:val="00B140EF"/>
    <w:rsid w:val="00B14AF8"/>
    <w:rsid w:val="00B15620"/>
    <w:rsid w:val="00B15ECB"/>
    <w:rsid w:val="00B15F83"/>
    <w:rsid w:val="00B1674D"/>
    <w:rsid w:val="00B16D6D"/>
    <w:rsid w:val="00B2061B"/>
    <w:rsid w:val="00B20906"/>
    <w:rsid w:val="00B20940"/>
    <w:rsid w:val="00B20DA7"/>
    <w:rsid w:val="00B212C9"/>
    <w:rsid w:val="00B215CB"/>
    <w:rsid w:val="00B2296A"/>
    <w:rsid w:val="00B23A16"/>
    <w:rsid w:val="00B23B30"/>
    <w:rsid w:val="00B23D8B"/>
    <w:rsid w:val="00B243C8"/>
    <w:rsid w:val="00B243FF"/>
    <w:rsid w:val="00B25305"/>
    <w:rsid w:val="00B25EFD"/>
    <w:rsid w:val="00B2622E"/>
    <w:rsid w:val="00B26683"/>
    <w:rsid w:val="00B3023B"/>
    <w:rsid w:val="00B30330"/>
    <w:rsid w:val="00B30AF3"/>
    <w:rsid w:val="00B30B08"/>
    <w:rsid w:val="00B31624"/>
    <w:rsid w:val="00B325AD"/>
    <w:rsid w:val="00B332EA"/>
    <w:rsid w:val="00B3370A"/>
    <w:rsid w:val="00B344C0"/>
    <w:rsid w:val="00B346A5"/>
    <w:rsid w:val="00B34EE8"/>
    <w:rsid w:val="00B35C26"/>
    <w:rsid w:val="00B362FA"/>
    <w:rsid w:val="00B36580"/>
    <w:rsid w:val="00B3685E"/>
    <w:rsid w:val="00B36F26"/>
    <w:rsid w:val="00B3748B"/>
    <w:rsid w:val="00B40AD3"/>
    <w:rsid w:val="00B41423"/>
    <w:rsid w:val="00B41BA4"/>
    <w:rsid w:val="00B41FE8"/>
    <w:rsid w:val="00B430C7"/>
    <w:rsid w:val="00B44EEF"/>
    <w:rsid w:val="00B44FD5"/>
    <w:rsid w:val="00B45361"/>
    <w:rsid w:val="00B47008"/>
    <w:rsid w:val="00B4701A"/>
    <w:rsid w:val="00B47697"/>
    <w:rsid w:val="00B47D43"/>
    <w:rsid w:val="00B5009A"/>
    <w:rsid w:val="00B50D58"/>
    <w:rsid w:val="00B51B08"/>
    <w:rsid w:val="00B529DF"/>
    <w:rsid w:val="00B537CF"/>
    <w:rsid w:val="00B55939"/>
    <w:rsid w:val="00B5663C"/>
    <w:rsid w:val="00B56671"/>
    <w:rsid w:val="00B56F37"/>
    <w:rsid w:val="00B570A4"/>
    <w:rsid w:val="00B573F8"/>
    <w:rsid w:val="00B60897"/>
    <w:rsid w:val="00B611FE"/>
    <w:rsid w:val="00B62466"/>
    <w:rsid w:val="00B63592"/>
    <w:rsid w:val="00B638DD"/>
    <w:rsid w:val="00B63BDB"/>
    <w:rsid w:val="00B63C7C"/>
    <w:rsid w:val="00B6417D"/>
    <w:rsid w:val="00B64E23"/>
    <w:rsid w:val="00B653A1"/>
    <w:rsid w:val="00B65411"/>
    <w:rsid w:val="00B6647D"/>
    <w:rsid w:val="00B66C00"/>
    <w:rsid w:val="00B6715B"/>
    <w:rsid w:val="00B67216"/>
    <w:rsid w:val="00B70F8C"/>
    <w:rsid w:val="00B716B7"/>
    <w:rsid w:val="00B72C84"/>
    <w:rsid w:val="00B733FF"/>
    <w:rsid w:val="00B74405"/>
    <w:rsid w:val="00B74846"/>
    <w:rsid w:val="00B75E22"/>
    <w:rsid w:val="00B76876"/>
    <w:rsid w:val="00B7709B"/>
    <w:rsid w:val="00B801FC"/>
    <w:rsid w:val="00B81996"/>
    <w:rsid w:val="00B82050"/>
    <w:rsid w:val="00B8217E"/>
    <w:rsid w:val="00B82974"/>
    <w:rsid w:val="00B83376"/>
    <w:rsid w:val="00B86080"/>
    <w:rsid w:val="00B861BD"/>
    <w:rsid w:val="00B87F33"/>
    <w:rsid w:val="00B900FA"/>
    <w:rsid w:val="00B90760"/>
    <w:rsid w:val="00B90AE8"/>
    <w:rsid w:val="00B90BF2"/>
    <w:rsid w:val="00B915E7"/>
    <w:rsid w:val="00B91657"/>
    <w:rsid w:val="00B91701"/>
    <w:rsid w:val="00B91E71"/>
    <w:rsid w:val="00B9205D"/>
    <w:rsid w:val="00B9242F"/>
    <w:rsid w:val="00B926FC"/>
    <w:rsid w:val="00B92C10"/>
    <w:rsid w:val="00B92CC1"/>
    <w:rsid w:val="00B93E8D"/>
    <w:rsid w:val="00B94226"/>
    <w:rsid w:val="00B94E88"/>
    <w:rsid w:val="00B9625C"/>
    <w:rsid w:val="00B96515"/>
    <w:rsid w:val="00B965E2"/>
    <w:rsid w:val="00B96919"/>
    <w:rsid w:val="00BA04EF"/>
    <w:rsid w:val="00BA0D52"/>
    <w:rsid w:val="00BA0F74"/>
    <w:rsid w:val="00BA10E0"/>
    <w:rsid w:val="00BA1EC8"/>
    <w:rsid w:val="00BA2CCC"/>
    <w:rsid w:val="00BA2CD9"/>
    <w:rsid w:val="00BA3FCE"/>
    <w:rsid w:val="00BA4A62"/>
    <w:rsid w:val="00BA56DE"/>
    <w:rsid w:val="00BA5A56"/>
    <w:rsid w:val="00BA63A4"/>
    <w:rsid w:val="00BA6805"/>
    <w:rsid w:val="00BA7552"/>
    <w:rsid w:val="00BA78F7"/>
    <w:rsid w:val="00BB089B"/>
    <w:rsid w:val="00BB0A6B"/>
    <w:rsid w:val="00BB1115"/>
    <w:rsid w:val="00BB1453"/>
    <w:rsid w:val="00BB16CD"/>
    <w:rsid w:val="00BB24EA"/>
    <w:rsid w:val="00BB4796"/>
    <w:rsid w:val="00BB4853"/>
    <w:rsid w:val="00BB49F1"/>
    <w:rsid w:val="00BB5D8E"/>
    <w:rsid w:val="00BB65C8"/>
    <w:rsid w:val="00BB7009"/>
    <w:rsid w:val="00BB7AA8"/>
    <w:rsid w:val="00BB7C59"/>
    <w:rsid w:val="00BB7DF6"/>
    <w:rsid w:val="00BB7EB0"/>
    <w:rsid w:val="00BC0688"/>
    <w:rsid w:val="00BC118F"/>
    <w:rsid w:val="00BC41A6"/>
    <w:rsid w:val="00BC5793"/>
    <w:rsid w:val="00BC5C60"/>
    <w:rsid w:val="00BC61FB"/>
    <w:rsid w:val="00BC6A0F"/>
    <w:rsid w:val="00BC6DB7"/>
    <w:rsid w:val="00BC7667"/>
    <w:rsid w:val="00BD11CD"/>
    <w:rsid w:val="00BD1B13"/>
    <w:rsid w:val="00BD1E01"/>
    <w:rsid w:val="00BD1F67"/>
    <w:rsid w:val="00BD34D8"/>
    <w:rsid w:val="00BD3819"/>
    <w:rsid w:val="00BD3A1C"/>
    <w:rsid w:val="00BD4574"/>
    <w:rsid w:val="00BD4B9F"/>
    <w:rsid w:val="00BD50F4"/>
    <w:rsid w:val="00BD53A7"/>
    <w:rsid w:val="00BE0B49"/>
    <w:rsid w:val="00BE1F67"/>
    <w:rsid w:val="00BE2045"/>
    <w:rsid w:val="00BE20AD"/>
    <w:rsid w:val="00BE231E"/>
    <w:rsid w:val="00BE2764"/>
    <w:rsid w:val="00BE2B96"/>
    <w:rsid w:val="00BE2CF2"/>
    <w:rsid w:val="00BE3312"/>
    <w:rsid w:val="00BE3447"/>
    <w:rsid w:val="00BE386B"/>
    <w:rsid w:val="00BE3DF3"/>
    <w:rsid w:val="00BE443F"/>
    <w:rsid w:val="00BE4AB3"/>
    <w:rsid w:val="00BE5A62"/>
    <w:rsid w:val="00BE6510"/>
    <w:rsid w:val="00BE6576"/>
    <w:rsid w:val="00BE7AE8"/>
    <w:rsid w:val="00BF02F2"/>
    <w:rsid w:val="00BF063E"/>
    <w:rsid w:val="00BF0C5D"/>
    <w:rsid w:val="00BF0ED3"/>
    <w:rsid w:val="00BF0F59"/>
    <w:rsid w:val="00BF2B21"/>
    <w:rsid w:val="00BF31E8"/>
    <w:rsid w:val="00BF4168"/>
    <w:rsid w:val="00BF46C1"/>
    <w:rsid w:val="00BF47E4"/>
    <w:rsid w:val="00BF5952"/>
    <w:rsid w:val="00BF5D54"/>
    <w:rsid w:val="00BF6919"/>
    <w:rsid w:val="00BF7A5F"/>
    <w:rsid w:val="00BF7FFE"/>
    <w:rsid w:val="00C01221"/>
    <w:rsid w:val="00C01868"/>
    <w:rsid w:val="00C01A33"/>
    <w:rsid w:val="00C02395"/>
    <w:rsid w:val="00C031E1"/>
    <w:rsid w:val="00C034F5"/>
    <w:rsid w:val="00C03E90"/>
    <w:rsid w:val="00C0402C"/>
    <w:rsid w:val="00C049AF"/>
    <w:rsid w:val="00C049DB"/>
    <w:rsid w:val="00C04AF9"/>
    <w:rsid w:val="00C07218"/>
    <w:rsid w:val="00C07453"/>
    <w:rsid w:val="00C10E48"/>
    <w:rsid w:val="00C11773"/>
    <w:rsid w:val="00C117FB"/>
    <w:rsid w:val="00C1192D"/>
    <w:rsid w:val="00C11AF5"/>
    <w:rsid w:val="00C11E73"/>
    <w:rsid w:val="00C1259F"/>
    <w:rsid w:val="00C129AF"/>
    <w:rsid w:val="00C12B74"/>
    <w:rsid w:val="00C136C1"/>
    <w:rsid w:val="00C142A7"/>
    <w:rsid w:val="00C1436D"/>
    <w:rsid w:val="00C14564"/>
    <w:rsid w:val="00C15139"/>
    <w:rsid w:val="00C162C7"/>
    <w:rsid w:val="00C167F4"/>
    <w:rsid w:val="00C17D9F"/>
    <w:rsid w:val="00C20C95"/>
    <w:rsid w:val="00C22681"/>
    <w:rsid w:val="00C22AF4"/>
    <w:rsid w:val="00C23495"/>
    <w:rsid w:val="00C23CF2"/>
    <w:rsid w:val="00C24270"/>
    <w:rsid w:val="00C247FC"/>
    <w:rsid w:val="00C24BBD"/>
    <w:rsid w:val="00C252D5"/>
    <w:rsid w:val="00C256BB"/>
    <w:rsid w:val="00C25D2D"/>
    <w:rsid w:val="00C263AF"/>
    <w:rsid w:val="00C26A4B"/>
    <w:rsid w:val="00C27DAE"/>
    <w:rsid w:val="00C30241"/>
    <w:rsid w:val="00C3147D"/>
    <w:rsid w:val="00C31664"/>
    <w:rsid w:val="00C31A40"/>
    <w:rsid w:val="00C31C12"/>
    <w:rsid w:val="00C32A65"/>
    <w:rsid w:val="00C3344A"/>
    <w:rsid w:val="00C3488A"/>
    <w:rsid w:val="00C35EC9"/>
    <w:rsid w:val="00C3694E"/>
    <w:rsid w:val="00C371B8"/>
    <w:rsid w:val="00C37C5F"/>
    <w:rsid w:val="00C407E2"/>
    <w:rsid w:val="00C40AA2"/>
    <w:rsid w:val="00C40C6E"/>
    <w:rsid w:val="00C40F46"/>
    <w:rsid w:val="00C4103E"/>
    <w:rsid w:val="00C43978"/>
    <w:rsid w:val="00C446B1"/>
    <w:rsid w:val="00C44B40"/>
    <w:rsid w:val="00C44D24"/>
    <w:rsid w:val="00C44F2D"/>
    <w:rsid w:val="00C457F7"/>
    <w:rsid w:val="00C45E92"/>
    <w:rsid w:val="00C45F7A"/>
    <w:rsid w:val="00C4603E"/>
    <w:rsid w:val="00C4653A"/>
    <w:rsid w:val="00C467F5"/>
    <w:rsid w:val="00C467FD"/>
    <w:rsid w:val="00C469A2"/>
    <w:rsid w:val="00C474FA"/>
    <w:rsid w:val="00C4796D"/>
    <w:rsid w:val="00C47C01"/>
    <w:rsid w:val="00C47EFA"/>
    <w:rsid w:val="00C506AD"/>
    <w:rsid w:val="00C5099D"/>
    <w:rsid w:val="00C509A2"/>
    <w:rsid w:val="00C50EF9"/>
    <w:rsid w:val="00C522FE"/>
    <w:rsid w:val="00C53A47"/>
    <w:rsid w:val="00C54579"/>
    <w:rsid w:val="00C54796"/>
    <w:rsid w:val="00C54C26"/>
    <w:rsid w:val="00C55E74"/>
    <w:rsid w:val="00C574DA"/>
    <w:rsid w:val="00C57A82"/>
    <w:rsid w:val="00C60197"/>
    <w:rsid w:val="00C617E2"/>
    <w:rsid w:val="00C626A9"/>
    <w:rsid w:val="00C628D7"/>
    <w:rsid w:val="00C629A0"/>
    <w:rsid w:val="00C639F1"/>
    <w:rsid w:val="00C640A0"/>
    <w:rsid w:val="00C64199"/>
    <w:rsid w:val="00C64289"/>
    <w:rsid w:val="00C65BC9"/>
    <w:rsid w:val="00C6719F"/>
    <w:rsid w:val="00C71BAA"/>
    <w:rsid w:val="00C71E2F"/>
    <w:rsid w:val="00C7249B"/>
    <w:rsid w:val="00C73099"/>
    <w:rsid w:val="00C7319B"/>
    <w:rsid w:val="00C738CE"/>
    <w:rsid w:val="00C7395C"/>
    <w:rsid w:val="00C74086"/>
    <w:rsid w:val="00C7501C"/>
    <w:rsid w:val="00C75A68"/>
    <w:rsid w:val="00C7648B"/>
    <w:rsid w:val="00C801FC"/>
    <w:rsid w:val="00C8029D"/>
    <w:rsid w:val="00C805C7"/>
    <w:rsid w:val="00C81935"/>
    <w:rsid w:val="00C819D4"/>
    <w:rsid w:val="00C827E3"/>
    <w:rsid w:val="00C82A70"/>
    <w:rsid w:val="00C83057"/>
    <w:rsid w:val="00C830B1"/>
    <w:rsid w:val="00C84466"/>
    <w:rsid w:val="00C846D0"/>
    <w:rsid w:val="00C848D6"/>
    <w:rsid w:val="00C85726"/>
    <w:rsid w:val="00C865AA"/>
    <w:rsid w:val="00C8699B"/>
    <w:rsid w:val="00C86D78"/>
    <w:rsid w:val="00C87FAD"/>
    <w:rsid w:val="00C91E59"/>
    <w:rsid w:val="00C92930"/>
    <w:rsid w:val="00C92B96"/>
    <w:rsid w:val="00C9308D"/>
    <w:rsid w:val="00C93238"/>
    <w:rsid w:val="00C932A0"/>
    <w:rsid w:val="00C9334E"/>
    <w:rsid w:val="00C93B8F"/>
    <w:rsid w:val="00C974A7"/>
    <w:rsid w:val="00C9773E"/>
    <w:rsid w:val="00C97EF1"/>
    <w:rsid w:val="00CA006F"/>
    <w:rsid w:val="00CA057F"/>
    <w:rsid w:val="00CA10FD"/>
    <w:rsid w:val="00CA5316"/>
    <w:rsid w:val="00CA656E"/>
    <w:rsid w:val="00CA6FF7"/>
    <w:rsid w:val="00CB0B6A"/>
    <w:rsid w:val="00CB1609"/>
    <w:rsid w:val="00CB1747"/>
    <w:rsid w:val="00CB1ACF"/>
    <w:rsid w:val="00CB2EB5"/>
    <w:rsid w:val="00CB4107"/>
    <w:rsid w:val="00CB525F"/>
    <w:rsid w:val="00CB55EF"/>
    <w:rsid w:val="00CB5C75"/>
    <w:rsid w:val="00CB5D4E"/>
    <w:rsid w:val="00CB5F89"/>
    <w:rsid w:val="00CB605D"/>
    <w:rsid w:val="00CB605F"/>
    <w:rsid w:val="00CB6099"/>
    <w:rsid w:val="00CB6608"/>
    <w:rsid w:val="00CB66E5"/>
    <w:rsid w:val="00CC00F2"/>
    <w:rsid w:val="00CC0476"/>
    <w:rsid w:val="00CC0559"/>
    <w:rsid w:val="00CC0F8F"/>
    <w:rsid w:val="00CC2753"/>
    <w:rsid w:val="00CC2B93"/>
    <w:rsid w:val="00CC2FC9"/>
    <w:rsid w:val="00CC4337"/>
    <w:rsid w:val="00CC564E"/>
    <w:rsid w:val="00CC7E10"/>
    <w:rsid w:val="00CD1086"/>
    <w:rsid w:val="00CD1E4A"/>
    <w:rsid w:val="00CD3115"/>
    <w:rsid w:val="00CD329A"/>
    <w:rsid w:val="00CD4016"/>
    <w:rsid w:val="00CD406F"/>
    <w:rsid w:val="00CD484E"/>
    <w:rsid w:val="00CD4929"/>
    <w:rsid w:val="00CD4D86"/>
    <w:rsid w:val="00CD4E30"/>
    <w:rsid w:val="00CD6203"/>
    <w:rsid w:val="00CD6A52"/>
    <w:rsid w:val="00CD6E79"/>
    <w:rsid w:val="00CD78A8"/>
    <w:rsid w:val="00CD7B97"/>
    <w:rsid w:val="00CD7C56"/>
    <w:rsid w:val="00CE037D"/>
    <w:rsid w:val="00CE28B2"/>
    <w:rsid w:val="00CE38F1"/>
    <w:rsid w:val="00CE3D4D"/>
    <w:rsid w:val="00CE40E6"/>
    <w:rsid w:val="00CE41AA"/>
    <w:rsid w:val="00CE468F"/>
    <w:rsid w:val="00CE5A98"/>
    <w:rsid w:val="00CE63FC"/>
    <w:rsid w:val="00CE7220"/>
    <w:rsid w:val="00CF03E9"/>
    <w:rsid w:val="00CF0D6B"/>
    <w:rsid w:val="00CF10E3"/>
    <w:rsid w:val="00CF2947"/>
    <w:rsid w:val="00CF2A12"/>
    <w:rsid w:val="00CF3455"/>
    <w:rsid w:val="00CF3C46"/>
    <w:rsid w:val="00CF564D"/>
    <w:rsid w:val="00CF5718"/>
    <w:rsid w:val="00CF6184"/>
    <w:rsid w:val="00CF6345"/>
    <w:rsid w:val="00CF70EB"/>
    <w:rsid w:val="00D005B9"/>
    <w:rsid w:val="00D00C38"/>
    <w:rsid w:val="00D00D5D"/>
    <w:rsid w:val="00D015C5"/>
    <w:rsid w:val="00D01718"/>
    <w:rsid w:val="00D017B4"/>
    <w:rsid w:val="00D01BE5"/>
    <w:rsid w:val="00D02CDE"/>
    <w:rsid w:val="00D03CC0"/>
    <w:rsid w:val="00D0483E"/>
    <w:rsid w:val="00D04A7E"/>
    <w:rsid w:val="00D054DB"/>
    <w:rsid w:val="00D05F41"/>
    <w:rsid w:val="00D06117"/>
    <w:rsid w:val="00D06AC9"/>
    <w:rsid w:val="00D06B8D"/>
    <w:rsid w:val="00D107CE"/>
    <w:rsid w:val="00D11037"/>
    <w:rsid w:val="00D11865"/>
    <w:rsid w:val="00D11CD2"/>
    <w:rsid w:val="00D13978"/>
    <w:rsid w:val="00D13E81"/>
    <w:rsid w:val="00D14A15"/>
    <w:rsid w:val="00D16DBA"/>
    <w:rsid w:val="00D1751D"/>
    <w:rsid w:val="00D17C6D"/>
    <w:rsid w:val="00D20305"/>
    <w:rsid w:val="00D239A6"/>
    <w:rsid w:val="00D23A0B"/>
    <w:rsid w:val="00D24052"/>
    <w:rsid w:val="00D24BD5"/>
    <w:rsid w:val="00D25C13"/>
    <w:rsid w:val="00D27682"/>
    <w:rsid w:val="00D30225"/>
    <w:rsid w:val="00D30607"/>
    <w:rsid w:val="00D308F5"/>
    <w:rsid w:val="00D30CD4"/>
    <w:rsid w:val="00D3119B"/>
    <w:rsid w:val="00D31317"/>
    <w:rsid w:val="00D3176A"/>
    <w:rsid w:val="00D31C75"/>
    <w:rsid w:val="00D32654"/>
    <w:rsid w:val="00D32C5A"/>
    <w:rsid w:val="00D330CD"/>
    <w:rsid w:val="00D33D43"/>
    <w:rsid w:val="00D3556C"/>
    <w:rsid w:val="00D35F4C"/>
    <w:rsid w:val="00D36CBA"/>
    <w:rsid w:val="00D36EA2"/>
    <w:rsid w:val="00D37623"/>
    <w:rsid w:val="00D37727"/>
    <w:rsid w:val="00D42978"/>
    <w:rsid w:val="00D42D41"/>
    <w:rsid w:val="00D437E6"/>
    <w:rsid w:val="00D44232"/>
    <w:rsid w:val="00D44843"/>
    <w:rsid w:val="00D45061"/>
    <w:rsid w:val="00D45504"/>
    <w:rsid w:val="00D45547"/>
    <w:rsid w:val="00D45F66"/>
    <w:rsid w:val="00D467C5"/>
    <w:rsid w:val="00D46EDF"/>
    <w:rsid w:val="00D5005D"/>
    <w:rsid w:val="00D51A6F"/>
    <w:rsid w:val="00D51A7C"/>
    <w:rsid w:val="00D521E1"/>
    <w:rsid w:val="00D53429"/>
    <w:rsid w:val="00D540FA"/>
    <w:rsid w:val="00D54132"/>
    <w:rsid w:val="00D549C0"/>
    <w:rsid w:val="00D5627B"/>
    <w:rsid w:val="00D569EA"/>
    <w:rsid w:val="00D56AC6"/>
    <w:rsid w:val="00D56B57"/>
    <w:rsid w:val="00D56C15"/>
    <w:rsid w:val="00D56C5E"/>
    <w:rsid w:val="00D573F0"/>
    <w:rsid w:val="00D57A06"/>
    <w:rsid w:val="00D6114D"/>
    <w:rsid w:val="00D6140A"/>
    <w:rsid w:val="00D6190E"/>
    <w:rsid w:val="00D6291C"/>
    <w:rsid w:val="00D63B07"/>
    <w:rsid w:val="00D63E31"/>
    <w:rsid w:val="00D64063"/>
    <w:rsid w:val="00D64BBA"/>
    <w:rsid w:val="00D65B64"/>
    <w:rsid w:val="00D664DB"/>
    <w:rsid w:val="00D6655B"/>
    <w:rsid w:val="00D66E57"/>
    <w:rsid w:val="00D67044"/>
    <w:rsid w:val="00D678BF"/>
    <w:rsid w:val="00D7119B"/>
    <w:rsid w:val="00D712D5"/>
    <w:rsid w:val="00D71C3C"/>
    <w:rsid w:val="00D75DE4"/>
    <w:rsid w:val="00D76729"/>
    <w:rsid w:val="00D77401"/>
    <w:rsid w:val="00D779D4"/>
    <w:rsid w:val="00D806F1"/>
    <w:rsid w:val="00D80816"/>
    <w:rsid w:val="00D81157"/>
    <w:rsid w:val="00D8155F"/>
    <w:rsid w:val="00D81950"/>
    <w:rsid w:val="00D81AE0"/>
    <w:rsid w:val="00D82B88"/>
    <w:rsid w:val="00D8349E"/>
    <w:rsid w:val="00D837B8"/>
    <w:rsid w:val="00D83E10"/>
    <w:rsid w:val="00D841B5"/>
    <w:rsid w:val="00D84A25"/>
    <w:rsid w:val="00D853EF"/>
    <w:rsid w:val="00D85417"/>
    <w:rsid w:val="00D85695"/>
    <w:rsid w:val="00D8596C"/>
    <w:rsid w:val="00D85DED"/>
    <w:rsid w:val="00D85F83"/>
    <w:rsid w:val="00D86B25"/>
    <w:rsid w:val="00D90086"/>
    <w:rsid w:val="00D90F41"/>
    <w:rsid w:val="00D917CB"/>
    <w:rsid w:val="00D91927"/>
    <w:rsid w:val="00D93076"/>
    <w:rsid w:val="00D93774"/>
    <w:rsid w:val="00D93BF0"/>
    <w:rsid w:val="00D95BD4"/>
    <w:rsid w:val="00D96AAE"/>
    <w:rsid w:val="00DA0D1A"/>
    <w:rsid w:val="00DA121E"/>
    <w:rsid w:val="00DA2285"/>
    <w:rsid w:val="00DA27C1"/>
    <w:rsid w:val="00DA3586"/>
    <w:rsid w:val="00DA4967"/>
    <w:rsid w:val="00DA5150"/>
    <w:rsid w:val="00DA552C"/>
    <w:rsid w:val="00DA69F6"/>
    <w:rsid w:val="00DA6BDB"/>
    <w:rsid w:val="00DA6E3B"/>
    <w:rsid w:val="00DA7FCF"/>
    <w:rsid w:val="00DB149E"/>
    <w:rsid w:val="00DB1630"/>
    <w:rsid w:val="00DB1CB2"/>
    <w:rsid w:val="00DB4A9A"/>
    <w:rsid w:val="00DB532E"/>
    <w:rsid w:val="00DB57EA"/>
    <w:rsid w:val="00DB5DAB"/>
    <w:rsid w:val="00DB5DC8"/>
    <w:rsid w:val="00DB66EC"/>
    <w:rsid w:val="00DB7AEC"/>
    <w:rsid w:val="00DC1B55"/>
    <w:rsid w:val="00DC1D6D"/>
    <w:rsid w:val="00DC1DE7"/>
    <w:rsid w:val="00DC2387"/>
    <w:rsid w:val="00DC25C0"/>
    <w:rsid w:val="00DC2ED2"/>
    <w:rsid w:val="00DC317E"/>
    <w:rsid w:val="00DC3756"/>
    <w:rsid w:val="00DC4BBA"/>
    <w:rsid w:val="00DC4EC8"/>
    <w:rsid w:val="00DC6200"/>
    <w:rsid w:val="00DC653F"/>
    <w:rsid w:val="00DC67C2"/>
    <w:rsid w:val="00DC6A39"/>
    <w:rsid w:val="00DD0309"/>
    <w:rsid w:val="00DD03CB"/>
    <w:rsid w:val="00DD05E6"/>
    <w:rsid w:val="00DD2A69"/>
    <w:rsid w:val="00DD31F3"/>
    <w:rsid w:val="00DD3C12"/>
    <w:rsid w:val="00DD42D0"/>
    <w:rsid w:val="00DD478D"/>
    <w:rsid w:val="00DD5999"/>
    <w:rsid w:val="00DD6693"/>
    <w:rsid w:val="00DE05C3"/>
    <w:rsid w:val="00DE148D"/>
    <w:rsid w:val="00DE1B73"/>
    <w:rsid w:val="00DE2CE3"/>
    <w:rsid w:val="00DE38A7"/>
    <w:rsid w:val="00DE3CA8"/>
    <w:rsid w:val="00DE4A44"/>
    <w:rsid w:val="00DE4EF7"/>
    <w:rsid w:val="00DE6C7C"/>
    <w:rsid w:val="00DE78BD"/>
    <w:rsid w:val="00DE7F13"/>
    <w:rsid w:val="00DF15E4"/>
    <w:rsid w:val="00DF1606"/>
    <w:rsid w:val="00DF2358"/>
    <w:rsid w:val="00DF2530"/>
    <w:rsid w:val="00DF28CE"/>
    <w:rsid w:val="00DF2CD7"/>
    <w:rsid w:val="00DF367F"/>
    <w:rsid w:val="00DF43BB"/>
    <w:rsid w:val="00DF5A2E"/>
    <w:rsid w:val="00DF6F15"/>
    <w:rsid w:val="00E01500"/>
    <w:rsid w:val="00E0198E"/>
    <w:rsid w:val="00E01AE9"/>
    <w:rsid w:val="00E01C68"/>
    <w:rsid w:val="00E02179"/>
    <w:rsid w:val="00E03F62"/>
    <w:rsid w:val="00E046CD"/>
    <w:rsid w:val="00E047D7"/>
    <w:rsid w:val="00E05D5D"/>
    <w:rsid w:val="00E06B73"/>
    <w:rsid w:val="00E06C60"/>
    <w:rsid w:val="00E07247"/>
    <w:rsid w:val="00E11FE6"/>
    <w:rsid w:val="00E129DE"/>
    <w:rsid w:val="00E12F1A"/>
    <w:rsid w:val="00E13648"/>
    <w:rsid w:val="00E14632"/>
    <w:rsid w:val="00E14AB9"/>
    <w:rsid w:val="00E15161"/>
    <w:rsid w:val="00E15B41"/>
    <w:rsid w:val="00E15EA1"/>
    <w:rsid w:val="00E1624B"/>
    <w:rsid w:val="00E1625D"/>
    <w:rsid w:val="00E16968"/>
    <w:rsid w:val="00E169FB"/>
    <w:rsid w:val="00E16B03"/>
    <w:rsid w:val="00E16D8E"/>
    <w:rsid w:val="00E16E46"/>
    <w:rsid w:val="00E17090"/>
    <w:rsid w:val="00E178C6"/>
    <w:rsid w:val="00E201AC"/>
    <w:rsid w:val="00E206D7"/>
    <w:rsid w:val="00E21ED2"/>
    <w:rsid w:val="00E22557"/>
    <w:rsid w:val="00E2298C"/>
    <w:rsid w:val="00E2392C"/>
    <w:rsid w:val="00E2453C"/>
    <w:rsid w:val="00E25821"/>
    <w:rsid w:val="00E25BEC"/>
    <w:rsid w:val="00E25CC2"/>
    <w:rsid w:val="00E25EAF"/>
    <w:rsid w:val="00E2623A"/>
    <w:rsid w:val="00E26706"/>
    <w:rsid w:val="00E26A21"/>
    <w:rsid w:val="00E2734C"/>
    <w:rsid w:val="00E31E46"/>
    <w:rsid w:val="00E32114"/>
    <w:rsid w:val="00E3236B"/>
    <w:rsid w:val="00E32C72"/>
    <w:rsid w:val="00E33065"/>
    <w:rsid w:val="00E3320F"/>
    <w:rsid w:val="00E339F4"/>
    <w:rsid w:val="00E34205"/>
    <w:rsid w:val="00E349B5"/>
    <w:rsid w:val="00E34C36"/>
    <w:rsid w:val="00E34D51"/>
    <w:rsid w:val="00E37674"/>
    <w:rsid w:val="00E379DB"/>
    <w:rsid w:val="00E40485"/>
    <w:rsid w:val="00E41734"/>
    <w:rsid w:val="00E41995"/>
    <w:rsid w:val="00E41FEE"/>
    <w:rsid w:val="00E4213D"/>
    <w:rsid w:val="00E4261D"/>
    <w:rsid w:val="00E43195"/>
    <w:rsid w:val="00E43534"/>
    <w:rsid w:val="00E43A6B"/>
    <w:rsid w:val="00E44633"/>
    <w:rsid w:val="00E45293"/>
    <w:rsid w:val="00E45B63"/>
    <w:rsid w:val="00E50F19"/>
    <w:rsid w:val="00E5118D"/>
    <w:rsid w:val="00E51B8C"/>
    <w:rsid w:val="00E51E58"/>
    <w:rsid w:val="00E523F8"/>
    <w:rsid w:val="00E537EB"/>
    <w:rsid w:val="00E54F28"/>
    <w:rsid w:val="00E555EF"/>
    <w:rsid w:val="00E5584A"/>
    <w:rsid w:val="00E562A7"/>
    <w:rsid w:val="00E56B2A"/>
    <w:rsid w:val="00E57D6F"/>
    <w:rsid w:val="00E60269"/>
    <w:rsid w:val="00E608D3"/>
    <w:rsid w:val="00E60C98"/>
    <w:rsid w:val="00E61745"/>
    <w:rsid w:val="00E624E4"/>
    <w:rsid w:val="00E62804"/>
    <w:rsid w:val="00E62946"/>
    <w:rsid w:val="00E62B21"/>
    <w:rsid w:val="00E6368B"/>
    <w:rsid w:val="00E63C43"/>
    <w:rsid w:val="00E63E4B"/>
    <w:rsid w:val="00E64ABD"/>
    <w:rsid w:val="00E65528"/>
    <w:rsid w:val="00E66092"/>
    <w:rsid w:val="00E661B5"/>
    <w:rsid w:val="00E704A5"/>
    <w:rsid w:val="00E70EF8"/>
    <w:rsid w:val="00E71305"/>
    <w:rsid w:val="00E7182B"/>
    <w:rsid w:val="00E71C89"/>
    <w:rsid w:val="00E7239E"/>
    <w:rsid w:val="00E72FD9"/>
    <w:rsid w:val="00E73986"/>
    <w:rsid w:val="00E73A67"/>
    <w:rsid w:val="00E74C33"/>
    <w:rsid w:val="00E74EF7"/>
    <w:rsid w:val="00E75498"/>
    <w:rsid w:val="00E75D56"/>
    <w:rsid w:val="00E7665E"/>
    <w:rsid w:val="00E76891"/>
    <w:rsid w:val="00E77044"/>
    <w:rsid w:val="00E773F6"/>
    <w:rsid w:val="00E77485"/>
    <w:rsid w:val="00E77604"/>
    <w:rsid w:val="00E777C0"/>
    <w:rsid w:val="00E8045B"/>
    <w:rsid w:val="00E80B37"/>
    <w:rsid w:val="00E80B38"/>
    <w:rsid w:val="00E80D74"/>
    <w:rsid w:val="00E80DFA"/>
    <w:rsid w:val="00E814D5"/>
    <w:rsid w:val="00E82B78"/>
    <w:rsid w:val="00E82D6C"/>
    <w:rsid w:val="00E83187"/>
    <w:rsid w:val="00E831C1"/>
    <w:rsid w:val="00E83936"/>
    <w:rsid w:val="00E83B2E"/>
    <w:rsid w:val="00E83C06"/>
    <w:rsid w:val="00E859FD"/>
    <w:rsid w:val="00E86685"/>
    <w:rsid w:val="00E8779A"/>
    <w:rsid w:val="00E87E01"/>
    <w:rsid w:val="00E9043D"/>
    <w:rsid w:val="00E9099F"/>
    <w:rsid w:val="00E909EB"/>
    <w:rsid w:val="00E917A4"/>
    <w:rsid w:val="00E91995"/>
    <w:rsid w:val="00E9222B"/>
    <w:rsid w:val="00E93C01"/>
    <w:rsid w:val="00E93C80"/>
    <w:rsid w:val="00E947D7"/>
    <w:rsid w:val="00E949CD"/>
    <w:rsid w:val="00E95445"/>
    <w:rsid w:val="00E96690"/>
    <w:rsid w:val="00E97688"/>
    <w:rsid w:val="00E97DE1"/>
    <w:rsid w:val="00E97E1D"/>
    <w:rsid w:val="00EA1FFE"/>
    <w:rsid w:val="00EA3959"/>
    <w:rsid w:val="00EA42D8"/>
    <w:rsid w:val="00EA444C"/>
    <w:rsid w:val="00EA4AD6"/>
    <w:rsid w:val="00EA5EFF"/>
    <w:rsid w:val="00EA618C"/>
    <w:rsid w:val="00EA61CF"/>
    <w:rsid w:val="00EA7251"/>
    <w:rsid w:val="00EA7505"/>
    <w:rsid w:val="00EA750F"/>
    <w:rsid w:val="00EB02F8"/>
    <w:rsid w:val="00EB0696"/>
    <w:rsid w:val="00EB1E05"/>
    <w:rsid w:val="00EB4034"/>
    <w:rsid w:val="00EB5AE2"/>
    <w:rsid w:val="00EB7BCA"/>
    <w:rsid w:val="00EC038E"/>
    <w:rsid w:val="00EC147C"/>
    <w:rsid w:val="00EC1560"/>
    <w:rsid w:val="00EC1FBF"/>
    <w:rsid w:val="00EC22B0"/>
    <w:rsid w:val="00EC24AB"/>
    <w:rsid w:val="00EC2DA3"/>
    <w:rsid w:val="00EC39C9"/>
    <w:rsid w:val="00EC41DF"/>
    <w:rsid w:val="00EC4406"/>
    <w:rsid w:val="00EC4460"/>
    <w:rsid w:val="00EC67C2"/>
    <w:rsid w:val="00EC7175"/>
    <w:rsid w:val="00EC74D0"/>
    <w:rsid w:val="00EC7E1D"/>
    <w:rsid w:val="00ED1791"/>
    <w:rsid w:val="00ED1BF0"/>
    <w:rsid w:val="00ED2A8C"/>
    <w:rsid w:val="00ED2EEF"/>
    <w:rsid w:val="00ED308F"/>
    <w:rsid w:val="00ED343F"/>
    <w:rsid w:val="00ED3648"/>
    <w:rsid w:val="00ED37F5"/>
    <w:rsid w:val="00ED414B"/>
    <w:rsid w:val="00ED47F2"/>
    <w:rsid w:val="00ED49B9"/>
    <w:rsid w:val="00ED4C39"/>
    <w:rsid w:val="00ED51BA"/>
    <w:rsid w:val="00ED5C2E"/>
    <w:rsid w:val="00ED6498"/>
    <w:rsid w:val="00ED6DBA"/>
    <w:rsid w:val="00ED7A3D"/>
    <w:rsid w:val="00EE0658"/>
    <w:rsid w:val="00EE1068"/>
    <w:rsid w:val="00EE10D7"/>
    <w:rsid w:val="00EE11DC"/>
    <w:rsid w:val="00EE1959"/>
    <w:rsid w:val="00EE1AD5"/>
    <w:rsid w:val="00EE2663"/>
    <w:rsid w:val="00EE2FD8"/>
    <w:rsid w:val="00EE3117"/>
    <w:rsid w:val="00EE3372"/>
    <w:rsid w:val="00EE33C0"/>
    <w:rsid w:val="00EE395F"/>
    <w:rsid w:val="00EE3CB2"/>
    <w:rsid w:val="00EE5880"/>
    <w:rsid w:val="00EE5D95"/>
    <w:rsid w:val="00EE60B1"/>
    <w:rsid w:val="00EE66FB"/>
    <w:rsid w:val="00EE73C1"/>
    <w:rsid w:val="00EE7437"/>
    <w:rsid w:val="00EF1346"/>
    <w:rsid w:val="00EF1A2D"/>
    <w:rsid w:val="00EF1EC4"/>
    <w:rsid w:val="00EF23E3"/>
    <w:rsid w:val="00EF262F"/>
    <w:rsid w:val="00EF2DAE"/>
    <w:rsid w:val="00EF32E7"/>
    <w:rsid w:val="00EF3435"/>
    <w:rsid w:val="00EF353F"/>
    <w:rsid w:val="00EF3721"/>
    <w:rsid w:val="00EF45E3"/>
    <w:rsid w:val="00EF4CDE"/>
    <w:rsid w:val="00EF4F6D"/>
    <w:rsid w:val="00EF524C"/>
    <w:rsid w:val="00EF5636"/>
    <w:rsid w:val="00EF5792"/>
    <w:rsid w:val="00F01A5E"/>
    <w:rsid w:val="00F0230B"/>
    <w:rsid w:val="00F03486"/>
    <w:rsid w:val="00F0357A"/>
    <w:rsid w:val="00F0384B"/>
    <w:rsid w:val="00F03DEC"/>
    <w:rsid w:val="00F05680"/>
    <w:rsid w:val="00F06B3C"/>
    <w:rsid w:val="00F07747"/>
    <w:rsid w:val="00F07847"/>
    <w:rsid w:val="00F07A17"/>
    <w:rsid w:val="00F07D26"/>
    <w:rsid w:val="00F11505"/>
    <w:rsid w:val="00F118C3"/>
    <w:rsid w:val="00F1252A"/>
    <w:rsid w:val="00F12717"/>
    <w:rsid w:val="00F12E6E"/>
    <w:rsid w:val="00F1335F"/>
    <w:rsid w:val="00F137B5"/>
    <w:rsid w:val="00F137BF"/>
    <w:rsid w:val="00F13D16"/>
    <w:rsid w:val="00F14336"/>
    <w:rsid w:val="00F145F5"/>
    <w:rsid w:val="00F15B75"/>
    <w:rsid w:val="00F16A75"/>
    <w:rsid w:val="00F16B54"/>
    <w:rsid w:val="00F172E5"/>
    <w:rsid w:val="00F22465"/>
    <w:rsid w:val="00F22A24"/>
    <w:rsid w:val="00F22D32"/>
    <w:rsid w:val="00F2337D"/>
    <w:rsid w:val="00F23436"/>
    <w:rsid w:val="00F2354F"/>
    <w:rsid w:val="00F24121"/>
    <w:rsid w:val="00F24AE6"/>
    <w:rsid w:val="00F24CD7"/>
    <w:rsid w:val="00F24D2F"/>
    <w:rsid w:val="00F25410"/>
    <w:rsid w:val="00F255B6"/>
    <w:rsid w:val="00F262DC"/>
    <w:rsid w:val="00F26350"/>
    <w:rsid w:val="00F26D06"/>
    <w:rsid w:val="00F26F5F"/>
    <w:rsid w:val="00F302C5"/>
    <w:rsid w:val="00F30D49"/>
    <w:rsid w:val="00F31E44"/>
    <w:rsid w:val="00F32762"/>
    <w:rsid w:val="00F342A0"/>
    <w:rsid w:val="00F34A87"/>
    <w:rsid w:val="00F34EF2"/>
    <w:rsid w:val="00F353B8"/>
    <w:rsid w:val="00F35E69"/>
    <w:rsid w:val="00F36FE2"/>
    <w:rsid w:val="00F37534"/>
    <w:rsid w:val="00F37E0D"/>
    <w:rsid w:val="00F40BD3"/>
    <w:rsid w:val="00F41841"/>
    <w:rsid w:val="00F41B4E"/>
    <w:rsid w:val="00F41DA1"/>
    <w:rsid w:val="00F42827"/>
    <w:rsid w:val="00F42B9B"/>
    <w:rsid w:val="00F43680"/>
    <w:rsid w:val="00F43AD7"/>
    <w:rsid w:val="00F43B90"/>
    <w:rsid w:val="00F43EE3"/>
    <w:rsid w:val="00F44143"/>
    <w:rsid w:val="00F44B77"/>
    <w:rsid w:val="00F44D18"/>
    <w:rsid w:val="00F45150"/>
    <w:rsid w:val="00F4577C"/>
    <w:rsid w:val="00F45783"/>
    <w:rsid w:val="00F45E83"/>
    <w:rsid w:val="00F46CDC"/>
    <w:rsid w:val="00F47717"/>
    <w:rsid w:val="00F505E6"/>
    <w:rsid w:val="00F506D9"/>
    <w:rsid w:val="00F51733"/>
    <w:rsid w:val="00F528F7"/>
    <w:rsid w:val="00F53625"/>
    <w:rsid w:val="00F53C0D"/>
    <w:rsid w:val="00F54523"/>
    <w:rsid w:val="00F55C24"/>
    <w:rsid w:val="00F55DA4"/>
    <w:rsid w:val="00F55F7B"/>
    <w:rsid w:val="00F5643D"/>
    <w:rsid w:val="00F56538"/>
    <w:rsid w:val="00F565FA"/>
    <w:rsid w:val="00F56F81"/>
    <w:rsid w:val="00F56F95"/>
    <w:rsid w:val="00F57E15"/>
    <w:rsid w:val="00F57F02"/>
    <w:rsid w:val="00F60019"/>
    <w:rsid w:val="00F607E5"/>
    <w:rsid w:val="00F616C2"/>
    <w:rsid w:val="00F62237"/>
    <w:rsid w:val="00F62280"/>
    <w:rsid w:val="00F635C2"/>
    <w:rsid w:val="00F63958"/>
    <w:rsid w:val="00F63B9A"/>
    <w:rsid w:val="00F644E4"/>
    <w:rsid w:val="00F64EE5"/>
    <w:rsid w:val="00F65792"/>
    <w:rsid w:val="00F6755A"/>
    <w:rsid w:val="00F67788"/>
    <w:rsid w:val="00F7022B"/>
    <w:rsid w:val="00F71705"/>
    <w:rsid w:val="00F720EA"/>
    <w:rsid w:val="00F723CD"/>
    <w:rsid w:val="00F730D3"/>
    <w:rsid w:val="00F73AB8"/>
    <w:rsid w:val="00F7404A"/>
    <w:rsid w:val="00F74927"/>
    <w:rsid w:val="00F75F7B"/>
    <w:rsid w:val="00F76017"/>
    <w:rsid w:val="00F764B2"/>
    <w:rsid w:val="00F80026"/>
    <w:rsid w:val="00F804B4"/>
    <w:rsid w:val="00F80834"/>
    <w:rsid w:val="00F81A2D"/>
    <w:rsid w:val="00F8222F"/>
    <w:rsid w:val="00F82EFC"/>
    <w:rsid w:val="00F83A09"/>
    <w:rsid w:val="00F843C3"/>
    <w:rsid w:val="00F84552"/>
    <w:rsid w:val="00F846D0"/>
    <w:rsid w:val="00F85A90"/>
    <w:rsid w:val="00F87D81"/>
    <w:rsid w:val="00F90F9C"/>
    <w:rsid w:val="00F91491"/>
    <w:rsid w:val="00F91500"/>
    <w:rsid w:val="00F915A5"/>
    <w:rsid w:val="00F91CEF"/>
    <w:rsid w:val="00F92AC3"/>
    <w:rsid w:val="00F92C9D"/>
    <w:rsid w:val="00F93490"/>
    <w:rsid w:val="00F93617"/>
    <w:rsid w:val="00F96193"/>
    <w:rsid w:val="00F9696F"/>
    <w:rsid w:val="00FA017D"/>
    <w:rsid w:val="00FA04ED"/>
    <w:rsid w:val="00FA23B8"/>
    <w:rsid w:val="00FA4456"/>
    <w:rsid w:val="00FA503F"/>
    <w:rsid w:val="00FA56DC"/>
    <w:rsid w:val="00FA65DA"/>
    <w:rsid w:val="00FA6A96"/>
    <w:rsid w:val="00FA7628"/>
    <w:rsid w:val="00FB0B04"/>
    <w:rsid w:val="00FB18DE"/>
    <w:rsid w:val="00FB2A44"/>
    <w:rsid w:val="00FB2AC1"/>
    <w:rsid w:val="00FB394D"/>
    <w:rsid w:val="00FB3B79"/>
    <w:rsid w:val="00FB44FA"/>
    <w:rsid w:val="00FB552A"/>
    <w:rsid w:val="00FB57FD"/>
    <w:rsid w:val="00FB6AC8"/>
    <w:rsid w:val="00FB6F28"/>
    <w:rsid w:val="00FB70FA"/>
    <w:rsid w:val="00FC02A8"/>
    <w:rsid w:val="00FC03AD"/>
    <w:rsid w:val="00FC0521"/>
    <w:rsid w:val="00FC07F2"/>
    <w:rsid w:val="00FC0AE6"/>
    <w:rsid w:val="00FC2C24"/>
    <w:rsid w:val="00FC30B1"/>
    <w:rsid w:val="00FC3511"/>
    <w:rsid w:val="00FC3898"/>
    <w:rsid w:val="00FC39DD"/>
    <w:rsid w:val="00FC3A4B"/>
    <w:rsid w:val="00FC4F5E"/>
    <w:rsid w:val="00FC5636"/>
    <w:rsid w:val="00FC59DD"/>
    <w:rsid w:val="00FC5A73"/>
    <w:rsid w:val="00FC5DA3"/>
    <w:rsid w:val="00FC609A"/>
    <w:rsid w:val="00FC6BA1"/>
    <w:rsid w:val="00FC7C6D"/>
    <w:rsid w:val="00FC7DD4"/>
    <w:rsid w:val="00FD001B"/>
    <w:rsid w:val="00FD089F"/>
    <w:rsid w:val="00FD0CE8"/>
    <w:rsid w:val="00FD113E"/>
    <w:rsid w:val="00FD16BB"/>
    <w:rsid w:val="00FD16E4"/>
    <w:rsid w:val="00FD1927"/>
    <w:rsid w:val="00FD1BEC"/>
    <w:rsid w:val="00FD3CC7"/>
    <w:rsid w:val="00FD40B2"/>
    <w:rsid w:val="00FD43BF"/>
    <w:rsid w:val="00FD4636"/>
    <w:rsid w:val="00FD46E4"/>
    <w:rsid w:val="00FD4ABF"/>
    <w:rsid w:val="00FD4DE8"/>
    <w:rsid w:val="00FD51A0"/>
    <w:rsid w:val="00FD5982"/>
    <w:rsid w:val="00FD5E06"/>
    <w:rsid w:val="00FD6080"/>
    <w:rsid w:val="00FD7250"/>
    <w:rsid w:val="00FD7CAD"/>
    <w:rsid w:val="00FE02DF"/>
    <w:rsid w:val="00FE0DD7"/>
    <w:rsid w:val="00FE10AD"/>
    <w:rsid w:val="00FE2EE7"/>
    <w:rsid w:val="00FE45BF"/>
    <w:rsid w:val="00FE48D6"/>
    <w:rsid w:val="00FE4AFD"/>
    <w:rsid w:val="00FE7C16"/>
    <w:rsid w:val="00FE7F0F"/>
    <w:rsid w:val="00FF0522"/>
    <w:rsid w:val="00FF23E0"/>
    <w:rsid w:val="00FF25CD"/>
    <w:rsid w:val="00FF2A27"/>
    <w:rsid w:val="00FF44B1"/>
    <w:rsid w:val="00FF4ABE"/>
    <w:rsid w:val="00FF4EBC"/>
    <w:rsid w:val="00FF59D7"/>
    <w:rsid w:val="00FF5D19"/>
    <w:rsid w:val="00FF6BDA"/>
    <w:rsid w:val="00FF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3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162B-5E57-47D8-A27C-474F44A2789C}">
  <ds:schemaRefs>
    <ds:schemaRef ds:uri="urn:schemas-microsoft-com.VSTO2008Demos.ControlsStorage"/>
  </ds:schemaRefs>
</ds:datastoreItem>
</file>

<file path=customXml/itemProps2.xml><?xml version="1.0" encoding="utf-8"?>
<ds:datastoreItem xmlns:ds="http://schemas.openxmlformats.org/officeDocument/2006/customXml" ds:itemID="{DFBA7EE6-2949-4250-A889-D644B6B97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Chem4Word.dotx</Template>
  <TotalTime>9137</TotalTime>
  <Pages>5</Pages>
  <Words>1557</Words>
  <Characters>8566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Shm</dc:creator>
  <cp:lastModifiedBy>Dual</cp:lastModifiedBy>
  <cp:revision>3092</cp:revision>
  <cp:lastPrinted>2023-10-14T16:57:00Z</cp:lastPrinted>
  <dcterms:created xsi:type="dcterms:W3CDTF">2015-09-05T08:26:00Z</dcterms:created>
  <dcterms:modified xsi:type="dcterms:W3CDTF">2024-10-16T19:34:00Z</dcterms:modified>
  <cp:contentStatus/>
  <dc:language>ar-DZ</dc:language>
</cp:coreProperties>
</file>
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ajorBidi" w:eastAsiaTheme="minorEastAsia" w:hAnsiTheme="majorBidi" w:cs="Times New Roman"/>
          <w:color w:val="auto"/>
          <w:sz w:val="16"/>
          <w:szCs w:val="16"/>
          <w:lang w:val="fr-FR" w:eastAsia="fr-FR" w:bidi="ar-SA"/>
        </w:rPr>
        <w:id w:val="-959950614"/>
        <w:docPartObj>
          <w:docPartGallery w:val="Cover Pages"/>
          <w:docPartUnique/>
        </w:docPartObj>
      </w:sdtPr>
      <w:sdtEndPr>
        <w:rPr>
          <w:sz w:val="28"/>
          <w:szCs w:val="28"/>
          <w:rtl/>
        </w:rPr>
      </w:sdtEndPr>
      <w:sdtContent>
        <w:p w:rsidR="007A2635" w:rsidRDefault="007A2635" w:rsidP="005F635D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D73209" w:rsidRPr="005F635D" w:rsidRDefault="00D73209" w:rsidP="005F635D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7A2635" w:rsidRDefault="007A2635" w:rsidP="007A2635">
          <w:pPr>
            <w:widowControl/>
            <w:suppressAutoHyphens w:val="0"/>
            <w:bidi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  <w:r>
            <w:rPr>
              <w:noProof/>
              <w:lang w:val="fr-FR" w:eastAsia="fr-FR" w:bidi="ar-SA"/>
            </w:rPr>
            <mc:AlternateContent>
              <mc:Choice Requires="wps">
                <w:drawing>
                  <wp:inline distT="0" distB="0" distL="0" distR="0" wp14:anchorId="6E002172" wp14:editId="161012FE">
                    <wp:extent cx="4492625" cy="580390"/>
                    <wp:effectExtent l="333375" t="457200" r="801370" b="12700"/>
                    <wp:docPr id="12" name="WordArt 5" descr="Papier Kraft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0" y="0"/>
                              <a:ext cx="4492625" cy="5803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:rsidR="00703880" w:rsidRPr="00314B80" w:rsidRDefault="00703880" w:rsidP="007A2635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jc w:val="center"/>
                                  <w:rPr>
                                    <w:sz w:val="16"/>
                                    <w:szCs w:val="16"/>
                                    <w:lang w:bidi="ar-DZ"/>
                                  </w:rPr>
                                </w:pPr>
                                <w:r w:rsidRPr="00314B80">
                                  <w:rPr>
                                    <w:rFonts w:hint="cs"/>
                                    <w:sz w:val="48"/>
                                    <w:szCs w:val="48"/>
                                    <w:rtl/>
                                    <w:lang w:bidi="ar-DZ"/>
                                    <w14:shadow w14:blurRad="0" w14:dist="564007" w14:dir="14049741" w14:sx="125000" w14:sy="125000" w14:kx="0" w14:ky="0" w14:algn="tl">
                                      <w14:srgbClr w14:val="C7DFD3">
                                        <w14:alpha w14:val="20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rgbClr w14:val="008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تقنية المعلومات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shapetype w14:anchorId="6B0E2190" id="_x0000_t202" coordsize="21600,21600" o:spt="202" path="m,l,21600r21600,l21600,xe">
                    <v:stroke joinstyle="miter"/>
                    <v:path gradientshapeok="t" o:connecttype="rect"/>
                  </v:shapetype>
                  <v:shape id="WordArt 5" o:spid="_x0000_s1026" type="#_x0000_t202" alt="Papier Kraft" style="width:353.75pt;height:4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" filled="f" stroked="f">
                    <o:lock v:ext="edit" shapetype="t"/>
                    <v:textbox style="mso-fit-shape-to-text:t">
                      <w:txbxContent>
                        <w:p w:rsidR="00703880" w:rsidRPr="00314B80" w:rsidRDefault="00703880" w:rsidP="007A2635">
                          <w:pPr>
                            <w:pStyle w:val="NormalWeb"/>
                            <w:bidi/>
                            <w:spacing w:before="0" w:beforeAutospacing="0" w:after="0" w:afterAutospacing="0"/>
                            <w:jc w:val="center"/>
                            <w:rPr>
                              <w:sz w:val="16"/>
                              <w:szCs w:val="16"/>
                              <w:lang w:bidi="ar-DZ"/>
                            </w:rPr>
                          </w:pPr>
                          <w:r w:rsidRPr="00314B80">
                            <w:rPr>
                              <w:rFonts w:hint="cs"/>
                              <w:sz w:val="48"/>
                              <w:szCs w:val="48"/>
                              <w:rtl/>
                              <w:lang w:bidi="ar-DZ"/>
                              <w14:shadow w14:blurRad="0" w14:dist="564007" w14:dir="14049741" w14:sx="125000" w14:sy="125000" w14:kx="0" w14:ky="0" w14:algn="tl">
                                <w14:srgbClr w14:val="C7DFD3">
                                  <w14:alpha w14:val="20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rgbClr w14:val="008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تقنية المعلومات</w:t>
                          </w:r>
                        </w:p>
                      </w:txbxContent>
                    </v:textbox>
                    <w10:anchorlock/>
                  </v:shape>
                </w:pict>
              </mc:Fallback>
            </mc:AlternateContent>
          </w:r>
        </w:p>
        <w:p w:rsidR="007A2635" w:rsidRDefault="007A2635" w:rsidP="007A2635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7A2635" w:rsidRDefault="00121BB9" w:rsidP="007A2635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  <w:r>
            <w:rPr>
              <w:rFonts w:eastAsia="Times New Roman" w:cstheme="minorHAnsi"/>
              <w:noProof/>
              <w:color w:val="000000"/>
              <w:sz w:val="28"/>
              <w:szCs w:val="28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1B5686E" wp14:editId="2773E262">
                    <wp:simplePos x="0" y="0"/>
                    <wp:positionH relativeFrom="column">
                      <wp:posOffset>327659</wp:posOffset>
                    </wp:positionH>
                    <wp:positionV relativeFrom="paragraph">
                      <wp:posOffset>96520</wp:posOffset>
                    </wp:positionV>
                    <wp:extent cx="6111875" cy="7924800"/>
                    <wp:effectExtent l="0" t="0" r="22225" b="19050"/>
                    <wp:wrapNone/>
                    <wp:docPr id="18" name="AutoShape 1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0" y="0"/>
                              <a:ext cx="6111875" cy="7924800"/>
                            </a:xfrm>
                            <a:prstGeom prst="horizontalScroll">
                              <a:avLst>
                                <a:gd name="adj" fmla="val 6289"/>
                              </a:avLst>
                            </a:prstGeom>
                            <a:solidFill>
                              <a:srgbClr val="E8FDFE"/>
                            </a:solidFill>
                            <a:ln>
                              <a:headEnd/>
                              <a:tailEnd/>
                            </a:ln>
                          </wps:spPr>
                          <wps:style>
                            <a:lnRef idx="1">
                              <a:schemeClr val="accent5"/>
                            </a:lnRef>
                            <a:fillRef idx="2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703880" w:rsidRDefault="00703880" w:rsidP="007A2635">
                                <w:pPr>
                                  <w:bidi/>
                                  <w:jc w:val="center"/>
                                  <w:rPr>
                                    <w:b/>
                                    <w:sz w:val="8"/>
                                    <w:szCs w:val="8"/>
                                    <w:rtl/>
                                  </w:rPr>
                                </w:pPr>
                              </w:p>
                              <w:p w:rsidR="00703880" w:rsidRPr="00EC7175" w:rsidRDefault="00703880" w:rsidP="00121BB9">
                                <w:pPr>
                                  <w:bidi/>
                                  <w:jc w:val="center"/>
                                  <w:rPr>
                                    <w:b/>
                                    <w:sz w:val="8"/>
                                    <w:szCs w:val="8"/>
                                  </w:rPr>
                                </w:pPr>
                              </w:p>
                              <w:p w:rsidR="00703880" w:rsidRPr="006A72F8" w:rsidRDefault="00703880" w:rsidP="007A2635">
                                <w:pPr>
                                  <w:bidi/>
                                  <w:jc w:val="both"/>
                                  <w:rPr>
                                    <w:bCs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703880" w:rsidRPr="00EC7175" w:rsidRDefault="00703880" w:rsidP="00DB3158">
                                <w:pPr>
                                  <w:bidi/>
                                  <w:spacing w:line="360" w:lineRule="auto"/>
                                  <w:ind w:left="347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مـخــطَّــط  الـدرس  ( الـعــنــاصــر )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  <w:t xml:space="preserve"> :</w:t>
                                </w:r>
                              </w:p>
                              <w:p w:rsidR="00703880" w:rsidRPr="00EC7175" w:rsidRDefault="00703880" w:rsidP="00121BB9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703880" w:rsidRPr="00EC7175" w:rsidRDefault="00703880" w:rsidP="005C4A44">
                                <w:pPr>
                                  <w:bidi/>
                                  <w:spacing w:line="360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1. </w:t>
                                </w:r>
                                <w:r w:rsidRPr="00C538DE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u w:val="single"/>
                                    <w:rtl/>
                                  </w:rPr>
                                  <w:t xml:space="preserve">مـفـاهـيـم تـكـنـولـوجـيـا الإعــلام والاتِّـصـال  </w:t>
                                </w:r>
                                <w:r w:rsidRPr="00C538DE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FF0000"/>
                                    <w:sz w:val="40"/>
                                    <w:szCs w:val="40"/>
                                    <w:u w:val="single"/>
                                  </w:rPr>
                                  <w:t>TIC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 :</w:t>
                                </w:r>
                              </w:p>
                              <w:p w:rsidR="00703880" w:rsidRPr="00062138" w:rsidRDefault="00703880" w:rsidP="008176A2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40"/>
                                    <w:szCs w:val="40"/>
                                    <w:lang w:val="fr-FR"/>
                                  </w:rPr>
                                </w:pPr>
                                <w:r w:rsidRPr="00062138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  <w:t>1.1 – الـب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  <w:t>ــ</w:t>
                                </w:r>
                                <w:r w:rsidRPr="00062138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  <w:t>ـي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  <w:t>ـــ</w:t>
                                </w:r>
                                <w:r w:rsidRPr="00062138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  <w:t>ــان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  <w:t>ــ</w:t>
                                </w:r>
                                <w:r w:rsidRPr="00062138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  <w:t>ــات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 w:rsidRPr="00062138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  <w:t xml:space="preserve">  </w:t>
                                </w:r>
                                <w:r w:rsidRPr="00062138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00B050"/>
                                    <w:sz w:val="40"/>
                                    <w:szCs w:val="40"/>
                                    <w:lang w:val="fr-FR"/>
                                  </w:rPr>
                                  <w:t>Données</w:t>
                                </w:r>
                                <w:r w:rsidRPr="00062138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</w:p>
                              <w:p w:rsidR="00703880" w:rsidRDefault="00703880" w:rsidP="008176A2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2</w:t>
                                </w:r>
                                <w:r w:rsidRPr="005C4A4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.1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–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الـمـعــلــومــات 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00B050"/>
                                    <w:sz w:val="40"/>
                                    <w:szCs w:val="40"/>
                                    <w:lang w:val="fr-FR"/>
                                  </w:rPr>
                                  <w:t>Informations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703880" w:rsidRDefault="00703880" w:rsidP="00CF5182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3</w:t>
                                </w:r>
                                <w:r w:rsidRPr="005C4A4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.1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- الـمـعــلـــومـــاتــيــة   </w:t>
                                </w:r>
                                <w:r w:rsidRPr="00062138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00B050"/>
                                    <w:sz w:val="40"/>
                                    <w:szCs w:val="40"/>
                                    <w:lang w:val="fr-FR"/>
                                  </w:rPr>
                                  <w:t>Informatique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703880" w:rsidRPr="005C4A44" w:rsidRDefault="00703880" w:rsidP="008176A2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4</w:t>
                                </w:r>
                                <w:r w:rsidRPr="005C4A4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.1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–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الـتــقــــنــــيـــة   </w:t>
                                </w:r>
                                <w:r w:rsidRPr="00062138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00B050"/>
                                    <w:sz w:val="40"/>
                                    <w:szCs w:val="40"/>
                                    <w:lang w:val="fr-FR"/>
                                  </w:rPr>
                                  <w:t>Technique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703880" w:rsidRPr="005C4A44" w:rsidRDefault="00703880" w:rsidP="008176A2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5</w:t>
                                </w:r>
                                <w:r w:rsidRPr="005C4A4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.1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–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الـ</w:t>
                                </w:r>
                                <w:r w:rsidRPr="005C4A4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تـكـنـولـوجـيـا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  </w:t>
                                </w:r>
                                <w:r w:rsidRPr="00062138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00B050"/>
                                    <w:sz w:val="40"/>
                                    <w:szCs w:val="40"/>
                                    <w:lang w:val="fr-FR"/>
                                  </w:rPr>
                                  <w:t>Technologie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703880" w:rsidRPr="005C4A44" w:rsidRDefault="00703880" w:rsidP="008176A2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6</w:t>
                                </w:r>
                                <w:r w:rsidRPr="005C4A4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.1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- </w:t>
                                </w:r>
                                <w:r w:rsidRPr="005C4A4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الإعـ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ــــــــــــــ</w:t>
                                </w:r>
                                <w:r w:rsidRPr="005C4A4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ـلام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00B050"/>
                                    <w:sz w:val="40"/>
                                    <w:szCs w:val="40"/>
                                  </w:rPr>
                                  <w:t>Information</w:t>
                                </w:r>
                                <w:r w:rsidRPr="005C4A4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703880" w:rsidRDefault="00703880" w:rsidP="008176A2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7</w:t>
                                </w:r>
                                <w:r w:rsidRPr="005C4A4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.1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–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Pr="005C4A4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الاتِّ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5C4A4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ـصـ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ــــــــــ</w:t>
                                </w:r>
                                <w:r w:rsidRPr="005C4A4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ال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00B050"/>
                                    <w:sz w:val="40"/>
                                    <w:szCs w:val="40"/>
                                  </w:rPr>
                                  <w:t>Communication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703880" w:rsidRPr="000A42A2" w:rsidRDefault="00703880" w:rsidP="008176A2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00B050"/>
                                    <w:sz w:val="40"/>
                                    <w:szCs w:val="40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8</w:t>
                                </w:r>
                                <w:r w:rsidRPr="005C4A4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.1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- </w:t>
                                </w:r>
                                <w:r w:rsidRPr="005C4A4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تـكـنـولـوجـيـا الإعــلام والاتِّـصـال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00B050"/>
                                    <w:sz w:val="40"/>
                                    <w:szCs w:val="40"/>
                                    <w:lang w:val="fr-FR"/>
                                  </w:rPr>
                                  <w:t>TIC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703880" w:rsidRDefault="00703880" w:rsidP="00121BB9">
                                <w:pPr>
                                  <w:bidi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18"/>
                                    <w:szCs w:val="18"/>
                                    <w:rtl/>
                                  </w:rPr>
                                </w:pPr>
                              </w:p>
                              <w:p w:rsidR="00703880" w:rsidRDefault="00703880" w:rsidP="002D4044">
                                <w:pPr>
                                  <w:bidi/>
                                  <w:spacing w:line="360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2. </w:t>
                                </w:r>
                                <w:r w:rsidRPr="00C538DE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u w:val="single"/>
                                    <w:rtl/>
                                  </w:rPr>
                                  <w:t>مـجــالات الاســتــعــمـــال</w:t>
                                </w:r>
                              </w:p>
                              <w:p w:rsidR="00703880" w:rsidRDefault="00703880" w:rsidP="00A2225A">
                                <w:pPr>
                                  <w:bidi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18"/>
                                    <w:szCs w:val="18"/>
                                    <w:rtl/>
                                  </w:rPr>
                                </w:pPr>
                              </w:p>
                              <w:p w:rsidR="00703880" w:rsidRDefault="00703880" w:rsidP="00CF5182">
                                <w:pPr>
                                  <w:bidi/>
                                  <w:spacing w:line="360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3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.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u w:val="single"/>
                                    <w:rtl/>
                                  </w:rPr>
                                  <w:t>تـطـوُّر تــقــنــيــة الـمـعـلـومـات</w:t>
                                </w:r>
                              </w:p>
                              <w:p w:rsidR="00703880" w:rsidRDefault="00703880" w:rsidP="00A2225A">
                                <w:pPr>
                                  <w:bidi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18"/>
                                    <w:szCs w:val="18"/>
                                    <w:rtl/>
                                  </w:rPr>
                                </w:pPr>
                              </w:p>
                              <w:p w:rsidR="00703880" w:rsidRPr="00D73209" w:rsidRDefault="006B6511" w:rsidP="003945B8">
                                <w:pPr>
                                  <w:bidi/>
                                  <w:spacing w:line="360" w:lineRule="auto"/>
                                  <w:ind w:left="624" w:hanging="135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u w:val="single"/>
                                    <w:rtl/>
                                  </w:rPr>
                                  <w:t>واجــب مــنــزل</w:t>
                                </w:r>
                                <w:r w:rsidR="00703880" w:rsidRPr="00C538DE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u w:val="single"/>
                                    <w:rtl/>
                                  </w:rPr>
                                  <w:t>ـي</w:t>
                                </w:r>
                                <w:r w:rsidR="0070388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: </w:t>
                                </w:r>
                                <w:r w:rsidRPr="003945B8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auto"/>
                                    <w:sz w:val="40"/>
                                    <w:szCs w:val="40"/>
                                    <w:rtl/>
                                  </w:rPr>
                                  <w:t xml:space="preserve">أكــتــب </w:t>
                                </w:r>
                                <w:r w:rsidR="0070388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auto"/>
                                    <w:sz w:val="40"/>
                                    <w:szCs w:val="40"/>
                                    <w:rtl/>
                                  </w:rPr>
                                  <w:t>مـ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auto"/>
                                    <w:sz w:val="40"/>
                                    <w:szCs w:val="40"/>
                                    <w:rtl/>
                                  </w:rPr>
                                  <w:t>ـقــالا</w:t>
                                </w:r>
                                <w:r w:rsidR="0070388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auto"/>
                                    <w:sz w:val="40"/>
                                    <w:szCs w:val="40"/>
                                    <w:rtl/>
                                  </w:rPr>
                                  <w:t xml:space="preserve"> ع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auto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="0070388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auto"/>
                                    <w:sz w:val="40"/>
                                    <w:szCs w:val="40"/>
                                    <w:rtl/>
                                  </w:rPr>
                                  <w:t>ـلـ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auto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="0070388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auto"/>
                                    <w:sz w:val="40"/>
                                    <w:szCs w:val="40"/>
                                    <w:rtl/>
                                  </w:rPr>
                                  <w:t>م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auto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="0070388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auto"/>
                                    <w:sz w:val="40"/>
                                    <w:szCs w:val="40"/>
                                    <w:rtl/>
                                  </w:rPr>
                                  <w:t>ي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auto"/>
                                    <w:sz w:val="40"/>
                                    <w:szCs w:val="40"/>
                                    <w:rtl/>
                                  </w:rPr>
                                  <w:t>ـا</w:t>
                                </w:r>
                                <w:r w:rsidR="00703880" w:rsidRPr="00A2225A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auto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="0070388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auto"/>
                                    <w:sz w:val="40"/>
                                    <w:szCs w:val="40"/>
                                    <w:rtl/>
                                  </w:rPr>
                                  <w:t>يـشـرح</w:t>
                                </w:r>
                                <w:r w:rsidR="00703880" w:rsidRPr="00A2225A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auto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="0070388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auto"/>
                                    <w:sz w:val="40"/>
                                    <w:szCs w:val="40"/>
                                    <w:rtl/>
                                  </w:rPr>
                                  <w:t xml:space="preserve">الـمـفـهـوم  </w:t>
                                </w:r>
                                <w:r w:rsidR="00703880" w:rsidRPr="00A2225A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auto"/>
                                    <w:sz w:val="40"/>
                                    <w:szCs w:val="40"/>
                                    <w:lang w:val="fr-FR"/>
                                  </w:rPr>
                                  <w:t>TIC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auto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="0070388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auto"/>
                                    <w:sz w:val="40"/>
                                    <w:szCs w:val="40"/>
                                    <w:rtl/>
                                  </w:rPr>
                                  <w:t>ويُــبْ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auto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="0070388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auto"/>
                                    <w:sz w:val="40"/>
                                    <w:szCs w:val="40"/>
                                    <w:rtl/>
                                  </w:rPr>
                                  <w:t xml:space="preserve">ـرِزُ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auto"/>
                                    <w:sz w:val="40"/>
                                    <w:szCs w:val="40"/>
                                    <w:rtl/>
                                  </w:rPr>
                                  <w:t xml:space="preserve">إيـجــابــيــات وســلــبــيــات </w:t>
                                </w:r>
                                <w:r w:rsidRPr="00A2225A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auto"/>
                                    <w:sz w:val="40"/>
                                    <w:szCs w:val="40"/>
                                    <w:lang w:val="fr-FR"/>
                                  </w:rPr>
                                  <w:t>TIC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auto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1B5686E" id="_x0000_t98" coordsize="21600,21600" o:spt="98" adj="2700" path="m0@5qy@2@1l@0@1@0@2qy@7,,21600@2l21600@9qy@7@10l@1@10@1@11qy@2,21600,0@11xem0@5nfqy@2@6@1@5@3@4@2@5l@2@6em@1@5nfl@1@10em21600@2nfqy@7@1l@0@1em@0@2nfqy@8@3@7@2l@7@1e">
                    <v:formulas>
                      <v:f eqn="sum width 0 #0"/>
                      <v:f eqn="val #0"/>
                      <v:f eqn="prod @1 1 2"/>
                      <v:f eqn="prod @1 3 4"/>
                      <v:f eqn="prod @1 5 4"/>
                      <v:f eqn="prod @1 3 2"/>
                      <v:f eqn="prod @1 2 1"/>
                      <v:f eqn="sum width 0 @2"/>
                      <v:f eqn="sum width 0 @3"/>
                      <v:f eqn="sum height 0 @5"/>
                      <v:f eqn="sum height 0 @1"/>
                      <v:f eqn="sum height 0 @2"/>
                      <v:f eqn="val width"/>
                      <v:f eqn="prod width 1 2"/>
                      <v:f eqn="prod height 1 2"/>
                    </v:formulas>
                    <v:path o:extrusionok="f" limo="10800,10800" o:connecttype="custom" o:connectlocs="@13,@1;0,@14;@13,@10;@12,@14" o:connectangles="270,180,90,0" textboxrect="@1,@1,@7,@10"/>
                    <v:handles>
                      <v:h position="#0,topLeft" xrange="0,5400"/>
                    </v:handles>
                    <o:complex v:ext="view"/>
                  </v:shapetype>
                  <v:shape id="AutoShape 166" o:spid="_x0000_s1027" type="#_x0000_t98" style="position:absolute;left:0;text-align:left;margin-left:25.8pt;margin-top:7.6pt;width:481.25pt;height:624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" adj="1358" fillcolor="#e8fdfe" strokecolor="#4472c4 [3208]" strokeweight=".5pt">
                    <v:stroke joinstyle="miter"/>
                    <v:textbox>
                      <w:txbxContent>
                        <w:p w:rsidR="00703880" w:rsidRDefault="00703880" w:rsidP="007A2635">
                          <w:pPr>
                            <w:bidi/>
                            <w:jc w:val="center"/>
                            <w:rPr>
                              <w:b/>
                              <w:sz w:val="8"/>
                              <w:szCs w:val="8"/>
                              <w:rtl/>
                            </w:rPr>
                          </w:pPr>
                        </w:p>
                        <w:p w:rsidR="00703880" w:rsidRPr="00EC7175" w:rsidRDefault="00703880" w:rsidP="00121BB9">
                          <w:pPr>
                            <w:bidi/>
                            <w:jc w:val="center"/>
                            <w:rPr>
                              <w:b/>
                              <w:sz w:val="8"/>
                              <w:szCs w:val="8"/>
                            </w:rPr>
                          </w:pPr>
                        </w:p>
                        <w:p w:rsidR="00703880" w:rsidRPr="006A72F8" w:rsidRDefault="00703880" w:rsidP="007A2635">
                          <w:pPr>
                            <w:bidi/>
                            <w:jc w:val="both"/>
                            <w:rPr>
                              <w:bCs/>
                              <w:sz w:val="16"/>
                              <w:szCs w:val="16"/>
                            </w:rPr>
                          </w:pPr>
                        </w:p>
                        <w:p w:rsidR="00703880" w:rsidRPr="00EC7175" w:rsidRDefault="00703880" w:rsidP="00DB3158">
                          <w:pPr>
                            <w:bidi/>
                            <w:spacing w:line="360" w:lineRule="auto"/>
                            <w:ind w:left="347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مـخــطَّــط  الـدرس  ( الـعــنــاصــر )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  <w:t xml:space="preserve"> :</w:t>
                          </w:r>
                        </w:p>
                        <w:p w:rsidR="00703880" w:rsidRPr="00EC7175" w:rsidRDefault="00703880" w:rsidP="00121BB9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703880" w:rsidRPr="00EC7175" w:rsidRDefault="00703880" w:rsidP="005C4A44">
                          <w:pPr>
                            <w:bidi/>
                            <w:spacing w:line="360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1. </w:t>
                          </w:r>
                          <w:r w:rsidRPr="00C538DE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u w:val="single"/>
                              <w:rtl/>
                            </w:rPr>
                            <w:t xml:space="preserve">مـفـاهـيـم تـكـنـولـوجـيـا الإعــلام والاتِّـصـال  </w:t>
                          </w:r>
                          <w:r w:rsidRPr="00C538DE">
                            <w:rPr>
                              <w:rFonts w:asciiTheme="majorBidi" w:hAnsiTheme="majorBidi" w:cstheme="majorBidi"/>
                              <w:b/>
                              <w:iCs/>
                              <w:color w:val="FF0000"/>
                              <w:sz w:val="40"/>
                              <w:szCs w:val="40"/>
                              <w:u w:val="single"/>
                            </w:rPr>
                            <w:t>TIC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 :</w:t>
                          </w:r>
                        </w:p>
                        <w:p w:rsidR="00703880" w:rsidRPr="00062138" w:rsidRDefault="00703880" w:rsidP="008176A2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40"/>
                              <w:szCs w:val="40"/>
                              <w:lang w:val="fr-FR"/>
                            </w:rPr>
                          </w:pPr>
                          <w:r w:rsidRPr="00062138"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  <w:lang w:val="fr-FR"/>
                            </w:rPr>
                            <w:t>1.1 – الـب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  <w:lang w:val="fr-FR"/>
                            </w:rPr>
                            <w:t>ــ</w:t>
                          </w:r>
                          <w:r w:rsidRPr="00062138"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  <w:lang w:val="fr-FR"/>
                            </w:rPr>
                            <w:t>ـي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  <w:lang w:val="fr-FR"/>
                            </w:rPr>
                            <w:t>ـــ</w:t>
                          </w:r>
                          <w:r w:rsidRPr="00062138"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  <w:lang w:val="fr-FR"/>
                            </w:rPr>
                            <w:t>ــان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  <w:lang w:val="fr-FR"/>
                            </w:rPr>
                            <w:t>ــ</w:t>
                          </w:r>
                          <w:r w:rsidRPr="00062138"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  <w:lang w:val="fr-FR"/>
                            </w:rPr>
                            <w:t>ــات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  <w:lang w:val="fr-FR"/>
                            </w:rPr>
                            <w:t xml:space="preserve"> </w:t>
                          </w:r>
                          <w:r w:rsidRPr="00062138"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  <w:lang w:val="fr-FR"/>
                            </w:rPr>
                            <w:t xml:space="preserve">  </w:t>
                          </w:r>
                          <w:r w:rsidRPr="00062138">
                            <w:rPr>
                              <w:rFonts w:asciiTheme="majorBidi" w:hAnsiTheme="majorBidi" w:cstheme="majorBidi"/>
                              <w:b/>
                              <w:iCs/>
                              <w:color w:val="00B050"/>
                              <w:sz w:val="40"/>
                              <w:szCs w:val="40"/>
                              <w:lang w:val="fr-FR"/>
                            </w:rPr>
                            <w:t>Données</w:t>
                          </w:r>
                          <w:r w:rsidRPr="00062138"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  <w:lang w:val="fr-FR"/>
                            </w:rPr>
                            <w:t xml:space="preserve"> </w:t>
                          </w:r>
                        </w:p>
                        <w:p w:rsidR="00703880" w:rsidRDefault="00703880" w:rsidP="008176A2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2</w:t>
                          </w:r>
                          <w:r w:rsidRPr="005C4A4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.1 </w:t>
                          </w:r>
                          <w:r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–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الـمـعــلــومــات  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iCs/>
                              <w:color w:val="00B050"/>
                              <w:sz w:val="40"/>
                              <w:szCs w:val="40"/>
                              <w:lang w:val="fr-FR"/>
                            </w:rPr>
                            <w:t>Informations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p w:rsidR="00703880" w:rsidRDefault="00703880" w:rsidP="00CF5182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3</w:t>
                          </w:r>
                          <w:r w:rsidRPr="005C4A4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.1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- الـمـعــلـــومـــاتــيــة   </w:t>
                          </w:r>
                          <w:r w:rsidRPr="00062138">
                            <w:rPr>
                              <w:rFonts w:asciiTheme="majorBidi" w:hAnsiTheme="majorBidi" w:cstheme="majorBidi"/>
                              <w:b/>
                              <w:iCs/>
                              <w:color w:val="00B050"/>
                              <w:sz w:val="40"/>
                              <w:szCs w:val="40"/>
                              <w:lang w:val="fr-FR"/>
                            </w:rPr>
                            <w:t>Informatique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p w:rsidR="00703880" w:rsidRPr="005C4A44" w:rsidRDefault="00703880" w:rsidP="008176A2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4</w:t>
                          </w:r>
                          <w:r w:rsidRPr="005C4A4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.1 </w:t>
                          </w:r>
                          <w:r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–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الـتــقــــنــــيـــة   </w:t>
                          </w:r>
                          <w:r w:rsidRPr="00062138">
                            <w:rPr>
                              <w:rFonts w:asciiTheme="majorBidi" w:hAnsiTheme="majorBidi" w:cstheme="majorBidi"/>
                              <w:b/>
                              <w:iCs/>
                              <w:color w:val="00B050"/>
                              <w:sz w:val="40"/>
                              <w:szCs w:val="40"/>
                              <w:lang w:val="fr-FR"/>
                            </w:rPr>
                            <w:t>Technique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p w:rsidR="00703880" w:rsidRPr="005C4A44" w:rsidRDefault="00703880" w:rsidP="008176A2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5</w:t>
                          </w:r>
                          <w:r w:rsidRPr="005C4A4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.1 </w:t>
                          </w:r>
                          <w:r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–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الـ</w:t>
                          </w:r>
                          <w:r w:rsidRPr="005C4A4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تـكـنـولـوجـيـا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  </w:t>
                          </w:r>
                          <w:r w:rsidRPr="00062138">
                            <w:rPr>
                              <w:rFonts w:asciiTheme="majorBidi" w:hAnsiTheme="majorBidi" w:cstheme="majorBidi"/>
                              <w:b/>
                              <w:iCs/>
                              <w:color w:val="00B050"/>
                              <w:sz w:val="40"/>
                              <w:szCs w:val="40"/>
                              <w:lang w:val="fr-FR"/>
                            </w:rPr>
                            <w:t>Technologie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p w:rsidR="00703880" w:rsidRPr="005C4A44" w:rsidRDefault="00703880" w:rsidP="008176A2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6</w:t>
                          </w:r>
                          <w:r w:rsidRPr="005C4A4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.1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- </w:t>
                          </w:r>
                          <w:r w:rsidRPr="005C4A4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الإعـ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ــــــــــــــ</w:t>
                          </w:r>
                          <w:r w:rsidRPr="005C4A4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ـلام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 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iCs/>
                              <w:color w:val="00B050"/>
                              <w:sz w:val="40"/>
                              <w:szCs w:val="40"/>
                            </w:rPr>
                            <w:t>Information</w:t>
                          </w:r>
                          <w:r w:rsidRPr="005C4A4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p w:rsidR="00703880" w:rsidRDefault="00703880" w:rsidP="008176A2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7</w:t>
                          </w:r>
                          <w:r w:rsidRPr="005C4A4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.1 </w:t>
                          </w:r>
                          <w:r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–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Pr="005C4A4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الاتِّ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5C4A4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ـصـ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ــــــــــ</w:t>
                          </w:r>
                          <w:r w:rsidRPr="005C4A4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ال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 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iCs/>
                              <w:color w:val="00B050"/>
                              <w:sz w:val="40"/>
                              <w:szCs w:val="40"/>
                            </w:rPr>
                            <w:t>Communication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p w:rsidR="00703880" w:rsidRPr="000A42A2" w:rsidRDefault="00703880" w:rsidP="008176A2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b/>
                              <w:iCs/>
                              <w:color w:val="00B050"/>
                              <w:sz w:val="40"/>
                              <w:szCs w:val="40"/>
                              <w:lang w:val="fr-FR"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8</w:t>
                          </w:r>
                          <w:r w:rsidRPr="005C4A4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.1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- </w:t>
                          </w:r>
                          <w:r w:rsidRPr="005C4A4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تـكـنـولـوجـيـا الإعــلام والاتِّـصـال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iCs/>
                              <w:color w:val="00B050"/>
                              <w:sz w:val="40"/>
                              <w:szCs w:val="40"/>
                              <w:lang w:val="fr-FR"/>
                            </w:rPr>
                            <w:t>TIC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p w:rsidR="00703880" w:rsidRDefault="00703880" w:rsidP="00121BB9">
                          <w:pPr>
                            <w:bidi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18"/>
                              <w:szCs w:val="18"/>
                              <w:rtl/>
                            </w:rPr>
                          </w:pPr>
                        </w:p>
                        <w:p w:rsidR="00703880" w:rsidRDefault="00703880" w:rsidP="002D4044">
                          <w:pPr>
                            <w:bidi/>
                            <w:spacing w:line="360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2. </w:t>
                          </w:r>
                          <w:r w:rsidRPr="00C538DE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u w:val="single"/>
                              <w:rtl/>
                            </w:rPr>
                            <w:t>مـجــالات الاســتــعــمـــال</w:t>
                          </w:r>
                        </w:p>
                        <w:p w:rsidR="00703880" w:rsidRDefault="00703880" w:rsidP="00A2225A">
                          <w:pPr>
                            <w:bidi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18"/>
                              <w:szCs w:val="18"/>
                              <w:rtl/>
                            </w:rPr>
                          </w:pPr>
                        </w:p>
                        <w:p w:rsidR="00703880" w:rsidRDefault="00703880" w:rsidP="00CF5182">
                          <w:pPr>
                            <w:bidi/>
                            <w:spacing w:line="360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3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.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u w:val="single"/>
                              <w:rtl/>
                            </w:rPr>
                            <w:t>تـطـوُّر تــقــنــيــة الـمـعـلـومـات</w:t>
                          </w:r>
                        </w:p>
                        <w:p w:rsidR="00703880" w:rsidRDefault="00703880" w:rsidP="00A2225A">
                          <w:pPr>
                            <w:bidi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18"/>
                              <w:szCs w:val="18"/>
                              <w:rtl/>
                            </w:rPr>
                          </w:pPr>
                        </w:p>
                        <w:p w:rsidR="00703880" w:rsidRPr="00D73209" w:rsidRDefault="006B6511" w:rsidP="003945B8">
                          <w:pPr>
                            <w:bidi/>
                            <w:spacing w:line="360" w:lineRule="auto"/>
                            <w:ind w:left="624" w:hanging="135"/>
                            <w:jc w:val="both"/>
                            <w:rPr>
                              <w:rFonts w:asciiTheme="majorBidi" w:hAnsiTheme="majorBidi" w:cstheme="majorBidi"/>
                              <w:bCs/>
                              <w:iCs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u w:val="single"/>
                              <w:rtl/>
                            </w:rPr>
                            <w:t>واجــب مــنــزل</w:t>
                          </w:r>
                          <w:r w:rsidR="00703880" w:rsidRPr="00C538DE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u w:val="single"/>
                              <w:rtl/>
                            </w:rPr>
                            <w:t>ـي</w:t>
                          </w:r>
                          <w:r w:rsidR="0070388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: </w:t>
                          </w:r>
                          <w:r w:rsidRPr="003945B8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auto"/>
                              <w:sz w:val="40"/>
                              <w:szCs w:val="40"/>
                              <w:rtl/>
                            </w:rPr>
                            <w:t xml:space="preserve">أكــتــب </w:t>
                          </w:r>
                          <w:r w:rsidR="0070388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auto"/>
                              <w:sz w:val="40"/>
                              <w:szCs w:val="40"/>
                              <w:rtl/>
                            </w:rPr>
                            <w:t>مـ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auto"/>
                              <w:sz w:val="40"/>
                              <w:szCs w:val="40"/>
                              <w:rtl/>
                            </w:rPr>
                            <w:t>ـقــالا</w:t>
                          </w:r>
                          <w:r w:rsidR="0070388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auto"/>
                              <w:sz w:val="40"/>
                              <w:szCs w:val="40"/>
                              <w:rtl/>
                            </w:rPr>
                            <w:t xml:space="preserve"> ع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auto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="0070388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auto"/>
                              <w:sz w:val="40"/>
                              <w:szCs w:val="40"/>
                              <w:rtl/>
                            </w:rPr>
                            <w:t>ـلـ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auto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="0070388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auto"/>
                              <w:sz w:val="40"/>
                              <w:szCs w:val="40"/>
                              <w:rtl/>
                            </w:rPr>
                            <w:t>م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auto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="0070388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auto"/>
                              <w:sz w:val="40"/>
                              <w:szCs w:val="40"/>
                              <w:rtl/>
                            </w:rPr>
                            <w:t>ي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auto"/>
                              <w:sz w:val="40"/>
                              <w:szCs w:val="40"/>
                              <w:rtl/>
                            </w:rPr>
                            <w:t>ـا</w:t>
                          </w:r>
                          <w:r w:rsidR="00703880" w:rsidRPr="00A2225A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auto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="0070388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auto"/>
                              <w:sz w:val="40"/>
                              <w:szCs w:val="40"/>
                              <w:rtl/>
                            </w:rPr>
                            <w:t>يـشـرح</w:t>
                          </w:r>
                          <w:r w:rsidR="00703880" w:rsidRPr="00A2225A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auto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="0070388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auto"/>
                              <w:sz w:val="40"/>
                              <w:szCs w:val="40"/>
                              <w:rtl/>
                            </w:rPr>
                            <w:t xml:space="preserve">الـمـفـهـوم  </w:t>
                          </w:r>
                          <w:r w:rsidR="00703880" w:rsidRPr="00A2225A">
                            <w:rPr>
                              <w:rFonts w:asciiTheme="majorBidi" w:hAnsiTheme="majorBidi" w:cstheme="majorBidi"/>
                              <w:b/>
                              <w:iCs/>
                              <w:color w:val="auto"/>
                              <w:sz w:val="40"/>
                              <w:szCs w:val="40"/>
                              <w:lang w:val="fr-FR"/>
                            </w:rPr>
                            <w:t>TIC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auto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="0070388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auto"/>
                              <w:sz w:val="40"/>
                              <w:szCs w:val="40"/>
                              <w:rtl/>
                            </w:rPr>
                            <w:t>ويُــبْ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auto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="0070388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auto"/>
                              <w:sz w:val="40"/>
                              <w:szCs w:val="40"/>
                              <w:rtl/>
                            </w:rPr>
                            <w:t xml:space="preserve">ـرِزُ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auto"/>
                              <w:sz w:val="40"/>
                              <w:szCs w:val="40"/>
                              <w:rtl/>
                            </w:rPr>
                            <w:t xml:space="preserve">إيـجــابــيــات وســلــبــيــات </w:t>
                          </w:r>
                          <w:r w:rsidRPr="00A2225A">
                            <w:rPr>
                              <w:rFonts w:asciiTheme="majorBidi" w:hAnsiTheme="majorBidi" w:cstheme="majorBidi"/>
                              <w:b/>
                              <w:iCs/>
                              <w:color w:val="auto"/>
                              <w:sz w:val="40"/>
                              <w:szCs w:val="40"/>
                              <w:lang w:val="fr-FR"/>
                            </w:rPr>
                            <w:t>TIC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auto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7A2635" w:rsidRDefault="007A2635" w:rsidP="007A2635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7A2635" w:rsidRDefault="007A2635" w:rsidP="007A2635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121BB9" w:rsidRDefault="00121BB9" w:rsidP="007A2635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7A2635" w:rsidRDefault="007A2635" w:rsidP="007A2635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7A2635" w:rsidRDefault="007A2635" w:rsidP="007A2635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7A2635" w:rsidRPr="00230DD4" w:rsidRDefault="007A2635" w:rsidP="007A2635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</w:rPr>
          </w:pPr>
        </w:p>
        <w:p w:rsidR="00C86D78" w:rsidRDefault="00C86D78" w:rsidP="007A2635">
          <w:pPr>
            <w:widowControl/>
            <w:suppressAutoHyphens w:val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br w:type="page"/>
          </w:r>
        </w:p>
        <w:p w:rsidR="005671CD" w:rsidRPr="00BA2CCC" w:rsidRDefault="005671CD" w:rsidP="005671CD">
          <w:pPr>
            <w:widowControl/>
            <w:suppressAutoHyphens w:val="0"/>
            <w:jc w:val="right"/>
            <w:rPr>
              <w:sz w:val="12"/>
              <w:szCs w:val="12"/>
              <w:rtl/>
            </w:rPr>
          </w:pPr>
        </w:p>
        <w:p w:rsidR="00837A22" w:rsidRDefault="00837A22" w:rsidP="00837A22">
          <w:pPr>
            <w:pStyle w:val="Style16"/>
            <w:rPr>
              <w:b/>
              <w:bCs/>
              <w:color w:val="FF0000"/>
              <w:sz w:val="36"/>
              <w:szCs w:val="36"/>
              <w:rtl/>
            </w:rPr>
          </w:pPr>
          <w:r>
            <w:rPr>
              <w:rFonts w:hint="cs"/>
              <w:b/>
              <w:bCs/>
              <w:color w:val="FF0000"/>
              <w:sz w:val="36"/>
              <w:szCs w:val="36"/>
              <w:rtl/>
            </w:rPr>
            <w:t xml:space="preserve">الــمــجـــــال </w:t>
          </w:r>
          <w:r w:rsidRPr="00932F6B">
            <w:rPr>
              <w:rFonts w:hint="cs"/>
              <w:b/>
              <w:bCs/>
              <w:color w:val="FF0000"/>
              <w:sz w:val="36"/>
              <w:szCs w:val="36"/>
              <w:rtl/>
            </w:rPr>
            <w:t xml:space="preserve">الــتَــــعَـــــلُـــــــمِـــي </w:t>
          </w:r>
          <w:r>
            <w:rPr>
              <w:rFonts w:hint="cs"/>
              <w:b/>
              <w:bCs/>
              <w:color w:val="FF0000"/>
              <w:sz w:val="36"/>
              <w:szCs w:val="36"/>
              <w:rtl/>
            </w:rPr>
            <w:t>: بـــيـــئــة الــتــعـــــامـــل مـع الــحـــاســـوب</w:t>
          </w:r>
        </w:p>
        <w:p w:rsidR="00837A22" w:rsidRDefault="00837A22" w:rsidP="00837A22">
          <w:pPr>
            <w:pStyle w:val="Style16"/>
            <w:rPr>
              <w:b/>
              <w:bCs/>
              <w:color w:val="FF0000"/>
              <w:sz w:val="30"/>
              <w:szCs w:val="30"/>
              <w:rtl/>
            </w:rPr>
          </w:pPr>
          <w:r>
            <w:rPr>
              <w:rFonts w:hint="cs"/>
              <w:b/>
              <w:bCs/>
              <w:color w:val="00B050"/>
              <w:sz w:val="36"/>
              <w:szCs w:val="36"/>
              <w:rtl/>
            </w:rPr>
            <w:t>الــوحـــــدة الــتـــعـــلـــيــــمـــيـــة :</w:t>
          </w:r>
          <w:r>
            <w:rPr>
              <w:rFonts w:hint="cs"/>
              <w:b/>
              <w:bCs/>
              <w:color w:val="FF0000"/>
              <w:sz w:val="40"/>
              <w:szCs w:val="40"/>
              <w:rtl/>
            </w:rPr>
            <w:t xml:space="preserve"> </w:t>
          </w:r>
          <w:r>
            <w:rPr>
              <w:rFonts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.........................................................................................................................</w:t>
          </w:r>
          <w:r>
            <w:rPr>
              <w:rFonts w:hint="cs"/>
              <w:b/>
              <w:bCs/>
              <w:color w:val="FF0000"/>
              <w:sz w:val="30"/>
              <w:szCs w:val="30"/>
              <w:rtl/>
              <w:lang w:bidi="ar-DZ"/>
            </w:rPr>
            <w:t xml:space="preserve"> </w:t>
          </w:r>
        </w:p>
        <w:p w:rsidR="005671CD" w:rsidRDefault="005671CD" w:rsidP="005671CD">
          <w:pPr>
            <w:widowControl/>
            <w:suppressAutoHyphens w:val="0"/>
            <w:jc w:val="right"/>
            <w:rPr>
              <w:sz w:val="12"/>
              <w:szCs w:val="12"/>
            </w:rPr>
          </w:pPr>
        </w:p>
        <w:p w:rsidR="005671CD" w:rsidRPr="00BA2CCC" w:rsidRDefault="005671CD" w:rsidP="005671CD">
          <w:pPr>
            <w:widowControl/>
            <w:suppressAutoHyphens w:val="0"/>
            <w:jc w:val="right"/>
            <w:rPr>
              <w:sz w:val="12"/>
              <w:szCs w:val="12"/>
              <w:rtl/>
            </w:rPr>
          </w:pPr>
        </w:p>
        <w:p w:rsidR="000C2FFE" w:rsidRDefault="00164A78" w:rsidP="00164A78">
          <w:pPr>
            <w:pStyle w:val="Style16"/>
            <w:rPr>
              <w:b/>
              <w:bCs/>
              <w:color w:val="FF0000"/>
              <w:sz w:val="30"/>
              <w:szCs w:val="30"/>
              <w:rtl/>
            </w:rPr>
          </w:pPr>
          <w:r w:rsidRPr="00164A78">
            <w:rPr>
              <w:b/>
              <w:bCs/>
              <w:color w:val="FF0000"/>
              <w:sz w:val="30"/>
              <w:szCs w:val="30"/>
              <w:rtl/>
            </w:rPr>
            <w:t>الإشـكـالـيـة</w:t>
          </w:r>
          <w:r w:rsidR="00564FD0" w:rsidRPr="00F41DA1">
            <w:rPr>
              <w:b/>
              <w:bCs/>
              <w:color w:val="FF0000"/>
              <w:sz w:val="30"/>
              <w:szCs w:val="30"/>
              <w:rtl/>
            </w:rPr>
            <w:t xml:space="preserve"> :</w:t>
          </w:r>
          <w:r w:rsidR="00564FD0" w:rsidRPr="00F41DA1">
            <w:rPr>
              <w:rFonts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</w:p>
        <w:p w:rsidR="00564FD0" w:rsidRDefault="00164A78" w:rsidP="00862843">
          <w:pPr>
            <w:pStyle w:val="Style16"/>
            <w:rPr>
              <w:b/>
              <w:bCs/>
              <w:sz w:val="30"/>
              <w:szCs w:val="30"/>
              <w:rtl/>
            </w:rPr>
          </w:pPr>
          <w:r w:rsidRPr="00164A78">
            <w:rPr>
              <w:b/>
              <w:bCs/>
              <w:sz w:val="30"/>
              <w:szCs w:val="30"/>
              <w:rtl/>
            </w:rPr>
            <w:t>يَـتـمَـيِّـزُ هـذا الـعـصـر بـبـروز الـوسـائـل والـتــقــنــيــات الـرقــمــيــة الَّـتي تـغـ</w:t>
          </w:r>
          <w:r w:rsidR="00156878">
            <w:rPr>
              <w:rFonts w:hint="cs"/>
              <w:b/>
              <w:bCs/>
              <w:sz w:val="30"/>
              <w:szCs w:val="30"/>
              <w:rtl/>
            </w:rPr>
            <w:t>ـ</w:t>
          </w:r>
          <w:r w:rsidRPr="00164A78">
            <w:rPr>
              <w:b/>
              <w:bCs/>
              <w:sz w:val="30"/>
              <w:szCs w:val="30"/>
              <w:rtl/>
            </w:rPr>
            <w:t>زو جـمـيـع الـ</w:t>
          </w:r>
          <w:r w:rsidR="00844149">
            <w:rPr>
              <w:b/>
              <w:bCs/>
              <w:sz w:val="30"/>
              <w:szCs w:val="30"/>
              <w:rtl/>
            </w:rPr>
            <w:t>مـجـالات لاسِـيَّـمَـا عـنـد ال</w:t>
          </w:r>
          <w:r w:rsidR="00844149">
            <w:rPr>
              <w:rFonts w:hint="cs"/>
              <w:b/>
              <w:bCs/>
              <w:sz w:val="30"/>
              <w:szCs w:val="30"/>
              <w:rtl/>
            </w:rPr>
            <w:t>ـ</w:t>
          </w:r>
          <w:r w:rsidR="00844149">
            <w:rPr>
              <w:b/>
              <w:bCs/>
              <w:sz w:val="30"/>
              <w:szCs w:val="30"/>
              <w:rtl/>
            </w:rPr>
            <w:t>ت</w:t>
          </w:r>
          <w:r w:rsidR="00BC28A4">
            <w:rPr>
              <w:rFonts w:hint="cs"/>
              <w:b/>
              <w:bCs/>
              <w:sz w:val="30"/>
              <w:szCs w:val="30"/>
              <w:rtl/>
            </w:rPr>
            <w:t>ـ</w:t>
          </w:r>
          <w:r w:rsidR="00844149">
            <w:rPr>
              <w:rFonts w:hint="cs"/>
              <w:b/>
              <w:bCs/>
              <w:sz w:val="30"/>
              <w:szCs w:val="30"/>
              <w:rtl/>
            </w:rPr>
            <w:t>وا</w:t>
          </w:r>
          <w:r w:rsidR="00844149">
            <w:rPr>
              <w:b/>
              <w:bCs/>
              <w:sz w:val="30"/>
              <w:szCs w:val="30"/>
              <w:rtl/>
            </w:rPr>
            <w:t>صـ</w:t>
          </w:r>
          <w:r w:rsidRPr="00164A78">
            <w:rPr>
              <w:b/>
              <w:bCs/>
              <w:sz w:val="30"/>
              <w:szCs w:val="30"/>
              <w:rtl/>
            </w:rPr>
            <w:t>ل وتـبـادل الـمـ</w:t>
          </w:r>
          <w:r w:rsidR="00844149">
            <w:rPr>
              <w:rFonts w:hint="cs"/>
              <w:b/>
              <w:bCs/>
              <w:sz w:val="30"/>
              <w:szCs w:val="30"/>
              <w:rtl/>
            </w:rPr>
            <w:t>لـف</w:t>
          </w:r>
          <w:r w:rsidRPr="00164A78">
            <w:rPr>
              <w:b/>
              <w:bCs/>
              <w:sz w:val="30"/>
              <w:szCs w:val="30"/>
              <w:rtl/>
            </w:rPr>
            <w:t>ـات</w:t>
          </w:r>
          <w:r w:rsidR="004C248E">
            <w:rPr>
              <w:rFonts w:hint="cs"/>
              <w:b/>
              <w:bCs/>
              <w:sz w:val="30"/>
              <w:szCs w:val="30"/>
              <w:rtl/>
            </w:rPr>
            <w:t xml:space="preserve"> ( ص</w:t>
          </w:r>
          <w:r w:rsidR="00337BDB">
            <w:rPr>
              <w:rFonts w:hint="cs"/>
              <w:b/>
              <w:bCs/>
              <w:sz w:val="30"/>
              <w:szCs w:val="30"/>
              <w:rtl/>
            </w:rPr>
            <w:t>ـ</w:t>
          </w:r>
          <w:r w:rsidR="004C248E">
            <w:rPr>
              <w:rFonts w:hint="cs"/>
              <w:b/>
              <w:bCs/>
              <w:sz w:val="30"/>
              <w:szCs w:val="30"/>
              <w:rtl/>
            </w:rPr>
            <w:t>ور، ف</w:t>
          </w:r>
          <w:r w:rsidR="00337BDB">
            <w:rPr>
              <w:rFonts w:hint="cs"/>
              <w:b/>
              <w:bCs/>
              <w:sz w:val="30"/>
              <w:szCs w:val="30"/>
              <w:rtl/>
            </w:rPr>
            <w:t>ــ</w:t>
          </w:r>
          <w:r w:rsidR="004C248E">
            <w:rPr>
              <w:rFonts w:hint="cs"/>
              <w:b/>
              <w:bCs/>
              <w:sz w:val="30"/>
              <w:szCs w:val="30"/>
              <w:rtl/>
            </w:rPr>
            <w:t>ي</w:t>
          </w:r>
          <w:r w:rsidR="00337BDB">
            <w:rPr>
              <w:rFonts w:hint="cs"/>
              <w:b/>
              <w:bCs/>
              <w:sz w:val="30"/>
              <w:szCs w:val="30"/>
              <w:rtl/>
            </w:rPr>
            <w:t>ــ</w:t>
          </w:r>
          <w:r w:rsidR="004C248E">
            <w:rPr>
              <w:rFonts w:hint="cs"/>
              <w:b/>
              <w:bCs/>
              <w:sz w:val="30"/>
              <w:szCs w:val="30"/>
              <w:rtl/>
            </w:rPr>
            <w:t>دي</w:t>
          </w:r>
          <w:r w:rsidR="00337BDB">
            <w:rPr>
              <w:rFonts w:hint="cs"/>
              <w:b/>
              <w:bCs/>
              <w:sz w:val="30"/>
              <w:szCs w:val="30"/>
              <w:rtl/>
            </w:rPr>
            <w:t>ـــ</w:t>
          </w:r>
          <w:r w:rsidR="004C248E">
            <w:rPr>
              <w:rFonts w:hint="cs"/>
              <w:b/>
              <w:bCs/>
              <w:sz w:val="30"/>
              <w:szCs w:val="30"/>
              <w:rtl/>
            </w:rPr>
            <w:t>وه</w:t>
          </w:r>
          <w:r w:rsidR="00337BDB">
            <w:rPr>
              <w:rFonts w:hint="cs"/>
              <w:b/>
              <w:bCs/>
              <w:sz w:val="30"/>
              <w:szCs w:val="30"/>
              <w:rtl/>
            </w:rPr>
            <w:t>ـــ</w:t>
          </w:r>
          <w:r w:rsidR="004C248E">
            <w:rPr>
              <w:rFonts w:hint="cs"/>
              <w:b/>
              <w:bCs/>
              <w:sz w:val="30"/>
              <w:szCs w:val="30"/>
              <w:rtl/>
            </w:rPr>
            <w:t>ات ...)</w:t>
          </w:r>
          <w:r w:rsidR="00337BDB">
            <w:rPr>
              <w:rFonts w:hint="cs"/>
              <w:b/>
              <w:bCs/>
              <w:sz w:val="30"/>
              <w:szCs w:val="30"/>
              <w:rtl/>
            </w:rPr>
            <w:t xml:space="preserve"> </w:t>
          </w:r>
          <w:r w:rsidR="00862843">
            <w:rPr>
              <w:rFonts w:hint="cs"/>
              <w:b/>
              <w:bCs/>
              <w:sz w:val="30"/>
              <w:szCs w:val="30"/>
              <w:rtl/>
            </w:rPr>
            <w:t>،</w:t>
          </w:r>
          <w:r w:rsidRPr="00164A78">
            <w:rPr>
              <w:b/>
              <w:bCs/>
              <w:sz w:val="30"/>
              <w:szCs w:val="30"/>
              <w:rtl/>
            </w:rPr>
            <w:t xml:space="preserve"> فـمـا هـي أشـه</w:t>
          </w:r>
          <w:r w:rsidR="00A60D93">
            <w:rPr>
              <w:rFonts w:hint="cs"/>
              <w:b/>
              <w:bCs/>
              <w:sz w:val="30"/>
              <w:szCs w:val="30"/>
              <w:rtl/>
              <w:lang w:bidi="ar-DZ"/>
            </w:rPr>
            <w:t>ـ</w:t>
          </w:r>
          <w:r w:rsidR="004C248E">
            <w:rPr>
              <w:b/>
              <w:bCs/>
              <w:sz w:val="30"/>
              <w:szCs w:val="30"/>
              <w:rtl/>
            </w:rPr>
            <w:t>ـر تـلـك الـوس</w:t>
          </w:r>
          <w:r w:rsidR="00A60D93">
            <w:rPr>
              <w:rFonts w:hint="cs"/>
              <w:b/>
              <w:bCs/>
              <w:sz w:val="30"/>
              <w:szCs w:val="30"/>
              <w:rtl/>
            </w:rPr>
            <w:t>ـ</w:t>
          </w:r>
          <w:r w:rsidRPr="00164A78">
            <w:rPr>
              <w:b/>
              <w:bCs/>
              <w:sz w:val="30"/>
              <w:szCs w:val="30"/>
              <w:rtl/>
            </w:rPr>
            <w:t>ائ</w:t>
          </w:r>
          <w:r w:rsidR="00A60D93">
            <w:rPr>
              <w:rFonts w:hint="cs"/>
              <w:b/>
              <w:bCs/>
              <w:sz w:val="30"/>
              <w:szCs w:val="30"/>
              <w:rtl/>
            </w:rPr>
            <w:t>ـ</w:t>
          </w:r>
          <w:r w:rsidRPr="00164A78">
            <w:rPr>
              <w:b/>
              <w:bCs/>
              <w:sz w:val="30"/>
              <w:szCs w:val="30"/>
              <w:rtl/>
            </w:rPr>
            <w:t>ـل والـتـقـ</w:t>
          </w:r>
          <w:r w:rsidR="00A60D93">
            <w:rPr>
              <w:rFonts w:hint="cs"/>
              <w:b/>
              <w:bCs/>
              <w:sz w:val="30"/>
              <w:szCs w:val="30"/>
              <w:rtl/>
            </w:rPr>
            <w:t>ـ</w:t>
          </w:r>
          <w:r w:rsidRPr="00164A78">
            <w:rPr>
              <w:b/>
              <w:bCs/>
              <w:sz w:val="30"/>
              <w:szCs w:val="30"/>
              <w:rtl/>
            </w:rPr>
            <w:t>نـ</w:t>
          </w:r>
          <w:r w:rsidR="00A60D93">
            <w:rPr>
              <w:rFonts w:hint="cs"/>
              <w:b/>
              <w:bCs/>
              <w:sz w:val="30"/>
              <w:szCs w:val="30"/>
              <w:rtl/>
            </w:rPr>
            <w:t>ـ</w:t>
          </w:r>
          <w:r w:rsidRPr="00164A78">
            <w:rPr>
              <w:b/>
              <w:bCs/>
              <w:sz w:val="30"/>
              <w:szCs w:val="30"/>
              <w:rtl/>
            </w:rPr>
            <w:t>ي</w:t>
          </w:r>
          <w:r w:rsidR="00A60D93">
            <w:rPr>
              <w:rFonts w:hint="cs"/>
              <w:b/>
              <w:bCs/>
              <w:sz w:val="30"/>
              <w:szCs w:val="30"/>
              <w:rtl/>
            </w:rPr>
            <w:t>ـ</w:t>
          </w:r>
          <w:r w:rsidRPr="00164A78">
            <w:rPr>
              <w:b/>
              <w:bCs/>
              <w:sz w:val="30"/>
              <w:szCs w:val="30"/>
              <w:rtl/>
            </w:rPr>
            <w:t>ـات ؟</w:t>
          </w:r>
        </w:p>
        <w:p w:rsidR="00EF3E60" w:rsidRDefault="00EF3E60" w:rsidP="00EF3E60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="Times New Roman"/>
              <w:b/>
              <w:bCs/>
              <w:color w:val="FF0000"/>
              <w:sz w:val="16"/>
              <w:szCs w:val="16"/>
            </w:rPr>
          </w:pPr>
        </w:p>
        <w:p w:rsidR="008B69A4" w:rsidRDefault="008B69A4" w:rsidP="008B69A4">
          <w:pPr>
            <w:pStyle w:val="Style16"/>
            <w:spacing w:line="276" w:lineRule="auto"/>
            <w:rPr>
              <w:b/>
              <w:bCs/>
              <w:color w:val="FF0000"/>
              <w:sz w:val="30"/>
              <w:szCs w:val="30"/>
              <w:rtl/>
            </w:rPr>
          </w:pPr>
          <w:r w:rsidRPr="00ED1E97">
            <w:rPr>
              <w:rFonts w:cstheme="majorBidi" w:hint="cs"/>
              <w:b/>
              <w:bCs/>
              <w:color w:val="FF0000"/>
              <w:rtl/>
            </w:rPr>
            <w:t>الإجــابــة</w:t>
          </w:r>
          <w:r w:rsidRPr="00ED1E97">
            <w:rPr>
              <w:rFonts w:cstheme="majorBidi"/>
              <w:b/>
              <w:bCs/>
              <w:color w:val="FF0000"/>
            </w:rPr>
            <w:t xml:space="preserve"> </w:t>
          </w:r>
          <w:r w:rsidRPr="00141188">
            <w:rPr>
              <w:b/>
              <w:bCs/>
              <w:color w:val="FF0000"/>
              <w:sz w:val="30"/>
              <w:szCs w:val="30"/>
              <w:rtl/>
            </w:rPr>
            <w:t>:</w:t>
          </w:r>
          <w:r w:rsidRPr="00141188">
            <w:rPr>
              <w:rFonts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</w:p>
        <w:p w:rsidR="008B69A4" w:rsidRDefault="008B69A4" w:rsidP="008B69A4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="Times New Roman"/>
              <w:b/>
              <w:bCs/>
              <w:color w:val="FF0000"/>
              <w:sz w:val="16"/>
              <w:szCs w:val="16"/>
            </w:rPr>
          </w:pPr>
        </w:p>
        <w:p w:rsidR="008B69A4" w:rsidRPr="00ED1E97" w:rsidRDefault="008B69A4" w:rsidP="008B69A4">
          <w:pPr>
            <w:pStyle w:val="Style16"/>
            <w:numPr>
              <w:ilvl w:val="0"/>
              <w:numId w:val="45"/>
            </w:numPr>
            <w:ind w:left="1077"/>
            <w:rPr>
              <w:b/>
              <w:bCs/>
              <w:rtl/>
              <w:lang w:bidi="ar-DZ"/>
            </w:rPr>
          </w:pPr>
          <w:r>
            <w:rPr>
              <w:b/>
              <w:bCs/>
              <w:rtl/>
              <w:lang w:bidi="ar-DZ"/>
            </w:rPr>
            <w:t>أشـ</w:t>
          </w:r>
          <w:r>
            <w:rPr>
              <w:rFonts w:hint="cs"/>
              <w:b/>
              <w:bCs/>
              <w:rtl/>
              <w:lang w:bidi="ar-DZ"/>
            </w:rPr>
            <w:t>ـ</w:t>
          </w:r>
          <w:r>
            <w:rPr>
              <w:b/>
              <w:bCs/>
              <w:rtl/>
              <w:lang w:bidi="ar-DZ"/>
            </w:rPr>
            <w:t>هـ</w:t>
          </w:r>
          <w:r>
            <w:rPr>
              <w:rFonts w:hint="cs"/>
              <w:b/>
              <w:bCs/>
              <w:rtl/>
              <w:lang w:bidi="ar-DZ"/>
            </w:rPr>
            <w:t>ـ</w:t>
          </w:r>
          <w:r>
            <w:rPr>
              <w:b/>
              <w:bCs/>
              <w:rtl/>
              <w:lang w:bidi="ar-DZ"/>
            </w:rPr>
            <w:t>ر الـوس</w:t>
          </w:r>
          <w:r>
            <w:rPr>
              <w:rFonts w:hint="cs"/>
              <w:b/>
              <w:bCs/>
              <w:rtl/>
              <w:lang w:bidi="ar-DZ"/>
            </w:rPr>
            <w:t>ـ</w:t>
          </w:r>
          <w:r w:rsidRPr="00ED1E97">
            <w:rPr>
              <w:rFonts w:hint="cs"/>
              <w:b/>
              <w:bCs/>
              <w:rtl/>
              <w:lang w:bidi="ar-DZ"/>
            </w:rPr>
            <w:t>ـ</w:t>
          </w:r>
          <w:r w:rsidRPr="00ED1E97">
            <w:rPr>
              <w:b/>
              <w:bCs/>
              <w:rtl/>
              <w:lang w:bidi="ar-DZ"/>
            </w:rPr>
            <w:t>ائ</w:t>
          </w:r>
          <w:r>
            <w:rPr>
              <w:rFonts w:hint="cs"/>
              <w:b/>
              <w:bCs/>
              <w:rtl/>
              <w:lang w:bidi="ar-DZ"/>
            </w:rPr>
            <w:t>ـ</w:t>
          </w:r>
          <w:r w:rsidRPr="00ED1E97">
            <w:rPr>
              <w:rFonts w:hint="cs"/>
              <w:b/>
              <w:bCs/>
              <w:rtl/>
              <w:lang w:bidi="ar-DZ"/>
            </w:rPr>
            <w:t>ـ</w:t>
          </w:r>
          <w:r w:rsidRPr="00ED1E97">
            <w:rPr>
              <w:b/>
              <w:bCs/>
              <w:rtl/>
              <w:lang w:bidi="ar-DZ"/>
            </w:rPr>
            <w:t>ل</w:t>
          </w:r>
          <w:r w:rsidRPr="00ED1E97">
            <w:rPr>
              <w:rFonts w:hint="cs"/>
              <w:b/>
              <w:bCs/>
              <w:rtl/>
              <w:lang w:bidi="ar-DZ"/>
            </w:rPr>
            <w:t xml:space="preserve"> الـرقــمـيـة</w:t>
          </w:r>
          <w:r w:rsidRPr="00ED1E97">
            <w:rPr>
              <w:b/>
              <w:bCs/>
              <w:rtl/>
              <w:lang w:bidi="ar-DZ"/>
            </w:rPr>
            <w:t xml:space="preserve"> :</w:t>
          </w:r>
          <w:r w:rsidRPr="00ED1E97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</w:t>
          </w:r>
          <w:r w:rsidRPr="00ED1E97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</w:t>
          </w:r>
          <w:r w:rsidRPr="00ED1E97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</w:t>
          </w:r>
          <w:r w:rsidRPr="00ED1E97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</w:t>
          </w:r>
          <w:r w:rsidRPr="00ED1E97">
            <w:rPr>
              <w:rFonts w:eastAsiaTheme="minorHAnsi" w:cstheme="majorBidi" w:hint="cs"/>
              <w:b/>
              <w:bCs/>
              <w:sz w:val="24"/>
              <w:szCs w:val="24"/>
              <w:rtl/>
              <w:lang w:eastAsia="en-US"/>
            </w:rPr>
            <w:t xml:space="preserve"> </w:t>
          </w:r>
          <w:r w:rsidRPr="00ED1E97">
            <w:rPr>
              <w:rFonts w:hint="cs"/>
              <w:b/>
              <w:bCs/>
              <w:rtl/>
              <w:lang w:bidi="ar-DZ"/>
            </w:rPr>
            <w:t xml:space="preserve"> </w:t>
          </w:r>
          <w:r w:rsidRPr="0092768A">
            <w:rPr>
              <w:rtl/>
              <w:lang w:bidi="ar-DZ"/>
            </w:rPr>
            <w:t>...</w:t>
          </w:r>
        </w:p>
        <w:p w:rsidR="008B69A4" w:rsidRPr="00ED1E97" w:rsidRDefault="008B69A4" w:rsidP="008B69A4">
          <w:pPr>
            <w:pStyle w:val="Style16"/>
            <w:numPr>
              <w:ilvl w:val="0"/>
              <w:numId w:val="45"/>
            </w:numPr>
            <w:ind w:left="1077"/>
            <w:rPr>
              <w:b/>
              <w:bCs/>
              <w:rtl/>
              <w:lang w:bidi="ar-DZ"/>
            </w:rPr>
          </w:pPr>
          <w:r w:rsidRPr="00ED1E97">
            <w:rPr>
              <w:b/>
              <w:bCs/>
              <w:rtl/>
              <w:lang w:bidi="ar-DZ"/>
            </w:rPr>
            <w:t>أبــرز الـتـق</w:t>
          </w:r>
          <w:r w:rsidRPr="00ED1E97">
            <w:rPr>
              <w:rFonts w:hint="cs"/>
              <w:b/>
              <w:bCs/>
              <w:rtl/>
              <w:lang w:bidi="ar-DZ"/>
            </w:rPr>
            <w:t>ـ</w:t>
          </w:r>
          <w:r w:rsidRPr="00ED1E97">
            <w:rPr>
              <w:b/>
              <w:bCs/>
              <w:rtl/>
              <w:lang w:bidi="ar-DZ"/>
            </w:rPr>
            <w:t>ـن</w:t>
          </w:r>
          <w:r w:rsidRPr="00ED1E97">
            <w:rPr>
              <w:rFonts w:hint="cs"/>
              <w:b/>
              <w:bCs/>
              <w:rtl/>
              <w:lang w:bidi="ar-DZ"/>
            </w:rPr>
            <w:t>ـ</w:t>
          </w:r>
          <w:r w:rsidRPr="00ED1E97">
            <w:rPr>
              <w:b/>
              <w:bCs/>
              <w:rtl/>
              <w:lang w:bidi="ar-DZ"/>
            </w:rPr>
            <w:t>ـي</w:t>
          </w:r>
          <w:r w:rsidRPr="00ED1E97">
            <w:rPr>
              <w:rFonts w:hint="cs"/>
              <w:b/>
              <w:bCs/>
              <w:rtl/>
              <w:lang w:bidi="ar-DZ"/>
            </w:rPr>
            <w:t>ـ</w:t>
          </w:r>
          <w:r w:rsidRPr="00ED1E97">
            <w:rPr>
              <w:b/>
              <w:bCs/>
              <w:rtl/>
              <w:lang w:bidi="ar-DZ"/>
            </w:rPr>
            <w:t>ـات</w:t>
          </w:r>
          <w:r>
            <w:rPr>
              <w:rFonts w:hint="cs"/>
              <w:b/>
              <w:bCs/>
              <w:rtl/>
              <w:lang w:bidi="ar-DZ"/>
            </w:rPr>
            <w:t xml:space="preserve"> الـرقــمـيـ</w:t>
          </w:r>
          <w:r w:rsidRPr="00ED1E97">
            <w:rPr>
              <w:rFonts w:hint="cs"/>
              <w:b/>
              <w:bCs/>
              <w:rtl/>
              <w:lang w:bidi="ar-DZ"/>
            </w:rPr>
            <w:t xml:space="preserve">ة </w:t>
          </w:r>
          <w:r w:rsidRPr="00ED1E97">
            <w:rPr>
              <w:b/>
              <w:bCs/>
              <w:rtl/>
              <w:lang w:bidi="ar-DZ"/>
            </w:rPr>
            <w:t>:</w:t>
          </w:r>
          <w:r w:rsidRPr="00ED1E97">
            <w:rPr>
              <w:rFonts w:hint="cs"/>
              <w:b/>
              <w:bCs/>
              <w:rtl/>
              <w:lang w:bidi="ar-DZ"/>
            </w:rPr>
            <w:t xml:space="preserve"> </w:t>
          </w:r>
          <w:r w:rsidRPr="00ED1E97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...........................................................................................................</w:t>
          </w:r>
          <w:r w:rsidRPr="00ED1E97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</w:t>
          </w:r>
          <w:r w:rsidRPr="00ED1E97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</w:t>
          </w:r>
          <w:r w:rsidRPr="00ED1E97">
            <w:rPr>
              <w:rFonts w:hint="cs"/>
              <w:b/>
              <w:bCs/>
              <w:rtl/>
              <w:lang w:bidi="ar-DZ"/>
            </w:rPr>
            <w:t xml:space="preserve"> </w:t>
          </w:r>
        </w:p>
        <w:p w:rsidR="008B69A4" w:rsidRPr="009063E7" w:rsidRDefault="008B69A4" w:rsidP="008B69A4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="Times New Roman"/>
              <w:b/>
              <w:bCs/>
              <w:color w:val="FF0000"/>
              <w:sz w:val="16"/>
              <w:szCs w:val="16"/>
              <w:rtl/>
            </w:rPr>
          </w:pPr>
        </w:p>
        <w:p w:rsidR="00965DD4" w:rsidRDefault="00965DD4" w:rsidP="00965DD4">
          <w:pPr>
            <w:pStyle w:val="Style16"/>
            <w:ind w:left="84"/>
            <w:jc w:val="center"/>
            <w:rPr>
              <w:b/>
              <w:bCs/>
              <w:sz w:val="30"/>
              <w:szCs w:val="30"/>
              <w:rtl/>
              <w:lang w:bidi="ar-DZ"/>
            </w:rPr>
          </w:pPr>
        </w:p>
        <w:p w:rsidR="008F27D5" w:rsidRDefault="008F27D5" w:rsidP="00965DD4">
          <w:pPr>
            <w:pStyle w:val="Style16"/>
            <w:ind w:left="84"/>
            <w:jc w:val="center"/>
            <w:rPr>
              <w:b/>
              <w:bCs/>
              <w:sz w:val="30"/>
              <w:szCs w:val="30"/>
              <w:rtl/>
              <w:lang w:bidi="ar-DZ"/>
            </w:rPr>
          </w:pPr>
        </w:p>
        <w:p w:rsidR="00965DD4" w:rsidRDefault="00A91FC6" w:rsidP="00965DD4">
          <w:pPr>
            <w:pStyle w:val="Style16"/>
            <w:ind w:left="84"/>
            <w:jc w:val="center"/>
            <w:rPr>
              <w:b/>
              <w:bCs/>
              <w:sz w:val="30"/>
              <w:szCs w:val="30"/>
              <w:rtl/>
              <w:lang w:bidi="ar-DZ"/>
            </w:rPr>
          </w:pPr>
          <w:r>
            <w:rPr>
              <w:b/>
              <w:bCs/>
              <w:noProof/>
              <w:sz w:val="30"/>
              <w:szCs w:val="30"/>
              <w:rtl/>
            </w:rPr>
            <w:drawing>
              <wp:inline distT="0" distB="0" distL="0" distR="0" wp14:anchorId="23C099B4" wp14:editId="2ED55F8A">
                <wp:extent cx="5095875" cy="3533775"/>
                <wp:effectExtent l="57150" t="57150" r="66675" b="66675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1_0_1_2.jp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95875" cy="3533775"/>
                        </a:xfrm>
                        <a:prstGeom prst="rect">
                          <a:avLst/>
                        </a:prstGeom>
                        <a:ln w="57150" cap="sq" cmpd="thickThin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>
                          <a:innerShdw blurRad="76200">
                            <a:srgbClr val="000000"/>
                          </a:innerShdw>
                        </a:effectLst>
                      </pic:spPr>
                    </pic:pic>
                  </a:graphicData>
                </a:graphic>
              </wp:inline>
            </w:drawing>
          </w:r>
        </w:p>
        <w:p w:rsidR="00965DD4" w:rsidRDefault="00965DD4" w:rsidP="00965DD4">
          <w:pPr>
            <w:pStyle w:val="Style16"/>
            <w:ind w:left="84"/>
            <w:jc w:val="center"/>
            <w:rPr>
              <w:b/>
              <w:bCs/>
              <w:sz w:val="30"/>
              <w:szCs w:val="30"/>
              <w:lang w:bidi="ar-DZ"/>
            </w:rPr>
          </w:pPr>
        </w:p>
        <w:p w:rsidR="00A14A14" w:rsidRDefault="00A14A14" w:rsidP="00965DD4">
          <w:pPr>
            <w:pStyle w:val="Style16"/>
            <w:ind w:left="84"/>
            <w:jc w:val="center"/>
            <w:rPr>
              <w:b/>
              <w:bCs/>
              <w:sz w:val="30"/>
              <w:szCs w:val="30"/>
              <w:rtl/>
              <w:lang w:bidi="ar-DZ"/>
            </w:rPr>
          </w:pPr>
        </w:p>
        <w:p w:rsidR="009D33AA" w:rsidRDefault="009D33AA" w:rsidP="005671CD">
          <w:pPr>
            <w:pStyle w:val="Style16"/>
            <w:ind w:left="84"/>
            <w:jc w:val="left"/>
            <w:rPr>
              <w:b/>
              <w:bCs/>
              <w:sz w:val="30"/>
              <w:szCs w:val="30"/>
              <w:rtl/>
              <w:lang w:bidi="ar-DZ"/>
            </w:rPr>
          </w:pPr>
        </w:p>
        <w:p w:rsidR="002D4044" w:rsidRDefault="002D4044" w:rsidP="009D33AA">
          <w:pPr>
            <w:pStyle w:val="Style16"/>
            <w:ind w:left="84"/>
            <w:jc w:val="center"/>
            <w:rPr>
              <w:b/>
              <w:bCs/>
              <w:sz w:val="30"/>
              <w:szCs w:val="30"/>
              <w:rtl/>
              <w:lang w:bidi="ar-DZ"/>
            </w:rPr>
            <w:sectPr w:rsidR="002D4044" w:rsidSect="00D73209">
              <w:headerReference w:type="default" r:id="rId10"/>
              <w:footerReference w:type="default" r:id="rId11"/>
              <w:footerReference w:type="first" r:id="rId12"/>
              <w:pgSz w:w="11906" w:h="16838" w:code="9"/>
              <w:pgMar w:top="568" w:right="566" w:bottom="1021" w:left="624" w:header="0" w:footer="0" w:gutter="0"/>
              <w:pgNumType w:fmt="arabicAbjad" w:start="1"/>
              <w:cols w:space="720"/>
              <w:formProt w:val="0"/>
              <w:bidi/>
              <w:docGrid w:linePitch="326" w:charSpace="-6145"/>
            </w:sectPr>
          </w:pPr>
        </w:p>
        <w:p w:rsidR="00F4031E" w:rsidRDefault="00F4031E" w:rsidP="00F4031E">
          <w:pPr>
            <w:widowControl/>
            <w:suppressAutoHyphens w:val="0"/>
            <w:jc w:val="right"/>
            <w:rPr>
              <w:sz w:val="12"/>
              <w:szCs w:val="12"/>
              <w:rtl/>
            </w:rPr>
          </w:pPr>
        </w:p>
        <w:tbl>
          <w:tblPr>
            <w:tblStyle w:val="Grilledutableau"/>
            <w:bidiVisual/>
            <w:tblW w:w="10440" w:type="dxa"/>
            <w:jc w:val="center"/>
            <w:tbl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  <w:insideH w:val="dotted" w:sz="4" w:space="0" w:color="auto"/>
              <w:insideV w:val="dotted" w:sz="4" w:space="0" w:color="auto"/>
            </w:tblBorders>
            <w:tblLook w:val="04A0" w:firstRow="1" w:lastRow="0" w:firstColumn="1" w:lastColumn="0" w:noHBand="0" w:noVBand="1"/>
          </w:tblPr>
          <w:tblGrid>
            <w:gridCol w:w="5040"/>
            <w:gridCol w:w="5400"/>
          </w:tblGrid>
          <w:tr w:rsidR="002546DD" w:rsidRPr="00E475C7" w:rsidTr="00CA64F3">
            <w:trPr>
              <w:trHeight w:val="567"/>
              <w:jc w:val="center"/>
            </w:trPr>
            <w:tc>
              <w:tcPr>
                <w:tcW w:w="5040" w:type="dxa"/>
                <w:shd w:val="clear" w:color="auto" w:fill="auto"/>
                <w:vAlign w:val="center"/>
              </w:tcPr>
              <w:p w:rsidR="002546DD" w:rsidRPr="002546DD" w:rsidRDefault="002546DD" w:rsidP="002546DD">
                <w:pPr>
                  <w:pStyle w:val="Paragraphedeliste"/>
                  <w:bidi/>
                  <w:spacing w:after="0" w:line="228" w:lineRule="auto"/>
                  <w:ind w:left="0"/>
                  <w:rPr>
                    <w:rFonts w:asciiTheme="majorBidi" w:hAnsiTheme="majorBidi" w:cstheme="majorBidi"/>
                    <w:b/>
                    <w:bCs/>
                    <w:color w:val="002060"/>
                    <w:sz w:val="26"/>
                    <w:szCs w:val="26"/>
                    <w:rtl/>
                    <w:lang w:val="en-US" w:bidi="ar-DZ"/>
                  </w:rPr>
                </w:pPr>
                <w:r w:rsidRPr="002546DD">
                  <w:rPr>
                    <w:rFonts w:asciiTheme="majorBidi" w:hAnsiTheme="majorBidi" w:cstheme="majorBidi"/>
                    <w:b/>
                    <w:bCs/>
                    <w:color w:val="FF0000"/>
                    <w:sz w:val="32"/>
                    <w:szCs w:val="32"/>
                    <w:rtl/>
                  </w:rPr>
                  <w:t>الــمــ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FF0000"/>
                    <w:sz w:val="32"/>
                    <w:szCs w:val="32"/>
                    <w:rtl/>
                  </w:rPr>
                  <w:t>ـ</w:t>
                </w:r>
                <w:r w:rsidRPr="002546DD">
                  <w:rPr>
                    <w:rFonts w:asciiTheme="majorBidi" w:hAnsiTheme="majorBidi" w:cstheme="majorBidi"/>
                    <w:b/>
                    <w:bCs/>
                    <w:color w:val="FF0000"/>
                    <w:sz w:val="32"/>
                    <w:szCs w:val="32"/>
                    <w:rtl/>
                  </w:rPr>
                  <w:t>ـجــ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FF0000"/>
                    <w:sz w:val="32"/>
                    <w:szCs w:val="32"/>
                    <w:rtl/>
                  </w:rPr>
                  <w:t>ـــ</w:t>
                </w:r>
                <w:r w:rsidRPr="002546DD">
                  <w:rPr>
                    <w:rFonts w:asciiTheme="majorBidi" w:hAnsiTheme="majorBidi" w:cstheme="majorBidi"/>
                    <w:b/>
                    <w:bCs/>
                    <w:color w:val="FF0000"/>
                    <w:sz w:val="32"/>
                    <w:szCs w:val="32"/>
                    <w:rtl/>
                  </w:rPr>
                  <w:t>ـــــال الــتَـ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FF0000"/>
                    <w:sz w:val="32"/>
                    <w:szCs w:val="32"/>
                    <w:rtl/>
                  </w:rPr>
                  <w:t>ـ</w:t>
                </w:r>
                <w:r w:rsidRPr="002546DD">
                  <w:rPr>
                    <w:rFonts w:asciiTheme="majorBidi" w:hAnsiTheme="majorBidi" w:cstheme="majorBidi"/>
                    <w:b/>
                    <w:bCs/>
                    <w:color w:val="FF0000"/>
                    <w:sz w:val="32"/>
                    <w:szCs w:val="32"/>
                    <w:rtl/>
                  </w:rPr>
                  <w:t>ــــعَـــــــلُــــ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FF0000"/>
                    <w:sz w:val="32"/>
                    <w:szCs w:val="32"/>
                    <w:rtl/>
                  </w:rPr>
                  <w:t>ـ</w:t>
                </w:r>
                <w:r w:rsidRPr="002546DD">
                  <w:rPr>
                    <w:rFonts w:asciiTheme="majorBidi" w:hAnsiTheme="majorBidi" w:cstheme="majorBidi"/>
                    <w:b/>
                    <w:bCs/>
                    <w:color w:val="FF0000"/>
                    <w:sz w:val="32"/>
                    <w:szCs w:val="32"/>
                    <w:rtl/>
                  </w:rPr>
                  <w:t>ــــمِــــي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FF0000"/>
                    <w:sz w:val="32"/>
                    <w:szCs w:val="32"/>
                    <w:rtl/>
                  </w:rPr>
                  <w:t xml:space="preserve">  </w:t>
                </w:r>
                <w:r w:rsidRPr="002546DD">
                  <w:rPr>
                    <w:rFonts w:asciiTheme="majorBidi" w:hAnsiTheme="majorBidi" w:cstheme="majorBidi"/>
                    <w:b/>
                    <w:bCs/>
                    <w:color w:val="FF0000"/>
                    <w:sz w:val="32"/>
                    <w:szCs w:val="32"/>
                    <w:rtl/>
                  </w:rPr>
                  <w:t>:</w:t>
                </w:r>
              </w:p>
            </w:tc>
            <w:tc>
              <w:tcPr>
                <w:tcW w:w="5400" w:type="dxa"/>
                <w:vAlign w:val="center"/>
              </w:tcPr>
              <w:p w:rsidR="002546DD" w:rsidRPr="002546DD" w:rsidRDefault="002546DD" w:rsidP="002546DD">
                <w:pPr>
                  <w:pStyle w:val="Paragraphedeliste"/>
                  <w:bidi/>
                  <w:spacing w:after="0" w:line="228" w:lineRule="auto"/>
                  <w:ind w:left="0"/>
                  <w:rPr>
                    <w:rFonts w:asciiTheme="majorBidi" w:hAnsiTheme="majorBidi" w:cstheme="majorBidi"/>
                    <w:b/>
                    <w:bCs/>
                    <w:color w:val="002060"/>
                    <w:sz w:val="26"/>
                    <w:szCs w:val="26"/>
                    <w:rtl/>
                    <w:lang w:val="en-US" w:bidi="ar-DZ"/>
                  </w:rPr>
                </w:pPr>
                <w:r>
                  <w:rPr>
                    <w:rFonts w:asciiTheme="majorBidi" w:hAnsiTheme="majorBidi" w:cstheme="majorBidi" w:hint="cs"/>
                    <w:b/>
                    <w:bCs/>
                    <w:color w:val="FF0000"/>
                    <w:sz w:val="32"/>
                    <w:szCs w:val="32"/>
                    <w:rtl/>
                  </w:rPr>
                  <w:t xml:space="preserve"> </w:t>
                </w:r>
                <w:r w:rsidRPr="002546DD">
                  <w:rPr>
                    <w:rFonts w:asciiTheme="majorBidi" w:hAnsiTheme="majorBidi" w:cstheme="majorBidi"/>
                    <w:b/>
                    <w:bCs/>
                    <w:color w:val="FF0000"/>
                    <w:sz w:val="32"/>
                    <w:szCs w:val="32"/>
                    <w:rtl/>
                  </w:rPr>
                  <w:t xml:space="preserve"> بـــيـــئــة الــتــ</w:t>
                </w:r>
                <w:r w:rsidR="003B3A42">
                  <w:rPr>
                    <w:rFonts w:asciiTheme="majorBidi" w:hAnsiTheme="majorBidi" w:cstheme="majorBidi" w:hint="cs"/>
                    <w:b/>
                    <w:bCs/>
                    <w:color w:val="FF0000"/>
                    <w:sz w:val="32"/>
                    <w:szCs w:val="32"/>
                    <w:rtl/>
                  </w:rPr>
                  <w:t>ـ</w:t>
                </w:r>
                <w:r w:rsidRPr="002546DD">
                  <w:rPr>
                    <w:rFonts w:asciiTheme="majorBidi" w:hAnsiTheme="majorBidi" w:cstheme="majorBidi"/>
                    <w:b/>
                    <w:bCs/>
                    <w:color w:val="FF0000"/>
                    <w:sz w:val="32"/>
                    <w:szCs w:val="32"/>
                    <w:rtl/>
                  </w:rPr>
                  <w:t>ـعـــ</w:t>
                </w:r>
                <w:r w:rsidR="003B3A42">
                  <w:rPr>
                    <w:rFonts w:asciiTheme="majorBidi" w:hAnsiTheme="majorBidi" w:cstheme="majorBidi" w:hint="cs"/>
                    <w:b/>
                    <w:bCs/>
                    <w:color w:val="FF0000"/>
                    <w:sz w:val="32"/>
                    <w:szCs w:val="32"/>
                    <w:rtl/>
                  </w:rPr>
                  <w:t>ـ</w:t>
                </w:r>
                <w:r w:rsidRPr="002546DD">
                  <w:rPr>
                    <w:rFonts w:asciiTheme="majorBidi" w:hAnsiTheme="majorBidi" w:cstheme="majorBidi"/>
                    <w:b/>
                    <w:bCs/>
                    <w:color w:val="FF0000"/>
                    <w:sz w:val="32"/>
                    <w:szCs w:val="32"/>
                    <w:rtl/>
                  </w:rPr>
                  <w:t>ــامــــل مـع الــحــــاســــوب</w:t>
                </w:r>
              </w:p>
            </w:tc>
          </w:tr>
          <w:tr w:rsidR="002546DD" w:rsidRPr="00E475C7" w:rsidTr="00CA64F3">
            <w:trPr>
              <w:trHeight w:val="567"/>
              <w:jc w:val="center"/>
            </w:trPr>
            <w:tc>
              <w:tcPr>
                <w:tcW w:w="5040" w:type="dxa"/>
                <w:shd w:val="clear" w:color="auto" w:fill="auto"/>
                <w:vAlign w:val="center"/>
              </w:tcPr>
              <w:p w:rsidR="002546DD" w:rsidRPr="003B3A42" w:rsidRDefault="002546DD" w:rsidP="002546DD">
                <w:pPr>
                  <w:pStyle w:val="Paragraphedeliste"/>
                  <w:bidi/>
                  <w:spacing w:after="0" w:line="228" w:lineRule="auto"/>
                  <w:ind w:left="0"/>
                  <w:rPr>
                    <w:rFonts w:asciiTheme="majorBidi" w:hAnsiTheme="majorBidi" w:cstheme="majorBidi"/>
                    <w:b/>
                    <w:bCs/>
                    <w:color w:val="FF0000"/>
                    <w:sz w:val="32"/>
                    <w:szCs w:val="32"/>
                    <w:rtl/>
                  </w:rPr>
                </w:pPr>
                <w:r w:rsidRPr="003B3A42">
                  <w:rPr>
                    <w:rFonts w:asciiTheme="majorBidi" w:hAnsiTheme="majorBidi" w:cstheme="majorBidi"/>
                    <w:b/>
                    <w:bCs/>
                    <w:color w:val="00B050"/>
                    <w:sz w:val="32"/>
                    <w:szCs w:val="32"/>
                    <w:rtl/>
                  </w:rPr>
                  <w:t>الــوحــــــــــدة الــتــــعــــلــــيــــــــمــــيــــة  :</w:t>
                </w:r>
              </w:p>
            </w:tc>
            <w:tc>
              <w:tcPr>
                <w:tcW w:w="5400" w:type="dxa"/>
                <w:vAlign w:val="center"/>
              </w:tcPr>
              <w:p w:rsidR="002546DD" w:rsidRPr="003B3A42" w:rsidRDefault="003B3A42" w:rsidP="003B3A42">
                <w:pPr>
                  <w:bidi/>
                  <w:spacing w:line="228" w:lineRule="auto"/>
                  <w:rPr>
                    <w:rFonts w:asciiTheme="majorBidi" w:hAnsiTheme="majorBidi" w:cstheme="majorBidi"/>
                    <w:color w:val="002060"/>
                    <w:sz w:val="26"/>
                    <w:szCs w:val="26"/>
                    <w:vertAlign w:val="subscript"/>
                    <w:rtl/>
                  </w:rPr>
                </w:pPr>
                <w:r>
                  <w:rPr>
                    <w:rFonts w:cstheme="majorBidi" w:hint="cs"/>
                    <w:vertAlign w:val="subscript"/>
                    <w:rtl/>
                  </w:rPr>
                  <w:t xml:space="preserve">   </w:t>
                </w:r>
                <w:r w:rsidRPr="00206AB1">
                  <w:rPr>
                    <w:rFonts w:cstheme="majorBidi" w:hint="cs"/>
                    <w:vertAlign w:val="subscript"/>
                    <w:rtl/>
                  </w:rPr>
                  <w:t>............</w:t>
                </w:r>
                <w:r>
                  <w:rPr>
                    <w:rFonts w:cstheme="majorBidi" w:hint="cs"/>
                    <w:vertAlign w:val="subscript"/>
                    <w:rtl/>
                  </w:rPr>
                  <w:t>..............</w:t>
                </w:r>
                <w:r w:rsidRPr="00206AB1">
                  <w:rPr>
                    <w:rFonts w:cstheme="majorBidi" w:hint="cs"/>
                    <w:vertAlign w:val="subscript"/>
                    <w:rtl/>
                  </w:rPr>
                  <w:t>...................................</w:t>
                </w:r>
                <w:r>
                  <w:rPr>
                    <w:rFonts w:cstheme="majorBidi" w:hint="cs"/>
                    <w:vertAlign w:val="subscript"/>
                    <w:rtl/>
                  </w:rPr>
                  <w:t>..................</w:t>
                </w:r>
                <w:r w:rsidRPr="00206AB1">
                  <w:rPr>
                    <w:rFonts w:cstheme="majorBidi" w:hint="cs"/>
                    <w:vertAlign w:val="subscript"/>
                    <w:rtl/>
                  </w:rPr>
                  <w:t>.....</w:t>
                </w:r>
                <w:r>
                  <w:rPr>
                    <w:rFonts w:cstheme="majorBidi" w:hint="cs"/>
                    <w:vertAlign w:val="subscript"/>
                    <w:rtl/>
                  </w:rPr>
                  <w:t>...............................</w:t>
                </w:r>
                <w:r w:rsidRPr="00206AB1">
                  <w:rPr>
                    <w:rFonts w:cstheme="majorBidi" w:hint="cs"/>
                    <w:vertAlign w:val="subscript"/>
                    <w:rtl/>
                  </w:rPr>
                  <w:t>.....</w:t>
                </w:r>
              </w:p>
            </w:tc>
          </w:tr>
        </w:tbl>
        <w:p w:rsidR="002546DD" w:rsidRPr="00CA64F3" w:rsidRDefault="002546DD" w:rsidP="00F4031E">
          <w:pPr>
            <w:widowControl/>
            <w:suppressAutoHyphens w:val="0"/>
            <w:jc w:val="right"/>
            <w:rPr>
              <w:sz w:val="10"/>
              <w:szCs w:val="10"/>
              <w:rtl/>
            </w:rPr>
          </w:pPr>
        </w:p>
        <w:p w:rsidR="002546DD" w:rsidRPr="00CA64F3" w:rsidRDefault="002546DD" w:rsidP="00F4031E">
          <w:pPr>
            <w:widowControl/>
            <w:suppressAutoHyphens w:val="0"/>
            <w:jc w:val="right"/>
            <w:rPr>
              <w:sz w:val="10"/>
              <w:szCs w:val="10"/>
              <w:rtl/>
            </w:rPr>
          </w:pPr>
        </w:p>
        <w:p w:rsidR="00D760EF" w:rsidRPr="00ED1E97" w:rsidRDefault="00D760EF" w:rsidP="00D760EF">
          <w:pPr>
            <w:pStyle w:val="Style16"/>
            <w:rPr>
              <w:b/>
              <w:bCs/>
              <w:color w:val="FF0000"/>
              <w:rtl/>
            </w:rPr>
          </w:pPr>
          <w:r w:rsidRPr="00ED1E97">
            <w:rPr>
              <w:b/>
              <w:bCs/>
              <w:color w:val="FF0000"/>
              <w:rtl/>
            </w:rPr>
            <w:t>الإشـكـالـيـة :</w:t>
          </w:r>
          <w:r w:rsidRPr="00ED1E97">
            <w:rPr>
              <w:rFonts w:hint="cs"/>
              <w:b/>
              <w:bCs/>
              <w:color w:val="FF0000"/>
              <w:rtl/>
            </w:rPr>
            <w:t xml:space="preserve"> </w:t>
          </w:r>
        </w:p>
        <w:p w:rsidR="00C81CBB" w:rsidRPr="00ED1E97" w:rsidRDefault="00C81CBB" w:rsidP="00C81CBB">
          <w:pPr>
            <w:pStyle w:val="Style16"/>
            <w:spacing w:line="348" w:lineRule="auto"/>
            <w:ind w:left="227" w:firstLine="424"/>
            <w:rPr>
              <w:b/>
              <w:bCs/>
              <w:rtl/>
            </w:rPr>
          </w:pPr>
          <w:r w:rsidRPr="00ED1E97">
            <w:rPr>
              <w:b/>
              <w:bCs/>
              <w:rtl/>
            </w:rPr>
            <w:t>يَـتـمَـيِّـزُ هـذا الـعـصـر ب</w:t>
          </w:r>
          <w:r w:rsidR="0066688B">
            <w:rPr>
              <w:rFonts w:hint="cs"/>
              <w:b/>
              <w:bCs/>
              <w:rtl/>
            </w:rPr>
            <w:t>ِ</w:t>
          </w:r>
          <w:r w:rsidRPr="00ED1E97">
            <w:rPr>
              <w:b/>
              <w:bCs/>
              <w:rtl/>
            </w:rPr>
            <w:t>ـب</w:t>
          </w:r>
          <w:r w:rsidR="0066688B">
            <w:rPr>
              <w:rFonts w:hint="cs"/>
              <w:b/>
              <w:bCs/>
              <w:rtl/>
            </w:rPr>
            <w:t>ُ</w:t>
          </w:r>
          <w:r w:rsidRPr="00ED1E97">
            <w:rPr>
              <w:b/>
              <w:bCs/>
              <w:rtl/>
            </w:rPr>
            <w:t>ـر</w:t>
          </w:r>
          <w:r w:rsidR="0066688B">
            <w:rPr>
              <w:rFonts w:hint="cs"/>
              <w:b/>
              <w:bCs/>
              <w:rtl/>
            </w:rPr>
            <w:t>ُ</w:t>
          </w:r>
          <w:r w:rsidRPr="00ED1E97">
            <w:rPr>
              <w:b/>
              <w:bCs/>
              <w:rtl/>
            </w:rPr>
            <w:t>وز</w:t>
          </w:r>
          <w:r w:rsidR="0066688B">
            <w:rPr>
              <w:rFonts w:hint="cs"/>
              <w:b/>
              <w:bCs/>
              <w:rtl/>
            </w:rPr>
            <w:t>ِ</w:t>
          </w:r>
          <w:r w:rsidRPr="00ED1E97">
            <w:rPr>
              <w:b/>
              <w:bCs/>
              <w:rtl/>
            </w:rPr>
            <w:t xml:space="preserve"> الـوسـائـل والـتــقــنــيــات الـرقــمــيــة الَّـتي تـغـ</w:t>
          </w:r>
          <w:r w:rsidRPr="00ED1E97">
            <w:rPr>
              <w:rFonts w:hint="cs"/>
              <w:b/>
              <w:bCs/>
              <w:rtl/>
            </w:rPr>
            <w:t>ـ</w:t>
          </w:r>
          <w:r w:rsidRPr="00ED1E97">
            <w:rPr>
              <w:b/>
              <w:bCs/>
              <w:rtl/>
            </w:rPr>
            <w:t>زو جـمـيـع الـمـجـالات لاسِـيَّـمَـا عـنـد ال</w:t>
          </w:r>
          <w:r w:rsidRPr="00ED1E97">
            <w:rPr>
              <w:rFonts w:hint="cs"/>
              <w:b/>
              <w:bCs/>
              <w:rtl/>
            </w:rPr>
            <w:t>ـ</w:t>
          </w:r>
          <w:r w:rsidRPr="00ED1E97">
            <w:rPr>
              <w:b/>
              <w:bCs/>
              <w:rtl/>
            </w:rPr>
            <w:t>ت</w:t>
          </w:r>
          <w:r w:rsidRPr="00ED1E97">
            <w:rPr>
              <w:rFonts w:hint="cs"/>
              <w:b/>
              <w:bCs/>
              <w:rtl/>
            </w:rPr>
            <w:t>ـوا</w:t>
          </w:r>
          <w:r w:rsidRPr="00ED1E97">
            <w:rPr>
              <w:b/>
              <w:bCs/>
              <w:rtl/>
            </w:rPr>
            <w:t>صـل وتـبـادل الـمـ</w:t>
          </w:r>
          <w:r w:rsidRPr="00ED1E97">
            <w:rPr>
              <w:rFonts w:hint="cs"/>
              <w:b/>
              <w:bCs/>
              <w:rtl/>
            </w:rPr>
            <w:t>لـف</w:t>
          </w:r>
          <w:r w:rsidRPr="00ED1E97">
            <w:rPr>
              <w:b/>
              <w:bCs/>
              <w:rtl/>
            </w:rPr>
            <w:t>ـات</w:t>
          </w:r>
          <w:r w:rsidR="00513130">
            <w:rPr>
              <w:rFonts w:hint="cs"/>
              <w:b/>
              <w:bCs/>
              <w:rtl/>
            </w:rPr>
            <w:t xml:space="preserve"> </w:t>
          </w:r>
          <w:r w:rsidR="00513130" w:rsidRPr="00513130">
            <w:rPr>
              <w:rFonts w:hint="cs"/>
              <w:b/>
              <w:bCs/>
              <w:rtl/>
            </w:rPr>
            <w:t>( ص</w:t>
          </w:r>
          <w:r w:rsidR="00513130">
            <w:rPr>
              <w:rFonts w:hint="cs"/>
              <w:b/>
              <w:bCs/>
              <w:rtl/>
            </w:rPr>
            <w:t>ـ</w:t>
          </w:r>
          <w:r w:rsidR="00513130" w:rsidRPr="00513130">
            <w:rPr>
              <w:rFonts w:hint="cs"/>
              <w:b/>
              <w:bCs/>
              <w:rtl/>
            </w:rPr>
            <w:t>ور، ف</w:t>
          </w:r>
          <w:r w:rsidR="00513130">
            <w:rPr>
              <w:rFonts w:hint="cs"/>
              <w:b/>
              <w:bCs/>
              <w:rtl/>
            </w:rPr>
            <w:t>ــ</w:t>
          </w:r>
          <w:r w:rsidR="00513130" w:rsidRPr="00513130">
            <w:rPr>
              <w:rFonts w:hint="cs"/>
              <w:b/>
              <w:bCs/>
              <w:rtl/>
            </w:rPr>
            <w:t>ي</w:t>
          </w:r>
          <w:r w:rsidR="00513130">
            <w:rPr>
              <w:rFonts w:hint="cs"/>
              <w:b/>
              <w:bCs/>
              <w:rtl/>
            </w:rPr>
            <w:t>ــ</w:t>
          </w:r>
          <w:r w:rsidR="00513130" w:rsidRPr="00513130">
            <w:rPr>
              <w:rFonts w:hint="cs"/>
              <w:b/>
              <w:bCs/>
              <w:rtl/>
            </w:rPr>
            <w:t>دي</w:t>
          </w:r>
          <w:r w:rsidR="00513130">
            <w:rPr>
              <w:rFonts w:hint="cs"/>
              <w:b/>
              <w:bCs/>
              <w:rtl/>
            </w:rPr>
            <w:t>ــ</w:t>
          </w:r>
          <w:r w:rsidR="00513130" w:rsidRPr="00513130">
            <w:rPr>
              <w:rFonts w:hint="cs"/>
              <w:b/>
              <w:bCs/>
              <w:rtl/>
            </w:rPr>
            <w:t>وه</w:t>
          </w:r>
          <w:r w:rsidR="00513130">
            <w:rPr>
              <w:rFonts w:hint="cs"/>
              <w:b/>
              <w:bCs/>
              <w:rtl/>
            </w:rPr>
            <w:t>ــ</w:t>
          </w:r>
          <w:r w:rsidR="00513130" w:rsidRPr="00513130">
            <w:rPr>
              <w:rFonts w:hint="cs"/>
              <w:b/>
              <w:bCs/>
              <w:rtl/>
            </w:rPr>
            <w:t>ات ...</w:t>
          </w:r>
          <w:r w:rsidR="00513130">
            <w:rPr>
              <w:rFonts w:hint="cs"/>
              <w:b/>
              <w:bCs/>
              <w:rtl/>
            </w:rPr>
            <w:t xml:space="preserve"> </w:t>
          </w:r>
          <w:r w:rsidR="00513130" w:rsidRPr="00513130">
            <w:rPr>
              <w:rFonts w:hint="cs"/>
              <w:b/>
              <w:bCs/>
              <w:rtl/>
            </w:rPr>
            <w:t>)</w:t>
          </w:r>
          <w:r w:rsidR="00DD0F95">
            <w:rPr>
              <w:rFonts w:hint="cs"/>
              <w:b/>
              <w:bCs/>
              <w:rtl/>
            </w:rPr>
            <w:t xml:space="preserve"> </w:t>
          </w:r>
          <w:r w:rsidRPr="00ED1E97">
            <w:rPr>
              <w:rFonts w:hint="cs"/>
              <w:b/>
              <w:bCs/>
              <w:rtl/>
            </w:rPr>
            <w:t>،</w:t>
          </w:r>
          <w:r w:rsidRPr="00ED1E97">
            <w:rPr>
              <w:b/>
              <w:bCs/>
              <w:rtl/>
            </w:rPr>
            <w:t xml:space="preserve"> فـ</w:t>
          </w:r>
          <w:r w:rsidR="000F27B6">
            <w:rPr>
              <w:rFonts w:hint="cs"/>
              <w:b/>
              <w:bCs/>
              <w:rtl/>
            </w:rPr>
            <w:t>ـ</w:t>
          </w:r>
          <w:r w:rsidRPr="00ED1E97">
            <w:rPr>
              <w:b/>
              <w:bCs/>
              <w:rtl/>
            </w:rPr>
            <w:t>م</w:t>
          </w:r>
          <w:r w:rsidR="000F27B6">
            <w:rPr>
              <w:rFonts w:hint="cs"/>
              <w:b/>
              <w:bCs/>
              <w:rtl/>
            </w:rPr>
            <w:t>ـ</w:t>
          </w:r>
          <w:r w:rsidRPr="00ED1E97">
            <w:rPr>
              <w:b/>
              <w:bCs/>
              <w:rtl/>
            </w:rPr>
            <w:t>ـا هـي أشـه</w:t>
          </w:r>
          <w:r w:rsidRPr="00ED1E97">
            <w:rPr>
              <w:rFonts w:hint="cs"/>
              <w:b/>
              <w:bCs/>
              <w:rtl/>
              <w:lang w:bidi="ar-DZ"/>
            </w:rPr>
            <w:t>ـ</w:t>
          </w:r>
          <w:r w:rsidRPr="00ED1E97">
            <w:rPr>
              <w:b/>
              <w:bCs/>
              <w:rtl/>
            </w:rPr>
            <w:t>ـر تـلـك الـوسـ</w:t>
          </w:r>
          <w:r w:rsidRPr="00ED1E97">
            <w:rPr>
              <w:rFonts w:hint="cs"/>
              <w:b/>
              <w:bCs/>
              <w:rtl/>
            </w:rPr>
            <w:t>ـ</w:t>
          </w:r>
          <w:r w:rsidRPr="00ED1E97">
            <w:rPr>
              <w:b/>
              <w:bCs/>
              <w:rtl/>
            </w:rPr>
            <w:t>ائ</w:t>
          </w:r>
          <w:r w:rsidRPr="00ED1E97">
            <w:rPr>
              <w:rFonts w:hint="cs"/>
              <w:b/>
              <w:bCs/>
              <w:rtl/>
            </w:rPr>
            <w:t>ـ</w:t>
          </w:r>
          <w:r w:rsidRPr="00ED1E97">
            <w:rPr>
              <w:b/>
              <w:bCs/>
              <w:rtl/>
            </w:rPr>
            <w:t>ـل والـتـقـ</w:t>
          </w:r>
          <w:r w:rsidRPr="00ED1E97">
            <w:rPr>
              <w:rFonts w:hint="cs"/>
              <w:b/>
              <w:bCs/>
              <w:rtl/>
            </w:rPr>
            <w:t>ـ</w:t>
          </w:r>
          <w:r w:rsidRPr="00ED1E97">
            <w:rPr>
              <w:b/>
              <w:bCs/>
              <w:rtl/>
            </w:rPr>
            <w:t>نـ</w:t>
          </w:r>
          <w:r w:rsidRPr="00ED1E97">
            <w:rPr>
              <w:rFonts w:hint="cs"/>
              <w:b/>
              <w:bCs/>
              <w:rtl/>
            </w:rPr>
            <w:t>ـ</w:t>
          </w:r>
          <w:r w:rsidRPr="00ED1E97">
            <w:rPr>
              <w:b/>
              <w:bCs/>
              <w:rtl/>
            </w:rPr>
            <w:t>ي</w:t>
          </w:r>
          <w:r w:rsidRPr="00ED1E97">
            <w:rPr>
              <w:rFonts w:hint="cs"/>
              <w:b/>
              <w:bCs/>
              <w:rtl/>
            </w:rPr>
            <w:t>ـ</w:t>
          </w:r>
          <w:r w:rsidRPr="00ED1E97">
            <w:rPr>
              <w:b/>
              <w:bCs/>
              <w:rtl/>
            </w:rPr>
            <w:t>ـات ؟</w:t>
          </w:r>
        </w:p>
        <w:p w:rsidR="00D760EF" w:rsidRPr="003C573E" w:rsidRDefault="00D760EF" w:rsidP="00D760EF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="Times New Roman"/>
              <w:b/>
              <w:bCs/>
              <w:color w:val="FF0000"/>
              <w:sz w:val="6"/>
              <w:szCs w:val="6"/>
              <w:rtl/>
            </w:rPr>
          </w:pPr>
        </w:p>
        <w:p w:rsidR="00D760EF" w:rsidRDefault="00D760EF" w:rsidP="00573C27">
          <w:pPr>
            <w:pStyle w:val="Style16"/>
            <w:spacing w:line="276" w:lineRule="auto"/>
            <w:rPr>
              <w:b/>
              <w:bCs/>
              <w:color w:val="FF0000"/>
              <w:sz w:val="30"/>
              <w:szCs w:val="30"/>
              <w:rtl/>
            </w:rPr>
          </w:pPr>
          <w:r w:rsidRPr="00ED1E97">
            <w:rPr>
              <w:rFonts w:cstheme="majorBidi" w:hint="cs"/>
              <w:b/>
              <w:bCs/>
              <w:color w:val="FF0000"/>
              <w:rtl/>
            </w:rPr>
            <w:t>الإجــابــة</w:t>
          </w:r>
          <w:r w:rsidRPr="00ED1E97">
            <w:rPr>
              <w:rFonts w:cstheme="majorBidi"/>
              <w:b/>
              <w:bCs/>
              <w:color w:val="FF0000"/>
            </w:rPr>
            <w:t xml:space="preserve"> </w:t>
          </w:r>
          <w:r w:rsidRPr="00141188">
            <w:rPr>
              <w:b/>
              <w:bCs/>
              <w:color w:val="FF0000"/>
              <w:sz w:val="30"/>
              <w:szCs w:val="30"/>
              <w:rtl/>
            </w:rPr>
            <w:t>:</w:t>
          </w:r>
          <w:r w:rsidRPr="00141188">
            <w:rPr>
              <w:rFonts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</w:p>
        <w:p w:rsidR="00DC0415" w:rsidRPr="00ED1E97" w:rsidRDefault="00DC0415" w:rsidP="00C63821">
          <w:pPr>
            <w:pStyle w:val="Style16"/>
            <w:numPr>
              <w:ilvl w:val="0"/>
              <w:numId w:val="45"/>
            </w:numPr>
            <w:ind w:left="1077"/>
            <w:rPr>
              <w:b/>
              <w:bCs/>
              <w:rtl/>
              <w:lang w:bidi="ar-DZ"/>
            </w:rPr>
          </w:pPr>
          <w:r>
            <w:rPr>
              <w:b/>
              <w:bCs/>
              <w:rtl/>
              <w:lang w:bidi="ar-DZ"/>
            </w:rPr>
            <w:t>أشـ</w:t>
          </w:r>
          <w:r w:rsidR="00DB5406">
            <w:rPr>
              <w:rFonts w:hint="cs"/>
              <w:b/>
              <w:bCs/>
              <w:rtl/>
              <w:lang w:bidi="ar-DZ"/>
            </w:rPr>
            <w:t>ـ</w:t>
          </w:r>
          <w:r>
            <w:rPr>
              <w:b/>
              <w:bCs/>
              <w:rtl/>
              <w:lang w:bidi="ar-DZ"/>
            </w:rPr>
            <w:t>هـ</w:t>
          </w:r>
          <w:r w:rsidR="00DB5406">
            <w:rPr>
              <w:rFonts w:hint="cs"/>
              <w:b/>
              <w:bCs/>
              <w:rtl/>
              <w:lang w:bidi="ar-DZ"/>
            </w:rPr>
            <w:t>ـ</w:t>
          </w:r>
          <w:r>
            <w:rPr>
              <w:b/>
              <w:bCs/>
              <w:rtl/>
              <w:lang w:bidi="ar-DZ"/>
            </w:rPr>
            <w:t>ر الـوس</w:t>
          </w:r>
          <w:r w:rsidR="00DB5406">
            <w:rPr>
              <w:rFonts w:hint="cs"/>
              <w:b/>
              <w:bCs/>
              <w:rtl/>
              <w:lang w:bidi="ar-DZ"/>
            </w:rPr>
            <w:t>ـ</w:t>
          </w:r>
          <w:r w:rsidRPr="00ED1E97">
            <w:rPr>
              <w:rFonts w:hint="cs"/>
              <w:b/>
              <w:bCs/>
              <w:rtl/>
              <w:lang w:bidi="ar-DZ"/>
            </w:rPr>
            <w:t>ـ</w:t>
          </w:r>
          <w:r w:rsidRPr="00ED1E97">
            <w:rPr>
              <w:b/>
              <w:bCs/>
              <w:rtl/>
              <w:lang w:bidi="ar-DZ"/>
            </w:rPr>
            <w:t>ائ</w:t>
          </w:r>
          <w:r w:rsidR="00DB5406">
            <w:rPr>
              <w:rFonts w:hint="cs"/>
              <w:b/>
              <w:bCs/>
              <w:rtl/>
              <w:lang w:bidi="ar-DZ"/>
            </w:rPr>
            <w:t>ـ</w:t>
          </w:r>
          <w:r w:rsidRPr="00ED1E97">
            <w:rPr>
              <w:rFonts w:hint="cs"/>
              <w:b/>
              <w:bCs/>
              <w:rtl/>
              <w:lang w:bidi="ar-DZ"/>
            </w:rPr>
            <w:t>ـ</w:t>
          </w:r>
          <w:r w:rsidRPr="00ED1E97">
            <w:rPr>
              <w:b/>
              <w:bCs/>
              <w:rtl/>
              <w:lang w:bidi="ar-DZ"/>
            </w:rPr>
            <w:t>ل</w:t>
          </w:r>
          <w:r w:rsidRPr="00ED1E97">
            <w:rPr>
              <w:rFonts w:hint="cs"/>
              <w:b/>
              <w:bCs/>
              <w:rtl/>
              <w:lang w:bidi="ar-DZ"/>
            </w:rPr>
            <w:t xml:space="preserve"> الـرقــمـيـة</w:t>
          </w:r>
          <w:r w:rsidRPr="00ED1E97">
            <w:rPr>
              <w:b/>
              <w:bCs/>
              <w:rtl/>
              <w:lang w:bidi="ar-DZ"/>
            </w:rPr>
            <w:t xml:space="preserve"> :</w:t>
          </w:r>
          <w:r w:rsidRPr="00ED1E97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</w:t>
          </w:r>
          <w:r w:rsidR="00C6382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</w:t>
          </w:r>
          <w:r w:rsidRPr="00ED1E97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</w:t>
          </w:r>
          <w:r w:rsidR="00DB5406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</w:t>
          </w:r>
          <w:r w:rsidRPr="00ED1E97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</w:t>
          </w:r>
          <w:r w:rsidR="0092768A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</w:t>
          </w:r>
          <w:r w:rsidRPr="00ED1E97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</w:t>
          </w:r>
          <w:r w:rsidRPr="00ED1E97">
            <w:rPr>
              <w:rFonts w:eastAsiaTheme="minorHAnsi" w:cstheme="majorBidi" w:hint="cs"/>
              <w:b/>
              <w:bCs/>
              <w:sz w:val="24"/>
              <w:szCs w:val="24"/>
              <w:rtl/>
              <w:lang w:eastAsia="en-US"/>
            </w:rPr>
            <w:t xml:space="preserve"> </w:t>
          </w:r>
          <w:r w:rsidRPr="00ED1E97">
            <w:rPr>
              <w:rFonts w:hint="cs"/>
              <w:b/>
              <w:bCs/>
              <w:rtl/>
              <w:lang w:bidi="ar-DZ"/>
            </w:rPr>
            <w:t xml:space="preserve"> </w:t>
          </w:r>
          <w:r w:rsidRPr="0092768A">
            <w:rPr>
              <w:rtl/>
              <w:lang w:bidi="ar-DZ"/>
            </w:rPr>
            <w:t>...</w:t>
          </w:r>
        </w:p>
        <w:p w:rsidR="00DC0415" w:rsidRPr="00ED1E97" w:rsidRDefault="00DC0415" w:rsidP="00C63821">
          <w:pPr>
            <w:pStyle w:val="Style16"/>
            <w:numPr>
              <w:ilvl w:val="0"/>
              <w:numId w:val="45"/>
            </w:numPr>
            <w:ind w:left="1077"/>
            <w:rPr>
              <w:b/>
              <w:bCs/>
              <w:rtl/>
              <w:lang w:bidi="ar-DZ"/>
            </w:rPr>
          </w:pPr>
          <w:r w:rsidRPr="00ED1E97">
            <w:rPr>
              <w:b/>
              <w:bCs/>
              <w:rtl/>
              <w:lang w:bidi="ar-DZ"/>
            </w:rPr>
            <w:t>أبــرز الـتـق</w:t>
          </w:r>
          <w:r w:rsidRPr="00ED1E97">
            <w:rPr>
              <w:rFonts w:hint="cs"/>
              <w:b/>
              <w:bCs/>
              <w:rtl/>
              <w:lang w:bidi="ar-DZ"/>
            </w:rPr>
            <w:t>ـ</w:t>
          </w:r>
          <w:r w:rsidRPr="00ED1E97">
            <w:rPr>
              <w:b/>
              <w:bCs/>
              <w:rtl/>
              <w:lang w:bidi="ar-DZ"/>
            </w:rPr>
            <w:t>ـن</w:t>
          </w:r>
          <w:r w:rsidRPr="00ED1E97">
            <w:rPr>
              <w:rFonts w:hint="cs"/>
              <w:b/>
              <w:bCs/>
              <w:rtl/>
              <w:lang w:bidi="ar-DZ"/>
            </w:rPr>
            <w:t>ـ</w:t>
          </w:r>
          <w:r w:rsidRPr="00ED1E97">
            <w:rPr>
              <w:b/>
              <w:bCs/>
              <w:rtl/>
              <w:lang w:bidi="ar-DZ"/>
            </w:rPr>
            <w:t>ـي</w:t>
          </w:r>
          <w:r w:rsidRPr="00ED1E97">
            <w:rPr>
              <w:rFonts w:hint="cs"/>
              <w:b/>
              <w:bCs/>
              <w:rtl/>
              <w:lang w:bidi="ar-DZ"/>
            </w:rPr>
            <w:t>ـ</w:t>
          </w:r>
          <w:r w:rsidRPr="00ED1E97">
            <w:rPr>
              <w:b/>
              <w:bCs/>
              <w:rtl/>
              <w:lang w:bidi="ar-DZ"/>
            </w:rPr>
            <w:t>ـات</w:t>
          </w:r>
          <w:r>
            <w:rPr>
              <w:rFonts w:hint="cs"/>
              <w:b/>
              <w:bCs/>
              <w:rtl/>
              <w:lang w:bidi="ar-DZ"/>
            </w:rPr>
            <w:t xml:space="preserve"> الـرقـ</w:t>
          </w:r>
          <w:r w:rsidR="001C6D24">
            <w:rPr>
              <w:rFonts w:hint="cs"/>
              <w:b/>
              <w:bCs/>
              <w:rtl/>
              <w:lang w:bidi="ar-DZ"/>
            </w:rPr>
            <w:t>ـ</w:t>
          </w:r>
          <w:r>
            <w:rPr>
              <w:rFonts w:hint="cs"/>
              <w:b/>
              <w:bCs/>
              <w:rtl/>
              <w:lang w:bidi="ar-DZ"/>
            </w:rPr>
            <w:t>مـيـ</w:t>
          </w:r>
          <w:r w:rsidRPr="00ED1E97">
            <w:rPr>
              <w:rFonts w:hint="cs"/>
              <w:b/>
              <w:bCs/>
              <w:rtl/>
              <w:lang w:bidi="ar-DZ"/>
            </w:rPr>
            <w:t xml:space="preserve">ة </w:t>
          </w:r>
          <w:r w:rsidRPr="00ED1E97">
            <w:rPr>
              <w:b/>
              <w:bCs/>
              <w:rtl/>
              <w:lang w:bidi="ar-DZ"/>
            </w:rPr>
            <w:t>:</w:t>
          </w:r>
          <w:r w:rsidRPr="00ED1E97">
            <w:rPr>
              <w:rFonts w:hint="cs"/>
              <w:b/>
              <w:bCs/>
              <w:rtl/>
              <w:lang w:bidi="ar-DZ"/>
            </w:rPr>
            <w:t xml:space="preserve"> </w:t>
          </w:r>
          <w:r w:rsidRPr="00ED1E97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</w:t>
          </w:r>
          <w:r w:rsidR="0092768A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</w:t>
          </w:r>
          <w:r w:rsidR="00C6382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</w:t>
          </w:r>
          <w:r w:rsidR="0092768A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</w:t>
          </w:r>
          <w:r w:rsidRPr="00ED1E97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</w:t>
          </w:r>
          <w:r w:rsidRPr="00ED1E97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</w:t>
          </w:r>
          <w:r w:rsidRPr="00ED1E97">
            <w:rPr>
              <w:rFonts w:hint="cs"/>
              <w:b/>
              <w:bCs/>
              <w:rtl/>
              <w:lang w:bidi="ar-DZ"/>
            </w:rPr>
            <w:t xml:space="preserve"> </w:t>
          </w:r>
        </w:p>
        <w:p w:rsidR="00D760EF" w:rsidRPr="00CA64F3" w:rsidRDefault="00D760EF" w:rsidP="006D4216">
          <w:pPr>
            <w:pStyle w:val="Style16"/>
            <w:spacing w:line="240" w:lineRule="auto"/>
            <w:rPr>
              <w:sz w:val="16"/>
              <w:szCs w:val="16"/>
              <w:lang w:bidi="ar-DZ"/>
            </w:rPr>
          </w:pPr>
        </w:p>
        <w:p w:rsidR="00141188" w:rsidRDefault="00FE4D21" w:rsidP="00997C56">
          <w:pPr>
            <w:pStyle w:val="Paragraphedeliste"/>
            <w:numPr>
              <w:ilvl w:val="0"/>
              <w:numId w:val="32"/>
            </w:numPr>
            <w:bidi/>
            <w:spacing w:after="0" w:line="240" w:lineRule="auto"/>
            <w:ind w:left="368"/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</w:pPr>
          <w:r w:rsidRPr="00C066A6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الـمـفـاهــي</w:t>
          </w:r>
          <w:r w:rsidR="00943FD5" w:rsidRPr="00C066A6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C066A6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ـم </w:t>
          </w:r>
          <w:r w:rsidR="00D14A6D" w:rsidRPr="00C066A6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الأ</w:t>
          </w:r>
          <w:r w:rsidR="00B73D78" w:rsidRPr="00C066A6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وَّلِــيَّـة</w:t>
          </w:r>
          <w:r w:rsidRPr="00C066A6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فـي تـ</w:t>
          </w:r>
          <w:r w:rsidR="00B73D78" w:rsidRPr="00C066A6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C066A6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ق</w:t>
          </w:r>
          <w:r w:rsidR="00B73D78" w:rsidRPr="00C066A6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C066A6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ـن</w:t>
          </w:r>
          <w:r w:rsidR="00B73D78" w:rsidRPr="00C066A6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C066A6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ـي</w:t>
          </w:r>
          <w:r w:rsidR="00B73D78" w:rsidRPr="00C066A6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C066A6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ـة الـمـع</w:t>
          </w:r>
          <w:r w:rsidR="00EE0AA3" w:rsidRPr="00C066A6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C066A6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ـل</w:t>
          </w:r>
          <w:r w:rsidR="00EE0AA3" w:rsidRPr="00C066A6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C066A6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ـومـ</w:t>
          </w:r>
          <w:r w:rsidR="00EE0AA3" w:rsidRPr="00C066A6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C066A6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ات </w:t>
          </w:r>
          <w:r w:rsidR="00141188" w:rsidRPr="00C066A6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:</w:t>
          </w:r>
        </w:p>
        <w:p w:rsidR="00AA55A0" w:rsidRPr="00997C56" w:rsidRDefault="00AA55A0" w:rsidP="00AA55A0">
          <w:pPr>
            <w:bidi/>
            <w:rPr>
              <w:rFonts w:asciiTheme="majorBidi" w:hAnsiTheme="majorBidi" w:cs="Times New Roman"/>
              <w:b/>
              <w:bCs/>
              <w:color w:val="FF0000"/>
              <w:sz w:val="12"/>
              <w:szCs w:val="12"/>
              <w:u w:val="single"/>
              <w:rtl/>
            </w:rPr>
          </w:pPr>
        </w:p>
        <w:p w:rsidR="00AA55A0" w:rsidRPr="008A6597" w:rsidRDefault="00741F24" w:rsidP="004B74BD">
          <w:pPr>
            <w:bidi/>
            <w:spacing w:line="348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</w:pPr>
          <w:r w:rsidRPr="008A6597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نـ</w:t>
          </w:r>
          <w:r w:rsidRPr="008A6597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شـ</w:t>
          </w:r>
          <w:r w:rsidRPr="008A6597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اط 1</w:t>
          </w:r>
          <w:r w:rsidRPr="008A6597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 :</w:t>
          </w:r>
          <w:r w:rsidRPr="008A6597">
            <w:rPr>
              <w:rFonts w:asciiTheme="majorBidi" w:hAnsiTheme="majorBidi"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980FC3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للحـصـول عـلـى مـعـنـى صـحـيـح </w:t>
          </w:r>
          <w:r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ر</w:t>
          </w:r>
          <w:r w:rsidR="0053281B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ت</w:t>
          </w:r>
          <w:r w:rsidR="0053281B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ِّـ</w:t>
          </w:r>
          <w:r w:rsidR="00A36B39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ب الـ</w:t>
          </w:r>
          <w:r w:rsidR="0053281B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كـلـمـات</w:t>
          </w:r>
          <w:r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الـت</w:t>
          </w:r>
          <w:r w:rsidR="00B36546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الـيـة :</w:t>
          </w:r>
          <w:r w:rsidR="0070526B" w:rsidRPr="0070526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70526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«</w:t>
          </w:r>
          <w:r w:rsidR="00980FC3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367BA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الـم</w:t>
          </w:r>
          <w:r w:rsidR="007F2975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367BA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ـع</w:t>
          </w:r>
          <w:r w:rsidR="004B74BD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367BA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ـلـومـ</w:t>
          </w:r>
          <w:r w:rsidR="007F2975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367BA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ات</w:t>
          </w:r>
          <w:r w:rsidR="007F2975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367BA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ـي</w:t>
          </w:r>
          <w:r w:rsidR="007F2975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367BA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ـة </w:t>
          </w:r>
          <w:r w:rsidR="00B36546" w:rsidRPr="008A6597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–</w:t>
          </w:r>
          <w:r w:rsidR="00980FC3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7F2975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فـ</w:t>
          </w:r>
          <w:r w:rsidR="004B74BD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ي</w:t>
          </w:r>
          <w:r w:rsidR="00CA6B9D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B36546" w:rsidRPr="008A6597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–</w:t>
          </w:r>
          <w:r w:rsidR="00B36546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4B74BD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الآن</w:t>
          </w:r>
          <w:r w:rsidR="00D434BC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B36546" w:rsidRPr="008A6597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–</w:t>
          </w:r>
          <w:r w:rsidR="00CA6B9D" w:rsidRPr="00CA6B9D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4B74BD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مــادة</w:t>
          </w:r>
          <w:r w:rsidR="004B74BD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B36546" w:rsidRPr="008A6597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–</w:t>
          </w:r>
          <w:r w:rsidR="00D434BC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4B74BD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نـحـن</w:t>
          </w:r>
          <w:r w:rsidR="00D434BC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B36546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B36546" w:rsidRPr="008A6597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–</w:t>
          </w:r>
          <w:r w:rsidR="00B36546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367BA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للـسـنـة</w:t>
          </w:r>
          <w:r w:rsidR="00AA55A0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D434BC" w:rsidRPr="008A6597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–</w:t>
          </w:r>
          <w:r w:rsidR="00D434BC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367BA0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درس</w:t>
          </w:r>
          <w:r w:rsidR="00367BA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6C67F5" w:rsidRPr="008A6597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–</w:t>
          </w:r>
          <w:r w:rsidR="00EC6D6C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202</w:t>
          </w:r>
          <w:r w:rsidR="00916E0C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5</w:t>
          </w:r>
          <w:r w:rsidR="006C67F5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6C67F5" w:rsidRPr="008A6597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–</w:t>
          </w:r>
          <w:r w:rsidR="00EC6D6C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الـدراســيــة</w:t>
          </w:r>
          <w:r w:rsidR="006C67F5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6C67F5" w:rsidRPr="008A6597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–</w:t>
          </w:r>
          <w:r w:rsidR="006C67F5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</w:t>
          </w:r>
          <w:r w:rsidR="007610F0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/</w:t>
          </w:r>
          <w:r w:rsidR="006C67F5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AA55A0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6C67F5" w:rsidRPr="008A6597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–</w:t>
          </w:r>
          <w:r w:rsidR="006C67F5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202</w:t>
          </w:r>
          <w:r w:rsidR="00916E0C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4</w:t>
          </w:r>
          <w:r w:rsidR="00EC6D6C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70526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»</w:t>
          </w:r>
          <w:r w:rsidR="00EC6D6C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ث</w:t>
          </w:r>
          <w:r w:rsidR="0070526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ُ</w:t>
          </w:r>
          <w:r w:rsidR="00EC6D6C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0526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EC6D6C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م</w:t>
          </w:r>
          <w:r w:rsidR="0070526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="00EC6D6C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بَـ</w:t>
          </w:r>
          <w:r w:rsidR="007F2975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EC6D6C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يِّـنْ الـفَــرْقَ ب</w:t>
          </w:r>
          <w:r w:rsidR="007F2975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="00EC6D6C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ـي</w:t>
          </w:r>
          <w:r w:rsidR="007F2975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ْ</w:t>
          </w:r>
          <w:r w:rsidR="00EC6D6C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ـن</w:t>
          </w:r>
          <w:r w:rsidR="007F2975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="00EC6D6C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الـبــيــانــات والـمــعــلــومــات</w:t>
          </w:r>
        </w:p>
        <w:p w:rsidR="00741F24" w:rsidRPr="00251ED2" w:rsidRDefault="00B36546" w:rsidP="00997C56">
          <w:pPr>
            <w:bidi/>
            <w:spacing w:line="348" w:lineRule="auto"/>
            <w:jc w:val="both"/>
            <w:rPr>
              <w:rFonts w:asciiTheme="majorBidi" w:hAnsiTheme="majorBidi" w:cs="Times New Roman"/>
              <w:b/>
              <w:bCs/>
              <w:color w:val="002060"/>
              <w:sz w:val="26"/>
              <w:szCs w:val="26"/>
              <w:rtl/>
            </w:rPr>
          </w:pPr>
          <w:r w:rsidRPr="00251ED2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 xml:space="preserve"> </w:t>
          </w:r>
          <w:r w:rsidR="000C29A8" w:rsidRPr="00251ED2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</w:t>
          </w:r>
          <w:r w:rsidR="002E1159" w:rsidRPr="00251ED2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</w:t>
          </w:r>
          <w:r w:rsidR="000C29A8" w:rsidRPr="00251ED2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</w:t>
          </w:r>
          <w:r w:rsidR="00987533" w:rsidRPr="00251ED2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</w:t>
          </w:r>
          <w:r w:rsidR="000C29A8" w:rsidRPr="00251ED2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....................................</w:t>
          </w:r>
          <w:r w:rsidR="003C573E" w:rsidRPr="00251ED2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</w:t>
          </w:r>
          <w:r w:rsidR="00370367" w:rsidRPr="00251ED2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</w:t>
          </w:r>
          <w:r w:rsidR="000C29A8" w:rsidRPr="00251ED2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</w:t>
          </w:r>
          <w:r w:rsidR="0053281B" w:rsidRPr="00251ED2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</w:t>
          </w:r>
          <w:r w:rsidR="000C29A8" w:rsidRPr="00251ED2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.........................................................................................</w:t>
          </w:r>
          <w:r w:rsidR="0053281B" w:rsidRPr="00251ED2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</w:t>
          </w:r>
          <w:r w:rsidR="000C29A8" w:rsidRPr="00251ED2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</w:t>
          </w:r>
        </w:p>
        <w:p w:rsidR="00741F24" w:rsidRDefault="00C025E5" w:rsidP="00741F24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</w:pPr>
          <w:r w:rsidRPr="00C066A6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 xml:space="preserve">أتـذكـر </w:t>
          </w:r>
        </w:p>
        <w:p w:rsidR="00DD009E" w:rsidRPr="00E946DE" w:rsidRDefault="00DD009E" w:rsidP="00DD009E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="Times New Roman"/>
              <w:b/>
              <w:bCs/>
              <w:color w:val="FF0000"/>
              <w:sz w:val="10"/>
              <w:szCs w:val="10"/>
              <w:u w:val="single"/>
              <w:rtl/>
            </w:rPr>
          </w:pPr>
        </w:p>
        <w:p w:rsidR="00497BED" w:rsidRPr="00826A79" w:rsidRDefault="00820CE1" w:rsidP="00820CE1">
          <w:pPr>
            <w:pStyle w:val="Paragraphedeliste"/>
            <w:bidi/>
            <w:spacing w:after="0" w:line="348" w:lineRule="auto"/>
            <w:ind w:left="96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</w:pPr>
          <w:r>
            <w:rPr>
              <w:rFonts w:asciiTheme="majorBidi" w:hAnsiTheme="majorBidi" w:cstheme="majorBidi" w:hint="cs"/>
              <w:b/>
              <w:bCs/>
              <w:color w:val="00B050"/>
              <w:sz w:val="28"/>
              <w:szCs w:val="28"/>
              <w:rtl/>
            </w:rPr>
            <w:t>1</w:t>
          </w:r>
          <w:r w:rsidRPr="00C066A6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 xml:space="preserve">.1 </w:t>
          </w:r>
          <w:r w:rsidR="00497BED" w:rsidRPr="00C066A6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 xml:space="preserve">– الـبــيــانــات : </w:t>
          </w:r>
          <w:r w:rsidR="00497BED" w:rsidRPr="00826A7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هـي </w:t>
          </w:r>
          <w:r w:rsidR="00C025E5" w:rsidRPr="00826A7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</w:t>
          </w:r>
          <w:r w:rsidR="007D0231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</w:t>
          </w:r>
          <w:r w:rsidR="00C025E5" w:rsidRPr="00826A7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</w:t>
          </w:r>
          <w:r w:rsidR="00C025E5" w:rsidRPr="00826A79">
            <w:rPr>
              <w:rFonts w:asciiTheme="majorBidi" w:eastAsiaTheme="minorHAnsi" w:hAnsiTheme="majorBidi" w:cstheme="majorBidi" w:hint="cs"/>
              <w:b/>
              <w:bCs/>
              <w:color w:val="002060"/>
              <w:sz w:val="28"/>
              <w:szCs w:val="28"/>
              <w:rtl/>
              <w:lang w:eastAsia="en-US"/>
            </w:rPr>
            <w:t xml:space="preserve"> </w:t>
          </w:r>
          <w:r w:rsidR="00497BED" w:rsidRPr="00826A7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(</w:t>
          </w:r>
          <w:r w:rsidR="00497BED" w:rsidRPr="00826A7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حـ</w:t>
          </w:r>
          <w:r w:rsidR="00EA46DC" w:rsidRPr="00826A7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497BED" w:rsidRPr="00826A7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ـروف، كـ</w:t>
          </w:r>
          <w:r w:rsidR="000C2832" w:rsidRPr="00826A7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497BED" w:rsidRPr="00826A7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ل</w:t>
          </w:r>
          <w:r w:rsidR="000C2832" w:rsidRPr="00826A7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497BED" w:rsidRPr="00826A7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ـمـ</w:t>
          </w:r>
          <w:r w:rsidR="000C2832" w:rsidRPr="00826A7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497BED" w:rsidRPr="00826A7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ات، أرق</w:t>
          </w:r>
          <w:r w:rsidR="000C2832" w:rsidRPr="00826A7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497BED" w:rsidRPr="00826A7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ـام، رم</w:t>
          </w:r>
          <w:r w:rsidR="00EA46DC" w:rsidRPr="00826A7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497BED" w:rsidRPr="00826A7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ـوز أو صـ</w:t>
          </w:r>
          <w:r w:rsidR="00EA46DC" w:rsidRPr="00826A7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497BED" w:rsidRPr="00826A7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ور</w:t>
          </w:r>
          <w:r w:rsidR="00497BED" w:rsidRPr="00826A7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)</w:t>
          </w:r>
          <w:r w:rsidR="00497BED" w:rsidRPr="00826A7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D40760" w:rsidRPr="00826A7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الَّـتِي </w:t>
          </w:r>
          <w:r w:rsidR="00497BED" w:rsidRPr="00826A7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ي</w:t>
          </w:r>
          <w:r w:rsidR="00D40760" w:rsidRPr="00826A7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497BED" w:rsidRPr="00826A7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ـت</w:t>
          </w:r>
          <w:r w:rsidR="00685647" w:rsidRPr="00826A7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="00497BED" w:rsidRPr="00826A7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ـمُّ </w:t>
          </w:r>
          <w:r w:rsidR="00C025E5" w:rsidRPr="00826A7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</w:t>
          </w:r>
          <w:r w:rsidR="009D2AF4" w:rsidRPr="00826A7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</w:t>
          </w:r>
          <w:r w:rsidR="00C025E5" w:rsidRPr="00826A7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</w:t>
          </w:r>
          <w:r w:rsidR="00C025E5" w:rsidRPr="00826A79">
            <w:rPr>
              <w:rFonts w:asciiTheme="majorBidi" w:eastAsiaTheme="minorHAnsi" w:hAnsiTheme="majorBidi" w:cstheme="majorBidi" w:hint="cs"/>
              <w:b/>
              <w:bCs/>
              <w:color w:val="002060"/>
              <w:sz w:val="28"/>
              <w:szCs w:val="28"/>
              <w:rtl/>
              <w:lang w:eastAsia="en-US"/>
            </w:rPr>
            <w:t xml:space="preserve"> </w:t>
          </w:r>
          <w:r w:rsidR="00497BED" w:rsidRPr="00826A7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فـي </w:t>
          </w:r>
          <w:r w:rsidR="00497BED" w:rsidRPr="00826A7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هـيـئـة</w:t>
          </w:r>
          <w:r w:rsidR="00497BED" w:rsidRPr="00826A7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مُـحَــدَّد</w:t>
          </w:r>
          <w:r w:rsidR="00497BED" w:rsidRPr="00826A7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َة</w:t>
          </w:r>
          <w:r w:rsidR="00A83859" w:rsidRPr="00826A7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497BED" w:rsidRPr="00826A7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قــابــل</w:t>
          </w:r>
          <w:r w:rsidR="00476236" w:rsidRPr="00826A7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ـة</w:t>
          </w:r>
          <w:r w:rsidR="00497BED" w:rsidRPr="00826A7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C025E5" w:rsidRPr="00826A7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</w:t>
          </w:r>
          <w:r w:rsidR="009D2AF4" w:rsidRPr="00826A7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</w:t>
          </w:r>
          <w:r w:rsidR="00C025E5" w:rsidRPr="00826A7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</w:t>
          </w:r>
          <w:r w:rsidR="00C025E5" w:rsidRPr="00826A79">
            <w:rPr>
              <w:rFonts w:asciiTheme="majorBidi" w:eastAsiaTheme="minorHAnsi" w:hAnsiTheme="majorBidi" w:cstheme="majorBidi" w:hint="cs"/>
              <w:b/>
              <w:bCs/>
              <w:color w:val="002060"/>
              <w:sz w:val="28"/>
              <w:szCs w:val="28"/>
              <w:rtl/>
              <w:lang w:eastAsia="en-US"/>
            </w:rPr>
            <w:t xml:space="preserve"> </w:t>
          </w:r>
          <w:r w:rsidR="00497BED" w:rsidRPr="00826A7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مـن طـرف الـحــاســوب</w:t>
          </w:r>
          <w:r w:rsidR="00497BED" w:rsidRPr="00826A7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</w:p>
        <w:p w:rsidR="00D760EF" w:rsidRPr="00E946DE" w:rsidRDefault="00D760EF" w:rsidP="00D760EF">
          <w:pPr>
            <w:bidi/>
            <w:rPr>
              <w:rFonts w:asciiTheme="majorBidi" w:hAnsiTheme="majorBidi" w:cs="Times New Roman"/>
              <w:b/>
              <w:bCs/>
              <w:color w:val="FF0000"/>
              <w:sz w:val="10"/>
              <w:szCs w:val="10"/>
              <w:u w:val="single"/>
              <w:rtl/>
            </w:rPr>
          </w:pPr>
        </w:p>
        <w:p w:rsidR="00497BED" w:rsidRPr="00826A79" w:rsidRDefault="00497BED" w:rsidP="00F4031E">
          <w:pPr>
            <w:pStyle w:val="Paragraphedeliste"/>
            <w:bidi/>
            <w:spacing w:after="0" w:line="348" w:lineRule="auto"/>
            <w:ind w:left="85"/>
            <w:jc w:val="both"/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</w:pPr>
          <w:r w:rsidRPr="00C066A6">
            <w:rPr>
              <w:rFonts w:asciiTheme="majorBidi" w:hAnsiTheme="majorBidi" w:cstheme="majorBidi" w:hint="cs"/>
              <w:b/>
              <w:bCs/>
              <w:color w:val="00B050"/>
              <w:sz w:val="28"/>
              <w:szCs w:val="28"/>
              <w:rtl/>
            </w:rPr>
            <w:t>2</w:t>
          </w:r>
          <w:r w:rsidRPr="00C066A6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 xml:space="preserve">.1 – </w:t>
          </w:r>
          <w:r w:rsidRPr="00C066A6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ال</w:t>
          </w:r>
          <w:r w:rsidRPr="00C066A6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C066A6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م</w:t>
          </w:r>
          <w:r w:rsidRPr="00C066A6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C066A6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عـل</w:t>
          </w:r>
          <w:r w:rsidRPr="00C066A6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C066A6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ومــات</w:t>
          </w:r>
          <w:r w:rsidRPr="00C066A6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C066A6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 xml:space="preserve">: </w:t>
          </w:r>
          <w:r w:rsidRPr="00826A7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ه</w:t>
          </w:r>
          <w:r w:rsidRPr="00826A7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826A7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ي ت</w:t>
          </w:r>
          <w:r w:rsidRPr="00826A7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826A7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ل</w:t>
          </w:r>
          <w:r w:rsidRPr="00826A7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826A7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ك </w:t>
          </w:r>
          <w:r w:rsidR="00C33085" w:rsidRPr="00826A7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</w:t>
          </w:r>
          <w:r w:rsidRPr="00826A7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ال</w:t>
          </w:r>
          <w:r w:rsidRPr="00826A7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826A7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تي ت</w:t>
          </w:r>
          <w:r w:rsidR="00367BA0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826A7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826A7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م</w:t>
          </w:r>
          <w:r w:rsidR="00367BA0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َّ</w:t>
          </w:r>
          <w:r w:rsidRPr="00826A7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826A7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ت</w:t>
          </w:r>
          <w:r w:rsidRPr="00826A7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C33085" w:rsidRPr="00826A7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</w:t>
          </w:r>
          <w:r w:rsidR="00C33085" w:rsidRPr="00826A79">
            <w:rPr>
              <w:rFonts w:asciiTheme="majorBidi" w:eastAsiaTheme="minorHAnsi" w:hAnsiTheme="majorBidi" w:cstheme="majorBidi" w:hint="cs"/>
              <w:b/>
              <w:bCs/>
              <w:color w:val="002060"/>
              <w:sz w:val="28"/>
              <w:szCs w:val="28"/>
              <w:rtl/>
              <w:lang w:eastAsia="en-US"/>
            </w:rPr>
            <w:t xml:space="preserve"> </w:t>
          </w:r>
          <w:r w:rsidRPr="00826A7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ب</w:t>
          </w:r>
          <w:r w:rsidRPr="00826A7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826A7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ح</w:t>
          </w:r>
          <w:r w:rsidRPr="00826A7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826A7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ي</w:t>
          </w:r>
          <w:r w:rsidRPr="00826A7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826A7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ث أص</w:t>
          </w:r>
          <w:r w:rsidRPr="00826A7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826A7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ب</w:t>
          </w:r>
          <w:r w:rsidRPr="00826A7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826A7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ح</w:t>
          </w:r>
          <w:r w:rsidRPr="00826A7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826A7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ت ذات </w:t>
          </w:r>
          <w:r w:rsidR="00C33085" w:rsidRPr="00826A7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</w:t>
          </w:r>
          <w:r w:rsidR="00C33085" w:rsidRPr="00826A79">
            <w:rPr>
              <w:rFonts w:asciiTheme="majorBidi" w:eastAsiaTheme="minorHAnsi" w:hAnsiTheme="majorBidi" w:cstheme="majorBidi" w:hint="cs"/>
              <w:b/>
              <w:bCs/>
              <w:color w:val="002060"/>
              <w:sz w:val="28"/>
              <w:szCs w:val="28"/>
              <w:rtl/>
              <w:lang w:eastAsia="en-US"/>
            </w:rPr>
            <w:t xml:space="preserve"> </w:t>
          </w:r>
          <w:r w:rsidRPr="00826A7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وب</w:t>
          </w:r>
          <w:r w:rsidR="00FE1268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826A7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826A7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ات</w:t>
          </w:r>
          <w:r w:rsidR="00FE1268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َـ</w:t>
          </w:r>
          <w:r w:rsidRPr="00826A7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826A7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ت م</w:t>
          </w:r>
          <w:r w:rsidRPr="00826A7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826A7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رت</w:t>
          </w:r>
          <w:r w:rsidRPr="00826A7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826A7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ب</w:t>
          </w:r>
          <w:r w:rsidRPr="00826A7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826A7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ط</w:t>
          </w:r>
          <w:r w:rsidRPr="00826A7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826A7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ة</w:t>
          </w:r>
          <w:r w:rsidRPr="00826A7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826A7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ب</w:t>
          </w:r>
          <w:r w:rsidRPr="00826A7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DD009E" w:rsidRPr="00826A7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DD009E" w:rsidRPr="00826A7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</w:t>
          </w:r>
          <w:r w:rsidR="00DD009E" w:rsidRPr="00826A79">
            <w:rPr>
              <w:rFonts w:asciiTheme="majorBidi" w:eastAsiaTheme="minorHAnsi" w:hAnsiTheme="majorBidi" w:cstheme="majorBidi" w:hint="cs"/>
              <w:b/>
              <w:bCs/>
              <w:color w:val="002060"/>
              <w:sz w:val="28"/>
              <w:szCs w:val="28"/>
              <w:rtl/>
              <w:lang w:eastAsia="en-US"/>
            </w:rPr>
            <w:t xml:space="preserve"> </w:t>
          </w:r>
          <w:r w:rsidRPr="00826A7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م</w:t>
          </w:r>
          <w:r w:rsidRPr="00826A7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ُـ</w:t>
          </w:r>
          <w:r w:rsidRPr="00826A7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ع</w:t>
          </w:r>
          <w:r w:rsidRPr="00826A7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826A7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ي</w:t>
          </w:r>
          <w:r w:rsidRPr="00826A7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َّـ</w:t>
          </w:r>
          <w:r w:rsidRPr="00826A7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ن</w:t>
          </w:r>
          <w:r w:rsidR="00B81B1F" w:rsidRPr="00826A7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</w:p>
        <w:p w:rsidR="00D760EF" w:rsidRPr="00E946DE" w:rsidRDefault="00D760EF" w:rsidP="00D760EF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="Times New Roman"/>
              <w:b/>
              <w:bCs/>
              <w:color w:val="FF0000"/>
              <w:sz w:val="10"/>
              <w:szCs w:val="10"/>
              <w:u w:val="single"/>
              <w:rtl/>
            </w:rPr>
          </w:pPr>
        </w:p>
        <w:p w:rsidR="005C174A" w:rsidRPr="00826A79" w:rsidRDefault="005C174A" w:rsidP="00464528">
          <w:pPr>
            <w:pStyle w:val="Style16"/>
            <w:spacing w:line="348" w:lineRule="auto"/>
            <w:ind w:left="96"/>
            <w:rPr>
              <w:bCs/>
              <w:color w:val="002060"/>
              <w:rtl/>
            </w:rPr>
          </w:pPr>
          <w:r w:rsidRPr="00C066A6">
            <w:rPr>
              <w:rFonts w:hint="cs"/>
              <w:b/>
              <w:bCs/>
              <w:color w:val="00B050"/>
              <w:rtl/>
            </w:rPr>
            <w:t xml:space="preserve">3.1 </w:t>
          </w:r>
          <w:r w:rsidRPr="00C066A6">
            <w:rPr>
              <w:b/>
              <w:bCs/>
              <w:color w:val="00B050"/>
              <w:rtl/>
            </w:rPr>
            <w:t>–</w:t>
          </w:r>
          <w:r w:rsidRPr="00C066A6">
            <w:rPr>
              <w:rFonts w:hint="cs"/>
              <w:b/>
              <w:bCs/>
              <w:color w:val="00B050"/>
              <w:rtl/>
            </w:rPr>
            <w:t xml:space="preserve"> الـمـعـلـومـاتـيـة : </w:t>
          </w:r>
          <w:r w:rsidR="00A742D0" w:rsidRPr="00826A79">
            <w:rPr>
              <w:rFonts w:hint="cs"/>
              <w:b/>
              <w:bCs/>
              <w:color w:val="002060"/>
              <w:rtl/>
            </w:rPr>
            <w:t>ك</w:t>
          </w:r>
          <w:r w:rsidR="00464528" w:rsidRPr="00826A79">
            <w:rPr>
              <w:rFonts w:hint="cs"/>
              <w:b/>
              <w:bCs/>
              <w:color w:val="002060"/>
              <w:rtl/>
            </w:rPr>
            <w:t>ـ</w:t>
          </w:r>
          <w:r w:rsidR="00A742D0" w:rsidRPr="00826A79">
            <w:rPr>
              <w:rFonts w:hint="cs"/>
              <w:b/>
              <w:bCs/>
              <w:color w:val="002060"/>
              <w:rtl/>
            </w:rPr>
            <w:t>ـل</w:t>
          </w:r>
          <w:r w:rsidR="00464528" w:rsidRPr="00826A79">
            <w:rPr>
              <w:rFonts w:hint="cs"/>
              <w:b/>
              <w:bCs/>
              <w:color w:val="002060"/>
              <w:rtl/>
            </w:rPr>
            <w:t>ـ</w:t>
          </w:r>
          <w:r w:rsidR="00A742D0" w:rsidRPr="00826A79">
            <w:rPr>
              <w:rFonts w:hint="cs"/>
              <w:b/>
              <w:bCs/>
              <w:color w:val="002060"/>
              <w:rtl/>
            </w:rPr>
            <w:t>ـم</w:t>
          </w:r>
          <w:r w:rsidR="00464528" w:rsidRPr="00826A79">
            <w:rPr>
              <w:rFonts w:hint="cs"/>
              <w:b/>
              <w:bCs/>
              <w:color w:val="002060"/>
              <w:rtl/>
            </w:rPr>
            <w:t>ـ</w:t>
          </w:r>
          <w:r w:rsidR="00A742D0" w:rsidRPr="00826A79">
            <w:rPr>
              <w:rFonts w:hint="cs"/>
              <w:b/>
              <w:bCs/>
              <w:color w:val="002060"/>
              <w:rtl/>
            </w:rPr>
            <w:t>ـة م</w:t>
          </w:r>
          <w:r w:rsidR="00464528" w:rsidRPr="00826A79">
            <w:rPr>
              <w:rFonts w:hint="cs"/>
              <w:b/>
              <w:bCs/>
              <w:color w:val="002060"/>
              <w:rtl/>
            </w:rPr>
            <w:t>ُـ</w:t>
          </w:r>
          <w:r w:rsidR="00A742D0" w:rsidRPr="00826A79">
            <w:rPr>
              <w:rFonts w:hint="cs"/>
              <w:b/>
              <w:bCs/>
              <w:color w:val="002060"/>
              <w:rtl/>
            </w:rPr>
            <w:t>ـش</w:t>
          </w:r>
          <w:r w:rsidR="00464528" w:rsidRPr="00826A79">
            <w:rPr>
              <w:rFonts w:hint="cs"/>
              <w:b/>
              <w:bCs/>
              <w:color w:val="002060"/>
              <w:rtl/>
            </w:rPr>
            <w:t>ْ</w:t>
          </w:r>
          <w:r w:rsidR="00A742D0" w:rsidRPr="00826A79">
            <w:rPr>
              <w:rFonts w:hint="cs"/>
              <w:b/>
              <w:bCs/>
              <w:color w:val="002060"/>
              <w:rtl/>
            </w:rPr>
            <w:t>ـ</w:t>
          </w:r>
          <w:r w:rsidR="00464528" w:rsidRPr="00826A79">
            <w:rPr>
              <w:rFonts w:hint="cs"/>
              <w:b/>
              <w:bCs/>
              <w:color w:val="002060"/>
              <w:rtl/>
            </w:rPr>
            <w:t>ـ</w:t>
          </w:r>
          <w:r w:rsidR="00A742D0" w:rsidRPr="00826A79">
            <w:rPr>
              <w:rFonts w:hint="cs"/>
              <w:b/>
              <w:bCs/>
              <w:color w:val="002060"/>
              <w:rtl/>
            </w:rPr>
            <w:t>ت</w:t>
          </w:r>
          <w:r w:rsidR="00464528" w:rsidRPr="00826A79">
            <w:rPr>
              <w:rFonts w:hint="cs"/>
              <w:b/>
              <w:bCs/>
              <w:color w:val="002060"/>
              <w:rtl/>
            </w:rPr>
            <w:t>َـ</w:t>
          </w:r>
          <w:r w:rsidR="00A742D0" w:rsidRPr="00826A79">
            <w:rPr>
              <w:rFonts w:hint="cs"/>
              <w:b/>
              <w:bCs/>
              <w:color w:val="002060"/>
              <w:rtl/>
            </w:rPr>
            <w:t>ـق</w:t>
          </w:r>
          <w:r w:rsidR="00464528" w:rsidRPr="00826A79">
            <w:rPr>
              <w:rFonts w:hint="cs"/>
              <w:b/>
              <w:bCs/>
              <w:color w:val="002060"/>
              <w:rtl/>
            </w:rPr>
            <w:t>َ</w:t>
          </w:r>
          <w:r w:rsidR="00A742D0" w:rsidRPr="00826A79">
            <w:rPr>
              <w:rFonts w:hint="cs"/>
              <w:b/>
              <w:bCs/>
              <w:color w:val="002060"/>
              <w:rtl/>
            </w:rPr>
            <w:t>ـ</w:t>
          </w:r>
          <w:r w:rsidR="00464528" w:rsidRPr="00826A79">
            <w:rPr>
              <w:rFonts w:hint="cs"/>
              <w:b/>
              <w:bCs/>
              <w:color w:val="002060"/>
              <w:rtl/>
            </w:rPr>
            <w:t>ـ</w:t>
          </w:r>
          <w:r w:rsidR="00A742D0" w:rsidRPr="00826A79">
            <w:rPr>
              <w:rFonts w:hint="cs"/>
              <w:b/>
              <w:bCs/>
              <w:color w:val="002060"/>
              <w:rtl/>
            </w:rPr>
            <w:t xml:space="preserve">ة مـن </w:t>
          </w:r>
          <w:r w:rsidR="00A742D0" w:rsidRPr="00826A79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.................................</w:t>
          </w:r>
          <w:r w:rsidR="00A742D0" w:rsidRPr="00826A79">
            <w:rPr>
              <w:rFonts w:eastAsiaTheme="minorHAnsi" w:cstheme="majorBidi" w:hint="cs"/>
              <w:b/>
              <w:bCs/>
              <w:color w:val="002060"/>
              <w:rtl/>
              <w:lang w:eastAsia="en-US"/>
            </w:rPr>
            <w:t xml:space="preserve"> و </w:t>
          </w:r>
          <w:r w:rsidR="00A742D0" w:rsidRPr="00826A79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.......................</w:t>
          </w:r>
          <w:r w:rsidR="00A742D0" w:rsidRPr="00826A79">
            <w:rPr>
              <w:rFonts w:eastAsiaTheme="minorHAnsi" w:cstheme="majorBidi" w:hint="cs"/>
              <w:b/>
              <w:bCs/>
              <w:color w:val="002060"/>
              <w:rtl/>
              <w:lang w:eastAsia="en-US"/>
            </w:rPr>
            <w:t xml:space="preserve"> وتُـمَـثِّــلُ</w:t>
          </w:r>
          <w:r w:rsidR="00A742D0" w:rsidRPr="00826A79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826A79">
            <w:rPr>
              <w:bCs/>
              <w:color w:val="002060"/>
              <w:rtl/>
            </w:rPr>
            <w:t>الـعـلـم ال</w:t>
          </w:r>
          <w:r w:rsidR="00A510F6" w:rsidRPr="00826A79">
            <w:rPr>
              <w:rFonts w:hint="cs"/>
              <w:bCs/>
              <w:color w:val="002060"/>
              <w:rtl/>
              <w:lang w:bidi="ar-DZ"/>
            </w:rPr>
            <w:t>َّ</w:t>
          </w:r>
          <w:r w:rsidRPr="00826A79">
            <w:rPr>
              <w:rFonts w:hint="cs"/>
              <w:bCs/>
              <w:color w:val="002060"/>
              <w:rtl/>
            </w:rPr>
            <w:t>ـ</w:t>
          </w:r>
          <w:r w:rsidRPr="00826A79">
            <w:rPr>
              <w:bCs/>
              <w:color w:val="002060"/>
              <w:rtl/>
            </w:rPr>
            <w:t>ذ</w:t>
          </w:r>
          <w:r w:rsidR="00A510F6" w:rsidRPr="00826A79">
            <w:rPr>
              <w:rFonts w:hint="cs"/>
              <w:bCs/>
              <w:color w:val="002060"/>
              <w:rtl/>
            </w:rPr>
            <w:t>ِ</w:t>
          </w:r>
          <w:r w:rsidRPr="00826A79">
            <w:rPr>
              <w:bCs/>
              <w:color w:val="002060"/>
              <w:rtl/>
            </w:rPr>
            <w:t>ي يـسـمـح</w:t>
          </w:r>
          <w:r w:rsidRPr="00826A79">
            <w:rPr>
              <w:rFonts w:hint="cs"/>
              <w:bCs/>
              <w:color w:val="002060"/>
              <w:rtl/>
            </w:rPr>
            <w:t xml:space="preserve"> بـ</w:t>
          </w:r>
          <w:r w:rsidRPr="00826A79">
            <w:rPr>
              <w:bCs/>
              <w:color w:val="002060"/>
              <w:rtl/>
            </w:rPr>
            <w:t xml:space="preserve"> </w:t>
          </w:r>
          <w:r w:rsidRPr="00826A79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...................</w:t>
          </w:r>
          <w:r w:rsidR="00AD1953" w:rsidRPr="00826A79">
            <w:rPr>
              <w:rFonts w:cstheme="majorBidi" w:hint="cs"/>
              <w:color w:val="002060"/>
              <w:vertAlign w:val="subscript"/>
              <w:rtl/>
              <w:lang w:bidi="ar-DZ"/>
            </w:rPr>
            <w:t>.</w:t>
          </w:r>
          <w:r w:rsidRPr="00826A79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....................</w:t>
          </w:r>
          <w:r w:rsidRPr="00826A79">
            <w:rPr>
              <w:bCs/>
              <w:color w:val="002060"/>
              <w:rtl/>
            </w:rPr>
            <w:t xml:space="preserve"> الـمـع</w:t>
          </w:r>
          <w:r w:rsidR="00A510F6" w:rsidRPr="00826A79">
            <w:rPr>
              <w:rFonts w:hint="cs"/>
              <w:bCs/>
              <w:color w:val="002060"/>
              <w:rtl/>
            </w:rPr>
            <w:t>ـ</w:t>
          </w:r>
          <w:r w:rsidRPr="00826A79">
            <w:rPr>
              <w:bCs/>
              <w:color w:val="002060"/>
              <w:rtl/>
            </w:rPr>
            <w:t>ـلـ</w:t>
          </w:r>
          <w:r w:rsidR="00A510F6" w:rsidRPr="00826A79">
            <w:rPr>
              <w:rFonts w:hint="cs"/>
              <w:bCs/>
              <w:color w:val="002060"/>
              <w:rtl/>
            </w:rPr>
            <w:t>ـ</w:t>
          </w:r>
          <w:r w:rsidRPr="00826A79">
            <w:rPr>
              <w:bCs/>
              <w:color w:val="002060"/>
              <w:rtl/>
            </w:rPr>
            <w:t>وم</w:t>
          </w:r>
          <w:r w:rsidR="00A510F6" w:rsidRPr="00826A79">
            <w:rPr>
              <w:rFonts w:hint="cs"/>
              <w:bCs/>
              <w:color w:val="002060"/>
              <w:rtl/>
            </w:rPr>
            <w:t>ـ</w:t>
          </w:r>
          <w:r w:rsidRPr="00826A79">
            <w:rPr>
              <w:bCs/>
              <w:color w:val="002060"/>
              <w:rtl/>
            </w:rPr>
            <w:t>ـات ب</w:t>
          </w:r>
          <w:r w:rsidRPr="00826A79">
            <w:rPr>
              <w:rFonts w:hint="cs"/>
              <w:bCs/>
              <w:color w:val="002060"/>
              <w:rtl/>
            </w:rPr>
            <w:t>ـ</w:t>
          </w:r>
          <w:r w:rsidRPr="00826A79">
            <w:rPr>
              <w:bCs/>
              <w:color w:val="002060"/>
              <w:rtl/>
            </w:rPr>
            <w:t>طـ</w:t>
          </w:r>
          <w:r w:rsidR="00201BCD" w:rsidRPr="00826A79">
            <w:rPr>
              <w:rFonts w:hint="cs"/>
              <w:bCs/>
              <w:color w:val="002060"/>
              <w:rtl/>
            </w:rPr>
            <w:t>ـ</w:t>
          </w:r>
          <w:r w:rsidRPr="00826A79">
            <w:rPr>
              <w:bCs/>
              <w:color w:val="002060"/>
              <w:rtl/>
            </w:rPr>
            <w:t>ري</w:t>
          </w:r>
          <w:r w:rsidR="00201BCD" w:rsidRPr="00826A79">
            <w:rPr>
              <w:rFonts w:hint="cs"/>
              <w:bCs/>
              <w:color w:val="002060"/>
              <w:rtl/>
            </w:rPr>
            <w:t>ـ</w:t>
          </w:r>
          <w:r w:rsidRPr="00826A79">
            <w:rPr>
              <w:rFonts w:hint="cs"/>
              <w:bCs/>
              <w:color w:val="002060"/>
              <w:rtl/>
            </w:rPr>
            <w:t>ـ</w:t>
          </w:r>
          <w:r w:rsidRPr="00826A79">
            <w:rPr>
              <w:bCs/>
              <w:color w:val="002060"/>
              <w:rtl/>
            </w:rPr>
            <w:t xml:space="preserve">قـة </w:t>
          </w:r>
          <w:r w:rsidRPr="00826A79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............................</w:t>
          </w:r>
          <w:r w:rsidRPr="00826A79">
            <w:rPr>
              <w:rFonts w:cstheme="majorBidi"/>
              <w:b/>
              <w:bCs/>
              <w:color w:val="002060"/>
              <w:rtl/>
            </w:rPr>
            <w:t xml:space="preserve"> </w:t>
          </w:r>
          <w:r w:rsidRPr="00826A79">
            <w:rPr>
              <w:bCs/>
              <w:color w:val="002060"/>
              <w:rtl/>
            </w:rPr>
            <w:t>وذل</w:t>
          </w:r>
          <w:r w:rsidR="007D26AE" w:rsidRPr="00826A79">
            <w:rPr>
              <w:rFonts w:hint="cs"/>
              <w:bCs/>
              <w:color w:val="002060"/>
              <w:rtl/>
            </w:rPr>
            <w:t>ـ</w:t>
          </w:r>
          <w:r w:rsidRPr="00826A79">
            <w:rPr>
              <w:bCs/>
              <w:color w:val="002060"/>
              <w:rtl/>
            </w:rPr>
            <w:t>ك ب</w:t>
          </w:r>
          <w:r w:rsidRPr="00826A79">
            <w:rPr>
              <w:rFonts w:hint="cs"/>
              <w:bCs/>
              <w:color w:val="002060"/>
              <w:rtl/>
            </w:rPr>
            <w:t>اسـ</w:t>
          </w:r>
          <w:r w:rsidR="007D26AE" w:rsidRPr="00826A79">
            <w:rPr>
              <w:rFonts w:hint="cs"/>
              <w:bCs/>
              <w:color w:val="002060"/>
              <w:rtl/>
            </w:rPr>
            <w:t>ـ</w:t>
          </w:r>
          <w:r w:rsidRPr="00826A79">
            <w:rPr>
              <w:rFonts w:hint="cs"/>
              <w:bCs/>
              <w:color w:val="002060"/>
              <w:rtl/>
            </w:rPr>
            <w:t>ت</w:t>
          </w:r>
          <w:r w:rsidR="007D26AE" w:rsidRPr="00826A79">
            <w:rPr>
              <w:rFonts w:hint="cs"/>
              <w:bCs/>
              <w:color w:val="002060"/>
              <w:rtl/>
            </w:rPr>
            <w:t>ـ</w:t>
          </w:r>
          <w:r w:rsidRPr="00826A79">
            <w:rPr>
              <w:rFonts w:hint="cs"/>
              <w:bCs/>
              <w:color w:val="002060"/>
              <w:rtl/>
            </w:rPr>
            <w:t>خ</w:t>
          </w:r>
          <w:r w:rsidR="007D26AE" w:rsidRPr="00826A79">
            <w:rPr>
              <w:rFonts w:hint="cs"/>
              <w:bCs/>
              <w:color w:val="002060"/>
              <w:rtl/>
            </w:rPr>
            <w:t>ـ</w:t>
          </w:r>
          <w:r w:rsidRPr="00826A79">
            <w:rPr>
              <w:rFonts w:hint="cs"/>
              <w:bCs/>
              <w:color w:val="002060"/>
              <w:rtl/>
            </w:rPr>
            <w:t>ـدام :</w:t>
          </w:r>
        </w:p>
        <w:tbl>
          <w:tblPr>
            <w:tblStyle w:val="Grilledutableau"/>
            <w:bidiVisual/>
            <w:tblW w:w="10432" w:type="dxa"/>
            <w:jc w:val="center"/>
            <w:tbl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  <w:insideH w:val="dotted" w:sz="4" w:space="0" w:color="auto"/>
              <w:insideV w:val="dotted" w:sz="4" w:space="0" w:color="auto"/>
            </w:tblBorders>
            <w:tblLook w:val="04A0" w:firstRow="1" w:lastRow="0" w:firstColumn="1" w:lastColumn="0" w:noHBand="0" w:noVBand="1"/>
          </w:tblPr>
          <w:tblGrid>
            <w:gridCol w:w="5216"/>
            <w:gridCol w:w="5216"/>
          </w:tblGrid>
          <w:tr w:rsidR="004A0864" w:rsidRPr="004A0864" w:rsidTr="00E5081F">
            <w:trPr>
              <w:trHeight w:val="567"/>
              <w:jc w:val="center"/>
            </w:trPr>
            <w:tc>
              <w:tcPr>
                <w:tcW w:w="5216" w:type="dxa"/>
                <w:shd w:val="clear" w:color="auto" w:fill="auto"/>
                <w:vAlign w:val="center"/>
              </w:tcPr>
              <w:p w:rsidR="00446360" w:rsidRPr="004A0864" w:rsidRDefault="00446360" w:rsidP="00446360">
                <w:pPr>
                  <w:pStyle w:val="Paragraphedeliste"/>
                  <w:numPr>
                    <w:ilvl w:val="0"/>
                    <w:numId w:val="49"/>
                  </w:numPr>
                  <w:bidi/>
                  <w:spacing w:after="0" w:line="228" w:lineRule="auto"/>
                  <w:ind w:left="376" w:hanging="376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6"/>
                    <w:szCs w:val="26"/>
                    <w:rtl/>
                    <w:lang w:val="en-US" w:bidi="ar-DZ"/>
                  </w:rPr>
                </w:pPr>
                <w:r w:rsidRPr="004A0864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...............................................</w:t>
                </w:r>
                <w:r w:rsidR="00E5081F" w:rsidRPr="004A0864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</w:t>
                </w:r>
                <w:r w:rsidRPr="004A0864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.......................</w:t>
                </w:r>
                <w:r w:rsidRPr="004A0864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 </w:t>
                </w:r>
                <w:r w:rsidRPr="004A0864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(</w:t>
                </w:r>
                <w:r w:rsidRPr="004A0864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lang w:bidi="ar-DZ"/>
                  </w:rPr>
                  <w:t>Hardware</w:t>
                </w:r>
                <w:r w:rsidRPr="004A0864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)</w:t>
                </w:r>
              </w:p>
            </w:tc>
            <w:tc>
              <w:tcPr>
                <w:tcW w:w="5216" w:type="dxa"/>
                <w:vAlign w:val="center"/>
              </w:tcPr>
              <w:p w:rsidR="00446360" w:rsidRPr="004A0864" w:rsidRDefault="00446360" w:rsidP="00446360">
                <w:pPr>
                  <w:pStyle w:val="Paragraphedeliste"/>
                  <w:numPr>
                    <w:ilvl w:val="0"/>
                    <w:numId w:val="49"/>
                  </w:numPr>
                  <w:bidi/>
                  <w:spacing w:after="0" w:line="228" w:lineRule="auto"/>
                  <w:ind w:left="486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6"/>
                    <w:szCs w:val="26"/>
                    <w:rtl/>
                    <w:lang w:val="en-US" w:bidi="ar-DZ"/>
                  </w:rPr>
                </w:pPr>
                <w:r w:rsidRPr="004A0864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.......................................</w:t>
                </w:r>
                <w:r w:rsidR="00E5081F" w:rsidRPr="004A0864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</w:t>
                </w:r>
                <w:r w:rsidRPr="004A0864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...............................</w:t>
                </w:r>
                <w:r w:rsidRPr="004A0864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 </w:t>
                </w:r>
                <w:r w:rsidRPr="004A0864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(</w:t>
                </w:r>
                <w:r w:rsidRPr="004A0864">
                  <w:rPr>
                    <w:rFonts w:asciiTheme="majorBidi" w:hAnsiTheme="majorBidi" w:cstheme="majorBidi"/>
                    <w:b/>
                    <w:color w:val="002060"/>
                    <w:sz w:val="26"/>
                    <w:szCs w:val="26"/>
                  </w:rPr>
                  <w:t>Software</w:t>
                </w:r>
                <w:r w:rsidRPr="004A0864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)</w:t>
                </w:r>
                <w:r w:rsidRPr="004A0864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</w:t>
                </w:r>
              </w:p>
            </w:tc>
          </w:tr>
        </w:tbl>
        <w:p w:rsidR="00446360" w:rsidRPr="000C05E3" w:rsidRDefault="00446360" w:rsidP="00446360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="Times New Roman"/>
              <w:b/>
              <w:bCs/>
              <w:color w:val="FF0000"/>
              <w:sz w:val="10"/>
              <w:szCs w:val="10"/>
              <w:rtl/>
            </w:rPr>
          </w:pPr>
        </w:p>
        <w:p w:rsidR="00446360" w:rsidRPr="000C05E3" w:rsidRDefault="00446360" w:rsidP="00446360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="Times New Roman"/>
              <w:b/>
              <w:bCs/>
              <w:color w:val="FF0000"/>
              <w:sz w:val="10"/>
              <w:szCs w:val="10"/>
              <w:rtl/>
            </w:rPr>
          </w:pPr>
        </w:p>
        <w:p w:rsidR="00B76339" w:rsidRPr="008A6597" w:rsidRDefault="00B76339" w:rsidP="00846880">
          <w:pPr>
            <w:bidi/>
            <w:spacing w:line="348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</w:pPr>
          <w:r w:rsidRPr="008A6597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نـ</w:t>
          </w:r>
          <w:r w:rsidRPr="008A6597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ش</w:t>
          </w:r>
          <w:r w:rsidRPr="008A6597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8A6597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ـ</w:t>
          </w:r>
          <w:r w:rsidRPr="008A6597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اط 2</w:t>
          </w:r>
          <w:r w:rsidRPr="008A6597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 :</w:t>
          </w:r>
          <w:r w:rsidRPr="008A6597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 xml:space="preserve"> </w:t>
          </w:r>
          <w:r w:rsidR="00846880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حَ</w:t>
          </w:r>
          <w:r w:rsidR="0084688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846880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ـلِّـ</w:t>
          </w:r>
          <w:r w:rsidR="0084688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846880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لْ الـع</w:t>
          </w:r>
          <w:r w:rsidR="0084688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ِـ</w:t>
          </w:r>
          <w:r w:rsidR="00846880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ـب</w:t>
          </w:r>
          <w:r w:rsidR="0084688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="00846880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ــار</w:t>
          </w:r>
          <w:r w:rsidR="0084688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="00846880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ة</w:t>
          </w:r>
          <w:r w:rsidR="0084688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َ </w:t>
          </w:r>
          <w:r w:rsidR="00846880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: </w:t>
          </w:r>
          <w:r w:rsidR="0084688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« </w:t>
          </w:r>
          <w:r w:rsidR="00846880" w:rsidRPr="005F5ACF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u w:val="double"/>
              <w:rtl/>
            </w:rPr>
            <w:t>تــقــنــيـة</w:t>
          </w:r>
          <w:r w:rsidR="0084688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تـجــمــيــع الـحــاســوب والاســتـغــلال الأَمْــثَــل لِـهــذَا الـجـهــاز يَـفْـتَـحُ للـطــالــب آفَــاقًــا واسـعــة</w:t>
          </w:r>
          <w:r w:rsidR="00846880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84688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لِلْـوُلُــوجِ إِلَـى </w:t>
          </w:r>
          <w:r w:rsidR="00846880" w:rsidRPr="005F5ACF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u w:val="double"/>
              <w:rtl/>
            </w:rPr>
            <w:t>الـتـكـنـولـوجــيــات</w:t>
          </w:r>
          <w:r w:rsidR="00846880" w:rsidRPr="00297CE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84688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الـحَــدِيــثَــة » ثُــمَ </w:t>
          </w:r>
          <w:r w:rsidR="00846880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ع</w:t>
          </w:r>
          <w:r w:rsidR="0084688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َـ</w:t>
          </w:r>
          <w:r w:rsidR="00846880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ــرِّف</w:t>
          </w:r>
          <w:r w:rsidR="0084688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ْ</w:t>
          </w:r>
          <w:r w:rsidR="00846880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الـتـ</w:t>
          </w:r>
          <w:r w:rsidR="0084688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846880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ق</w:t>
          </w:r>
          <w:r w:rsidR="0084688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846880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ـن</w:t>
          </w:r>
          <w:r w:rsidR="0084688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846880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ـي</w:t>
          </w:r>
          <w:r w:rsidR="0084688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846880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ـة والـ</w:t>
          </w:r>
          <w:r w:rsidR="0084688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846880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ت</w:t>
          </w:r>
          <w:r w:rsidR="0084688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846880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ـك</w:t>
          </w:r>
          <w:r w:rsidR="0084688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846880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ـن</w:t>
          </w:r>
          <w:r w:rsidR="0084688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846880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ـول</w:t>
          </w:r>
          <w:r w:rsidR="0084688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846880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ـوج</w:t>
          </w:r>
          <w:r w:rsidR="0084688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846880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ـي</w:t>
          </w:r>
          <w:r w:rsidR="0084688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846880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ـا</w:t>
          </w:r>
        </w:p>
        <w:p w:rsidR="002E1159" w:rsidRDefault="002E1159" w:rsidP="002E1159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</w:pPr>
          <w:r w:rsidRPr="00F33477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أتـذكـ</w:t>
          </w:r>
          <w:r w:rsidR="00F33477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ر:</w:t>
          </w:r>
        </w:p>
        <w:p w:rsidR="00DD009E" w:rsidRPr="00E946DE" w:rsidRDefault="00DD009E" w:rsidP="00DD009E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="Times New Roman"/>
              <w:b/>
              <w:bCs/>
              <w:color w:val="FF0000"/>
              <w:sz w:val="10"/>
              <w:szCs w:val="10"/>
              <w:u w:val="single"/>
              <w:rtl/>
            </w:rPr>
          </w:pPr>
        </w:p>
        <w:p w:rsidR="00826A79" w:rsidRPr="00A86989" w:rsidRDefault="00826A79" w:rsidP="005F41E6">
          <w:pPr>
            <w:pStyle w:val="Paragraphedeliste"/>
            <w:bidi/>
            <w:spacing w:after="0" w:line="348" w:lineRule="auto"/>
            <w:ind w:left="85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</w:pPr>
          <w:r w:rsidRPr="0011291B">
            <w:rPr>
              <w:rFonts w:asciiTheme="majorBidi" w:hAnsiTheme="majorBidi" w:cstheme="majorBidi" w:hint="cs"/>
              <w:b/>
              <w:bCs/>
              <w:color w:val="00B050"/>
              <w:sz w:val="26"/>
              <w:szCs w:val="26"/>
              <w:rtl/>
            </w:rPr>
            <w:t>4</w:t>
          </w:r>
          <w:r w:rsidRPr="00F33477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 xml:space="preserve">.1 – الـتــقــنـيـة : </w:t>
          </w:r>
          <w:r w:rsidR="005F41E6" w:rsidRPr="00A8698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هـي مـجـمـوعـة مـن </w:t>
          </w:r>
          <w:r w:rsidR="005F41E6" w:rsidRPr="00A8698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</w:t>
          </w:r>
          <w:r w:rsidR="005F41E6" w:rsidRPr="00A86989">
            <w:rPr>
              <w:rFonts w:asciiTheme="majorBidi" w:eastAsiaTheme="minorHAnsi" w:hAnsiTheme="majorBidi" w:cstheme="majorBidi" w:hint="cs"/>
              <w:b/>
              <w:bCs/>
              <w:color w:val="002060"/>
              <w:sz w:val="28"/>
              <w:szCs w:val="28"/>
              <w:rtl/>
              <w:lang w:eastAsia="en-US"/>
            </w:rPr>
            <w:t xml:space="preserve"> </w:t>
          </w:r>
          <w:r w:rsidR="005F41E6" w:rsidRPr="00A8698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الـق</w:t>
          </w:r>
          <w:r w:rsidR="005F41E6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5F41E6" w:rsidRPr="00A8698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ـائ</w:t>
          </w:r>
          <w:r w:rsidR="005F41E6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5F41E6" w:rsidRPr="00A8698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ـمـة عـلى </w:t>
          </w:r>
          <w:r w:rsidR="005F41E6" w:rsidRPr="00A8698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</w:t>
          </w:r>
          <w:r w:rsidR="005F41E6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</w:t>
          </w:r>
          <w:r w:rsidR="005F41E6" w:rsidRPr="00A8698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</w:t>
          </w:r>
          <w:r w:rsidR="005F41E6" w:rsidRPr="00A86989">
            <w:rPr>
              <w:rFonts w:asciiTheme="majorBidi" w:eastAsiaTheme="minorHAnsi" w:hAnsiTheme="majorBidi" w:cstheme="majorBidi" w:hint="cs"/>
              <w:b/>
              <w:bCs/>
              <w:color w:val="002060"/>
              <w:sz w:val="28"/>
              <w:szCs w:val="28"/>
              <w:rtl/>
              <w:lang w:eastAsia="en-US"/>
            </w:rPr>
            <w:t xml:space="preserve"> </w:t>
          </w:r>
          <w:r w:rsidR="005F41E6" w:rsidRPr="00A869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، والَّـتِي نَـتَّـبِـعُـهَـا عـنـد </w:t>
          </w:r>
          <w:r w:rsidR="005F41E6" w:rsidRPr="00A8698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إن</w:t>
          </w:r>
          <w:r w:rsidR="005F41E6" w:rsidRPr="00A869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5F41E6" w:rsidRPr="00A8698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ج</w:t>
          </w:r>
          <w:r w:rsidR="005F41E6" w:rsidRPr="00A869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5F41E6" w:rsidRPr="00A8698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ـاز </w:t>
          </w:r>
          <w:r w:rsidR="005F41E6" w:rsidRPr="00A8698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</w:t>
          </w:r>
          <w:r w:rsidR="005F41E6" w:rsidRPr="00A86989">
            <w:rPr>
              <w:rFonts w:asciiTheme="majorBidi" w:eastAsiaTheme="minorHAnsi" w:hAnsiTheme="majorBidi" w:cstheme="majorBidi" w:hint="cs"/>
              <w:b/>
              <w:bCs/>
              <w:color w:val="002060"/>
              <w:sz w:val="28"/>
              <w:szCs w:val="28"/>
              <w:rtl/>
              <w:lang w:eastAsia="en-US"/>
            </w:rPr>
            <w:t xml:space="preserve"> </w:t>
          </w:r>
          <w:r w:rsidR="005F41E6" w:rsidRPr="00A8698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أو </w:t>
          </w:r>
          <w:r w:rsidR="005F41E6" w:rsidRPr="00A8698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</w:t>
          </w:r>
          <w:r w:rsidR="005F41E6" w:rsidRPr="00A86989">
            <w:rPr>
              <w:rFonts w:asciiTheme="majorBidi" w:eastAsiaTheme="minorHAnsi" w:hAnsiTheme="majorBidi" w:cstheme="majorBidi" w:hint="cs"/>
              <w:b/>
              <w:bCs/>
              <w:color w:val="002060"/>
              <w:sz w:val="28"/>
              <w:szCs w:val="28"/>
              <w:rtl/>
              <w:lang w:eastAsia="en-US"/>
            </w:rPr>
            <w:t xml:space="preserve"> </w:t>
          </w:r>
          <w:r w:rsidR="005F41E6" w:rsidRPr="00A8698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5F41E6" w:rsidRPr="00A869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مُـعَــيَّــنٍ وذلـك يـقـتـضي اسـتـغــلال </w:t>
          </w:r>
          <w:r w:rsidR="005F41E6" w:rsidRPr="00A8698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</w:t>
          </w:r>
          <w:r w:rsidR="005F41E6" w:rsidRPr="00A86989">
            <w:rPr>
              <w:rFonts w:asciiTheme="majorBidi" w:eastAsiaTheme="minorHAnsi" w:hAnsiTheme="majorBidi" w:cstheme="majorBidi" w:hint="cs"/>
              <w:b/>
              <w:bCs/>
              <w:color w:val="002060"/>
              <w:sz w:val="28"/>
              <w:szCs w:val="28"/>
              <w:rtl/>
              <w:lang w:eastAsia="en-US"/>
            </w:rPr>
            <w:t xml:space="preserve"> </w:t>
          </w:r>
          <w:r w:rsidR="005F41E6" w:rsidRPr="00A8698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م</w:t>
          </w:r>
          <w:r w:rsidR="005F41E6" w:rsidRPr="00A869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ُ</w:t>
          </w:r>
          <w:r w:rsidR="005F41E6" w:rsidRPr="00A8698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ـح</w:t>
          </w:r>
          <w:r w:rsidR="005F41E6" w:rsidRPr="00A869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َـ</w:t>
          </w:r>
          <w:r w:rsidR="005F41E6" w:rsidRPr="00A8698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ـد</w:t>
          </w:r>
          <w:r w:rsidR="005F41E6" w:rsidRPr="00A869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َّ</w:t>
          </w:r>
          <w:r w:rsidR="005F41E6" w:rsidRPr="00A8698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د</w:t>
          </w:r>
          <w:r w:rsidR="005F41E6" w:rsidRPr="00A869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َة</w:t>
          </w:r>
          <w:r w:rsidR="005F41E6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</w:p>
        <w:p w:rsidR="00D760EF" w:rsidRPr="00E946DE" w:rsidRDefault="00D760EF" w:rsidP="00D760EF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="Times New Roman"/>
              <w:b/>
              <w:bCs/>
              <w:color w:val="FF0000"/>
              <w:sz w:val="10"/>
              <w:szCs w:val="10"/>
              <w:u w:val="single"/>
              <w:rtl/>
            </w:rPr>
          </w:pPr>
        </w:p>
        <w:p w:rsidR="00141188" w:rsidRPr="00826A79" w:rsidRDefault="004D531D" w:rsidP="00BF5096">
          <w:pPr>
            <w:pStyle w:val="Style16"/>
            <w:spacing w:line="348" w:lineRule="auto"/>
            <w:ind w:left="170"/>
            <w:rPr>
              <w:b/>
              <w:bCs/>
              <w:color w:val="002060"/>
              <w:rtl/>
            </w:rPr>
          </w:pPr>
          <w:r w:rsidRPr="00F33477">
            <w:rPr>
              <w:rFonts w:hint="cs"/>
              <w:b/>
              <w:bCs/>
              <w:color w:val="00B050"/>
              <w:rtl/>
            </w:rPr>
            <w:t>5</w:t>
          </w:r>
          <w:r w:rsidR="00141188" w:rsidRPr="00F33477">
            <w:rPr>
              <w:rFonts w:hint="cs"/>
              <w:b/>
              <w:bCs/>
              <w:color w:val="00B050"/>
              <w:rtl/>
            </w:rPr>
            <w:t xml:space="preserve">.1 </w:t>
          </w:r>
          <w:r w:rsidR="00141188" w:rsidRPr="00F33477">
            <w:rPr>
              <w:b/>
              <w:bCs/>
              <w:color w:val="00B050"/>
              <w:rtl/>
            </w:rPr>
            <w:t>–</w:t>
          </w:r>
          <w:r w:rsidR="00141188" w:rsidRPr="00F33477">
            <w:rPr>
              <w:rFonts w:hint="cs"/>
              <w:b/>
              <w:bCs/>
              <w:color w:val="00B050"/>
              <w:rtl/>
            </w:rPr>
            <w:t xml:space="preserve"> </w:t>
          </w:r>
          <w:r w:rsidR="00141188" w:rsidRPr="00F33477">
            <w:rPr>
              <w:b/>
              <w:bCs/>
              <w:color w:val="00B050"/>
              <w:rtl/>
            </w:rPr>
            <w:t>الـتـكـنـولـوجـيـا</w:t>
          </w:r>
          <w:r w:rsidR="00141188" w:rsidRPr="00F33477">
            <w:rPr>
              <w:rFonts w:hint="cs"/>
              <w:b/>
              <w:bCs/>
              <w:color w:val="00B050"/>
              <w:rtl/>
            </w:rPr>
            <w:t xml:space="preserve"> : </w:t>
          </w:r>
          <w:r w:rsidR="00BF5096" w:rsidRPr="00826A79">
            <w:rPr>
              <w:rFonts w:hint="cs"/>
              <w:b/>
              <w:bCs/>
              <w:color w:val="002060"/>
              <w:rtl/>
            </w:rPr>
            <w:t>كــلــمــة يـ</w:t>
          </w:r>
          <w:r w:rsidR="00BF5096">
            <w:rPr>
              <w:rFonts w:hint="cs"/>
              <w:b/>
              <w:bCs/>
              <w:color w:val="002060"/>
              <w:rtl/>
            </w:rPr>
            <w:t>ـ</w:t>
          </w:r>
          <w:r w:rsidR="00BF5096" w:rsidRPr="00826A79">
            <w:rPr>
              <w:rFonts w:hint="cs"/>
              <w:b/>
              <w:bCs/>
              <w:color w:val="002060"/>
              <w:rtl/>
            </w:rPr>
            <w:t>ون</w:t>
          </w:r>
          <w:r w:rsidR="00BF5096">
            <w:rPr>
              <w:rFonts w:hint="cs"/>
              <w:b/>
              <w:bCs/>
              <w:color w:val="002060"/>
              <w:rtl/>
            </w:rPr>
            <w:t>ـ</w:t>
          </w:r>
          <w:r w:rsidR="00BF5096" w:rsidRPr="00826A79">
            <w:rPr>
              <w:rFonts w:hint="cs"/>
              <w:b/>
              <w:bCs/>
              <w:color w:val="002060"/>
              <w:rtl/>
            </w:rPr>
            <w:t>ـان</w:t>
          </w:r>
          <w:r w:rsidR="00BF5096">
            <w:rPr>
              <w:rFonts w:hint="cs"/>
              <w:b/>
              <w:bCs/>
              <w:color w:val="002060"/>
              <w:rtl/>
            </w:rPr>
            <w:t>ـ</w:t>
          </w:r>
          <w:r w:rsidR="00BF5096" w:rsidRPr="00826A79">
            <w:rPr>
              <w:rFonts w:hint="cs"/>
              <w:b/>
              <w:bCs/>
              <w:color w:val="002060"/>
              <w:rtl/>
            </w:rPr>
            <w:t xml:space="preserve">ـيـة </w:t>
          </w:r>
          <w:r w:rsidR="005F702F" w:rsidRPr="00826A79">
            <w:rPr>
              <w:rFonts w:hint="cs"/>
              <w:b/>
              <w:bCs/>
              <w:color w:val="002060"/>
              <w:rtl/>
            </w:rPr>
            <w:t>الأصـل</w:t>
          </w:r>
          <w:r w:rsidR="009C2A96" w:rsidRPr="00826A79">
            <w:rPr>
              <w:rFonts w:hint="cs"/>
              <w:b/>
              <w:bCs/>
              <w:color w:val="002060"/>
              <w:rtl/>
            </w:rPr>
            <w:t xml:space="preserve"> تـتـألـف</w:t>
          </w:r>
          <w:r w:rsidR="005F702F" w:rsidRPr="00826A79">
            <w:rPr>
              <w:rFonts w:hint="cs"/>
              <w:b/>
              <w:bCs/>
              <w:color w:val="002060"/>
              <w:rtl/>
            </w:rPr>
            <w:t xml:space="preserve"> </w:t>
          </w:r>
          <w:r w:rsidR="00623484" w:rsidRPr="00826A79">
            <w:rPr>
              <w:rFonts w:hint="cs"/>
              <w:b/>
              <w:bCs/>
              <w:color w:val="002060"/>
              <w:rtl/>
            </w:rPr>
            <w:t>مـن</w:t>
          </w:r>
          <w:r w:rsidR="009C2A96" w:rsidRPr="00826A79">
            <w:rPr>
              <w:rFonts w:hint="cs"/>
              <w:b/>
              <w:bCs/>
              <w:color w:val="002060"/>
              <w:rtl/>
            </w:rPr>
            <w:t xml:space="preserve"> م</w:t>
          </w:r>
          <w:r w:rsidR="003F4D69" w:rsidRPr="00826A79">
            <w:rPr>
              <w:rFonts w:hint="cs"/>
              <w:b/>
              <w:bCs/>
              <w:color w:val="002060"/>
              <w:rtl/>
            </w:rPr>
            <w:t>ـ</w:t>
          </w:r>
          <w:r w:rsidR="009C2A96" w:rsidRPr="00826A79">
            <w:rPr>
              <w:rFonts w:hint="cs"/>
              <w:b/>
              <w:bCs/>
              <w:color w:val="002060"/>
              <w:rtl/>
            </w:rPr>
            <w:t>ـقـ</w:t>
          </w:r>
          <w:r w:rsidR="003F4D69" w:rsidRPr="00826A79">
            <w:rPr>
              <w:rFonts w:hint="cs"/>
              <w:b/>
              <w:bCs/>
              <w:color w:val="002060"/>
              <w:rtl/>
            </w:rPr>
            <w:t>ـ</w:t>
          </w:r>
          <w:r w:rsidR="009C2A96" w:rsidRPr="00826A79">
            <w:rPr>
              <w:rFonts w:hint="cs"/>
              <w:b/>
              <w:bCs/>
              <w:color w:val="002060"/>
              <w:rtl/>
            </w:rPr>
            <w:t>طـ</w:t>
          </w:r>
          <w:r w:rsidR="003F4D69" w:rsidRPr="00826A79">
            <w:rPr>
              <w:rFonts w:hint="cs"/>
              <w:b/>
              <w:bCs/>
              <w:color w:val="002060"/>
              <w:rtl/>
            </w:rPr>
            <w:t>ـ</w:t>
          </w:r>
          <w:r w:rsidR="009C2A96" w:rsidRPr="00826A79">
            <w:rPr>
              <w:rFonts w:hint="cs"/>
              <w:b/>
              <w:bCs/>
              <w:color w:val="002060"/>
              <w:rtl/>
            </w:rPr>
            <w:t>ع</w:t>
          </w:r>
          <w:r w:rsidR="003F4D69" w:rsidRPr="00826A79">
            <w:rPr>
              <w:rFonts w:hint="cs"/>
              <w:b/>
              <w:bCs/>
              <w:color w:val="002060"/>
              <w:rtl/>
            </w:rPr>
            <w:t>ـ</w:t>
          </w:r>
          <w:r w:rsidR="009C2A96" w:rsidRPr="00826A79">
            <w:rPr>
              <w:rFonts w:hint="cs"/>
              <w:b/>
              <w:bCs/>
              <w:color w:val="002060"/>
              <w:rtl/>
            </w:rPr>
            <w:t>ـي</w:t>
          </w:r>
          <w:r w:rsidR="003F4D69" w:rsidRPr="00826A79">
            <w:rPr>
              <w:rFonts w:hint="cs"/>
              <w:b/>
              <w:bCs/>
              <w:color w:val="002060"/>
              <w:rtl/>
            </w:rPr>
            <w:t>ـ</w:t>
          </w:r>
          <w:r w:rsidR="009C2A96" w:rsidRPr="00826A79">
            <w:rPr>
              <w:rFonts w:hint="cs"/>
              <w:b/>
              <w:bCs/>
              <w:color w:val="002060"/>
              <w:rtl/>
            </w:rPr>
            <w:t>ـن</w:t>
          </w:r>
          <w:r w:rsidR="003F4D69" w:rsidRPr="00826A79">
            <w:rPr>
              <w:rFonts w:hint="cs"/>
              <w:b/>
              <w:bCs/>
              <w:color w:val="002060"/>
              <w:rtl/>
            </w:rPr>
            <w:t xml:space="preserve"> :</w:t>
          </w:r>
          <w:r w:rsidR="00623484" w:rsidRPr="00826A79">
            <w:rPr>
              <w:rFonts w:hint="cs"/>
              <w:b/>
              <w:bCs/>
              <w:color w:val="002060"/>
              <w:rtl/>
            </w:rPr>
            <w:t xml:space="preserve"> </w:t>
          </w:r>
          <w:r w:rsidR="00623484" w:rsidRPr="00826A79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</w:t>
          </w:r>
          <w:r w:rsidR="00BF5096">
            <w:rPr>
              <w:rFonts w:cstheme="majorBidi" w:hint="cs"/>
              <w:color w:val="002060"/>
              <w:vertAlign w:val="subscript"/>
              <w:rtl/>
              <w:lang w:bidi="ar-DZ"/>
            </w:rPr>
            <w:t>.........</w:t>
          </w:r>
          <w:r w:rsidR="00623484" w:rsidRPr="00826A79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............</w:t>
          </w:r>
          <w:r w:rsidR="00623484" w:rsidRPr="00826A79">
            <w:rPr>
              <w:rFonts w:eastAsiaTheme="minorHAnsi" w:cstheme="majorBidi" w:hint="cs"/>
              <w:b/>
              <w:bCs/>
              <w:color w:val="002060"/>
              <w:rtl/>
              <w:lang w:eastAsia="en-US"/>
            </w:rPr>
            <w:t xml:space="preserve"> </w:t>
          </w:r>
          <w:r w:rsidR="003F4D69" w:rsidRPr="00826A79">
            <w:rPr>
              <w:rFonts w:eastAsiaTheme="minorHAnsi" w:cstheme="majorBidi" w:hint="cs"/>
              <w:b/>
              <w:bCs/>
              <w:color w:val="002060"/>
              <w:rtl/>
              <w:lang w:eastAsia="en-US"/>
            </w:rPr>
            <w:t>/</w:t>
          </w:r>
          <w:r w:rsidR="00623484" w:rsidRPr="00826A79">
            <w:rPr>
              <w:rFonts w:eastAsiaTheme="minorHAnsi" w:cstheme="majorBidi" w:hint="cs"/>
              <w:b/>
              <w:bCs/>
              <w:color w:val="002060"/>
              <w:rtl/>
              <w:lang w:eastAsia="en-US"/>
            </w:rPr>
            <w:t xml:space="preserve"> </w:t>
          </w:r>
          <w:r w:rsidR="00667EF3" w:rsidRPr="00826A79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................</w:t>
          </w:r>
          <w:r w:rsidR="00BF5096">
            <w:rPr>
              <w:rFonts w:cstheme="majorBidi" w:hint="cs"/>
              <w:color w:val="002060"/>
              <w:vertAlign w:val="subscript"/>
              <w:rtl/>
              <w:lang w:bidi="ar-DZ"/>
            </w:rPr>
            <w:t>....</w:t>
          </w:r>
          <w:r w:rsidR="00667EF3" w:rsidRPr="00826A79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.................</w:t>
          </w:r>
          <w:r w:rsidR="00667EF3" w:rsidRPr="00826A79">
            <w:rPr>
              <w:rFonts w:eastAsiaTheme="minorHAnsi" w:cstheme="majorBidi" w:hint="cs"/>
              <w:b/>
              <w:bCs/>
              <w:color w:val="002060"/>
              <w:rtl/>
              <w:lang w:eastAsia="en-US"/>
            </w:rPr>
            <w:t xml:space="preserve"> </w:t>
          </w:r>
          <w:r w:rsidR="00623484" w:rsidRPr="00826A79">
            <w:rPr>
              <w:rFonts w:eastAsiaTheme="minorHAnsi" w:cstheme="majorBidi" w:hint="cs"/>
              <w:b/>
              <w:bCs/>
              <w:color w:val="002060"/>
              <w:rtl/>
              <w:lang w:eastAsia="en-US"/>
            </w:rPr>
            <w:t>وتُـ</w:t>
          </w:r>
          <w:r w:rsidR="00BF5096">
            <w:rPr>
              <w:rFonts w:eastAsiaTheme="minorHAnsi" w:cstheme="majorBidi" w:hint="cs"/>
              <w:b/>
              <w:bCs/>
              <w:color w:val="002060"/>
              <w:rtl/>
              <w:lang w:eastAsia="en-US"/>
            </w:rPr>
            <w:t>ـ</w:t>
          </w:r>
          <w:r w:rsidR="00623484" w:rsidRPr="00826A79">
            <w:rPr>
              <w:rFonts w:eastAsiaTheme="minorHAnsi" w:cstheme="majorBidi" w:hint="cs"/>
              <w:b/>
              <w:bCs/>
              <w:color w:val="002060"/>
              <w:rtl/>
              <w:lang w:eastAsia="en-US"/>
            </w:rPr>
            <w:t>مَـثِّــلُ</w:t>
          </w:r>
          <w:r w:rsidR="00623484" w:rsidRPr="00826A79">
            <w:rPr>
              <w:rFonts w:hint="cs"/>
              <w:b/>
              <w:bCs/>
              <w:color w:val="002060"/>
              <w:rtl/>
            </w:rPr>
            <w:t xml:space="preserve"> </w:t>
          </w:r>
          <w:r w:rsidR="00141188" w:rsidRPr="00826A79">
            <w:rPr>
              <w:b/>
              <w:bCs/>
              <w:color w:val="002060"/>
              <w:rtl/>
            </w:rPr>
            <w:t>ع</w:t>
          </w:r>
          <w:r w:rsidR="00BF5096">
            <w:rPr>
              <w:rFonts w:hint="cs"/>
              <w:b/>
              <w:bCs/>
              <w:color w:val="002060"/>
              <w:rtl/>
            </w:rPr>
            <w:t>ِ</w:t>
          </w:r>
          <w:r w:rsidR="00D060D6" w:rsidRPr="00826A79">
            <w:rPr>
              <w:rFonts w:hint="cs"/>
              <w:b/>
              <w:bCs/>
              <w:color w:val="002060"/>
              <w:rtl/>
            </w:rPr>
            <w:t>ـ</w:t>
          </w:r>
          <w:r w:rsidR="00141188" w:rsidRPr="00826A79">
            <w:rPr>
              <w:b/>
              <w:bCs/>
              <w:color w:val="002060"/>
              <w:rtl/>
            </w:rPr>
            <w:t>ـل</w:t>
          </w:r>
          <w:r w:rsidR="00BF5096">
            <w:rPr>
              <w:rFonts w:hint="cs"/>
              <w:b/>
              <w:bCs/>
              <w:color w:val="002060"/>
              <w:rtl/>
            </w:rPr>
            <w:t>ْ</w:t>
          </w:r>
          <w:r w:rsidR="00141188" w:rsidRPr="00826A79">
            <w:rPr>
              <w:b/>
              <w:bCs/>
              <w:color w:val="002060"/>
              <w:rtl/>
            </w:rPr>
            <w:t xml:space="preserve">ـم </w:t>
          </w:r>
          <w:r w:rsidR="00667EF3" w:rsidRPr="00826A79">
            <w:rPr>
              <w:rFonts w:cstheme="majorBidi" w:hint="cs"/>
              <w:color w:val="002060"/>
              <w:vertAlign w:val="subscript"/>
              <w:rtl/>
              <w:lang w:bidi="ar-DZ"/>
            </w:rPr>
            <w:t>........</w:t>
          </w:r>
          <w:r w:rsidR="009C2A96" w:rsidRPr="00826A79">
            <w:rPr>
              <w:rFonts w:cstheme="majorBidi" w:hint="cs"/>
              <w:color w:val="002060"/>
              <w:vertAlign w:val="subscript"/>
              <w:rtl/>
              <w:lang w:bidi="ar-DZ"/>
            </w:rPr>
            <w:t>....</w:t>
          </w:r>
          <w:r w:rsidR="00667EF3" w:rsidRPr="00826A79">
            <w:rPr>
              <w:rFonts w:cstheme="majorBidi" w:hint="cs"/>
              <w:color w:val="002060"/>
              <w:vertAlign w:val="subscript"/>
              <w:rtl/>
              <w:lang w:bidi="ar-DZ"/>
            </w:rPr>
            <w:t>.</w:t>
          </w:r>
          <w:r w:rsidR="009C2A96" w:rsidRPr="00826A79">
            <w:rPr>
              <w:rFonts w:cstheme="majorBidi" w:hint="cs"/>
              <w:color w:val="002060"/>
              <w:vertAlign w:val="subscript"/>
              <w:rtl/>
              <w:lang w:bidi="ar-DZ"/>
            </w:rPr>
            <w:t>...</w:t>
          </w:r>
          <w:r w:rsidR="00BF5096">
            <w:rPr>
              <w:rFonts w:cstheme="majorBidi" w:hint="cs"/>
              <w:color w:val="002060"/>
              <w:vertAlign w:val="subscript"/>
              <w:rtl/>
              <w:lang w:bidi="ar-DZ"/>
            </w:rPr>
            <w:t>..</w:t>
          </w:r>
          <w:r w:rsidR="00667EF3" w:rsidRPr="00826A79">
            <w:rPr>
              <w:rFonts w:cstheme="majorBidi" w:hint="cs"/>
              <w:color w:val="002060"/>
              <w:vertAlign w:val="subscript"/>
              <w:rtl/>
              <w:lang w:bidi="ar-DZ"/>
            </w:rPr>
            <w:t>.......</w:t>
          </w:r>
          <w:r w:rsidR="003B7E86" w:rsidRPr="00826A79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.............</w:t>
          </w:r>
          <w:r w:rsidR="003B7E86" w:rsidRPr="00826A79">
            <w:rPr>
              <w:rFonts w:cstheme="majorBidi"/>
              <w:b/>
              <w:bCs/>
              <w:color w:val="002060"/>
              <w:rtl/>
            </w:rPr>
            <w:t xml:space="preserve"> </w:t>
          </w:r>
          <w:r w:rsidR="00193173" w:rsidRPr="00826A79">
            <w:rPr>
              <w:rFonts w:hint="cs"/>
              <w:b/>
              <w:bCs/>
              <w:color w:val="002060"/>
              <w:rtl/>
            </w:rPr>
            <w:t>الَّـت</w:t>
          </w:r>
          <w:r w:rsidR="00871E5C" w:rsidRPr="00826A79">
            <w:rPr>
              <w:rFonts w:hint="cs"/>
              <w:b/>
              <w:bCs/>
              <w:color w:val="002060"/>
              <w:rtl/>
            </w:rPr>
            <w:t>ِ</w:t>
          </w:r>
          <w:r w:rsidR="00193173" w:rsidRPr="00826A79">
            <w:rPr>
              <w:rFonts w:hint="cs"/>
              <w:b/>
              <w:bCs/>
              <w:color w:val="002060"/>
              <w:rtl/>
            </w:rPr>
            <w:t>ي ت</w:t>
          </w:r>
          <w:r w:rsidR="0088648F" w:rsidRPr="00826A79">
            <w:rPr>
              <w:rFonts w:hint="cs"/>
              <w:b/>
              <w:bCs/>
              <w:color w:val="002060"/>
              <w:rtl/>
            </w:rPr>
            <w:t>ـ</w:t>
          </w:r>
          <w:r w:rsidR="00193173" w:rsidRPr="00826A79">
            <w:rPr>
              <w:rFonts w:hint="cs"/>
              <w:b/>
              <w:bCs/>
              <w:color w:val="002060"/>
              <w:rtl/>
            </w:rPr>
            <w:t>س</w:t>
          </w:r>
          <w:r w:rsidR="0088648F" w:rsidRPr="00826A79">
            <w:rPr>
              <w:rFonts w:hint="cs"/>
              <w:b/>
              <w:bCs/>
              <w:color w:val="002060"/>
              <w:rtl/>
            </w:rPr>
            <w:t>ـ</w:t>
          </w:r>
          <w:r w:rsidR="00193173" w:rsidRPr="00826A79">
            <w:rPr>
              <w:rFonts w:hint="cs"/>
              <w:b/>
              <w:bCs/>
              <w:color w:val="002060"/>
              <w:rtl/>
            </w:rPr>
            <w:t>م</w:t>
          </w:r>
          <w:r w:rsidR="0088648F" w:rsidRPr="00826A79">
            <w:rPr>
              <w:rFonts w:hint="cs"/>
              <w:b/>
              <w:bCs/>
              <w:color w:val="002060"/>
              <w:rtl/>
            </w:rPr>
            <w:t>ـ</w:t>
          </w:r>
          <w:r w:rsidR="00193173" w:rsidRPr="00826A79">
            <w:rPr>
              <w:rFonts w:hint="cs"/>
              <w:b/>
              <w:bCs/>
              <w:color w:val="002060"/>
              <w:rtl/>
            </w:rPr>
            <w:t>ح</w:t>
          </w:r>
          <w:r w:rsidR="0088648F" w:rsidRPr="00826A79">
            <w:rPr>
              <w:rFonts w:hint="cs"/>
              <w:b/>
              <w:bCs/>
              <w:color w:val="002060"/>
              <w:rtl/>
            </w:rPr>
            <w:t xml:space="preserve"> لـنـا</w:t>
          </w:r>
          <w:r w:rsidR="00193173" w:rsidRPr="00826A79">
            <w:rPr>
              <w:b/>
              <w:bCs/>
              <w:color w:val="002060"/>
              <w:rtl/>
            </w:rPr>
            <w:t xml:space="preserve"> </w:t>
          </w:r>
          <w:r w:rsidR="00193173" w:rsidRPr="00826A79">
            <w:rPr>
              <w:rFonts w:hint="cs"/>
              <w:b/>
              <w:bCs/>
              <w:color w:val="002060"/>
              <w:rtl/>
            </w:rPr>
            <w:t>ب</w:t>
          </w:r>
          <w:r w:rsidR="00D060D6" w:rsidRPr="00826A79">
            <w:rPr>
              <w:rFonts w:hint="cs"/>
              <w:b/>
              <w:bCs/>
              <w:color w:val="002060"/>
              <w:rtl/>
            </w:rPr>
            <w:t>ـ</w:t>
          </w:r>
          <w:r w:rsidR="00193173" w:rsidRPr="00826A79">
            <w:rPr>
              <w:b/>
              <w:bCs/>
              <w:color w:val="002060"/>
              <w:rtl/>
            </w:rPr>
            <w:t xml:space="preserve">أداء </w:t>
          </w:r>
          <w:r w:rsidR="009C2A96" w:rsidRPr="00826A79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........................</w:t>
          </w:r>
          <w:r w:rsidR="003B7E86" w:rsidRPr="00826A79">
            <w:rPr>
              <w:rFonts w:cstheme="majorBidi" w:hint="cs"/>
              <w:color w:val="002060"/>
              <w:vertAlign w:val="subscript"/>
              <w:rtl/>
              <w:lang w:bidi="ar-DZ"/>
            </w:rPr>
            <w:t>.........</w:t>
          </w:r>
          <w:r w:rsidR="003B7E86" w:rsidRPr="00826A79">
            <w:rPr>
              <w:rFonts w:cstheme="majorBidi"/>
              <w:b/>
              <w:bCs/>
              <w:color w:val="002060"/>
              <w:rtl/>
            </w:rPr>
            <w:t xml:space="preserve"> </w:t>
          </w:r>
          <w:r w:rsidR="00193173" w:rsidRPr="00826A79">
            <w:rPr>
              <w:b/>
              <w:bCs/>
              <w:color w:val="002060"/>
              <w:rtl/>
            </w:rPr>
            <w:t>مُ</w:t>
          </w:r>
          <w:r w:rsidR="00871E5C" w:rsidRPr="00826A79">
            <w:rPr>
              <w:rFonts w:hint="cs"/>
              <w:b/>
              <w:bCs/>
              <w:color w:val="002060"/>
              <w:rtl/>
            </w:rPr>
            <w:t>ـ</w:t>
          </w:r>
          <w:r w:rsidR="00193173" w:rsidRPr="00826A79">
            <w:rPr>
              <w:b/>
              <w:bCs/>
              <w:color w:val="002060"/>
              <w:rtl/>
            </w:rPr>
            <w:t>حَ</w:t>
          </w:r>
          <w:r w:rsidR="00CA2E9F" w:rsidRPr="00826A79">
            <w:rPr>
              <w:rFonts w:hint="cs"/>
              <w:b/>
              <w:bCs/>
              <w:color w:val="002060"/>
              <w:rtl/>
            </w:rPr>
            <w:t>ـ</w:t>
          </w:r>
          <w:r w:rsidR="00141188" w:rsidRPr="00826A79">
            <w:rPr>
              <w:b/>
              <w:bCs/>
              <w:color w:val="002060"/>
              <w:rtl/>
            </w:rPr>
            <w:t>ـدّ</w:t>
          </w:r>
          <w:r w:rsidR="00871E5C" w:rsidRPr="00826A79">
            <w:rPr>
              <w:b/>
              <w:bCs/>
              <w:color w:val="002060"/>
              <w:rtl/>
            </w:rPr>
            <w:t xml:space="preserve">َدَةٍ </w:t>
          </w:r>
          <w:r w:rsidR="00CB7B84" w:rsidRPr="00826A79">
            <w:rPr>
              <w:rFonts w:hint="cs"/>
              <w:b/>
              <w:bCs/>
              <w:color w:val="002060"/>
              <w:rtl/>
            </w:rPr>
            <w:t>و</w:t>
          </w:r>
          <w:r w:rsidR="00193173" w:rsidRPr="00826A79">
            <w:rPr>
              <w:b/>
              <w:bCs/>
              <w:color w:val="002060"/>
              <w:rtl/>
            </w:rPr>
            <w:t xml:space="preserve">بُـلُـوغِ </w:t>
          </w:r>
          <w:r w:rsidR="009C2A96" w:rsidRPr="00826A79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.....................</w:t>
          </w:r>
          <w:r w:rsidR="00623484" w:rsidRPr="00826A79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</w:t>
          </w:r>
          <w:r w:rsidR="00623484" w:rsidRPr="00826A79">
            <w:rPr>
              <w:rFonts w:cstheme="majorBidi"/>
              <w:b/>
              <w:bCs/>
              <w:color w:val="002060"/>
              <w:rtl/>
            </w:rPr>
            <w:t xml:space="preserve"> </w:t>
          </w:r>
          <w:r w:rsidR="00193173" w:rsidRPr="00826A79">
            <w:rPr>
              <w:b/>
              <w:bCs/>
              <w:color w:val="002060"/>
              <w:rtl/>
            </w:rPr>
            <w:t xml:space="preserve"> مَـرْجُـ</w:t>
          </w:r>
          <w:r w:rsidR="00141188" w:rsidRPr="00826A79">
            <w:rPr>
              <w:b/>
              <w:bCs/>
              <w:color w:val="002060"/>
              <w:rtl/>
            </w:rPr>
            <w:t>وَةٍ</w:t>
          </w:r>
          <w:r w:rsidR="00B27B3A" w:rsidRPr="00826A79">
            <w:rPr>
              <w:rFonts w:hint="cs"/>
              <w:b/>
              <w:bCs/>
              <w:color w:val="002060"/>
              <w:rtl/>
            </w:rPr>
            <w:t xml:space="preserve"> </w:t>
          </w:r>
        </w:p>
        <w:p w:rsidR="00B13C61" w:rsidRPr="00446360" w:rsidRDefault="00B13C61" w:rsidP="00B13C61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="Times New Roman"/>
              <w:b/>
              <w:bCs/>
              <w:color w:val="FF0000"/>
              <w:sz w:val="8"/>
              <w:szCs w:val="8"/>
              <w:rtl/>
            </w:rPr>
          </w:pPr>
        </w:p>
        <w:p w:rsidR="00D760EF" w:rsidRPr="00997C56" w:rsidRDefault="00EB311E" w:rsidP="008661FB">
          <w:pPr>
            <w:bidi/>
            <w:spacing w:line="348" w:lineRule="auto"/>
            <w:jc w:val="both"/>
            <w:rPr>
              <w:rFonts w:asciiTheme="majorBidi" w:eastAsiaTheme="minorEastAsia" w:hAnsiTheme="majorBidi" w:cstheme="majorBidi"/>
              <w:b/>
              <w:bCs/>
              <w:color w:val="FF0000"/>
              <w:sz w:val="8"/>
              <w:szCs w:val="8"/>
              <w:rtl/>
              <w:lang w:val="fr-FR" w:eastAsia="fr-FR" w:bidi="ar-SA"/>
            </w:rPr>
          </w:pPr>
          <w:r w:rsidRPr="009D02F0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نـ</w:t>
          </w:r>
          <w:r w:rsidRPr="009D02F0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ش</w:t>
          </w:r>
          <w:r w:rsidRPr="009D02F0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9D02F0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ـ</w:t>
          </w:r>
          <w:r w:rsidRPr="009D02F0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اط 3</w:t>
          </w:r>
          <w:r w:rsidRPr="009D02F0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 :</w:t>
          </w:r>
          <w:r w:rsidRPr="009D02F0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 xml:space="preserve"> </w:t>
          </w:r>
          <w:r w:rsidR="00EC6D6C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مـا هـي الـعـلاقــة الـمــوجــودة بـيـن </w:t>
          </w:r>
          <w:r w:rsidR="00EC6D6C" w:rsidRPr="009D02F0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>الإعــلام</w:t>
          </w:r>
          <w:r w:rsidR="00EC6D6C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والـمـعــلــومــات </w:t>
          </w:r>
          <w:r w:rsidR="0044636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؟ </w:t>
          </w:r>
          <w:r w:rsidR="00EC6D6C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ب</w:t>
          </w:r>
          <w:r w:rsidR="00C30F1E"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َـ</w:t>
          </w:r>
          <w:r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ي</w:t>
          </w:r>
          <w:r w:rsidR="00C30F1E"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ِّـ</w:t>
          </w:r>
          <w:r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ن</w:t>
          </w:r>
          <w:r w:rsidR="00C30F1E"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ْ</w:t>
          </w:r>
          <w:r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أي</w:t>
          </w:r>
          <w:r w:rsidR="00C30F1E"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ن ي</w:t>
          </w:r>
          <w:r w:rsidR="00C30F1E"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ك</w:t>
          </w:r>
          <w:r w:rsidR="00C30F1E"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م</w:t>
          </w:r>
          <w:r w:rsidR="00C30F1E"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ن ال</w:t>
          </w:r>
          <w:r w:rsidR="00C30F1E"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ف</w:t>
          </w:r>
          <w:r w:rsidR="004E7629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C30F1E"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رق ب</w:t>
          </w:r>
          <w:r w:rsidR="00C30F1E"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ي</w:t>
          </w:r>
          <w:r w:rsidR="00C30F1E"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ـن الإ</w:t>
          </w:r>
          <w:r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ع</w:t>
          </w:r>
          <w:r w:rsidR="00C30F1E"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</w:t>
          </w:r>
          <w:r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لام </w:t>
          </w:r>
          <w:r w:rsidR="008661FB" w:rsidRPr="009D02F0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>والات</w:t>
          </w:r>
          <w:r w:rsidR="008661FB">
            <w:rPr>
              <w:rFonts w:cs="Times New Roman" w:hint="cs"/>
              <w:b/>
              <w:bCs/>
              <w:color w:val="auto"/>
              <w:sz w:val="28"/>
              <w:szCs w:val="28"/>
              <w:rtl/>
            </w:rPr>
            <w:t>ِّ</w:t>
          </w:r>
          <w:r w:rsidR="008661FB" w:rsidRPr="009D02F0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>ــص</w:t>
          </w:r>
          <w:r w:rsidR="008661FB">
            <w:rPr>
              <w:rFonts w:cs="Times New Roman" w:hint="cs"/>
              <w:b/>
              <w:bCs/>
              <w:color w:val="auto"/>
              <w:sz w:val="28"/>
              <w:szCs w:val="28"/>
              <w:rtl/>
            </w:rPr>
            <w:t>َ</w:t>
          </w:r>
          <w:r w:rsidR="008661FB" w:rsidRPr="009D02F0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>ـال</w:t>
          </w:r>
          <w:r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ث</w:t>
          </w:r>
          <w:r w:rsidR="008661F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ُـ</w:t>
          </w:r>
          <w:r w:rsidR="00C30F1E"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م</w:t>
          </w:r>
          <w:r w:rsidR="008661F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ع</w:t>
          </w:r>
          <w:r w:rsidR="00C30F1E"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َــ</w:t>
          </w:r>
          <w:r w:rsidR="008661F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ر</w:t>
          </w:r>
          <w:r w:rsidR="00C30F1E"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ِّ</w:t>
          </w:r>
          <w:r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ف</w:t>
          </w:r>
          <w:r w:rsidR="00C30F1E"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ْ</w:t>
          </w:r>
          <w:r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ب</w:t>
          </w:r>
          <w:r w:rsidR="00C30F1E"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اخ</w:t>
          </w:r>
          <w:r w:rsidR="00C30F1E"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8661F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ت</w:t>
          </w:r>
          <w:r w:rsidR="00C30F1E"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8661F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ص</w:t>
          </w:r>
          <w:r w:rsidR="00C30F1E"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8661F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ار </w:t>
          </w:r>
          <w:r w:rsidR="00C30F1E"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الـمـصـطـلـح الـت</w:t>
          </w:r>
          <w:r w:rsidR="008661F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C30F1E"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ـالـي </w:t>
          </w:r>
          <w:r w:rsidR="007912C2" w:rsidRPr="007912C2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vertAlign w:val="superscript"/>
              <w:rtl/>
            </w:rPr>
            <w:t>«</w:t>
          </w:r>
          <w:r w:rsidR="007912C2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9D02F0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>تـ</w:t>
          </w:r>
          <w:r w:rsidR="008661FB">
            <w:rPr>
              <w:rFonts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9D02F0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>ك</w:t>
          </w:r>
          <w:r w:rsidR="008661FB">
            <w:rPr>
              <w:rFonts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9D02F0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>ـن</w:t>
          </w:r>
          <w:r w:rsidR="008661FB">
            <w:rPr>
              <w:rFonts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9D02F0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>ـول</w:t>
          </w:r>
          <w:r w:rsidR="008661FB">
            <w:rPr>
              <w:rFonts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9D02F0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>ـوجـ</w:t>
          </w:r>
          <w:r w:rsidR="008661FB">
            <w:rPr>
              <w:rFonts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9D02F0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>يـ</w:t>
          </w:r>
          <w:r w:rsidR="008661FB">
            <w:rPr>
              <w:rFonts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9D02F0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>ا الإعـ</w:t>
          </w:r>
          <w:r w:rsidR="00FF4C31">
            <w:rPr>
              <w:rFonts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9D02F0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>ـلام والات</w:t>
          </w:r>
          <w:r w:rsidR="00FF4C31">
            <w:rPr>
              <w:rFonts w:cs="Times New Roman" w:hint="cs"/>
              <w:b/>
              <w:bCs/>
              <w:color w:val="auto"/>
              <w:sz w:val="28"/>
              <w:szCs w:val="28"/>
              <w:rtl/>
            </w:rPr>
            <w:t>ِّ</w:t>
          </w:r>
          <w:r w:rsidRPr="009D02F0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>ــص</w:t>
          </w:r>
          <w:r w:rsidR="00FF4C31">
            <w:rPr>
              <w:rFonts w:cs="Times New Roman" w:hint="cs"/>
              <w:b/>
              <w:bCs/>
              <w:color w:val="auto"/>
              <w:sz w:val="28"/>
              <w:szCs w:val="28"/>
              <w:rtl/>
            </w:rPr>
            <w:t>َ</w:t>
          </w:r>
          <w:r w:rsidRPr="009D02F0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>ـال</w:t>
          </w:r>
          <w:r w:rsidR="00443E69"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</w:t>
          </w:r>
          <w:r w:rsidR="00443E69" w:rsidRPr="009D02F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u w:val="single"/>
              <w:lang w:val="fr-FR"/>
            </w:rPr>
            <w:t>TIC</w:t>
          </w:r>
          <w:r w:rsidR="007912C2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7912C2" w:rsidRPr="007912C2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vertAlign w:val="superscript"/>
              <w:rtl/>
            </w:rPr>
            <w:t>»</w:t>
          </w:r>
          <w:r w:rsidR="007912C2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443E69"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D760EF" w:rsidRPr="00997C56">
            <w:rPr>
              <w:rFonts w:asciiTheme="majorBidi" w:hAnsiTheme="majorBidi" w:cstheme="majorBidi"/>
              <w:b/>
              <w:bCs/>
              <w:color w:val="FF0000"/>
              <w:sz w:val="8"/>
              <w:szCs w:val="8"/>
              <w:rtl/>
            </w:rPr>
            <w:br w:type="page"/>
          </w:r>
        </w:p>
        <w:p w:rsidR="001C1C91" w:rsidRPr="006E10B9" w:rsidRDefault="001C1C91" w:rsidP="001C1C91">
          <w:pPr>
            <w:pStyle w:val="Style16"/>
            <w:spacing w:line="240" w:lineRule="auto"/>
            <w:rPr>
              <w:b/>
              <w:bCs/>
              <w:sz w:val="10"/>
              <w:szCs w:val="10"/>
              <w:rtl/>
              <w:lang w:bidi="ar-DZ"/>
            </w:rPr>
          </w:pPr>
        </w:p>
        <w:p w:rsidR="00F33477" w:rsidRDefault="00F33477" w:rsidP="001C1C91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</w:pPr>
          <w:r w:rsidRPr="00F33477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أتـذكـ</w:t>
          </w:r>
          <w:r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ر:</w:t>
          </w:r>
        </w:p>
        <w:p w:rsidR="007C652C" w:rsidRPr="00F33477" w:rsidRDefault="007C652C" w:rsidP="007C652C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="Times New Roman"/>
              <w:b/>
              <w:bCs/>
              <w:color w:val="FF0000"/>
              <w:sz w:val="8"/>
              <w:szCs w:val="8"/>
              <w:u w:val="single"/>
              <w:rtl/>
            </w:rPr>
          </w:pPr>
        </w:p>
        <w:p w:rsidR="003015C1" w:rsidRPr="007C156E" w:rsidRDefault="004D531D" w:rsidP="00360A29">
          <w:pPr>
            <w:pStyle w:val="Style16"/>
            <w:ind w:left="168"/>
            <w:rPr>
              <w:rFonts w:cstheme="majorBidi"/>
              <w:b/>
              <w:bCs/>
              <w:color w:val="002060"/>
              <w:rtl/>
            </w:rPr>
          </w:pPr>
          <w:r w:rsidRPr="00F33477">
            <w:rPr>
              <w:rFonts w:hint="cs"/>
              <w:b/>
              <w:bCs/>
              <w:color w:val="00B050"/>
              <w:rtl/>
              <w:lang w:bidi="ar-DZ"/>
            </w:rPr>
            <w:t>6</w:t>
          </w:r>
          <w:r w:rsidR="003015C1" w:rsidRPr="00F33477">
            <w:rPr>
              <w:rFonts w:hint="cs"/>
              <w:b/>
              <w:bCs/>
              <w:color w:val="00B050"/>
              <w:rtl/>
            </w:rPr>
            <w:t xml:space="preserve">.1 </w:t>
          </w:r>
          <w:r w:rsidR="003015C1" w:rsidRPr="00F33477">
            <w:rPr>
              <w:b/>
              <w:bCs/>
              <w:color w:val="00B050"/>
              <w:rtl/>
            </w:rPr>
            <w:t>–</w:t>
          </w:r>
          <w:r w:rsidR="003015C1" w:rsidRPr="00F33477">
            <w:rPr>
              <w:rFonts w:hint="cs"/>
              <w:b/>
              <w:bCs/>
              <w:color w:val="00B050"/>
              <w:rtl/>
            </w:rPr>
            <w:t xml:space="preserve"> </w:t>
          </w:r>
          <w:r w:rsidR="003015C1" w:rsidRPr="00F33477">
            <w:rPr>
              <w:b/>
              <w:bCs/>
              <w:color w:val="00B050"/>
              <w:rtl/>
            </w:rPr>
            <w:t>الإع</w:t>
          </w:r>
          <w:r w:rsidR="003015C1" w:rsidRPr="00F33477">
            <w:rPr>
              <w:rFonts w:hint="cs"/>
              <w:b/>
              <w:bCs/>
              <w:color w:val="00B050"/>
              <w:rtl/>
            </w:rPr>
            <w:t>ـــ</w:t>
          </w:r>
          <w:r w:rsidR="003015C1" w:rsidRPr="00F33477">
            <w:rPr>
              <w:b/>
              <w:bCs/>
              <w:color w:val="00B050"/>
              <w:rtl/>
            </w:rPr>
            <w:t>لام</w:t>
          </w:r>
          <w:r w:rsidR="003015C1" w:rsidRPr="00F33477">
            <w:rPr>
              <w:rFonts w:hint="cs"/>
              <w:b/>
              <w:bCs/>
              <w:color w:val="00B050"/>
              <w:rtl/>
            </w:rPr>
            <w:t xml:space="preserve"> : </w:t>
          </w:r>
          <w:r w:rsidR="009172D7" w:rsidRPr="009172D7">
            <w:rPr>
              <w:rFonts w:hint="cs"/>
              <w:b/>
              <w:bCs/>
              <w:color w:val="002060"/>
              <w:rtl/>
            </w:rPr>
            <w:t xml:space="preserve">هــو </w:t>
          </w:r>
          <w:r w:rsidR="00850080" w:rsidRPr="007C156E">
            <w:rPr>
              <w:rFonts w:hint="cs"/>
              <w:b/>
              <w:bCs/>
              <w:color w:val="002060"/>
              <w:rtl/>
            </w:rPr>
            <w:t>ت</w:t>
          </w:r>
          <w:r w:rsidR="003015C1" w:rsidRPr="007C156E">
            <w:rPr>
              <w:b/>
              <w:bCs/>
              <w:color w:val="002060"/>
              <w:rtl/>
            </w:rPr>
            <w:t>ـ</w:t>
          </w:r>
          <w:r w:rsidR="00D746AC" w:rsidRPr="007C156E">
            <w:rPr>
              <w:rFonts w:hint="cs"/>
              <w:b/>
              <w:bCs/>
              <w:color w:val="002060"/>
              <w:rtl/>
            </w:rPr>
            <w:t>ـ</w:t>
          </w:r>
          <w:r w:rsidR="003015C1" w:rsidRPr="007C156E">
            <w:rPr>
              <w:b/>
              <w:bCs/>
              <w:color w:val="002060"/>
              <w:rtl/>
            </w:rPr>
            <w:t>قـدي</w:t>
          </w:r>
          <w:r w:rsidR="00D746AC" w:rsidRPr="007C156E">
            <w:rPr>
              <w:rFonts w:hint="cs"/>
              <w:b/>
              <w:bCs/>
              <w:color w:val="002060"/>
              <w:rtl/>
            </w:rPr>
            <w:t>ـ</w:t>
          </w:r>
          <w:r w:rsidR="00D746AC" w:rsidRPr="007C156E">
            <w:rPr>
              <w:b/>
              <w:bCs/>
              <w:color w:val="002060"/>
              <w:rtl/>
            </w:rPr>
            <w:t xml:space="preserve">ـم </w:t>
          </w:r>
          <w:r w:rsidR="00C30F1E" w:rsidRPr="007C156E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...................................</w:t>
          </w:r>
          <w:r w:rsidR="00C30F1E" w:rsidRPr="007C156E">
            <w:rPr>
              <w:rFonts w:cstheme="majorBidi"/>
              <w:b/>
              <w:bCs/>
              <w:color w:val="002060"/>
              <w:rtl/>
            </w:rPr>
            <w:t xml:space="preserve"> </w:t>
          </w:r>
          <w:r w:rsidR="003015C1" w:rsidRPr="007C156E">
            <w:rPr>
              <w:b/>
              <w:bCs/>
              <w:color w:val="002060"/>
              <w:rtl/>
            </w:rPr>
            <w:t xml:space="preserve">بـنـقـل رسـالـة </w:t>
          </w:r>
          <w:r w:rsidR="003015C1" w:rsidRPr="008576F8">
            <w:rPr>
              <w:b/>
              <w:bCs/>
              <w:color w:val="0070C0"/>
              <w:u w:val="double"/>
              <w:rtl/>
            </w:rPr>
            <w:t>مـن</w:t>
          </w:r>
          <w:r w:rsidR="003015C1" w:rsidRPr="008576F8">
            <w:rPr>
              <w:b/>
              <w:bCs/>
              <w:color w:val="0070C0"/>
              <w:rtl/>
            </w:rPr>
            <w:t xml:space="preserve"> </w:t>
          </w:r>
          <w:r w:rsidR="00C30F1E" w:rsidRPr="007C156E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...................................</w:t>
          </w:r>
          <w:r w:rsidR="00C30F1E" w:rsidRPr="007C156E">
            <w:rPr>
              <w:rFonts w:cstheme="majorBidi"/>
              <w:b/>
              <w:bCs/>
              <w:color w:val="002060"/>
              <w:rtl/>
            </w:rPr>
            <w:t xml:space="preserve"> </w:t>
          </w:r>
          <w:r w:rsidR="003015C1" w:rsidRPr="008576F8">
            <w:rPr>
              <w:b/>
              <w:bCs/>
              <w:color w:val="0070C0"/>
              <w:u w:val="double"/>
              <w:rtl/>
            </w:rPr>
            <w:t>إلـى</w:t>
          </w:r>
          <w:r w:rsidR="003015C1" w:rsidRPr="008576F8">
            <w:rPr>
              <w:b/>
              <w:bCs/>
              <w:color w:val="0070C0"/>
              <w:rtl/>
            </w:rPr>
            <w:t xml:space="preserve"> </w:t>
          </w:r>
          <w:r w:rsidR="00C30F1E" w:rsidRPr="007C156E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...................................</w:t>
          </w:r>
          <w:r w:rsidR="00C30F1E" w:rsidRPr="007C156E">
            <w:rPr>
              <w:rFonts w:cstheme="majorBidi"/>
              <w:b/>
              <w:bCs/>
              <w:color w:val="002060"/>
              <w:rtl/>
            </w:rPr>
            <w:t xml:space="preserve"> </w:t>
          </w:r>
          <w:r w:rsidR="00360A29" w:rsidRPr="007C156E">
            <w:rPr>
              <w:b/>
              <w:bCs/>
              <w:color w:val="002060"/>
              <w:rtl/>
            </w:rPr>
            <w:t xml:space="preserve">وذلـك </w:t>
          </w:r>
          <w:r w:rsidR="00360A29" w:rsidRPr="007C156E">
            <w:rPr>
              <w:rFonts w:hint="cs"/>
              <w:b/>
              <w:bCs/>
              <w:color w:val="002060"/>
              <w:rtl/>
            </w:rPr>
            <w:t xml:space="preserve">يـكـون </w:t>
          </w:r>
          <w:r w:rsidR="00F349DC" w:rsidRPr="007C156E">
            <w:rPr>
              <w:rFonts w:hint="cs"/>
              <w:b/>
              <w:bCs/>
              <w:color w:val="002060"/>
              <w:rtl/>
            </w:rPr>
            <w:t xml:space="preserve">بَــعْــدَ اخــتــيــار </w:t>
          </w:r>
          <w:r w:rsidR="00C30F1E" w:rsidRPr="007C156E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............................................</w:t>
          </w:r>
          <w:r w:rsidR="00C30F1E" w:rsidRPr="007C156E">
            <w:rPr>
              <w:rFonts w:cstheme="majorBidi"/>
              <w:b/>
              <w:bCs/>
              <w:color w:val="002060"/>
              <w:rtl/>
            </w:rPr>
            <w:t xml:space="preserve"> </w:t>
          </w:r>
          <w:r w:rsidR="00A03A39" w:rsidRPr="007C156E">
            <w:rPr>
              <w:b/>
              <w:bCs/>
              <w:color w:val="002060"/>
              <w:rtl/>
            </w:rPr>
            <w:t>م</w:t>
          </w:r>
          <w:r w:rsidR="00A03A39" w:rsidRPr="007C156E">
            <w:rPr>
              <w:rFonts w:hint="cs"/>
              <w:b/>
              <w:bCs/>
              <w:color w:val="002060"/>
              <w:rtl/>
            </w:rPr>
            <w:t>ُـ</w:t>
          </w:r>
          <w:r w:rsidR="00A03A39" w:rsidRPr="007C156E">
            <w:rPr>
              <w:b/>
              <w:bCs/>
              <w:color w:val="002060"/>
              <w:rtl/>
            </w:rPr>
            <w:t>ع</w:t>
          </w:r>
          <w:r w:rsidR="00A03A39" w:rsidRPr="007C156E">
            <w:rPr>
              <w:rFonts w:hint="cs"/>
              <w:b/>
              <w:bCs/>
              <w:color w:val="002060"/>
              <w:rtl/>
            </w:rPr>
            <w:t>ـ</w:t>
          </w:r>
          <w:r w:rsidR="00A03A39" w:rsidRPr="007C156E">
            <w:rPr>
              <w:b/>
              <w:bCs/>
              <w:color w:val="002060"/>
              <w:rtl/>
            </w:rPr>
            <w:t>ي</w:t>
          </w:r>
          <w:r w:rsidR="00A03A39" w:rsidRPr="007C156E">
            <w:rPr>
              <w:rFonts w:hint="cs"/>
              <w:b/>
              <w:bCs/>
              <w:color w:val="002060"/>
              <w:rtl/>
            </w:rPr>
            <w:t>َّـ</w:t>
          </w:r>
          <w:r w:rsidR="00A03A39" w:rsidRPr="007C156E">
            <w:rPr>
              <w:b/>
              <w:bCs/>
              <w:color w:val="002060"/>
              <w:rtl/>
            </w:rPr>
            <w:t>ن</w:t>
          </w:r>
          <w:r w:rsidR="0085554F" w:rsidRPr="007C156E">
            <w:rPr>
              <w:rFonts w:hint="cs"/>
              <w:b/>
              <w:bCs/>
              <w:color w:val="002060"/>
              <w:rtl/>
            </w:rPr>
            <w:t xml:space="preserve"> و</w:t>
          </w:r>
          <w:r w:rsidR="00F349DC" w:rsidRPr="007C156E">
            <w:rPr>
              <w:rFonts w:hint="cs"/>
              <w:b/>
              <w:bCs/>
              <w:color w:val="002060"/>
              <w:rtl/>
            </w:rPr>
            <w:t xml:space="preserve">اســتـغــلال </w:t>
          </w:r>
          <w:r w:rsidR="00C30F1E" w:rsidRPr="007C156E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............................................</w:t>
          </w:r>
          <w:r w:rsidR="00C30F1E" w:rsidRPr="007C156E">
            <w:rPr>
              <w:rFonts w:cstheme="majorBidi"/>
              <w:b/>
              <w:bCs/>
              <w:color w:val="002060"/>
              <w:rtl/>
            </w:rPr>
            <w:t xml:space="preserve"> </w:t>
          </w:r>
          <w:r w:rsidR="00F349DC" w:rsidRPr="007C156E">
            <w:rPr>
              <w:rFonts w:cstheme="majorBidi" w:hint="cs"/>
              <w:b/>
              <w:bCs/>
              <w:color w:val="002060"/>
              <w:rtl/>
            </w:rPr>
            <w:t>الـمُـنَـاسِـبَ</w:t>
          </w:r>
          <w:r w:rsidR="00D060D6" w:rsidRPr="007C156E">
            <w:rPr>
              <w:rFonts w:cstheme="majorBidi" w:hint="cs"/>
              <w:b/>
              <w:bCs/>
              <w:color w:val="002060"/>
              <w:rtl/>
            </w:rPr>
            <w:t>ـ</w:t>
          </w:r>
          <w:r w:rsidR="00F349DC" w:rsidRPr="007C156E">
            <w:rPr>
              <w:rFonts w:cstheme="majorBidi" w:hint="cs"/>
              <w:b/>
              <w:bCs/>
              <w:color w:val="002060"/>
              <w:rtl/>
            </w:rPr>
            <w:t>ة</w:t>
          </w:r>
        </w:p>
        <w:p w:rsidR="006A1A65" w:rsidRPr="00C066A6" w:rsidRDefault="006A1A65" w:rsidP="006A1A65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="Times New Roman"/>
              <w:b/>
              <w:bCs/>
              <w:color w:val="FF0000"/>
              <w:sz w:val="8"/>
              <w:szCs w:val="8"/>
              <w:u w:val="single"/>
              <w:rtl/>
            </w:rPr>
          </w:pPr>
        </w:p>
        <w:p w:rsidR="003015C1" w:rsidRDefault="004D531D" w:rsidP="00B61350">
          <w:pPr>
            <w:pStyle w:val="Style16"/>
            <w:ind w:left="168"/>
            <w:rPr>
              <w:rFonts w:cstheme="majorBidi"/>
              <w:vertAlign w:val="subscript"/>
              <w:rtl/>
              <w:lang w:bidi="ar-DZ"/>
            </w:rPr>
          </w:pPr>
          <w:r w:rsidRPr="00F33477">
            <w:rPr>
              <w:rFonts w:hint="cs"/>
              <w:b/>
              <w:bCs/>
              <w:color w:val="00B050"/>
              <w:rtl/>
            </w:rPr>
            <w:t>7</w:t>
          </w:r>
          <w:r w:rsidR="003015C1" w:rsidRPr="00F33477">
            <w:rPr>
              <w:rFonts w:hint="cs"/>
              <w:b/>
              <w:bCs/>
              <w:color w:val="00B050"/>
              <w:rtl/>
            </w:rPr>
            <w:t xml:space="preserve">.1 </w:t>
          </w:r>
          <w:r w:rsidR="003015C1" w:rsidRPr="00F33477">
            <w:rPr>
              <w:b/>
              <w:bCs/>
              <w:color w:val="00B050"/>
              <w:rtl/>
            </w:rPr>
            <w:t>–</w:t>
          </w:r>
          <w:r w:rsidR="003015C1" w:rsidRPr="00F33477">
            <w:rPr>
              <w:rFonts w:hint="cs"/>
              <w:b/>
              <w:bCs/>
              <w:color w:val="00B050"/>
              <w:rtl/>
            </w:rPr>
            <w:t xml:space="preserve"> </w:t>
          </w:r>
          <w:r w:rsidR="00E555EF" w:rsidRPr="00F33477">
            <w:rPr>
              <w:b/>
              <w:bCs/>
              <w:color w:val="00B050"/>
              <w:rtl/>
            </w:rPr>
            <w:t>الات</w:t>
          </w:r>
          <w:r w:rsidR="008F46D7" w:rsidRPr="00F33477">
            <w:rPr>
              <w:rFonts w:hint="cs"/>
              <w:b/>
              <w:bCs/>
              <w:color w:val="00B050"/>
              <w:rtl/>
            </w:rPr>
            <w:t>ِّ</w:t>
          </w:r>
          <w:r w:rsidR="00E555EF" w:rsidRPr="00F33477">
            <w:rPr>
              <w:rFonts w:hint="cs"/>
              <w:b/>
              <w:bCs/>
              <w:color w:val="00B050"/>
              <w:rtl/>
            </w:rPr>
            <w:t>ـ</w:t>
          </w:r>
          <w:r w:rsidR="00E555EF" w:rsidRPr="00F33477">
            <w:rPr>
              <w:b/>
              <w:bCs/>
              <w:color w:val="00B050"/>
              <w:rtl/>
            </w:rPr>
            <w:t>ص</w:t>
          </w:r>
          <w:r w:rsidR="00221BE1" w:rsidRPr="00F33477">
            <w:rPr>
              <w:rFonts w:hint="cs"/>
              <w:b/>
              <w:bCs/>
              <w:color w:val="00B050"/>
              <w:rtl/>
            </w:rPr>
            <w:t>ـ</w:t>
          </w:r>
          <w:r w:rsidR="00E555EF" w:rsidRPr="00F33477">
            <w:rPr>
              <w:b/>
              <w:bCs/>
              <w:color w:val="00B050"/>
              <w:rtl/>
            </w:rPr>
            <w:t>ال</w:t>
          </w:r>
          <w:r w:rsidR="00E555EF" w:rsidRPr="00F33477">
            <w:rPr>
              <w:rFonts w:hint="cs"/>
              <w:b/>
              <w:bCs/>
              <w:color w:val="00B050"/>
              <w:rtl/>
            </w:rPr>
            <w:t xml:space="preserve"> </w:t>
          </w:r>
          <w:r w:rsidR="003015C1" w:rsidRPr="00F33477">
            <w:rPr>
              <w:rFonts w:hint="cs"/>
              <w:b/>
              <w:bCs/>
              <w:color w:val="00B050"/>
              <w:rtl/>
            </w:rPr>
            <w:t>:</w:t>
          </w:r>
          <w:r w:rsidR="001F4DB7" w:rsidRPr="00F33477">
            <w:rPr>
              <w:rFonts w:hint="cs"/>
              <w:b/>
              <w:bCs/>
              <w:color w:val="00B050"/>
              <w:rtl/>
            </w:rPr>
            <w:t xml:space="preserve"> </w:t>
          </w:r>
          <w:r w:rsidR="00B61350">
            <w:rPr>
              <w:b/>
              <w:bCs/>
              <w:color w:val="002060"/>
              <w:rtl/>
            </w:rPr>
            <w:t xml:space="preserve">هــو تَــبَـادُل </w:t>
          </w:r>
          <w:r w:rsidR="00B61350">
            <w:rPr>
              <w:rFonts w:cstheme="majorBidi"/>
              <w:color w:val="002060"/>
              <w:vertAlign w:val="subscript"/>
              <w:rtl/>
            </w:rPr>
            <w:t>....................................</w:t>
          </w:r>
          <w:r w:rsidR="00B61350">
            <w:rPr>
              <w:b/>
              <w:bCs/>
              <w:color w:val="002060"/>
              <w:rtl/>
            </w:rPr>
            <w:t xml:space="preserve"> </w:t>
          </w:r>
          <w:r w:rsidR="00B61350">
            <w:rPr>
              <w:b/>
              <w:bCs/>
              <w:color w:val="0070C0"/>
              <w:u w:val="double"/>
              <w:rtl/>
            </w:rPr>
            <w:t>بَــيْـنَ</w:t>
          </w:r>
          <w:r w:rsidR="00B61350">
            <w:rPr>
              <w:b/>
              <w:bCs/>
              <w:color w:val="0070C0"/>
              <w:rtl/>
            </w:rPr>
            <w:t xml:space="preserve"> </w:t>
          </w:r>
          <w:r w:rsidR="00B61350">
            <w:rPr>
              <w:rFonts w:cstheme="majorBidi"/>
              <w:color w:val="002060"/>
              <w:vertAlign w:val="subscript"/>
              <w:rtl/>
            </w:rPr>
            <w:t>......................................</w:t>
          </w:r>
          <w:r w:rsidR="00B61350">
            <w:rPr>
              <w:rFonts w:cstheme="majorBidi"/>
              <w:b/>
              <w:bCs/>
              <w:color w:val="002060"/>
              <w:rtl/>
            </w:rPr>
            <w:t xml:space="preserve"> </w:t>
          </w:r>
          <w:r w:rsidR="00B61350">
            <w:rPr>
              <w:b/>
              <w:bCs/>
              <w:color w:val="0070C0"/>
              <w:u w:val="double"/>
              <w:rtl/>
            </w:rPr>
            <w:t>و</w:t>
          </w:r>
          <w:r w:rsidR="00B61350">
            <w:rPr>
              <w:b/>
              <w:bCs/>
              <w:color w:val="0070C0"/>
              <w:rtl/>
            </w:rPr>
            <w:t xml:space="preserve"> </w:t>
          </w:r>
          <w:r w:rsidR="00B61350">
            <w:rPr>
              <w:rFonts w:cstheme="majorBidi"/>
              <w:color w:val="002060"/>
              <w:vertAlign w:val="subscript"/>
              <w:rtl/>
            </w:rPr>
            <w:t>....................................</w:t>
          </w:r>
          <w:r w:rsidR="00B61350">
            <w:rPr>
              <w:b/>
              <w:bCs/>
              <w:color w:val="002060"/>
              <w:rtl/>
            </w:rPr>
            <w:t xml:space="preserve"> وهــذا يَـتَـطَـلَّـبُ اسـتـعــمـال نـفـس </w:t>
          </w:r>
          <w:r w:rsidR="00B61350">
            <w:rPr>
              <w:rFonts w:cstheme="majorBidi"/>
              <w:color w:val="002060"/>
              <w:vertAlign w:val="subscript"/>
              <w:rtl/>
            </w:rPr>
            <w:t>...................................................................</w:t>
          </w:r>
          <w:r w:rsidR="00B61350">
            <w:rPr>
              <w:b/>
              <w:bCs/>
              <w:color w:val="002060"/>
              <w:rtl/>
            </w:rPr>
            <w:t xml:space="preserve">  ِلـفَــهْــمِ وَإِدْرَاكِ مَـضْـمُــون </w:t>
          </w:r>
          <w:r w:rsidR="00B61350">
            <w:rPr>
              <w:rFonts w:cstheme="majorBidi"/>
              <w:color w:val="002060"/>
              <w:vertAlign w:val="subscript"/>
              <w:rtl/>
            </w:rPr>
            <w:t>.......................................</w:t>
          </w:r>
          <w:r w:rsidR="00B61350">
            <w:rPr>
              <w:rFonts w:cstheme="majorBidi"/>
              <w:b/>
              <w:bCs/>
              <w:color w:val="002060"/>
              <w:rtl/>
            </w:rPr>
            <w:t xml:space="preserve"> </w:t>
          </w:r>
          <w:r w:rsidR="00B61350">
            <w:rPr>
              <w:b/>
              <w:bCs/>
              <w:color w:val="002060"/>
              <w:rtl/>
            </w:rPr>
            <w:t xml:space="preserve"> </w:t>
          </w:r>
        </w:p>
        <w:p w:rsidR="006A1A65" w:rsidRPr="00C066A6" w:rsidRDefault="006A1A65" w:rsidP="006A1A65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="Times New Roman"/>
              <w:b/>
              <w:bCs/>
              <w:color w:val="FF0000"/>
              <w:sz w:val="8"/>
              <w:szCs w:val="8"/>
              <w:u w:val="single"/>
              <w:rtl/>
            </w:rPr>
          </w:pPr>
        </w:p>
        <w:p w:rsidR="00792B62" w:rsidRPr="00A86989" w:rsidRDefault="004D531D" w:rsidP="00792B62">
          <w:pPr>
            <w:pStyle w:val="Style16"/>
            <w:ind w:left="168"/>
            <w:rPr>
              <w:b/>
              <w:bCs/>
              <w:color w:val="002060"/>
              <w:rtl/>
            </w:rPr>
          </w:pPr>
          <w:r w:rsidRPr="00F33477">
            <w:rPr>
              <w:rFonts w:hint="cs"/>
              <w:b/>
              <w:bCs/>
              <w:color w:val="00B050"/>
              <w:rtl/>
            </w:rPr>
            <w:t>8</w:t>
          </w:r>
          <w:r w:rsidR="003015C1" w:rsidRPr="00F33477">
            <w:rPr>
              <w:rFonts w:hint="cs"/>
              <w:b/>
              <w:bCs/>
              <w:color w:val="00B050"/>
              <w:rtl/>
            </w:rPr>
            <w:t xml:space="preserve">.1 </w:t>
          </w:r>
          <w:r w:rsidR="003015C1" w:rsidRPr="00F33477">
            <w:rPr>
              <w:b/>
              <w:bCs/>
              <w:color w:val="00B050"/>
              <w:rtl/>
            </w:rPr>
            <w:t>–</w:t>
          </w:r>
          <w:r w:rsidR="003015C1" w:rsidRPr="00F33477">
            <w:rPr>
              <w:rFonts w:hint="cs"/>
              <w:b/>
              <w:bCs/>
              <w:color w:val="00B050"/>
              <w:rtl/>
            </w:rPr>
            <w:t xml:space="preserve"> </w:t>
          </w:r>
          <w:r w:rsidR="00E555EF" w:rsidRPr="00F33477">
            <w:rPr>
              <w:b/>
              <w:bCs/>
              <w:color w:val="00B050"/>
              <w:rtl/>
            </w:rPr>
            <w:t xml:space="preserve">تـكـنـولـوجـيـا الإعــلام والاتــصـال </w:t>
          </w:r>
          <w:r w:rsidR="00E555EF" w:rsidRPr="00F33477">
            <w:rPr>
              <w:b/>
              <w:bCs/>
              <w:color w:val="00B050"/>
            </w:rPr>
            <w:t>TIC</w:t>
          </w:r>
          <w:r w:rsidR="00E555EF" w:rsidRPr="00F33477">
            <w:rPr>
              <w:b/>
              <w:bCs/>
              <w:color w:val="00B050"/>
              <w:rtl/>
            </w:rPr>
            <w:t xml:space="preserve">  </w:t>
          </w:r>
          <w:r w:rsidR="003015C1" w:rsidRPr="00F33477">
            <w:rPr>
              <w:rFonts w:hint="cs"/>
              <w:b/>
              <w:bCs/>
              <w:color w:val="00B050"/>
              <w:rtl/>
            </w:rPr>
            <w:t xml:space="preserve">: </w:t>
          </w:r>
          <w:r w:rsidR="00792B62" w:rsidRPr="00A86989">
            <w:rPr>
              <w:b/>
              <w:bCs/>
              <w:color w:val="002060"/>
              <w:rtl/>
            </w:rPr>
            <w:t xml:space="preserve">هــو ذلـك </w:t>
          </w:r>
          <w:r w:rsidR="00792B62" w:rsidRPr="00A86989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......................................</w:t>
          </w:r>
          <w:r w:rsidR="00792B62" w:rsidRPr="00A86989">
            <w:rPr>
              <w:rFonts w:cstheme="majorBidi"/>
              <w:b/>
              <w:bCs/>
              <w:color w:val="002060"/>
              <w:rtl/>
            </w:rPr>
            <w:t xml:space="preserve"> </w:t>
          </w:r>
          <w:r w:rsidR="00792B62" w:rsidRPr="00A86989">
            <w:rPr>
              <w:b/>
              <w:bCs/>
              <w:color w:val="002060"/>
              <w:rtl/>
            </w:rPr>
            <w:t>و</w:t>
          </w:r>
          <w:r w:rsidR="00792B62" w:rsidRPr="00A86989">
            <w:rPr>
              <w:rFonts w:hint="cs"/>
              <w:b/>
              <w:bCs/>
              <w:color w:val="002060"/>
              <w:rtl/>
            </w:rPr>
            <w:t xml:space="preserve"> </w:t>
          </w:r>
          <w:r w:rsidR="00792B62" w:rsidRPr="00A86989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......................................</w:t>
          </w:r>
          <w:r w:rsidR="00792B62" w:rsidRPr="00A86989">
            <w:rPr>
              <w:rFonts w:cstheme="majorBidi"/>
              <w:b/>
              <w:bCs/>
              <w:color w:val="002060"/>
              <w:rtl/>
            </w:rPr>
            <w:t xml:space="preserve"> </w:t>
          </w:r>
          <w:r w:rsidR="00792B62" w:rsidRPr="00A86989">
            <w:rPr>
              <w:b/>
              <w:bCs/>
              <w:color w:val="002060"/>
              <w:rtl/>
            </w:rPr>
            <w:t>بـيـن</w:t>
          </w:r>
          <w:r w:rsidR="00792B62" w:rsidRPr="00A86989">
            <w:rPr>
              <w:rFonts w:hint="cs"/>
              <w:b/>
              <w:bCs/>
              <w:color w:val="002060"/>
              <w:rtl/>
            </w:rPr>
            <w:t xml:space="preserve"> :</w:t>
          </w:r>
        </w:p>
        <w:p w:rsidR="00792B62" w:rsidRPr="00242A3C" w:rsidRDefault="00792B62" w:rsidP="00792B62">
          <w:pPr>
            <w:pStyle w:val="Style16"/>
            <w:numPr>
              <w:ilvl w:val="0"/>
              <w:numId w:val="44"/>
            </w:numPr>
            <w:ind w:left="1218"/>
            <w:rPr>
              <w:b/>
              <w:bCs/>
              <w:color w:val="002060"/>
              <w:lang w:bidi="ar-DZ"/>
            </w:rPr>
          </w:pPr>
          <w:r w:rsidRPr="00242A3C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............................................</w:t>
          </w:r>
          <w:r w:rsidRPr="00242A3C">
            <w:rPr>
              <w:rFonts w:cstheme="majorBidi"/>
              <w:b/>
              <w:bCs/>
              <w:color w:val="002060"/>
              <w:rtl/>
            </w:rPr>
            <w:t xml:space="preserve"> </w:t>
          </w:r>
          <w:r w:rsidRPr="00242A3C">
            <w:rPr>
              <w:rFonts w:hint="cs"/>
              <w:b/>
              <w:bCs/>
              <w:color w:val="002060"/>
              <w:rtl/>
            </w:rPr>
            <w:t xml:space="preserve">( الـحــواســيــب </w:t>
          </w:r>
          <w:r w:rsidRPr="00242A3C">
            <w:rPr>
              <w:b/>
              <w:bCs/>
              <w:color w:val="002060"/>
              <w:rtl/>
            </w:rPr>
            <w:t xml:space="preserve">، الـهــواتـف الـذكــيـة </w:t>
          </w:r>
          <w:r w:rsidRPr="00242A3C">
            <w:rPr>
              <w:rFonts w:hint="cs"/>
              <w:b/>
              <w:bCs/>
              <w:color w:val="002060"/>
              <w:rtl/>
            </w:rPr>
            <w:t xml:space="preserve">، الـلــوحـــات الـرقــمــيــة </w:t>
          </w:r>
          <w:r w:rsidRPr="00242A3C">
            <w:rPr>
              <w:b/>
              <w:bCs/>
              <w:color w:val="002060"/>
              <w:rtl/>
            </w:rPr>
            <w:t xml:space="preserve">... </w:t>
          </w:r>
          <w:r w:rsidRPr="00242A3C">
            <w:rPr>
              <w:rFonts w:hint="cs"/>
              <w:b/>
              <w:bCs/>
              <w:color w:val="002060"/>
              <w:rtl/>
            </w:rPr>
            <w:t>)</w:t>
          </w:r>
        </w:p>
        <w:p w:rsidR="00792B62" w:rsidRPr="00A86989" w:rsidRDefault="00792B62" w:rsidP="00792B62">
          <w:pPr>
            <w:pStyle w:val="Style16"/>
            <w:numPr>
              <w:ilvl w:val="0"/>
              <w:numId w:val="44"/>
            </w:numPr>
            <w:ind w:left="1218"/>
            <w:rPr>
              <w:b/>
              <w:bCs/>
              <w:color w:val="002060"/>
              <w:lang w:bidi="ar-DZ"/>
            </w:rPr>
          </w:pPr>
          <w:r w:rsidRPr="00A86989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............................................</w:t>
          </w:r>
          <w:r w:rsidRPr="00A86989">
            <w:rPr>
              <w:rFonts w:cstheme="majorBidi"/>
              <w:b/>
              <w:bCs/>
              <w:color w:val="002060"/>
              <w:rtl/>
            </w:rPr>
            <w:t xml:space="preserve"> </w:t>
          </w:r>
          <w:r w:rsidRPr="00A86989">
            <w:rPr>
              <w:rFonts w:hint="cs"/>
              <w:b/>
              <w:bCs/>
              <w:color w:val="002060"/>
              <w:rtl/>
            </w:rPr>
            <w:t xml:space="preserve">( نُــظُــم الـتـشـغــيــل </w:t>
          </w:r>
          <w:r w:rsidRPr="00A86989">
            <w:rPr>
              <w:b/>
              <w:bCs/>
              <w:color w:val="002060"/>
            </w:rPr>
            <w:t>:</w:t>
          </w:r>
          <w:r w:rsidRPr="00A86989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A86989">
            <w:rPr>
              <w:b/>
              <w:bCs/>
              <w:color w:val="002060"/>
            </w:rPr>
            <w:t>Windows</w:t>
          </w:r>
          <w:r w:rsidRPr="00A86989">
            <w:rPr>
              <w:rFonts w:hint="cs"/>
              <w:b/>
              <w:bCs/>
              <w:color w:val="002060"/>
              <w:rtl/>
            </w:rPr>
            <w:t xml:space="preserve">... ، الـبــرامـج الـتـطــبــيـــقــيــة : </w:t>
          </w:r>
          <w:r w:rsidRPr="00A86989">
            <w:rPr>
              <w:b/>
              <w:bCs/>
              <w:color w:val="002060"/>
            </w:rPr>
            <w:t>Word</w:t>
          </w:r>
          <w:r w:rsidRPr="00A86989">
            <w:rPr>
              <w:rFonts w:hint="cs"/>
              <w:b/>
              <w:bCs/>
              <w:color w:val="002060"/>
              <w:rtl/>
            </w:rPr>
            <w:t xml:space="preserve"> ... )</w:t>
          </w:r>
        </w:p>
        <w:p w:rsidR="00792B62" w:rsidRPr="00A86989" w:rsidRDefault="00792B62" w:rsidP="00576CB7">
          <w:pPr>
            <w:pStyle w:val="Style16"/>
            <w:numPr>
              <w:ilvl w:val="0"/>
              <w:numId w:val="44"/>
            </w:numPr>
            <w:spacing w:line="276" w:lineRule="auto"/>
            <w:ind w:left="1218"/>
            <w:rPr>
              <w:b/>
              <w:bCs/>
              <w:color w:val="002060"/>
              <w:lang w:bidi="ar-DZ"/>
            </w:rPr>
          </w:pPr>
          <w:r w:rsidRPr="00A86989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......................</w:t>
          </w:r>
          <w:r>
            <w:rPr>
              <w:rFonts w:cstheme="majorBidi" w:hint="cs"/>
              <w:color w:val="002060"/>
              <w:vertAlign w:val="subscript"/>
              <w:rtl/>
              <w:lang w:bidi="ar-DZ"/>
            </w:rPr>
            <w:t>................</w:t>
          </w:r>
          <w:r w:rsidRPr="00A86989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................................................</w:t>
          </w:r>
          <w:r w:rsidRPr="00A86989">
            <w:rPr>
              <w:rFonts w:cstheme="majorBidi"/>
              <w:b/>
              <w:bCs/>
              <w:color w:val="002060"/>
              <w:rtl/>
            </w:rPr>
            <w:t xml:space="preserve"> </w:t>
          </w:r>
          <w:r w:rsidRPr="00A86989">
            <w:rPr>
              <w:b/>
              <w:bCs/>
              <w:color w:val="002060"/>
              <w:rtl/>
            </w:rPr>
            <w:t>(</w:t>
          </w:r>
          <w:r w:rsidRPr="00A86989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A86989">
            <w:rPr>
              <w:b/>
              <w:bCs/>
              <w:color w:val="002060"/>
              <w:rtl/>
            </w:rPr>
            <w:t>ســلـكـيـة</w:t>
          </w:r>
          <w:r w:rsidRPr="00A86989">
            <w:rPr>
              <w:rFonts w:hint="cs"/>
              <w:b/>
              <w:bCs/>
              <w:color w:val="002060"/>
              <w:rtl/>
            </w:rPr>
            <w:t>،</w:t>
          </w:r>
          <w:r w:rsidRPr="00A86989">
            <w:rPr>
              <w:b/>
              <w:bCs/>
              <w:color w:val="002060"/>
              <w:rtl/>
            </w:rPr>
            <w:t xml:space="preserve"> لاســلـكـيـة، الـس</w:t>
          </w:r>
          <w:r w:rsidRPr="00A86989">
            <w:rPr>
              <w:rFonts w:hint="cs"/>
              <w:b/>
              <w:bCs/>
              <w:color w:val="002060"/>
              <w:rtl/>
            </w:rPr>
            <w:t>ـ</w:t>
          </w:r>
          <w:r w:rsidRPr="00A86989">
            <w:rPr>
              <w:b/>
              <w:bCs/>
              <w:color w:val="002060"/>
              <w:rtl/>
            </w:rPr>
            <w:t>ـم</w:t>
          </w:r>
          <w:r w:rsidRPr="00A86989">
            <w:rPr>
              <w:rFonts w:hint="cs"/>
              <w:b/>
              <w:bCs/>
              <w:color w:val="002060"/>
              <w:rtl/>
            </w:rPr>
            <w:t>ـ</w:t>
          </w:r>
          <w:r w:rsidRPr="00A86989">
            <w:rPr>
              <w:b/>
              <w:bCs/>
              <w:color w:val="002060"/>
              <w:rtl/>
            </w:rPr>
            <w:t>ـعـي الـب</w:t>
          </w:r>
          <w:r w:rsidRPr="00A86989">
            <w:rPr>
              <w:rFonts w:hint="cs"/>
              <w:b/>
              <w:bCs/>
              <w:color w:val="002060"/>
              <w:rtl/>
            </w:rPr>
            <w:t>ـ</w:t>
          </w:r>
          <w:r w:rsidRPr="00A86989">
            <w:rPr>
              <w:b/>
              <w:bCs/>
              <w:color w:val="002060"/>
              <w:rtl/>
            </w:rPr>
            <w:t>ـصـ</w:t>
          </w:r>
          <w:r w:rsidRPr="00A86989">
            <w:rPr>
              <w:rFonts w:hint="cs"/>
              <w:b/>
              <w:bCs/>
              <w:color w:val="002060"/>
              <w:rtl/>
            </w:rPr>
            <w:t>ـ</w:t>
          </w:r>
          <w:r w:rsidRPr="00A86989">
            <w:rPr>
              <w:b/>
              <w:bCs/>
              <w:color w:val="002060"/>
              <w:rtl/>
            </w:rPr>
            <w:t>ري</w:t>
          </w:r>
          <w:r w:rsidRPr="00A86989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A86989">
            <w:rPr>
              <w:b/>
              <w:bCs/>
              <w:color w:val="002060"/>
              <w:rtl/>
            </w:rPr>
            <w:t>)</w:t>
          </w:r>
          <w:r w:rsidRPr="00A86989">
            <w:rPr>
              <w:rFonts w:hint="cs"/>
              <w:b/>
              <w:bCs/>
              <w:color w:val="002060"/>
              <w:rtl/>
            </w:rPr>
            <w:t xml:space="preserve"> </w:t>
          </w:r>
        </w:p>
        <w:p w:rsidR="006A1A65" w:rsidRPr="0081462D" w:rsidRDefault="006A1A65" w:rsidP="00792B62">
          <w:pPr>
            <w:pStyle w:val="Style16"/>
            <w:ind w:left="168"/>
            <w:rPr>
              <w:b/>
              <w:bCs/>
              <w:color w:val="FF0000"/>
              <w:sz w:val="14"/>
              <w:szCs w:val="14"/>
              <w:rtl/>
            </w:rPr>
          </w:pPr>
        </w:p>
        <w:p w:rsidR="0009547D" w:rsidRPr="00D15975" w:rsidRDefault="0009547D" w:rsidP="00A4542C">
          <w:pPr>
            <w:pStyle w:val="Paragraphedeliste"/>
            <w:numPr>
              <w:ilvl w:val="0"/>
              <w:numId w:val="32"/>
            </w:numPr>
            <w:bidi/>
            <w:spacing w:after="0" w:line="360" w:lineRule="auto"/>
            <w:ind w:left="368"/>
            <w:jc w:val="both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</w:pPr>
          <w:r w:rsidRPr="00D15975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 xml:space="preserve">مـجــالات </w:t>
          </w:r>
          <w:r w:rsidRPr="00D15975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الاسـتـعـمـال </w:t>
          </w:r>
          <w:r w:rsidRPr="00D15975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 xml:space="preserve">: </w:t>
          </w:r>
          <w:r w:rsidRPr="00D15975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 w:bidi="ar-DZ"/>
            </w:rPr>
            <w:t xml:space="preserve">لا تـزال </w:t>
          </w:r>
          <w:r w:rsidRPr="00D1597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تـكـنـولـوجـيـا</w:t>
          </w:r>
          <w:r w:rsidRPr="00D1597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ت</w:t>
          </w:r>
          <w:r w:rsidR="00856A34" w:rsidRPr="00D1597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الإعــلام والات</w:t>
          </w:r>
          <w:r w:rsidR="00856A34" w:rsidRPr="00D1597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ِّ</w:t>
          </w:r>
          <w:r w:rsidR="00856A34" w:rsidRPr="00D1597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</w:t>
          </w:r>
          <w:r w:rsidRPr="00D1597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صـال</w:t>
          </w:r>
          <w:r w:rsidR="005678BB" w:rsidRPr="00D15975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</w:t>
          </w:r>
          <w:r w:rsidR="005678BB" w:rsidRPr="00D1597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5678BB" w:rsidRPr="00D15975">
            <w:rPr>
              <w:rFonts w:asciiTheme="majorBidi" w:hAnsiTheme="majorBidi" w:cstheme="majorBidi"/>
              <w:b/>
              <w:bCs/>
              <w:sz w:val="28"/>
              <w:szCs w:val="28"/>
              <w:u w:val="single"/>
            </w:rPr>
            <w:t>TIC</w:t>
          </w:r>
          <w:r w:rsidR="005678BB" w:rsidRPr="00D1597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5678BB" w:rsidRPr="00D1597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1734CA" w:rsidRPr="00D1597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ت</w:t>
          </w:r>
          <w:r w:rsidR="00A4542C" w:rsidRPr="00D1597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1734CA" w:rsidRPr="00D1597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ـغ</w:t>
          </w:r>
          <w:r w:rsidR="00A4542C" w:rsidRPr="00D1597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ْـ</w:t>
          </w:r>
          <w:r w:rsidR="001734CA" w:rsidRPr="00D1597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ـز</w:t>
          </w:r>
          <w:r w:rsidR="00A4542C" w:rsidRPr="00D1597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</w:t>
          </w:r>
          <w:r w:rsidR="001734CA" w:rsidRPr="00D1597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و </w:t>
          </w:r>
          <w:r w:rsidR="00A4542C" w:rsidRPr="00D1597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كُـلَّ</w:t>
          </w:r>
          <w:r w:rsidR="001734CA" w:rsidRPr="00D1597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1734CA" w:rsidRPr="00D1597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الـ</w:t>
          </w:r>
          <w:r w:rsidR="001734CA" w:rsidRPr="00D1597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مـجــالات</w:t>
          </w:r>
          <w:r w:rsidR="001734CA" w:rsidRPr="00D1597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، فـهـي </w:t>
          </w:r>
          <w:r w:rsidRPr="00D15975">
            <w:rPr>
              <w:rFonts w:asciiTheme="majorBidi" w:eastAsiaTheme="minorHAnsi" w:hAnsiTheme="majorBidi" w:cstheme="majorBidi"/>
              <w:b/>
              <w:bCs/>
              <w:sz w:val="28"/>
              <w:szCs w:val="28"/>
              <w:rtl/>
              <w:lang w:eastAsia="en-US" w:bidi="ar-DZ"/>
            </w:rPr>
            <w:t>تـقــد</w:t>
          </w:r>
          <w:r w:rsidRPr="00D15975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 w:bidi="ar-DZ"/>
            </w:rPr>
            <w:t>ِّ</w:t>
          </w:r>
          <w:r w:rsidRPr="00D15975">
            <w:rPr>
              <w:rFonts w:asciiTheme="majorBidi" w:eastAsiaTheme="minorHAnsi" w:hAnsiTheme="majorBidi" w:cstheme="majorBidi"/>
              <w:b/>
              <w:bCs/>
              <w:sz w:val="28"/>
              <w:szCs w:val="28"/>
              <w:rtl/>
              <w:lang w:eastAsia="en-US" w:bidi="ar-DZ"/>
            </w:rPr>
            <w:t>م</w:t>
          </w:r>
          <w:r w:rsidRPr="00D15975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 w:bidi="ar-DZ"/>
            </w:rPr>
            <w:t xml:space="preserve"> لـنـا</w:t>
          </w:r>
          <w:r w:rsidRPr="00D15975">
            <w:rPr>
              <w:rFonts w:asciiTheme="majorBidi" w:eastAsiaTheme="minorHAnsi" w:hAnsiTheme="majorBidi" w:cstheme="majorBidi"/>
              <w:b/>
              <w:bCs/>
              <w:sz w:val="28"/>
              <w:szCs w:val="28"/>
              <w:rtl/>
              <w:lang w:eastAsia="en-US" w:bidi="ar-DZ"/>
            </w:rPr>
            <w:t xml:space="preserve"> خــدمــات جـلــيـلـة </w:t>
          </w:r>
          <w:r w:rsidR="005B10BC" w:rsidRPr="00D15975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 w:bidi="ar-DZ"/>
            </w:rPr>
            <w:t>و</w:t>
          </w:r>
          <w:r w:rsidR="00314422" w:rsidRPr="00D15975">
            <w:rPr>
              <w:rFonts w:asciiTheme="majorBidi" w:eastAsiaTheme="minorHAnsi" w:hAnsiTheme="majorBidi" w:cstheme="majorBidi"/>
              <w:b/>
              <w:bCs/>
              <w:sz w:val="28"/>
              <w:szCs w:val="28"/>
              <w:rtl/>
              <w:lang w:eastAsia="en-US" w:bidi="ar-DZ"/>
            </w:rPr>
            <w:t>بـأ</w:t>
          </w:r>
          <w:r w:rsidR="005B10BC" w:rsidRPr="00D15975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 w:bidi="ar-DZ"/>
            </w:rPr>
            <w:t>َ</w:t>
          </w:r>
          <w:r w:rsidR="00314422" w:rsidRPr="00D15975">
            <w:rPr>
              <w:rFonts w:asciiTheme="majorBidi" w:eastAsiaTheme="minorHAnsi" w:hAnsiTheme="majorBidi" w:cstheme="majorBidi"/>
              <w:b/>
              <w:bCs/>
              <w:sz w:val="28"/>
              <w:szCs w:val="28"/>
              <w:rtl/>
              <w:lang w:eastAsia="en-US" w:bidi="ar-DZ"/>
            </w:rPr>
            <w:t>ق</w:t>
          </w:r>
          <w:r w:rsidR="005B10BC" w:rsidRPr="00D15975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 w:bidi="ar-DZ"/>
            </w:rPr>
            <w:t>َ</w:t>
          </w:r>
          <w:r w:rsidR="00314422" w:rsidRPr="00D15975">
            <w:rPr>
              <w:rFonts w:asciiTheme="majorBidi" w:eastAsiaTheme="minorHAnsi" w:hAnsiTheme="majorBidi" w:cstheme="majorBidi"/>
              <w:b/>
              <w:bCs/>
              <w:sz w:val="28"/>
              <w:szCs w:val="28"/>
              <w:rtl/>
              <w:lang w:eastAsia="en-US" w:bidi="ar-DZ"/>
            </w:rPr>
            <w:t>ـ</w:t>
          </w:r>
          <w:r w:rsidR="001734CA" w:rsidRPr="00D15975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 w:bidi="ar-DZ"/>
            </w:rPr>
            <w:t>ـ</w:t>
          </w:r>
          <w:r w:rsidR="00314422" w:rsidRPr="00D15975">
            <w:rPr>
              <w:rFonts w:asciiTheme="majorBidi" w:eastAsiaTheme="minorHAnsi" w:hAnsiTheme="majorBidi" w:cstheme="majorBidi"/>
              <w:b/>
              <w:bCs/>
              <w:sz w:val="28"/>
              <w:szCs w:val="28"/>
              <w:rtl/>
              <w:lang w:eastAsia="en-US" w:bidi="ar-DZ"/>
            </w:rPr>
            <w:t>لِّ ج</w:t>
          </w:r>
          <w:r w:rsidR="005B10BC" w:rsidRPr="00D15975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 w:bidi="ar-DZ"/>
            </w:rPr>
            <w:t>ُ</w:t>
          </w:r>
          <w:r w:rsidR="00314422" w:rsidRPr="00D15975">
            <w:rPr>
              <w:rFonts w:asciiTheme="majorBidi" w:eastAsiaTheme="minorHAnsi" w:hAnsiTheme="majorBidi" w:cstheme="majorBidi"/>
              <w:b/>
              <w:bCs/>
              <w:sz w:val="28"/>
              <w:szCs w:val="28"/>
              <w:rtl/>
              <w:lang w:eastAsia="en-US" w:bidi="ar-DZ"/>
            </w:rPr>
            <w:t>ـه</w:t>
          </w:r>
          <w:r w:rsidR="005B10BC" w:rsidRPr="00D15975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 w:bidi="ar-DZ"/>
            </w:rPr>
            <w:t>ْ</w:t>
          </w:r>
          <w:r w:rsidR="005B10BC" w:rsidRPr="00D15975">
            <w:rPr>
              <w:rFonts w:asciiTheme="majorBidi" w:eastAsiaTheme="minorHAnsi" w:hAnsiTheme="majorBidi" w:cstheme="majorBidi"/>
              <w:b/>
              <w:bCs/>
              <w:sz w:val="28"/>
              <w:szCs w:val="28"/>
              <w:rtl/>
              <w:lang w:eastAsia="en-US" w:bidi="ar-DZ"/>
            </w:rPr>
            <w:t>ــدٍ</w:t>
          </w:r>
          <w:r w:rsidR="005B10BC" w:rsidRPr="00D15975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 w:bidi="ar-DZ"/>
            </w:rPr>
            <w:t>.</w:t>
          </w:r>
          <w:r w:rsidR="005B10BC" w:rsidRPr="00D1597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3361AE" w:rsidRPr="00D1597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مـن بـيـن تـلـك الـ</w:t>
          </w:r>
          <w:r w:rsidR="003361AE" w:rsidRPr="00D1597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مـجــالات</w:t>
          </w:r>
          <w:r w:rsidR="003361AE" w:rsidRPr="00D1597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Pr="00D1597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ن</w:t>
          </w:r>
          <w:r w:rsidR="00F20047" w:rsidRPr="00D1597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Pr="00D1597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ـذ</w:t>
          </w:r>
          <w:r w:rsidR="00F20047" w:rsidRPr="00D1597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</w:t>
          </w:r>
          <w:r w:rsidRPr="00D1597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ك</w:t>
          </w:r>
          <w:r w:rsidR="00F20047" w:rsidRPr="00D1597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</w:t>
          </w:r>
          <w:r w:rsidR="00260A11" w:rsidRPr="00D1597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D1597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ـر</w:t>
          </w:r>
          <w:r w:rsidR="00260A11" w:rsidRPr="00D1597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</w:t>
          </w:r>
          <w:r w:rsidR="003361AE" w:rsidRPr="00D1597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Pr="00D1597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:</w:t>
          </w:r>
          <w:r w:rsidRPr="00D15975">
            <w:rPr>
              <w:rFonts w:asciiTheme="majorBidi" w:eastAsiaTheme="minorHAnsi" w:hAnsiTheme="majorBidi" w:cstheme="majorBidi"/>
              <w:b/>
              <w:bCs/>
              <w:sz w:val="28"/>
              <w:szCs w:val="28"/>
              <w:rtl/>
              <w:lang w:eastAsia="en-US" w:bidi="ar-DZ"/>
            </w:rPr>
            <w:t xml:space="preserve"> </w:t>
          </w:r>
        </w:p>
        <w:p w:rsidR="0009547D" w:rsidRDefault="0009547D" w:rsidP="0009547D">
          <w:pPr>
            <w:autoSpaceDE w:val="0"/>
            <w:autoSpaceDN w:val="0"/>
            <w:bidi/>
            <w:adjustRightInd w:val="0"/>
            <w:ind w:left="717"/>
            <w:jc w:val="both"/>
            <w:rPr>
              <w:rFonts w:asciiTheme="majorBidi" w:hAnsiTheme="majorBidi" w:cstheme="majorBidi"/>
              <w:b/>
              <w:bCs/>
              <w:sz w:val="10"/>
              <w:szCs w:val="10"/>
              <w:rtl/>
              <w:lang w:bidi="ar-SA"/>
            </w:rPr>
          </w:pPr>
        </w:p>
        <w:p w:rsidR="007E5117" w:rsidRPr="006E10B9" w:rsidRDefault="007E5117" w:rsidP="007E5117">
          <w:pPr>
            <w:bidi/>
            <w:jc w:val="both"/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</w:pPr>
          <w:r w:rsidRPr="006E10B9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نـ</w:t>
          </w:r>
          <w:r w:rsidRPr="006E10B9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ش</w:t>
          </w:r>
          <w:r w:rsidRPr="006E10B9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6E10B9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ـ</w:t>
          </w:r>
          <w:r w:rsidRPr="006E10B9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اط 4</w:t>
          </w:r>
          <w:r w:rsidRPr="006E10B9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 :</w:t>
          </w:r>
          <w:r w:rsidRPr="006E10B9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ع</w:t>
          </w:r>
          <w:r w:rsidRPr="006E10B9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َـيِّـنْ بـعـض الـ</w:t>
          </w:r>
          <w:r>
            <w:rPr>
              <w:rFonts w:asciiTheme="majorBidi" w:eastAsiaTheme="minorHAnsi" w:hAnsiTheme="majorBidi" w:cstheme="majorBidi"/>
              <w:b/>
              <w:bCs/>
              <w:sz w:val="28"/>
              <w:szCs w:val="28"/>
              <w:rtl/>
              <w:lang w:eastAsia="en-US"/>
            </w:rPr>
            <w:t>خـدمـ</w:t>
          </w:r>
          <w:r w:rsidRPr="006E10B9">
            <w:rPr>
              <w:rFonts w:asciiTheme="majorBidi" w:eastAsiaTheme="minorHAnsi" w:hAnsiTheme="majorBidi" w:cstheme="majorBidi"/>
              <w:b/>
              <w:bCs/>
              <w:sz w:val="28"/>
              <w:szCs w:val="28"/>
              <w:rtl/>
              <w:lang w:eastAsia="en-US"/>
            </w:rPr>
            <w:t xml:space="preserve">ات </w:t>
          </w:r>
          <w:r w:rsidRPr="006E10B9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الَّـت</w:t>
          </w:r>
          <w:r w:rsidR="002811C5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ِ</w:t>
          </w:r>
          <w:r w:rsidRPr="006E10B9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ي ت</w:t>
          </w:r>
          <w:r w:rsidR="002811C5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ُ</w:t>
          </w:r>
          <w:r w:rsidRPr="006E10B9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ـق</w:t>
          </w:r>
          <w:r w:rsidR="002811C5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َ</w:t>
          </w:r>
          <w:r w:rsidRPr="006E10B9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ـد</w:t>
          </w:r>
          <w:r w:rsidR="002811C5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ِ</w:t>
          </w:r>
          <w:r w:rsidRPr="006E10B9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م</w:t>
          </w:r>
          <w:r w:rsidR="002811C5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ُ</w:t>
          </w:r>
          <w:r w:rsidRPr="006E10B9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ـه</w:t>
          </w:r>
          <w:r w:rsidR="002811C5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َ</w:t>
          </w:r>
          <w:r w:rsidRPr="006E10B9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 xml:space="preserve">ـا لـنـا </w:t>
          </w:r>
          <w:r w:rsidRPr="006E10B9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>تـكـنـولـوجـيـا</w:t>
          </w:r>
          <w:r w:rsidRPr="006E10B9">
            <w:rPr>
              <w:rFonts w:cs="Times New Roman" w:hint="cs"/>
              <w:b/>
              <w:bCs/>
              <w:color w:val="auto"/>
              <w:sz w:val="28"/>
              <w:szCs w:val="28"/>
              <w:rtl/>
            </w:rPr>
            <w:t>ت</w:t>
          </w:r>
          <w:r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 xml:space="preserve"> الإعــلام والات</w:t>
          </w:r>
          <w:r w:rsidRPr="006E10B9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>ـصـال</w:t>
          </w:r>
          <w:r w:rsidRPr="006E10B9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756CE8">
            <w:rPr>
              <w:rFonts w:asciiTheme="majorBidi" w:hAnsiTheme="majorBidi" w:cstheme="majorBidi"/>
              <w:b/>
              <w:bCs/>
              <w:color w:val="auto"/>
              <w:sz w:val="26"/>
              <w:szCs w:val="26"/>
              <w:u w:val="single"/>
              <w:lang w:val="fr-FR"/>
            </w:rPr>
            <w:t>TIC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في الـمـجـ</w:t>
          </w:r>
          <w:r w:rsidRPr="006E10B9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الات الـتـالـيـة :</w:t>
          </w:r>
        </w:p>
        <w:p w:rsidR="0032586F" w:rsidRPr="00281BF6" w:rsidRDefault="0032586F" w:rsidP="0032586F">
          <w:pPr>
            <w:autoSpaceDE w:val="0"/>
            <w:autoSpaceDN w:val="0"/>
            <w:bidi/>
            <w:adjustRightInd w:val="0"/>
            <w:ind w:left="717"/>
            <w:jc w:val="both"/>
            <w:rPr>
              <w:rFonts w:asciiTheme="majorBidi" w:hAnsiTheme="majorBidi" w:cstheme="majorBidi"/>
              <w:b/>
              <w:bCs/>
              <w:sz w:val="10"/>
              <w:szCs w:val="10"/>
            </w:rPr>
          </w:pPr>
        </w:p>
        <w:p w:rsidR="0009547D" w:rsidRPr="009924C4" w:rsidRDefault="0009547D" w:rsidP="0009547D">
          <w:pPr>
            <w:bidi/>
            <w:ind w:left="168"/>
            <w:rPr>
              <w:rFonts w:asciiTheme="majorBidi" w:hAnsiTheme="majorBidi" w:cs="Times New Roman"/>
              <w:b/>
              <w:bCs/>
              <w:color w:val="FF0000"/>
              <w:sz w:val="2"/>
              <w:szCs w:val="2"/>
              <w:rtl/>
            </w:rPr>
          </w:pPr>
        </w:p>
        <w:p w:rsidR="00855EE5" w:rsidRPr="00A86989" w:rsidRDefault="00855EE5" w:rsidP="00855EE5">
          <w:pPr>
            <w:pStyle w:val="Paragraphedeliste"/>
            <w:numPr>
              <w:ilvl w:val="0"/>
              <w:numId w:val="40"/>
            </w:numPr>
            <w:autoSpaceDE w:val="0"/>
            <w:autoSpaceDN w:val="0"/>
            <w:bidi/>
            <w:adjustRightInd w:val="0"/>
            <w:spacing w:after="0" w:line="360" w:lineRule="auto"/>
            <w:ind w:left="1077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A8698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الـتـعــلــيــم  </w:t>
          </w:r>
          <w:r w:rsidRPr="00A8698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:  </w:t>
          </w:r>
          <w:r w:rsidRPr="00A86989">
            <w:rPr>
              <w:rFonts w:cstheme="majorBidi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........................................</w:t>
          </w:r>
          <w:r>
            <w:rPr>
              <w:rFonts w:cstheme="majorBidi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</w:t>
          </w:r>
          <w:r>
            <w:rPr>
              <w:rFonts w:cstheme="majorBidi"/>
              <w:color w:val="002060"/>
              <w:sz w:val="24"/>
              <w:szCs w:val="24"/>
              <w:vertAlign w:val="subscript"/>
              <w:rtl/>
              <w:lang w:bidi="ar-DZ"/>
            </w:rPr>
            <w:t>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</w:t>
          </w:r>
          <w:r w:rsidRPr="00A86989">
            <w:rPr>
              <w:rFonts w:cstheme="majorBidi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</w:t>
          </w:r>
          <w:r w:rsidRPr="00A8698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 ،  </w:t>
          </w:r>
          <w:r w:rsidRPr="00A86989">
            <w:rPr>
              <w:rFonts w:cstheme="majorBidi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</w:t>
          </w:r>
          <w:r w:rsidRPr="00A86989">
            <w:rPr>
              <w:rFonts w:cstheme="majorBidi"/>
              <w:color w:val="002060"/>
              <w:sz w:val="24"/>
              <w:szCs w:val="24"/>
              <w:vertAlign w:val="subscript"/>
              <w:rtl/>
              <w:lang w:bidi="ar-DZ"/>
            </w:rPr>
            <w:t>..</w:t>
          </w:r>
          <w:r w:rsidRPr="00A86989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</w:t>
          </w:r>
          <w:r w:rsidRPr="00A86989">
            <w:rPr>
              <w:rFonts w:cstheme="majorBidi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</w:t>
          </w:r>
        </w:p>
        <w:p w:rsidR="00855EE5" w:rsidRPr="00A86989" w:rsidRDefault="00855EE5" w:rsidP="00855EE5">
          <w:pPr>
            <w:pStyle w:val="Paragraphedeliste"/>
            <w:numPr>
              <w:ilvl w:val="0"/>
              <w:numId w:val="40"/>
            </w:numPr>
            <w:autoSpaceDE w:val="0"/>
            <w:autoSpaceDN w:val="0"/>
            <w:bidi/>
            <w:adjustRightInd w:val="0"/>
            <w:spacing w:line="360" w:lineRule="auto"/>
            <w:ind w:left="1077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A8698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الـصـحــة  </w:t>
          </w:r>
          <w:r w:rsidRPr="00A8698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:  </w:t>
          </w:r>
          <w:r w:rsidRPr="00A86989">
            <w:rPr>
              <w:rFonts w:cstheme="majorBidi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</w:t>
          </w:r>
          <w:r w:rsidRPr="00A86989">
            <w:rPr>
              <w:rFonts w:cstheme="majorBidi"/>
              <w:color w:val="002060"/>
              <w:sz w:val="24"/>
              <w:szCs w:val="24"/>
              <w:vertAlign w:val="subscript"/>
              <w:rtl/>
              <w:lang w:bidi="ar-DZ"/>
            </w:rPr>
            <w:t>...</w:t>
          </w:r>
          <w:r>
            <w:rPr>
              <w:rFonts w:cstheme="majorBidi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...............................</w:t>
          </w:r>
          <w:r w:rsidRPr="00A86989">
            <w:rPr>
              <w:rFonts w:cstheme="majorBidi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</w:t>
          </w:r>
          <w:r w:rsidRPr="00A8698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  <w:lang w:bidi="ar-DZ"/>
            </w:rPr>
            <w:t xml:space="preserve">  </w:t>
          </w:r>
          <w:r w:rsidRPr="00A8698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،  </w:t>
          </w:r>
          <w:r w:rsidRPr="00A86989">
            <w:rPr>
              <w:rFonts w:cstheme="majorBidi"/>
              <w:color w:val="002060"/>
              <w:sz w:val="24"/>
              <w:szCs w:val="24"/>
              <w:vertAlign w:val="subscript"/>
              <w:rtl/>
              <w:lang w:bidi="ar-DZ"/>
            </w:rPr>
            <w:t>...........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</w:t>
          </w:r>
          <w:r>
            <w:rPr>
              <w:rFonts w:cstheme="majorBidi"/>
              <w:color w:val="002060"/>
              <w:sz w:val="24"/>
              <w:szCs w:val="24"/>
              <w:vertAlign w:val="subscript"/>
              <w:rtl/>
              <w:lang w:bidi="ar-DZ"/>
            </w:rPr>
            <w:t>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</w:t>
          </w:r>
          <w:r w:rsidRPr="00A86989">
            <w:rPr>
              <w:rFonts w:cstheme="majorBidi"/>
              <w:color w:val="002060"/>
              <w:sz w:val="24"/>
              <w:szCs w:val="24"/>
              <w:vertAlign w:val="subscript"/>
              <w:rtl/>
              <w:lang w:bidi="ar-DZ"/>
            </w:rPr>
            <w:t>...............</w:t>
          </w:r>
          <w:r w:rsidRPr="00A86989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</w:t>
          </w:r>
          <w:r w:rsidRPr="00A86989">
            <w:rPr>
              <w:rFonts w:cstheme="majorBidi"/>
              <w:color w:val="002060"/>
              <w:sz w:val="24"/>
              <w:szCs w:val="24"/>
              <w:vertAlign w:val="subscript"/>
              <w:rtl/>
              <w:lang w:bidi="ar-DZ"/>
            </w:rPr>
            <w:t>....</w:t>
          </w:r>
          <w:r w:rsidRPr="00A86989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</w:t>
          </w:r>
          <w:r w:rsidRPr="00A86989">
            <w:rPr>
              <w:rFonts w:cstheme="majorBidi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</w:t>
          </w:r>
        </w:p>
        <w:p w:rsidR="00855EE5" w:rsidRPr="00A86989" w:rsidRDefault="00855EE5" w:rsidP="00855EE5">
          <w:pPr>
            <w:pStyle w:val="Paragraphedeliste"/>
            <w:numPr>
              <w:ilvl w:val="0"/>
              <w:numId w:val="40"/>
            </w:numPr>
            <w:autoSpaceDE w:val="0"/>
            <w:autoSpaceDN w:val="0"/>
            <w:bidi/>
            <w:adjustRightInd w:val="0"/>
            <w:spacing w:line="360" w:lineRule="auto"/>
            <w:ind w:left="1077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A8698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الإدارة  </w:t>
          </w:r>
          <w:r w:rsidRPr="00A8698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:  </w:t>
          </w:r>
          <w:r w:rsidRPr="00A86989">
            <w:rPr>
              <w:rFonts w:cstheme="majorBidi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........................................................................................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</w:t>
          </w:r>
          <w:r w:rsidRPr="00A86989">
            <w:rPr>
              <w:rFonts w:cstheme="majorBidi"/>
              <w:color w:val="002060"/>
              <w:sz w:val="24"/>
              <w:szCs w:val="24"/>
              <w:vertAlign w:val="subscript"/>
              <w:rtl/>
              <w:lang w:bidi="ar-DZ"/>
            </w:rPr>
            <w:t>..............</w:t>
          </w:r>
          <w:r w:rsidRPr="00A8698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A8698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A8698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،  </w:t>
          </w:r>
          <w:r w:rsidRPr="00A86989">
            <w:rPr>
              <w:rFonts w:cstheme="majorBidi"/>
              <w:color w:val="002060"/>
              <w:sz w:val="24"/>
              <w:szCs w:val="24"/>
              <w:vertAlign w:val="subscript"/>
              <w:rtl/>
              <w:lang w:bidi="ar-DZ"/>
            </w:rPr>
            <w:t>.............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</w:t>
          </w:r>
          <w:r w:rsidRPr="00A86989">
            <w:rPr>
              <w:rFonts w:cstheme="majorBidi"/>
              <w:color w:val="002060"/>
              <w:sz w:val="24"/>
              <w:szCs w:val="24"/>
              <w:vertAlign w:val="subscript"/>
              <w:rtl/>
              <w:lang w:bidi="ar-DZ"/>
            </w:rPr>
            <w:t>.</w:t>
          </w:r>
          <w:r w:rsidRPr="00A86989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</w:t>
          </w:r>
          <w:r w:rsidRPr="00A86989">
            <w:rPr>
              <w:rFonts w:cstheme="majorBidi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........................................................................................</w:t>
          </w:r>
        </w:p>
        <w:p w:rsidR="00855EE5" w:rsidRPr="00A86989" w:rsidRDefault="00855EE5" w:rsidP="00855EE5">
          <w:pPr>
            <w:pStyle w:val="Paragraphedeliste"/>
            <w:numPr>
              <w:ilvl w:val="0"/>
              <w:numId w:val="40"/>
            </w:numPr>
            <w:autoSpaceDE w:val="0"/>
            <w:autoSpaceDN w:val="0"/>
            <w:bidi/>
            <w:adjustRightInd w:val="0"/>
            <w:spacing w:line="360" w:lineRule="auto"/>
            <w:ind w:left="1077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A8698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الاقـتـصـاد  </w:t>
          </w:r>
          <w:r w:rsidRPr="00A8698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:  </w:t>
          </w:r>
          <w:r w:rsidRPr="00A86989">
            <w:rPr>
              <w:rFonts w:cstheme="majorBidi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................................................................................................</w:t>
          </w:r>
          <w:r w:rsidRPr="00A8698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 ،  </w:t>
          </w:r>
          <w:r w:rsidRPr="00A86989">
            <w:rPr>
              <w:rFonts w:cstheme="majorBidi"/>
              <w:color w:val="002060"/>
              <w:sz w:val="24"/>
              <w:szCs w:val="24"/>
              <w:vertAlign w:val="subscript"/>
              <w:rtl/>
              <w:lang w:bidi="ar-DZ"/>
            </w:rPr>
            <w:t>....................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</w:t>
          </w:r>
          <w:r w:rsidRPr="00A86989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</w:t>
          </w:r>
          <w:r w:rsidRPr="00A86989">
            <w:rPr>
              <w:rFonts w:cstheme="majorBidi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...............................................................................</w:t>
          </w:r>
        </w:p>
        <w:p w:rsidR="00855EE5" w:rsidRPr="00A86989" w:rsidRDefault="00855EE5" w:rsidP="00855EE5">
          <w:pPr>
            <w:pStyle w:val="Paragraphedeliste"/>
            <w:numPr>
              <w:ilvl w:val="0"/>
              <w:numId w:val="40"/>
            </w:numPr>
            <w:autoSpaceDE w:val="0"/>
            <w:autoSpaceDN w:val="0"/>
            <w:bidi/>
            <w:adjustRightInd w:val="0"/>
            <w:spacing w:after="0" w:line="360" w:lineRule="auto"/>
            <w:ind w:left="1077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A8698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الـنـقـل  </w:t>
          </w:r>
          <w:r w:rsidRPr="00A8698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:  </w:t>
          </w:r>
          <w:r w:rsidRPr="00A86989">
            <w:rPr>
              <w:rFonts w:cstheme="majorBidi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.......................................................................................................</w:t>
          </w:r>
          <w:r w:rsidRPr="00A8698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  <w:lang w:bidi="ar-DZ"/>
            </w:rPr>
            <w:t xml:space="preserve">  </w:t>
          </w:r>
          <w:r w:rsidRPr="00A8698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،  </w:t>
          </w:r>
          <w:r w:rsidRPr="00A86989">
            <w:rPr>
              <w:rFonts w:cstheme="majorBidi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</w:t>
          </w:r>
          <w:r w:rsidRPr="00A86989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</w:t>
          </w:r>
          <w:r w:rsidRPr="00A86989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</w:t>
          </w:r>
          <w:r w:rsidRPr="00A86989">
            <w:rPr>
              <w:rFonts w:cstheme="majorBidi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.............................................................................</w:t>
          </w:r>
        </w:p>
        <w:p w:rsidR="00AC7051" w:rsidRPr="0081462D" w:rsidRDefault="00AC7051" w:rsidP="00AC7051">
          <w:pPr>
            <w:pStyle w:val="Style16"/>
            <w:spacing w:line="240" w:lineRule="auto"/>
            <w:rPr>
              <w:b/>
              <w:bCs/>
              <w:sz w:val="10"/>
              <w:szCs w:val="10"/>
              <w:rtl/>
              <w:lang w:bidi="ar-DZ"/>
            </w:rPr>
          </w:pPr>
        </w:p>
        <w:p w:rsidR="00AC7051" w:rsidRPr="005D6057" w:rsidRDefault="00AC7051" w:rsidP="005D6057">
          <w:pPr>
            <w:pStyle w:val="Paragraphedeliste"/>
            <w:numPr>
              <w:ilvl w:val="0"/>
              <w:numId w:val="32"/>
            </w:numPr>
            <w:bidi/>
            <w:spacing w:after="0" w:line="324" w:lineRule="auto"/>
            <w:ind w:left="527" w:hanging="357"/>
            <w:jc w:val="both"/>
            <w:rPr>
              <w:rFonts w:asciiTheme="majorBidi" w:hAnsiTheme="majorBidi" w:cstheme="majorBidi"/>
              <w:bCs/>
              <w:color w:val="FF0000"/>
              <w:sz w:val="28"/>
              <w:szCs w:val="28"/>
            </w:rPr>
          </w:pPr>
          <w:r w:rsidRPr="00DE5B11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تـطــو</w:t>
          </w:r>
          <w:r w:rsidRPr="00DE5B1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ُّ</w:t>
          </w:r>
          <w:r w:rsidRPr="00DE5B11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ر تـ</w:t>
          </w:r>
          <w:r w:rsidRPr="00DE5B1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DE5B11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ق</w:t>
          </w:r>
          <w:r w:rsidRPr="00DE5B1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DE5B11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ـن</w:t>
          </w:r>
          <w:r w:rsidRPr="00DE5B1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DE5B11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ـي</w:t>
          </w:r>
          <w:r w:rsidRPr="00DE5B1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DE5B11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ـة الـم</w:t>
          </w:r>
          <w:r w:rsidRPr="00DE5B1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DE5B11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ـع</w:t>
          </w:r>
          <w:r w:rsidRPr="00DE5B1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DE5B11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ـل</w:t>
          </w:r>
          <w:r w:rsidRPr="00DE5B1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DE5B11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ـوم</w:t>
          </w:r>
          <w:r w:rsidRPr="00DE5B1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DE5B11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 xml:space="preserve">ـات </w:t>
          </w:r>
          <w:r w:rsidRPr="00DE5B1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:</w:t>
          </w:r>
          <w:r w:rsidR="005D6057" w:rsidRPr="005D6057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5D6057" w:rsidRPr="00A8698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تـطــو</w:t>
          </w:r>
          <w:r w:rsidR="005D6057" w:rsidRPr="00A8698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ُّ</w:t>
          </w:r>
          <w:r w:rsidR="005D6057" w:rsidRPr="00A8698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ر تـ</w:t>
          </w:r>
          <w:r w:rsidR="005D6057" w:rsidRPr="00A8698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5D6057" w:rsidRPr="00A8698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ق</w:t>
          </w:r>
          <w:r w:rsidR="005D6057" w:rsidRPr="00A8698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5D6057" w:rsidRPr="00A8698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ـن</w:t>
          </w:r>
          <w:r w:rsidR="005D6057" w:rsidRPr="00A8698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5D6057" w:rsidRPr="00A8698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ـي</w:t>
          </w:r>
          <w:r w:rsidR="005D6057" w:rsidRPr="00A8698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5D6057" w:rsidRPr="00A8698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ـة الـم</w:t>
          </w:r>
          <w:r w:rsidR="005D6057" w:rsidRPr="00A8698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5D6057" w:rsidRPr="00A8698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ـع</w:t>
          </w:r>
          <w:r w:rsidR="005D6057" w:rsidRPr="00A8698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5D6057" w:rsidRPr="00A8698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ـل</w:t>
          </w:r>
          <w:r w:rsidR="005D6057" w:rsidRPr="00A8698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5D6057" w:rsidRPr="00A8698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ـوم</w:t>
          </w:r>
          <w:r w:rsidR="005D6057" w:rsidRPr="00A8698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5D6057" w:rsidRPr="00A8698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ـات </w:t>
          </w:r>
          <w:r w:rsidR="005D6057" w:rsidRPr="00A8698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يـشــ</w:t>
          </w:r>
          <w:r w:rsidR="005D6057" w:rsidRPr="00A869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مــل كــل</w:t>
          </w:r>
          <w:r w:rsidR="006E2883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ًا</w:t>
          </w:r>
          <w:r w:rsidR="005D6057" w:rsidRPr="00A869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م</w:t>
          </w:r>
          <w:r w:rsidR="00E54E7F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5D6057" w:rsidRPr="00A869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ن :</w:t>
          </w:r>
        </w:p>
        <w:p w:rsidR="005D6057" w:rsidRPr="0081462D" w:rsidRDefault="005D6057" w:rsidP="005D6057">
          <w:pPr>
            <w:pStyle w:val="Paragraphedeliste"/>
            <w:autoSpaceDE w:val="0"/>
            <w:autoSpaceDN w:val="0"/>
            <w:bidi/>
            <w:adjustRightInd w:val="0"/>
            <w:spacing w:after="0" w:line="240" w:lineRule="auto"/>
            <w:ind w:left="528"/>
            <w:jc w:val="both"/>
            <w:rPr>
              <w:rFonts w:asciiTheme="majorBidi" w:hAnsiTheme="majorBidi" w:cstheme="majorBidi"/>
              <w:b/>
              <w:bCs/>
              <w:color w:val="FF0000"/>
              <w:sz w:val="12"/>
              <w:szCs w:val="12"/>
              <w:rtl/>
            </w:rPr>
          </w:pPr>
        </w:p>
        <w:p w:rsidR="005D6057" w:rsidRPr="0062100D" w:rsidRDefault="005D6057" w:rsidP="005D6057">
          <w:pPr>
            <w:pStyle w:val="Paragraphedeliste"/>
            <w:numPr>
              <w:ilvl w:val="0"/>
              <w:numId w:val="47"/>
            </w:numPr>
            <w:autoSpaceDE w:val="0"/>
            <w:autoSpaceDN w:val="0"/>
            <w:bidi/>
            <w:adjustRightInd w:val="0"/>
            <w:spacing w:line="360" w:lineRule="auto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</w:pPr>
          <w:r w:rsidRPr="0062100D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تـطــو</w:t>
          </w:r>
          <w:r w:rsidRPr="0062100D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ُّ</w:t>
          </w:r>
          <w:r w:rsidRPr="0062100D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ر</w:t>
          </w:r>
          <w:r w:rsidRPr="0062100D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الأجـهـ</w:t>
          </w:r>
          <w:r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2100D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زة </w:t>
          </w:r>
          <w:r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( أجـهــزة الـمـعــالـجـة / الاتِّصـال ) : </w:t>
          </w:r>
          <w:r w:rsidRPr="00A3241A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الـحــواســيــب ، الـهــواتــف وشــبــكــات الاتِّـصــالات </w:t>
          </w:r>
        </w:p>
        <w:p w:rsidR="005D6057" w:rsidRPr="00E44EC5" w:rsidRDefault="005D6057" w:rsidP="00B07A25">
          <w:pPr>
            <w:pStyle w:val="Paragraphedeliste"/>
            <w:numPr>
              <w:ilvl w:val="0"/>
              <w:numId w:val="47"/>
            </w:numPr>
            <w:autoSpaceDE w:val="0"/>
            <w:autoSpaceDN w:val="0"/>
            <w:bidi/>
            <w:adjustRightInd w:val="0"/>
            <w:spacing w:after="0"/>
            <w:jc w:val="both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</w:pPr>
          <w:r w:rsidRPr="0062100D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تـطــو</w:t>
          </w:r>
          <w:r w:rsidRPr="0062100D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ُّ</w:t>
          </w:r>
          <w:r w:rsidRPr="0062100D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ر</w:t>
          </w:r>
          <w:r w:rsidRPr="0062100D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ال</w:t>
          </w:r>
          <w:r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2100D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ب</w:t>
          </w:r>
          <w:r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</w:t>
          </w:r>
          <w:r w:rsidRPr="0062100D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رام</w:t>
          </w:r>
          <w:r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ـج </w:t>
          </w:r>
          <w:r w:rsidRPr="0062100D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: </w:t>
          </w:r>
          <w:r w:rsidRPr="00A3241A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أنـظـمـة الـتـشـغـيـل ( </w:t>
          </w:r>
          <w:r w:rsidRPr="00A3241A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Windows</w:t>
          </w:r>
          <w:r w:rsidRPr="00A3241A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A3241A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  <w:lang w:bidi="ar-DZ"/>
            </w:rPr>
            <w:t>،</w:t>
          </w:r>
          <w:r w:rsidRPr="00A3241A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A3241A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Android</w:t>
          </w:r>
          <w:r w:rsidRPr="00A3241A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... )، الـبـرمـجــيــات والـتـطــبــيــق</w:t>
          </w:r>
          <w:r w:rsidRPr="00A3241A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  <w:lang w:bidi="ar-DZ"/>
            </w:rPr>
            <w:t>ـ</w:t>
          </w:r>
          <w:r w:rsidRPr="00A3241A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ـات </w:t>
          </w:r>
        </w:p>
        <w:p w:rsidR="005D6057" w:rsidRPr="00B07A25" w:rsidRDefault="005D6057" w:rsidP="005D6057">
          <w:pPr>
            <w:pStyle w:val="Paragraphedeliste"/>
            <w:autoSpaceDE w:val="0"/>
            <w:autoSpaceDN w:val="0"/>
            <w:bidi/>
            <w:adjustRightInd w:val="0"/>
            <w:spacing w:after="0" w:line="240" w:lineRule="auto"/>
            <w:ind w:left="84"/>
            <w:jc w:val="both"/>
            <w:rPr>
              <w:rFonts w:asciiTheme="majorBidi" w:hAnsiTheme="majorBidi" w:cstheme="majorBidi"/>
              <w:b/>
              <w:bCs/>
              <w:color w:val="FF0000"/>
              <w:sz w:val="20"/>
              <w:szCs w:val="20"/>
              <w:rtl/>
            </w:rPr>
          </w:pPr>
        </w:p>
        <w:p w:rsidR="006B6B89" w:rsidRPr="00A075E6" w:rsidRDefault="006B6B89" w:rsidP="006B6B89">
          <w:pPr>
            <w:pStyle w:val="Style16"/>
            <w:ind w:left="168"/>
            <w:rPr>
              <w:b/>
              <w:bCs/>
              <w:color w:val="00B050"/>
              <w:rtl/>
            </w:rPr>
          </w:pPr>
          <w:r w:rsidRPr="00A075E6">
            <w:rPr>
              <w:rFonts w:hint="cs"/>
              <w:b/>
              <w:bCs/>
              <w:color w:val="00B050"/>
              <w:rtl/>
            </w:rPr>
            <w:t xml:space="preserve">1.3 </w:t>
          </w:r>
          <w:r w:rsidRPr="00A075E6">
            <w:rPr>
              <w:b/>
              <w:bCs/>
              <w:color w:val="00B050"/>
              <w:rtl/>
            </w:rPr>
            <w:t>–</w:t>
          </w:r>
          <w:r w:rsidRPr="00A075E6">
            <w:rPr>
              <w:rFonts w:hint="cs"/>
              <w:b/>
              <w:bCs/>
              <w:color w:val="00B050"/>
              <w:rtl/>
            </w:rPr>
            <w:t xml:space="preserve"> </w:t>
          </w:r>
          <w:r w:rsidRPr="00A075E6">
            <w:rPr>
              <w:b/>
              <w:bCs/>
              <w:color w:val="00B050"/>
              <w:rtl/>
            </w:rPr>
            <w:t>تـطــو</w:t>
          </w:r>
          <w:r w:rsidRPr="00A075E6">
            <w:rPr>
              <w:rFonts w:hint="cs"/>
              <w:b/>
              <w:bCs/>
              <w:color w:val="00B050"/>
              <w:rtl/>
            </w:rPr>
            <w:t>ُّ</w:t>
          </w:r>
          <w:r w:rsidRPr="00A075E6">
            <w:rPr>
              <w:b/>
              <w:bCs/>
              <w:color w:val="00B050"/>
              <w:rtl/>
            </w:rPr>
            <w:t>ر أجـهــزة</w:t>
          </w:r>
          <w:r w:rsidRPr="00A075E6">
            <w:rPr>
              <w:rFonts w:hint="cs"/>
              <w:b/>
              <w:bCs/>
              <w:color w:val="00B050"/>
              <w:rtl/>
            </w:rPr>
            <w:t xml:space="preserve"> الـمـعــالــجــة  :</w:t>
          </w:r>
        </w:p>
        <w:p w:rsidR="006B6B89" w:rsidRPr="006E10B9" w:rsidRDefault="006B6B89" w:rsidP="007C3205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</w:pPr>
          <w:r w:rsidRPr="006E10B9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نـ</w:t>
          </w:r>
          <w:r w:rsidRPr="006E10B9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ش</w:t>
          </w:r>
          <w:r w:rsidRPr="006E10B9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6E10B9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ـ</w:t>
          </w:r>
          <w:r w:rsidRPr="006E10B9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اط </w:t>
          </w:r>
          <w:r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5</w:t>
          </w:r>
          <w:r w:rsidRPr="006E10B9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 :</w:t>
          </w:r>
          <w:r w:rsidRPr="006E10B9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 xml:space="preserve"> </w:t>
          </w:r>
          <w:r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ق</w:t>
          </w:r>
          <w:r w:rsidR="004400F9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َ</w:t>
          </w:r>
          <w:r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ــار</w:t>
          </w:r>
          <w:r w:rsidR="004400F9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ِ</w:t>
          </w:r>
          <w:r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ن</w:t>
          </w:r>
          <w:r w:rsidR="004400F9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ْ</w:t>
          </w:r>
          <w:r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 xml:space="preserve"> ب</w:t>
          </w:r>
          <w:r w:rsidR="004400F9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ـ</w:t>
          </w:r>
          <w:r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ـيـن الـحــواســيـب الأولـى والـحــواســيـب الـحــالــيـة فـي الـجــوانــب الـتــالــيـة :</w:t>
          </w:r>
          <w:r w:rsidRPr="006E10B9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 xml:space="preserve"> </w:t>
          </w:r>
          <w:r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 xml:space="preserve">حــجــم الـجــهــاز، الـطــاقــة الـمــســتــهــلــكــة، الـقــدرات وتــفــاعــل الــمــســتــخــدم مـع الـجـهـاز ( سـهـولـة </w:t>
          </w:r>
          <w:r w:rsidR="007C3205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 xml:space="preserve">/ </w:t>
          </w:r>
          <w:r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صـعـوبـة الاسـتـعـمـال )</w:t>
          </w:r>
          <w:r w:rsidRPr="006E10B9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 xml:space="preserve"> </w:t>
          </w:r>
          <w:r w:rsidRPr="006E10B9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:</w:t>
          </w:r>
        </w:p>
        <w:p w:rsidR="006B6B89" w:rsidRDefault="006B6B89" w:rsidP="00B07A25">
          <w:pPr>
            <w:pStyle w:val="Style16"/>
            <w:spacing w:line="240" w:lineRule="auto"/>
            <w:rPr>
              <w:sz w:val="12"/>
              <w:szCs w:val="12"/>
              <w:rtl/>
              <w:lang w:bidi="ar-DZ"/>
            </w:rPr>
          </w:pPr>
        </w:p>
        <w:tbl>
          <w:tblPr>
            <w:tblStyle w:val="Grilledutableau"/>
            <w:bidiVisual/>
            <w:tblW w:w="10178" w:type="dxa"/>
            <w:jc w:val="center"/>
            <w:tbl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  <w:insideH w:val="thinThickSmallGap" w:sz="12" w:space="0" w:color="auto"/>
              <w:insideV w:val="thinThickSmallGap" w:sz="12" w:space="0" w:color="auto"/>
            </w:tblBorders>
            <w:tblLook w:val="04A0" w:firstRow="1" w:lastRow="0" w:firstColumn="1" w:lastColumn="0" w:noHBand="0" w:noVBand="1"/>
          </w:tblPr>
          <w:tblGrid>
            <w:gridCol w:w="2694"/>
            <w:gridCol w:w="3742"/>
            <w:gridCol w:w="3742"/>
          </w:tblGrid>
          <w:tr w:rsidR="006B6B89" w:rsidRPr="000E6E88" w:rsidTr="00E9134E">
            <w:trPr>
              <w:trHeight w:val="567"/>
              <w:jc w:val="center"/>
            </w:trPr>
            <w:tc>
              <w:tcPr>
                <w:tcW w:w="2694" w:type="dxa"/>
                <w:tcBorders>
                  <w:left w:val="thickThinSmallGap" w:sz="12" w:space="0" w:color="auto"/>
                </w:tcBorders>
                <w:shd w:val="clear" w:color="auto" w:fill="auto"/>
                <w:vAlign w:val="center"/>
              </w:tcPr>
              <w:p w:rsidR="006B6B89" w:rsidRPr="008C6E91" w:rsidRDefault="006B6B89" w:rsidP="00703880">
                <w:pPr>
                  <w:pStyle w:val="Paragraphedeliste"/>
                  <w:bidi/>
                  <w:spacing w:line="228" w:lineRule="auto"/>
                  <w:ind w:left="0"/>
                  <w:jc w:val="center"/>
                  <w:rPr>
                    <w:rFonts w:ascii="Traditional Arabic" w:hAnsi="Traditional Arabic" w:cs="Traditional Arabic"/>
                    <w:b/>
                    <w:bCs/>
                    <w:sz w:val="30"/>
                    <w:szCs w:val="30"/>
                    <w:rtl/>
                    <w:lang w:val="en-US" w:bidi="ar-DZ"/>
                  </w:rPr>
                </w:pPr>
                <w:r w:rsidRPr="00166CB8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30"/>
                    <w:szCs w:val="30"/>
                    <w:rtl/>
                    <w:lang w:eastAsia="en-US"/>
                  </w:rPr>
                  <w:t>الـخـصــائـص</w:t>
                </w:r>
              </w:p>
            </w:tc>
            <w:tc>
              <w:tcPr>
                <w:tcW w:w="3742" w:type="dxa"/>
                <w:vAlign w:val="center"/>
              </w:tcPr>
              <w:p w:rsidR="006B6B89" w:rsidRPr="008C6E91" w:rsidRDefault="006B6B89" w:rsidP="00703880">
                <w:pPr>
                  <w:pStyle w:val="Paragraphedeliste"/>
                  <w:bidi/>
                  <w:spacing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sz w:val="30"/>
                    <w:szCs w:val="30"/>
                    <w:rtl/>
                    <w:lang w:val="en-US" w:bidi="ar-DZ"/>
                  </w:rPr>
                </w:pPr>
                <w:r w:rsidRPr="008C6E91">
                  <w:rPr>
                    <w:rFonts w:asciiTheme="majorBidi" w:eastAsiaTheme="minorHAnsi" w:hAnsiTheme="majorBidi" w:cstheme="majorBidi" w:hint="cs"/>
                    <w:b/>
                    <w:bCs/>
                    <w:sz w:val="30"/>
                    <w:szCs w:val="30"/>
                    <w:rtl/>
                    <w:lang w:eastAsia="en-US"/>
                  </w:rPr>
                  <w:t>الـحــواســيـ</w:t>
                </w:r>
                <w:r w:rsidR="008C6E91" w:rsidRPr="008C6E91">
                  <w:rPr>
                    <w:rFonts w:asciiTheme="majorBidi" w:eastAsiaTheme="minorHAnsi" w:hAnsiTheme="majorBidi" w:cstheme="majorBidi" w:hint="cs"/>
                    <w:b/>
                    <w:bCs/>
                    <w:sz w:val="30"/>
                    <w:szCs w:val="30"/>
                    <w:rtl/>
                    <w:lang w:eastAsia="en-US"/>
                  </w:rPr>
                  <w:t>ـ</w:t>
                </w:r>
                <w:r w:rsidRPr="008C6E91">
                  <w:rPr>
                    <w:rFonts w:asciiTheme="majorBidi" w:eastAsiaTheme="minorHAnsi" w:hAnsiTheme="majorBidi" w:cstheme="majorBidi" w:hint="cs"/>
                    <w:b/>
                    <w:bCs/>
                    <w:sz w:val="30"/>
                    <w:szCs w:val="30"/>
                    <w:rtl/>
                    <w:lang w:eastAsia="en-US"/>
                  </w:rPr>
                  <w:t>ب الأولـى</w:t>
                </w:r>
              </w:p>
            </w:tc>
            <w:tc>
              <w:tcPr>
                <w:tcW w:w="3742" w:type="dxa"/>
                <w:vAlign w:val="center"/>
              </w:tcPr>
              <w:p w:rsidR="006B6B89" w:rsidRPr="008C6E91" w:rsidRDefault="006B6B89" w:rsidP="00703880">
                <w:pPr>
                  <w:pStyle w:val="Paragraphedeliste"/>
                  <w:bidi/>
                  <w:spacing w:after="0"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sz w:val="30"/>
                    <w:szCs w:val="30"/>
                    <w:rtl/>
                    <w:lang w:val="en-US" w:bidi="ar-DZ"/>
                  </w:rPr>
                </w:pPr>
                <w:r w:rsidRPr="008C6E91">
                  <w:rPr>
                    <w:rFonts w:asciiTheme="majorBidi" w:eastAsiaTheme="minorHAnsi" w:hAnsiTheme="majorBidi" w:cstheme="majorBidi" w:hint="cs"/>
                    <w:b/>
                    <w:bCs/>
                    <w:sz w:val="30"/>
                    <w:szCs w:val="30"/>
                    <w:rtl/>
                    <w:lang w:eastAsia="en-US"/>
                  </w:rPr>
                  <w:t>الـحــواســيـب الـحــالــيـة</w:t>
                </w:r>
              </w:p>
            </w:tc>
          </w:tr>
          <w:tr w:rsidR="006B6B89" w:rsidRPr="000E6E88" w:rsidTr="00E9134E">
            <w:trPr>
              <w:trHeight w:val="510"/>
              <w:jc w:val="center"/>
            </w:trPr>
            <w:tc>
              <w:tcPr>
                <w:tcW w:w="2694" w:type="dxa"/>
                <w:tcBorders>
                  <w:left w:val="thickThinSmallGap" w:sz="12" w:space="0" w:color="auto"/>
                </w:tcBorders>
                <w:shd w:val="clear" w:color="auto" w:fill="auto"/>
                <w:vAlign w:val="center"/>
              </w:tcPr>
              <w:p w:rsidR="006B6B89" w:rsidRPr="00166CB8" w:rsidRDefault="006B6B89" w:rsidP="00703880">
                <w:pPr>
                  <w:pStyle w:val="Paragraphedeliste"/>
                  <w:bidi/>
                  <w:spacing w:line="228" w:lineRule="auto"/>
                  <w:ind w:left="0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 w:rsidRPr="00166CB8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حـــجـــم الـحـــاســــوب</w:t>
                </w:r>
              </w:p>
            </w:tc>
            <w:tc>
              <w:tcPr>
                <w:tcW w:w="3742" w:type="dxa"/>
                <w:vAlign w:val="center"/>
              </w:tcPr>
              <w:p w:rsidR="006B6B89" w:rsidRPr="0030721F" w:rsidRDefault="006B6B89" w:rsidP="00703880">
                <w:pPr>
                  <w:pStyle w:val="Paragraphedeliste"/>
                  <w:bidi/>
                  <w:spacing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</w:t>
                </w:r>
                <w:r w:rsidR="00251110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......</w:t>
                </w:r>
                <w:r w:rsidR="008A767C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........</w:t>
                </w:r>
                <w:r w:rsidR="00251110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........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</w:t>
                </w:r>
                <w:r w:rsidR="008A767C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.............................</w:t>
                </w:r>
              </w:p>
            </w:tc>
            <w:tc>
              <w:tcPr>
                <w:tcW w:w="3742" w:type="dxa"/>
                <w:vAlign w:val="center"/>
              </w:tcPr>
              <w:p w:rsidR="006B6B89" w:rsidRPr="0030721F" w:rsidRDefault="008A767C" w:rsidP="00703880">
                <w:pPr>
                  <w:pStyle w:val="Paragraphedeliste"/>
                  <w:bidi/>
                  <w:spacing w:after="0"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......................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.............................</w:t>
                </w:r>
              </w:p>
            </w:tc>
          </w:tr>
          <w:tr w:rsidR="008A767C" w:rsidRPr="000E6E88" w:rsidTr="00E9134E">
            <w:trPr>
              <w:trHeight w:val="510"/>
              <w:jc w:val="center"/>
            </w:trPr>
            <w:tc>
              <w:tcPr>
                <w:tcW w:w="2694" w:type="dxa"/>
                <w:tcBorders>
                  <w:left w:val="thickThinSmallGap" w:sz="12" w:space="0" w:color="auto"/>
                </w:tcBorders>
                <w:shd w:val="clear" w:color="auto" w:fill="auto"/>
                <w:vAlign w:val="center"/>
              </w:tcPr>
              <w:p w:rsidR="008A767C" w:rsidRPr="00166CB8" w:rsidRDefault="008A767C" w:rsidP="008A767C">
                <w:pPr>
                  <w:pStyle w:val="Paragraphedeliste"/>
                  <w:bidi/>
                  <w:spacing w:line="228" w:lineRule="auto"/>
                  <w:ind w:left="0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 w:rsidRPr="00166CB8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الـطــاقــة الـمـســتـهــلـكـة</w:t>
                </w:r>
              </w:p>
            </w:tc>
            <w:tc>
              <w:tcPr>
                <w:tcW w:w="3742" w:type="dxa"/>
                <w:vAlign w:val="center"/>
              </w:tcPr>
              <w:p w:rsidR="008A767C" w:rsidRPr="0030721F" w:rsidRDefault="008A767C" w:rsidP="008A767C">
                <w:pPr>
                  <w:pStyle w:val="Paragraphedeliste"/>
                  <w:bidi/>
                  <w:spacing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......................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.............................</w:t>
                </w:r>
              </w:p>
            </w:tc>
            <w:tc>
              <w:tcPr>
                <w:tcW w:w="3742" w:type="dxa"/>
                <w:vAlign w:val="center"/>
              </w:tcPr>
              <w:p w:rsidR="008A767C" w:rsidRPr="0030721F" w:rsidRDefault="008A767C" w:rsidP="008A767C">
                <w:pPr>
                  <w:pStyle w:val="Paragraphedeliste"/>
                  <w:bidi/>
                  <w:spacing w:after="0"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......................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.............................</w:t>
                </w:r>
              </w:p>
            </w:tc>
          </w:tr>
          <w:tr w:rsidR="008A767C" w:rsidRPr="000E6E88" w:rsidTr="00E9134E">
            <w:trPr>
              <w:trHeight w:val="510"/>
              <w:jc w:val="center"/>
            </w:trPr>
            <w:tc>
              <w:tcPr>
                <w:tcW w:w="2694" w:type="dxa"/>
                <w:tcBorders>
                  <w:left w:val="thickThinSmallGap" w:sz="12" w:space="0" w:color="auto"/>
                </w:tcBorders>
                <w:shd w:val="clear" w:color="auto" w:fill="auto"/>
                <w:vAlign w:val="center"/>
              </w:tcPr>
              <w:p w:rsidR="008A767C" w:rsidRPr="00166CB8" w:rsidRDefault="008A767C" w:rsidP="008A767C">
                <w:pPr>
                  <w:pStyle w:val="Paragraphedeliste"/>
                  <w:bidi/>
                  <w:spacing w:line="228" w:lineRule="auto"/>
                  <w:ind w:left="0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lang w:bidi="ar-DZ"/>
                  </w:rPr>
                </w:pPr>
                <w:r w:rsidRPr="00166CB8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قــــدرات الـحـــاســــوب</w:t>
                </w:r>
              </w:p>
            </w:tc>
            <w:tc>
              <w:tcPr>
                <w:tcW w:w="3742" w:type="dxa"/>
                <w:vAlign w:val="center"/>
              </w:tcPr>
              <w:p w:rsidR="008A767C" w:rsidRPr="0030721F" w:rsidRDefault="008A767C" w:rsidP="008A767C">
                <w:pPr>
                  <w:pStyle w:val="Paragraphedeliste"/>
                  <w:bidi/>
                  <w:spacing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......................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.............................</w:t>
                </w:r>
              </w:p>
            </w:tc>
            <w:tc>
              <w:tcPr>
                <w:tcW w:w="3742" w:type="dxa"/>
                <w:vAlign w:val="center"/>
              </w:tcPr>
              <w:p w:rsidR="008A767C" w:rsidRPr="0030721F" w:rsidRDefault="008A767C" w:rsidP="008A767C">
                <w:pPr>
                  <w:pStyle w:val="Paragraphedeliste"/>
                  <w:bidi/>
                  <w:spacing w:after="0"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......................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.............................</w:t>
                </w:r>
              </w:p>
            </w:tc>
          </w:tr>
          <w:tr w:rsidR="008A767C" w:rsidRPr="000E6E88" w:rsidTr="00E9134E">
            <w:trPr>
              <w:trHeight w:val="510"/>
              <w:jc w:val="center"/>
            </w:trPr>
            <w:tc>
              <w:tcPr>
                <w:tcW w:w="2694" w:type="dxa"/>
                <w:tcBorders>
                  <w:left w:val="thickThinSmallGap" w:sz="12" w:space="0" w:color="auto"/>
                </w:tcBorders>
                <w:shd w:val="clear" w:color="auto" w:fill="auto"/>
                <w:vAlign w:val="center"/>
              </w:tcPr>
              <w:p w:rsidR="008A767C" w:rsidRPr="00166CB8" w:rsidRDefault="008A767C" w:rsidP="008A767C">
                <w:pPr>
                  <w:pStyle w:val="Paragraphedeliste"/>
                  <w:bidi/>
                  <w:spacing w:line="228" w:lineRule="auto"/>
                  <w:ind w:left="0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 w:rsidRPr="00166CB8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الـ</w:t>
                </w:r>
                <w:r w:rsidR="008277A9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ـ</w:t>
                </w:r>
                <w:r w:rsidRPr="00166CB8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ت</w:t>
                </w:r>
                <w:r w:rsidR="008277A9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ــ</w:t>
                </w:r>
                <w:r w:rsidRPr="00166CB8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ــف</w:t>
                </w:r>
                <w:r w:rsidR="008277A9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ـــ</w:t>
                </w:r>
                <w:r w:rsidRPr="00166CB8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ــاع</w:t>
                </w:r>
                <w:r w:rsidR="008277A9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ـــ</w:t>
                </w:r>
                <w:r w:rsidRPr="00166CB8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ــل</w:t>
                </w:r>
                <w:r w:rsidR="008277A9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ــــيــ</w:t>
                </w:r>
                <w:r w:rsidR="00C31A1F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ـ</w:t>
                </w:r>
                <w:bookmarkStart w:id="0" w:name="_GoBack"/>
                <w:bookmarkEnd w:id="0"/>
                <w:r w:rsidR="008277A9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ـة</w:t>
                </w:r>
              </w:p>
            </w:tc>
            <w:tc>
              <w:tcPr>
                <w:tcW w:w="3742" w:type="dxa"/>
                <w:vAlign w:val="center"/>
              </w:tcPr>
              <w:p w:rsidR="008A767C" w:rsidRPr="0030721F" w:rsidRDefault="008A767C" w:rsidP="008A767C">
                <w:pPr>
                  <w:pStyle w:val="Paragraphedeliste"/>
                  <w:bidi/>
                  <w:spacing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......................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.............................</w:t>
                </w:r>
              </w:p>
            </w:tc>
            <w:tc>
              <w:tcPr>
                <w:tcW w:w="3742" w:type="dxa"/>
                <w:vAlign w:val="center"/>
              </w:tcPr>
              <w:p w:rsidR="008A767C" w:rsidRPr="0030721F" w:rsidRDefault="008A767C" w:rsidP="008A767C">
                <w:pPr>
                  <w:pStyle w:val="Paragraphedeliste"/>
                  <w:bidi/>
                  <w:spacing w:after="0"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......................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.............................</w:t>
                </w:r>
              </w:p>
            </w:tc>
          </w:tr>
        </w:tbl>
        <w:p w:rsidR="006B6B89" w:rsidRDefault="006B6B89" w:rsidP="006B6B89">
          <w:pPr>
            <w:pStyle w:val="Style16"/>
            <w:spacing w:line="240" w:lineRule="auto"/>
            <w:rPr>
              <w:sz w:val="12"/>
              <w:szCs w:val="12"/>
              <w:rtl/>
              <w:lang w:bidi="ar-DZ"/>
            </w:rPr>
          </w:pPr>
        </w:p>
        <w:p w:rsidR="007C510A" w:rsidRDefault="007C510A" w:rsidP="006B6B89">
          <w:pPr>
            <w:pStyle w:val="Style16"/>
            <w:spacing w:line="240" w:lineRule="auto"/>
            <w:rPr>
              <w:sz w:val="12"/>
              <w:szCs w:val="12"/>
              <w:rtl/>
              <w:lang w:bidi="ar-DZ"/>
            </w:rPr>
          </w:pPr>
        </w:p>
        <w:p w:rsidR="008F0262" w:rsidRDefault="008F0262" w:rsidP="00BD4998">
          <w:pPr>
            <w:pStyle w:val="Style16"/>
            <w:spacing w:line="240" w:lineRule="auto"/>
            <w:rPr>
              <w:sz w:val="12"/>
              <w:szCs w:val="12"/>
              <w:rtl/>
            </w:rPr>
          </w:pPr>
          <w:r>
            <w:rPr>
              <w:rFonts w:hint="cs"/>
              <w:b/>
              <w:bCs/>
              <w:color w:val="00B050"/>
              <w:sz w:val="30"/>
              <w:szCs w:val="30"/>
              <w:rtl/>
            </w:rPr>
            <w:t>2</w:t>
          </w:r>
          <w:r w:rsidRPr="003B4932">
            <w:rPr>
              <w:rFonts w:hint="cs"/>
              <w:b/>
              <w:bCs/>
              <w:color w:val="00B050"/>
              <w:sz w:val="30"/>
              <w:szCs w:val="30"/>
              <w:rtl/>
            </w:rPr>
            <w:t>.</w:t>
          </w:r>
          <w:r>
            <w:rPr>
              <w:rFonts w:hint="cs"/>
              <w:b/>
              <w:bCs/>
              <w:color w:val="00B050"/>
              <w:sz w:val="30"/>
              <w:szCs w:val="30"/>
              <w:rtl/>
            </w:rPr>
            <w:t>3</w:t>
          </w:r>
          <w:r w:rsidRPr="003B4932">
            <w:rPr>
              <w:rFonts w:hint="cs"/>
              <w:b/>
              <w:bCs/>
              <w:color w:val="00B050"/>
              <w:sz w:val="30"/>
              <w:szCs w:val="30"/>
              <w:rtl/>
            </w:rPr>
            <w:t xml:space="preserve"> </w:t>
          </w:r>
          <w:r w:rsidRPr="003B4932">
            <w:rPr>
              <w:b/>
              <w:bCs/>
              <w:color w:val="00B050"/>
              <w:sz w:val="30"/>
              <w:szCs w:val="30"/>
              <w:rtl/>
            </w:rPr>
            <w:t>–</w:t>
          </w:r>
          <w:r w:rsidRPr="003B4932">
            <w:rPr>
              <w:rFonts w:hint="cs"/>
              <w:b/>
              <w:bCs/>
              <w:color w:val="00B050"/>
              <w:sz w:val="30"/>
              <w:szCs w:val="30"/>
              <w:rtl/>
            </w:rPr>
            <w:t xml:space="preserve"> </w:t>
          </w:r>
          <w:r w:rsidRPr="003B4932">
            <w:rPr>
              <w:b/>
              <w:bCs/>
              <w:color w:val="00B050"/>
              <w:sz w:val="30"/>
              <w:szCs w:val="30"/>
              <w:rtl/>
            </w:rPr>
            <w:t>تـطــو</w:t>
          </w:r>
          <w:r>
            <w:rPr>
              <w:rFonts w:hint="cs"/>
              <w:b/>
              <w:bCs/>
              <w:color w:val="00B050"/>
              <w:sz w:val="30"/>
              <w:szCs w:val="30"/>
              <w:rtl/>
            </w:rPr>
            <w:t>ُّ</w:t>
          </w:r>
          <w:r>
            <w:rPr>
              <w:b/>
              <w:bCs/>
              <w:color w:val="00B050"/>
              <w:sz w:val="30"/>
              <w:szCs w:val="30"/>
              <w:rtl/>
            </w:rPr>
            <w:t>ر</w:t>
          </w:r>
          <w:r>
            <w:rPr>
              <w:rFonts w:hint="cs"/>
              <w:b/>
              <w:bCs/>
              <w:color w:val="00B050"/>
              <w:sz w:val="30"/>
              <w:szCs w:val="30"/>
              <w:rtl/>
            </w:rPr>
            <w:t xml:space="preserve"> </w:t>
          </w:r>
          <w:r w:rsidRPr="009D0A94">
            <w:rPr>
              <w:rFonts w:eastAsia="Times New Roman" w:cstheme="majorBidi"/>
              <w:b/>
              <w:bCs/>
              <w:color w:val="00B050"/>
              <w:sz w:val="30"/>
              <w:szCs w:val="30"/>
              <w:rtl/>
            </w:rPr>
            <w:t>أج</w:t>
          </w:r>
          <w:r w:rsidRPr="009D0A94">
            <w:rPr>
              <w:rFonts w:eastAsia="Times New Roman" w:cstheme="majorBidi" w:hint="cs"/>
              <w:b/>
              <w:bCs/>
              <w:color w:val="00B050"/>
              <w:sz w:val="30"/>
              <w:szCs w:val="30"/>
              <w:rtl/>
            </w:rPr>
            <w:t>ـ</w:t>
          </w:r>
          <w:r w:rsidRPr="009D0A94">
            <w:rPr>
              <w:rFonts w:eastAsia="Times New Roman" w:cstheme="majorBidi"/>
              <w:b/>
              <w:bCs/>
              <w:color w:val="00B050"/>
              <w:sz w:val="30"/>
              <w:szCs w:val="30"/>
              <w:rtl/>
            </w:rPr>
            <w:t>ه</w:t>
          </w:r>
          <w:r w:rsidRPr="009D0A94">
            <w:rPr>
              <w:rFonts w:eastAsia="Times New Roman" w:cstheme="majorBidi" w:hint="cs"/>
              <w:b/>
              <w:bCs/>
              <w:color w:val="00B050"/>
              <w:sz w:val="30"/>
              <w:szCs w:val="30"/>
              <w:rtl/>
            </w:rPr>
            <w:t>ـ</w:t>
          </w:r>
          <w:r w:rsidRPr="009D0A94">
            <w:rPr>
              <w:rFonts w:eastAsia="Times New Roman" w:cstheme="majorBidi"/>
              <w:b/>
              <w:bCs/>
              <w:color w:val="00B050"/>
              <w:sz w:val="30"/>
              <w:szCs w:val="30"/>
              <w:rtl/>
            </w:rPr>
            <w:t>زة</w:t>
          </w:r>
          <w:r w:rsidRPr="009D0A94">
            <w:rPr>
              <w:b/>
              <w:bCs/>
              <w:color w:val="00B050"/>
              <w:sz w:val="30"/>
              <w:szCs w:val="30"/>
              <w:rtl/>
            </w:rPr>
            <w:t xml:space="preserve"> </w:t>
          </w:r>
          <w:r>
            <w:rPr>
              <w:b/>
              <w:bCs/>
              <w:color w:val="00B050"/>
              <w:sz w:val="30"/>
              <w:szCs w:val="30"/>
              <w:rtl/>
            </w:rPr>
            <w:t>ال</w:t>
          </w:r>
          <w:r>
            <w:rPr>
              <w:rFonts w:hint="cs"/>
              <w:b/>
              <w:bCs/>
              <w:color w:val="00B050"/>
              <w:sz w:val="30"/>
              <w:szCs w:val="30"/>
              <w:rtl/>
            </w:rPr>
            <w:t>اتِّـصــال</w:t>
          </w:r>
          <w:r w:rsidRPr="003B4932">
            <w:rPr>
              <w:rFonts w:hint="cs"/>
              <w:b/>
              <w:bCs/>
              <w:color w:val="00B050"/>
              <w:sz w:val="30"/>
              <w:szCs w:val="30"/>
              <w:rtl/>
            </w:rPr>
            <w:t xml:space="preserve"> </w:t>
          </w:r>
          <w:r>
            <w:rPr>
              <w:rFonts w:hint="cs"/>
              <w:b/>
              <w:bCs/>
              <w:color w:val="00B050"/>
              <w:sz w:val="30"/>
              <w:szCs w:val="30"/>
              <w:rtl/>
            </w:rPr>
            <w:t xml:space="preserve"> </w:t>
          </w:r>
          <w:r w:rsidRPr="003B4932">
            <w:rPr>
              <w:rFonts w:hint="cs"/>
              <w:b/>
              <w:bCs/>
              <w:color w:val="00B050"/>
              <w:sz w:val="30"/>
              <w:szCs w:val="30"/>
              <w:rtl/>
            </w:rPr>
            <w:t>:</w:t>
          </w:r>
          <w:r>
            <w:rPr>
              <w:rFonts w:hint="cs"/>
              <w:b/>
              <w:bCs/>
              <w:color w:val="00B050"/>
              <w:sz w:val="30"/>
              <w:szCs w:val="30"/>
              <w:rtl/>
            </w:rPr>
            <w:t xml:space="preserve"> </w:t>
          </w:r>
          <w:r>
            <w:rPr>
              <w:rFonts w:eastAsia="Times New Roman" w:cstheme="majorBidi" w:hint="cs"/>
              <w:b/>
              <w:bCs/>
              <w:color w:val="000000"/>
              <w:sz w:val="30"/>
              <w:szCs w:val="30"/>
              <w:rtl/>
            </w:rPr>
            <w:t xml:space="preserve"> </w:t>
          </w:r>
        </w:p>
        <w:p w:rsidR="008F0262" w:rsidRDefault="008F0262" w:rsidP="00BD4998">
          <w:pPr>
            <w:pStyle w:val="Style16"/>
            <w:spacing w:line="240" w:lineRule="auto"/>
            <w:rPr>
              <w:sz w:val="12"/>
              <w:szCs w:val="12"/>
              <w:rtl/>
            </w:rPr>
          </w:pPr>
        </w:p>
        <w:p w:rsidR="008F0262" w:rsidRPr="006E10B9" w:rsidRDefault="008F0262" w:rsidP="006B6B89">
          <w:pPr>
            <w:bidi/>
            <w:jc w:val="both"/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</w:pPr>
          <w:r w:rsidRPr="006E10B9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نـ</w:t>
          </w:r>
          <w:r w:rsidRPr="006E10B9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ش</w:t>
          </w:r>
          <w:r w:rsidRPr="006E10B9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6E10B9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ـ</w:t>
          </w:r>
          <w:r w:rsidRPr="006E10B9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اط </w:t>
          </w:r>
          <w:r w:rsidR="006B6B89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6</w:t>
          </w:r>
          <w:r w:rsidRPr="006E10B9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 :</w:t>
          </w:r>
          <w:r w:rsidRPr="006E10B9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 xml:space="preserve"> </w:t>
          </w:r>
          <w:r w:rsidRPr="006E10B9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 xml:space="preserve">الـجـدول الـتـالـي يـوضِّـح تـطـوُّر </w:t>
          </w:r>
          <w:r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الـتـ</w:t>
          </w:r>
          <w:r w:rsidRPr="006E10B9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واصـل عــبــر الـتــاريـخ، أكــمـ</w:t>
          </w:r>
          <w:r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ل الـج</w:t>
          </w:r>
          <w:r w:rsidRPr="006E10B9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 xml:space="preserve">ـدول بـالـمـعــلــومــات الـمــنــاسـبـة </w:t>
          </w:r>
          <w:r w:rsidRPr="006E10B9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:</w:t>
          </w:r>
        </w:p>
        <w:p w:rsidR="008F0262" w:rsidRDefault="008F0262" w:rsidP="008F0262">
          <w:pPr>
            <w:autoSpaceDE w:val="0"/>
            <w:autoSpaceDN w:val="0"/>
            <w:bidi/>
            <w:adjustRightInd w:val="0"/>
            <w:spacing w:line="360" w:lineRule="auto"/>
            <w:jc w:val="both"/>
            <w:rPr>
              <w:rFonts w:asciiTheme="majorBidi" w:hAnsiTheme="majorBidi" w:cstheme="majorBidi"/>
              <w:b/>
              <w:bCs/>
              <w:sz w:val="14"/>
              <w:szCs w:val="14"/>
              <w:rtl/>
            </w:rPr>
          </w:pPr>
        </w:p>
        <w:tbl>
          <w:tblPr>
            <w:tblStyle w:val="Grilledutableau"/>
            <w:bidiVisual/>
            <w:tblW w:w="10206" w:type="dxa"/>
            <w:jc w:val="center"/>
            <w:tbl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  <w:insideH w:val="thinThickSmallGap" w:sz="12" w:space="0" w:color="auto"/>
              <w:insideV w:val="thinThickSmallGap" w:sz="12" w:space="0" w:color="auto"/>
            </w:tblBorders>
            <w:tblLook w:val="04A0" w:firstRow="1" w:lastRow="0" w:firstColumn="1" w:lastColumn="0" w:noHBand="0" w:noVBand="1"/>
          </w:tblPr>
          <w:tblGrid>
            <w:gridCol w:w="3402"/>
            <w:gridCol w:w="3402"/>
            <w:gridCol w:w="3402"/>
          </w:tblGrid>
          <w:tr w:rsidR="008F0262" w:rsidRPr="000E6E88" w:rsidTr="00B75F15">
            <w:trPr>
              <w:trHeight w:val="567"/>
              <w:jc w:val="center"/>
            </w:trPr>
            <w:tc>
              <w:tcPr>
                <w:tcW w:w="3402" w:type="dxa"/>
                <w:tcBorders>
                  <w:left w:val="thickThinSmallGap" w:sz="12" w:space="0" w:color="auto"/>
                </w:tcBorders>
                <w:shd w:val="clear" w:color="auto" w:fill="auto"/>
                <w:vAlign w:val="center"/>
              </w:tcPr>
              <w:p w:rsidR="008F0262" w:rsidRPr="001741CA" w:rsidRDefault="008F0262" w:rsidP="00703880">
                <w:pPr>
                  <w:pStyle w:val="Paragraphedeliste"/>
                  <w:bidi/>
                  <w:spacing w:line="228" w:lineRule="auto"/>
                  <w:ind w:left="0"/>
                  <w:jc w:val="center"/>
                  <w:rPr>
                    <w:rFonts w:ascii="Traditional Arabic" w:hAnsi="Traditional Arabic" w:cs="Traditional Arabic"/>
                    <w:b/>
                    <w:bCs/>
                    <w:sz w:val="32"/>
                    <w:szCs w:val="32"/>
                    <w:rtl/>
                    <w:lang w:val="en-US" w:bidi="ar-DZ"/>
                  </w:rPr>
                </w:pPr>
                <w:r w:rsidRPr="001741CA">
                  <w:rPr>
                    <w:rFonts w:ascii="Traditional Arabic" w:hAnsi="Traditional Arabic" w:cs="Traditional Arabic" w:hint="cs"/>
                    <w:b/>
                    <w:bCs/>
                    <w:sz w:val="32"/>
                    <w:szCs w:val="32"/>
                    <w:rtl/>
                    <w:lang w:val="en-US" w:bidi="ar-DZ"/>
                  </w:rPr>
                  <w:t>وســــيـــــلــــة الاتِّــصــال</w:t>
                </w:r>
              </w:p>
            </w:tc>
            <w:tc>
              <w:tcPr>
                <w:tcW w:w="3402" w:type="dxa"/>
                <w:vAlign w:val="center"/>
              </w:tcPr>
              <w:p w:rsidR="008F0262" w:rsidRPr="001741CA" w:rsidRDefault="008F0262" w:rsidP="00703880">
                <w:pPr>
                  <w:pStyle w:val="Paragraphedeliste"/>
                  <w:bidi/>
                  <w:spacing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sz w:val="32"/>
                    <w:szCs w:val="32"/>
                    <w:rtl/>
                    <w:lang w:val="en-US" w:bidi="ar-DZ"/>
                  </w:rPr>
                </w:pPr>
                <w:r w:rsidRPr="001741CA">
                  <w:rPr>
                    <w:rFonts w:ascii="Traditional Arabic" w:hAnsi="Traditional Arabic" w:cs="Traditional Arabic" w:hint="cs"/>
                    <w:b/>
                    <w:bCs/>
                    <w:sz w:val="32"/>
                    <w:szCs w:val="32"/>
                    <w:rtl/>
                    <w:lang w:val="en-US" w:bidi="ar-DZ"/>
                  </w:rPr>
                  <w:t>مــــحــــتــــوى الــــرســــــالــــــة</w:t>
                </w:r>
              </w:p>
            </w:tc>
            <w:tc>
              <w:tcPr>
                <w:tcW w:w="3402" w:type="dxa"/>
                <w:vAlign w:val="center"/>
              </w:tcPr>
              <w:p w:rsidR="008F0262" w:rsidRPr="001741CA" w:rsidRDefault="008F0262" w:rsidP="00703880">
                <w:pPr>
                  <w:pStyle w:val="Paragraphedeliste"/>
                  <w:bidi/>
                  <w:spacing w:after="0"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sz w:val="32"/>
                    <w:szCs w:val="32"/>
                    <w:rtl/>
                    <w:lang w:val="en-US" w:bidi="ar-DZ"/>
                  </w:rPr>
                </w:pPr>
                <w:r w:rsidRPr="001741CA">
                  <w:rPr>
                    <w:rFonts w:ascii="Traditional Arabic" w:hAnsi="Traditional Arabic" w:cs="Traditional Arabic" w:hint="cs"/>
                    <w:b/>
                    <w:bCs/>
                    <w:sz w:val="32"/>
                    <w:szCs w:val="32"/>
                    <w:rtl/>
                    <w:lang w:val="en-US" w:bidi="ar-DZ"/>
                  </w:rPr>
                  <w:t>ســــرعــــــة الاتِّــ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sz w:val="32"/>
                    <w:szCs w:val="32"/>
                    <w:rtl/>
                    <w:lang w:val="en-US" w:bidi="ar-DZ"/>
                  </w:rPr>
                  <w:t>ـ</w:t>
                </w:r>
                <w:r w:rsidRPr="001741CA">
                  <w:rPr>
                    <w:rFonts w:ascii="Traditional Arabic" w:hAnsi="Traditional Arabic" w:cs="Traditional Arabic" w:hint="cs"/>
                    <w:b/>
                    <w:bCs/>
                    <w:sz w:val="32"/>
                    <w:szCs w:val="32"/>
                    <w:rtl/>
                    <w:lang w:val="en-US" w:bidi="ar-DZ"/>
                  </w:rPr>
                  <w:t>ص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sz w:val="32"/>
                    <w:szCs w:val="32"/>
                    <w:rtl/>
                    <w:lang w:val="en-US" w:bidi="ar-DZ"/>
                  </w:rPr>
                  <w:t>ـ</w:t>
                </w:r>
                <w:r w:rsidRPr="001741CA">
                  <w:rPr>
                    <w:rFonts w:ascii="Traditional Arabic" w:hAnsi="Traditional Arabic" w:cs="Traditional Arabic" w:hint="cs"/>
                    <w:b/>
                    <w:bCs/>
                    <w:sz w:val="32"/>
                    <w:szCs w:val="32"/>
                    <w:rtl/>
                    <w:lang w:val="en-US" w:bidi="ar-DZ"/>
                  </w:rPr>
                  <w:t>ــال</w:t>
                </w:r>
              </w:p>
            </w:tc>
          </w:tr>
          <w:tr w:rsidR="008F0262" w:rsidRPr="000E6E88" w:rsidTr="00B75F15">
            <w:trPr>
              <w:trHeight w:val="510"/>
              <w:jc w:val="center"/>
            </w:trPr>
            <w:tc>
              <w:tcPr>
                <w:tcW w:w="3402" w:type="dxa"/>
                <w:tcBorders>
                  <w:left w:val="thickThinSmallGap" w:sz="12" w:space="0" w:color="auto"/>
                </w:tcBorders>
                <w:shd w:val="clear" w:color="auto" w:fill="auto"/>
                <w:vAlign w:val="center"/>
              </w:tcPr>
              <w:p w:rsidR="008F0262" w:rsidRPr="005E62FF" w:rsidRDefault="008F0262" w:rsidP="00703880">
                <w:pPr>
                  <w:pStyle w:val="Paragraphedeliste"/>
                  <w:bidi/>
                  <w:spacing w:line="228" w:lineRule="auto"/>
                  <w:ind w:left="0"/>
                  <w:jc w:val="center"/>
                  <w:rPr>
                    <w:rFonts w:ascii="Traditional Arabic" w:hAnsi="Traditional Arabic" w:cs="Traditional Arabic"/>
                    <w:b/>
                    <w:bCs/>
                    <w:sz w:val="28"/>
                    <w:szCs w:val="28"/>
                    <w:rtl/>
                    <w:lang w:val="en-US" w:bidi="ar-DZ"/>
                  </w:rPr>
                </w:pPr>
                <w:r w:rsidRPr="005E62FF"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الـ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ــ</w:t>
                </w:r>
                <w:r w:rsidRPr="005E62FF"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حــ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ــ</w:t>
                </w:r>
                <w:r w:rsidRPr="005E62FF"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م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ــ</w:t>
                </w:r>
                <w:r w:rsidRPr="005E62FF"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ـــام الــ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ـ</w:t>
                </w:r>
                <w:r w:rsidRPr="005E62FF"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ـ</w:t>
                </w:r>
                <w:r w:rsidRPr="005E62FF"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ز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َّ</w:t>
                </w:r>
                <w:r w:rsidRPr="005E62FF"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اج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ِــ</w:t>
                </w:r>
                <w:r w:rsidRPr="005E62FF"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ـــل</w:t>
                </w:r>
              </w:p>
            </w:tc>
            <w:tc>
              <w:tcPr>
                <w:tcW w:w="3402" w:type="dxa"/>
                <w:vAlign w:val="center"/>
              </w:tcPr>
              <w:p w:rsidR="008F0262" w:rsidRPr="0030721F" w:rsidRDefault="008F0262" w:rsidP="00703880">
                <w:pPr>
                  <w:pStyle w:val="Paragraphedeliste"/>
                  <w:bidi/>
                  <w:spacing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......................................................</w:t>
                </w:r>
              </w:p>
            </w:tc>
            <w:tc>
              <w:tcPr>
                <w:tcW w:w="3402" w:type="dxa"/>
                <w:vAlign w:val="center"/>
              </w:tcPr>
              <w:p w:rsidR="008F0262" w:rsidRPr="0030721F" w:rsidRDefault="008F0262" w:rsidP="00703880">
                <w:pPr>
                  <w:pStyle w:val="Paragraphedeliste"/>
                  <w:bidi/>
                  <w:spacing w:after="0"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 w:rsidRPr="0030721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  <w:t>بــــطـــيـــــئــــة</w:t>
                </w:r>
              </w:p>
            </w:tc>
          </w:tr>
          <w:tr w:rsidR="008F0262" w:rsidRPr="000E6E88" w:rsidTr="00B75F15">
            <w:trPr>
              <w:trHeight w:val="510"/>
              <w:jc w:val="center"/>
            </w:trPr>
            <w:tc>
              <w:tcPr>
                <w:tcW w:w="3402" w:type="dxa"/>
                <w:tcBorders>
                  <w:left w:val="thickThinSmallGap" w:sz="12" w:space="0" w:color="auto"/>
                </w:tcBorders>
                <w:shd w:val="clear" w:color="auto" w:fill="auto"/>
                <w:vAlign w:val="center"/>
              </w:tcPr>
              <w:p w:rsidR="008F0262" w:rsidRPr="005E62FF" w:rsidRDefault="008F0262" w:rsidP="00703880">
                <w:pPr>
                  <w:pStyle w:val="Paragraphedeliste"/>
                  <w:bidi/>
                  <w:spacing w:line="228" w:lineRule="auto"/>
                  <w:ind w:left="0"/>
                  <w:jc w:val="center"/>
                  <w:rPr>
                    <w:rFonts w:ascii="Traditional Arabic" w:hAnsi="Traditional Arabic" w:cs="Traditional Arabic"/>
                    <w:b/>
                    <w:bCs/>
                    <w:sz w:val="28"/>
                    <w:szCs w:val="28"/>
                    <w:rtl/>
                    <w:lang w:val="en-US" w:bidi="ar-DZ"/>
                  </w:rPr>
                </w:pPr>
                <w:r w:rsidRPr="005E62FF"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ســـ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ـــ</w:t>
                </w:r>
                <w:r w:rsidRPr="005E62FF"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ـاعــ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ـــ</w:t>
                </w:r>
                <w:r w:rsidRPr="005E62FF"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ي الـ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ـ</w:t>
                </w:r>
                <w:r w:rsidRPr="005E62FF"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ـب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ـ</w:t>
                </w:r>
                <w:r w:rsidRPr="005E62FF"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ـــريـ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ـــ</w:t>
                </w:r>
                <w:r w:rsidRPr="005E62FF"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ــــد</w:t>
                </w:r>
              </w:p>
            </w:tc>
            <w:tc>
              <w:tcPr>
                <w:tcW w:w="3402" w:type="dxa"/>
                <w:vAlign w:val="center"/>
              </w:tcPr>
              <w:p w:rsidR="008F0262" w:rsidRPr="0030721F" w:rsidRDefault="008F0262" w:rsidP="00703880">
                <w:pPr>
                  <w:pStyle w:val="Paragraphedeliste"/>
                  <w:bidi/>
                  <w:spacing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 w:rsidRPr="0030721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  <w:t>نـــصـــوص  +  صــــور</w:t>
                </w:r>
              </w:p>
            </w:tc>
            <w:tc>
              <w:tcPr>
                <w:tcW w:w="3402" w:type="dxa"/>
                <w:vAlign w:val="center"/>
              </w:tcPr>
              <w:p w:rsidR="008F0262" w:rsidRPr="0030721F" w:rsidRDefault="008F0262" w:rsidP="00703880">
                <w:pPr>
                  <w:pStyle w:val="Paragraphedeliste"/>
                  <w:bidi/>
                  <w:spacing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......................................................</w:t>
                </w:r>
              </w:p>
            </w:tc>
          </w:tr>
          <w:tr w:rsidR="008F0262" w:rsidRPr="000E6E88" w:rsidTr="00B75F15">
            <w:trPr>
              <w:trHeight w:val="510"/>
              <w:jc w:val="center"/>
            </w:trPr>
            <w:tc>
              <w:tcPr>
                <w:tcW w:w="3402" w:type="dxa"/>
                <w:tcBorders>
                  <w:left w:val="thickThinSmallGap" w:sz="12" w:space="0" w:color="auto"/>
                </w:tcBorders>
                <w:shd w:val="clear" w:color="auto" w:fill="auto"/>
                <w:vAlign w:val="center"/>
              </w:tcPr>
              <w:p w:rsidR="008F0262" w:rsidRPr="005E62FF" w:rsidRDefault="008F0262" w:rsidP="00703880">
                <w:pPr>
                  <w:pStyle w:val="Paragraphedeliste"/>
                  <w:bidi/>
                  <w:spacing w:line="228" w:lineRule="auto"/>
                  <w:ind w:left="0"/>
                  <w:jc w:val="center"/>
                  <w:rPr>
                    <w:rFonts w:ascii="Traditional Arabic" w:hAnsi="Traditional Arabic" w:cs="Traditional Arabic"/>
                    <w:b/>
                    <w:bCs/>
                    <w:sz w:val="28"/>
                    <w:szCs w:val="28"/>
                    <w:lang w:bidi="ar-DZ"/>
                  </w:rPr>
                </w:pPr>
                <w:r w:rsidRPr="005E62FF"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ال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ــــ</w:t>
                </w:r>
                <w:r w:rsidRPr="005E62FF"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رس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ـــــ</w:t>
                </w:r>
                <w:r w:rsidRPr="005E62FF"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ائ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ـــــ</w:t>
                </w:r>
                <w:r w:rsidRPr="005E62FF"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ل ال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ـــ</w:t>
                </w:r>
                <w:r w:rsidRPr="005E62FF"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ق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ــــ</w:t>
                </w:r>
                <w:r w:rsidRPr="005E62FF"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ص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ـــ</w:t>
                </w:r>
                <w:r w:rsidRPr="005E62FF"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ي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ــــ</w:t>
                </w:r>
                <w:r w:rsidRPr="005E62FF"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 xml:space="preserve">رة  </w:t>
                </w:r>
                <w:r w:rsidRPr="005E62FF">
                  <w:rPr>
                    <w:rFonts w:asciiTheme="majorBidi" w:hAnsiTheme="majorBidi" w:cstheme="majorBidi"/>
                    <w:b/>
                    <w:bCs/>
                    <w:sz w:val="24"/>
                    <w:szCs w:val="24"/>
                    <w:lang w:bidi="ar-DZ"/>
                  </w:rPr>
                  <w:t>SMS</w:t>
                </w:r>
              </w:p>
            </w:tc>
            <w:tc>
              <w:tcPr>
                <w:tcW w:w="3402" w:type="dxa"/>
                <w:vAlign w:val="center"/>
              </w:tcPr>
              <w:p w:rsidR="008F0262" w:rsidRPr="0030721F" w:rsidRDefault="008F0262" w:rsidP="00703880">
                <w:pPr>
                  <w:pStyle w:val="Paragraphedeliste"/>
                  <w:bidi/>
                  <w:spacing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 w:rsidRPr="0030721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  <w:t>نـــصـــوص</w:t>
                </w:r>
              </w:p>
            </w:tc>
            <w:tc>
              <w:tcPr>
                <w:tcW w:w="3402" w:type="dxa"/>
                <w:vAlign w:val="center"/>
              </w:tcPr>
              <w:p w:rsidR="008F0262" w:rsidRPr="0030721F" w:rsidRDefault="008F0262" w:rsidP="00703880">
                <w:pPr>
                  <w:pStyle w:val="Paragraphedeliste"/>
                  <w:bidi/>
                  <w:spacing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......................................................</w:t>
                </w:r>
              </w:p>
            </w:tc>
          </w:tr>
          <w:tr w:rsidR="008F0262" w:rsidRPr="000E6E88" w:rsidTr="00B75F15">
            <w:trPr>
              <w:trHeight w:val="510"/>
              <w:jc w:val="center"/>
            </w:trPr>
            <w:tc>
              <w:tcPr>
                <w:tcW w:w="3402" w:type="dxa"/>
                <w:tcBorders>
                  <w:left w:val="thickThinSmallGap" w:sz="12" w:space="0" w:color="auto"/>
                </w:tcBorders>
                <w:shd w:val="clear" w:color="auto" w:fill="auto"/>
                <w:vAlign w:val="center"/>
              </w:tcPr>
              <w:p w:rsidR="008F0262" w:rsidRPr="005E62FF" w:rsidRDefault="008F0262" w:rsidP="00703880">
                <w:pPr>
                  <w:pStyle w:val="Paragraphedeliste"/>
                  <w:bidi/>
                  <w:spacing w:line="228" w:lineRule="auto"/>
                  <w:ind w:left="0"/>
                  <w:jc w:val="center"/>
                  <w:rPr>
                    <w:rFonts w:ascii="Traditional Arabic" w:hAnsi="Traditional Arabic" w:cs="Traditional Arabic"/>
                    <w:b/>
                    <w:bCs/>
                    <w:sz w:val="28"/>
                    <w:szCs w:val="28"/>
                    <w:rtl/>
                    <w:lang w:val="en-US" w:bidi="ar-DZ"/>
                  </w:rPr>
                </w:pPr>
                <w:r w:rsidRPr="005E62FF"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الـ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ـ</w:t>
                </w:r>
                <w:r w:rsidRPr="005E62FF"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ـب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ـ</w:t>
                </w:r>
                <w:r w:rsidRPr="005E62FF"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ـــريـ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ـــ</w:t>
                </w:r>
                <w:r w:rsidRPr="005E62FF"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ــــد الإلـــكــــت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ــ</w:t>
                </w:r>
                <w:r w:rsidRPr="005E62FF"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ـــرونـــــي</w:t>
                </w:r>
              </w:p>
            </w:tc>
            <w:tc>
              <w:tcPr>
                <w:tcW w:w="3402" w:type="dxa"/>
                <w:vAlign w:val="center"/>
              </w:tcPr>
              <w:p w:rsidR="008F0262" w:rsidRPr="0030721F" w:rsidRDefault="008F0262" w:rsidP="00703880">
                <w:pPr>
                  <w:pStyle w:val="Paragraphedeliste"/>
                  <w:bidi/>
                  <w:spacing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..........................................................</w:t>
                </w:r>
              </w:p>
            </w:tc>
            <w:tc>
              <w:tcPr>
                <w:tcW w:w="3402" w:type="dxa"/>
                <w:vAlign w:val="center"/>
              </w:tcPr>
              <w:p w:rsidR="008F0262" w:rsidRPr="0030721F" w:rsidRDefault="008F0262" w:rsidP="00703880">
                <w:pPr>
                  <w:pStyle w:val="Paragraphedeliste"/>
                  <w:bidi/>
                  <w:spacing w:after="0"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 w:rsidRPr="0030721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  <w:t>ســـــريــــــعــــــة</w:t>
                </w:r>
                <w:r w:rsidR="00BC7E9C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  <w:t xml:space="preserve"> جــــــدا</w:t>
                </w:r>
              </w:p>
            </w:tc>
          </w:tr>
        </w:tbl>
        <w:p w:rsidR="008F0262" w:rsidRPr="001C1C91" w:rsidRDefault="008F0262" w:rsidP="008F0262">
          <w:pPr>
            <w:pStyle w:val="Style16"/>
            <w:spacing w:line="240" w:lineRule="auto"/>
            <w:rPr>
              <w:b/>
              <w:bCs/>
              <w:sz w:val="12"/>
              <w:szCs w:val="12"/>
              <w:rtl/>
              <w:lang w:bidi="ar-DZ"/>
            </w:rPr>
          </w:pPr>
        </w:p>
        <w:p w:rsidR="008F0262" w:rsidRDefault="008F0262" w:rsidP="008F0262">
          <w:pPr>
            <w:pStyle w:val="Style16"/>
            <w:spacing w:line="240" w:lineRule="auto"/>
            <w:rPr>
              <w:b/>
              <w:bCs/>
              <w:sz w:val="12"/>
              <w:szCs w:val="12"/>
              <w:rtl/>
              <w:lang w:bidi="ar-DZ"/>
            </w:rPr>
          </w:pPr>
        </w:p>
        <w:p w:rsidR="007E7E25" w:rsidRDefault="00204790" w:rsidP="007E7E25">
          <w:pPr>
            <w:pStyle w:val="Style16"/>
            <w:ind w:left="168"/>
            <w:rPr>
              <w:b/>
              <w:bCs/>
              <w:color w:val="00B050"/>
              <w:sz w:val="30"/>
              <w:szCs w:val="30"/>
            </w:rPr>
          </w:pPr>
          <w:r>
            <w:rPr>
              <w:rFonts w:hint="cs"/>
              <w:b/>
              <w:bCs/>
              <w:color w:val="00B050"/>
              <w:sz w:val="30"/>
              <w:szCs w:val="30"/>
              <w:rtl/>
            </w:rPr>
            <w:t>3</w:t>
          </w:r>
          <w:r w:rsidRPr="003B4932">
            <w:rPr>
              <w:rFonts w:hint="cs"/>
              <w:b/>
              <w:bCs/>
              <w:color w:val="00B050"/>
              <w:sz w:val="30"/>
              <w:szCs w:val="30"/>
              <w:rtl/>
            </w:rPr>
            <w:t>.</w:t>
          </w:r>
          <w:r>
            <w:rPr>
              <w:rFonts w:hint="cs"/>
              <w:b/>
              <w:bCs/>
              <w:color w:val="00B050"/>
              <w:sz w:val="30"/>
              <w:szCs w:val="30"/>
              <w:rtl/>
            </w:rPr>
            <w:t>3</w:t>
          </w:r>
          <w:r w:rsidRPr="003B4932">
            <w:rPr>
              <w:rFonts w:hint="cs"/>
              <w:b/>
              <w:bCs/>
              <w:color w:val="00B050"/>
              <w:sz w:val="30"/>
              <w:szCs w:val="30"/>
              <w:rtl/>
            </w:rPr>
            <w:t xml:space="preserve"> </w:t>
          </w:r>
          <w:r w:rsidRPr="003B4932">
            <w:rPr>
              <w:b/>
              <w:bCs/>
              <w:color w:val="00B050"/>
              <w:sz w:val="30"/>
              <w:szCs w:val="30"/>
              <w:rtl/>
            </w:rPr>
            <w:t>–</w:t>
          </w:r>
          <w:r w:rsidRPr="003B4932">
            <w:rPr>
              <w:rFonts w:hint="cs"/>
              <w:b/>
              <w:bCs/>
              <w:color w:val="00B050"/>
              <w:sz w:val="30"/>
              <w:szCs w:val="30"/>
              <w:rtl/>
            </w:rPr>
            <w:t xml:space="preserve"> </w:t>
          </w:r>
          <w:r>
            <w:rPr>
              <w:b/>
              <w:bCs/>
              <w:color w:val="00B050"/>
              <w:sz w:val="30"/>
              <w:szCs w:val="30"/>
              <w:rtl/>
            </w:rPr>
            <w:t>تـطــوُّر الـب</w:t>
          </w:r>
          <w:r>
            <w:rPr>
              <w:rFonts w:hint="cs"/>
              <w:b/>
              <w:bCs/>
              <w:color w:val="00B050"/>
              <w:sz w:val="30"/>
              <w:szCs w:val="30"/>
              <w:rtl/>
            </w:rPr>
            <w:t>ـ</w:t>
          </w:r>
          <w:r>
            <w:rPr>
              <w:b/>
              <w:bCs/>
              <w:color w:val="00B050"/>
              <w:sz w:val="30"/>
              <w:szCs w:val="30"/>
              <w:rtl/>
            </w:rPr>
            <w:t>ـرامـ</w:t>
          </w:r>
          <w:r w:rsidR="00E77E6F">
            <w:rPr>
              <w:rFonts w:hint="cs"/>
              <w:b/>
              <w:bCs/>
              <w:color w:val="00B050"/>
              <w:sz w:val="30"/>
              <w:szCs w:val="30"/>
              <w:rtl/>
            </w:rPr>
            <w:t>ـ</w:t>
          </w:r>
          <w:r w:rsidRPr="003B4932">
            <w:rPr>
              <w:b/>
              <w:bCs/>
              <w:color w:val="00B050"/>
              <w:sz w:val="30"/>
              <w:szCs w:val="30"/>
              <w:rtl/>
            </w:rPr>
            <w:t>ج</w:t>
          </w:r>
          <w:r>
            <w:rPr>
              <w:rFonts w:hint="cs"/>
              <w:b/>
              <w:bCs/>
              <w:color w:val="00B050"/>
              <w:sz w:val="30"/>
              <w:szCs w:val="30"/>
              <w:rtl/>
            </w:rPr>
            <w:t xml:space="preserve"> </w:t>
          </w:r>
          <w:r w:rsidRPr="003B4932">
            <w:rPr>
              <w:rFonts w:hint="cs"/>
              <w:b/>
              <w:bCs/>
              <w:color w:val="00B050"/>
              <w:sz w:val="30"/>
              <w:szCs w:val="30"/>
              <w:rtl/>
            </w:rPr>
            <w:t>:</w:t>
          </w:r>
          <w:r>
            <w:rPr>
              <w:rFonts w:hint="cs"/>
              <w:b/>
              <w:bCs/>
              <w:color w:val="00B050"/>
              <w:sz w:val="30"/>
              <w:szCs w:val="30"/>
              <w:rtl/>
            </w:rPr>
            <w:t xml:space="preserve"> </w:t>
          </w:r>
          <w:r w:rsidR="007E7E25" w:rsidRPr="00A075E6">
            <w:rPr>
              <w:b/>
              <w:bCs/>
              <w:color w:val="002060"/>
              <w:rtl/>
            </w:rPr>
            <w:t>تـنـقـسـم الـب</w:t>
          </w:r>
          <w:r w:rsidR="00E77E6F">
            <w:rPr>
              <w:rFonts w:hint="cs"/>
              <w:b/>
              <w:bCs/>
              <w:color w:val="002060"/>
              <w:rtl/>
            </w:rPr>
            <w:t>ـ</w:t>
          </w:r>
          <w:r w:rsidR="007E7E25" w:rsidRPr="00A075E6">
            <w:rPr>
              <w:b/>
              <w:bCs/>
              <w:color w:val="002060"/>
              <w:rtl/>
            </w:rPr>
            <w:t>ـرامـج إلـى</w:t>
          </w:r>
          <w:r w:rsidR="00E77E6F">
            <w:rPr>
              <w:rFonts w:hint="cs"/>
              <w:b/>
              <w:bCs/>
              <w:color w:val="002060"/>
              <w:rtl/>
            </w:rPr>
            <w:t xml:space="preserve"> :</w:t>
          </w:r>
          <w:r w:rsidR="007E7E25" w:rsidRPr="00A075E6">
            <w:rPr>
              <w:b/>
              <w:bCs/>
              <w:color w:val="00B050"/>
              <w:sz w:val="30"/>
              <w:szCs w:val="30"/>
              <w:rtl/>
            </w:rPr>
            <w:t xml:space="preserve"> </w:t>
          </w:r>
        </w:p>
        <w:p w:rsidR="007E7E25" w:rsidRPr="00E9043D" w:rsidRDefault="007E7E25" w:rsidP="007E7E25">
          <w:pPr>
            <w:pStyle w:val="Paragraphedeliste"/>
            <w:autoSpaceDE w:val="0"/>
            <w:autoSpaceDN w:val="0"/>
            <w:bidi/>
            <w:adjustRightInd w:val="0"/>
            <w:spacing w:after="0" w:line="240" w:lineRule="auto"/>
            <w:ind w:left="375"/>
            <w:jc w:val="both"/>
            <w:rPr>
              <w:rFonts w:asciiTheme="majorBidi" w:hAnsiTheme="majorBidi" w:cstheme="majorBidi"/>
              <w:bCs/>
              <w:sz w:val="10"/>
              <w:szCs w:val="10"/>
            </w:rPr>
          </w:pPr>
        </w:p>
        <w:p w:rsidR="007E7E25" w:rsidRPr="00A075E6" w:rsidRDefault="007E7E25" w:rsidP="007E7E25">
          <w:pPr>
            <w:pStyle w:val="Paragraphedeliste"/>
            <w:numPr>
              <w:ilvl w:val="0"/>
              <w:numId w:val="38"/>
            </w:numPr>
            <w:autoSpaceDE w:val="0"/>
            <w:autoSpaceDN w:val="0"/>
            <w:bidi/>
            <w:adjustRightInd w:val="0"/>
            <w:spacing w:after="0" w:line="360" w:lineRule="auto"/>
            <w:ind w:left="528" w:hanging="302"/>
            <w:jc w:val="both"/>
            <w:rPr>
              <w:rFonts w:asciiTheme="majorBidi" w:hAnsiTheme="majorBidi" w:cstheme="majorBidi"/>
              <w:bCs/>
              <w:color w:val="0070C0"/>
              <w:sz w:val="28"/>
              <w:szCs w:val="28"/>
            </w:rPr>
          </w:pPr>
          <w:r w:rsidRPr="00A075E6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>نُــظُــم الـتـشـغ</w:t>
          </w:r>
          <w:r w:rsidRPr="00A075E6">
            <w:rPr>
              <w:rFonts w:asciiTheme="majorBidi" w:hAnsiTheme="majorBidi" w:cs="Times New Roman" w:hint="cs"/>
              <w:bCs/>
              <w:color w:val="002060"/>
              <w:sz w:val="28"/>
              <w:szCs w:val="28"/>
              <w:rtl/>
            </w:rPr>
            <w:t>ـ</w:t>
          </w:r>
          <w:r w:rsidRPr="00A075E6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>ـي</w:t>
          </w:r>
          <w:r w:rsidRPr="00A075E6">
            <w:rPr>
              <w:rFonts w:asciiTheme="majorBidi" w:hAnsiTheme="majorBidi" w:cs="Times New Roman" w:hint="cs"/>
              <w:bCs/>
              <w:color w:val="002060"/>
              <w:sz w:val="28"/>
              <w:szCs w:val="28"/>
              <w:rtl/>
            </w:rPr>
            <w:t>ـ</w:t>
          </w:r>
          <w:r w:rsidRPr="00A075E6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>ـل</w:t>
          </w:r>
          <w:r w:rsidRPr="00A075E6">
            <w:rPr>
              <w:rFonts w:asciiTheme="majorBidi" w:hAnsiTheme="majorBidi" w:cs="Times New Roman" w:hint="cs"/>
              <w:bCs/>
              <w:color w:val="002060"/>
              <w:sz w:val="28"/>
              <w:szCs w:val="28"/>
              <w:rtl/>
            </w:rPr>
            <w:t xml:space="preserve"> :</w:t>
          </w:r>
          <w:r w:rsidRPr="00A075E6">
            <w:rPr>
              <w:rFonts w:asciiTheme="majorBidi" w:hAnsiTheme="majorBidi" w:cs="Times New Roman" w:hint="cs"/>
              <w:bCs/>
              <w:sz w:val="28"/>
              <w:szCs w:val="28"/>
              <w:rtl/>
            </w:rPr>
            <w:t xml:space="preserve"> </w:t>
          </w:r>
          <w:r w:rsidRPr="00A075E6">
            <w:rPr>
              <w:rFonts w:asciiTheme="majorBidi" w:hAnsiTheme="majorBidi" w:cs="Times New Roman"/>
              <w:bCs/>
              <w:color w:val="0070C0"/>
              <w:sz w:val="28"/>
              <w:szCs w:val="28"/>
              <w:rtl/>
            </w:rPr>
            <w:t>وهـي تـلـك الـبـرامـج الّـتي نُــزَوِّدُ بـهـا الـحــواســيــب، الـلــوحــات الـرقـمـيـة والـهـواتـف الـذكـيـة بـغـ</w:t>
          </w:r>
          <w:r w:rsidR="00FC316E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</w:rPr>
            <w:t>ـ</w:t>
          </w:r>
          <w:r w:rsidRPr="00A075E6">
            <w:rPr>
              <w:rFonts w:asciiTheme="majorBidi" w:hAnsiTheme="majorBidi" w:cs="Times New Roman"/>
              <w:bCs/>
              <w:color w:val="0070C0"/>
              <w:sz w:val="28"/>
              <w:szCs w:val="28"/>
              <w:rtl/>
            </w:rPr>
            <w:t>رض اسـ</w:t>
          </w:r>
          <w:r w:rsidR="00FC316E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</w:rPr>
            <w:t>ـ</w:t>
          </w:r>
          <w:r w:rsidRPr="00A075E6">
            <w:rPr>
              <w:rFonts w:asciiTheme="majorBidi" w:hAnsiTheme="majorBidi" w:cs="Times New Roman"/>
              <w:bCs/>
              <w:color w:val="0070C0"/>
              <w:sz w:val="28"/>
              <w:szCs w:val="28"/>
              <w:rtl/>
            </w:rPr>
            <w:t>تـغـ</w:t>
          </w:r>
          <w:r w:rsidR="00FC316E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</w:rPr>
            <w:t>ـ</w:t>
          </w:r>
          <w:r w:rsidRPr="00A075E6">
            <w:rPr>
              <w:rFonts w:asciiTheme="majorBidi" w:hAnsiTheme="majorBidi" w:cs="Times New Roman"/>
              <w:bCs/>
              <w:color w:val="0070C0"/>
              <w:sz w:val="28"/>
              <w:szCs w:val="28"/>
              <w:rtl/>
            </w:rPr>
            <w:t>لال مـ</w:t>
          </w:r>
          <w:r w:rsidR="00FC316E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</w:rPr>
            <w:t>ـ</w:t>
          </w:r>
          <w:r w:rsidRPr="00A075E6">
            <w:rPr>
              <w:rFonts w:asciiTheme="majorBidi" w:hAnsiTheme="majorBidi" w:cs="Times New Roman"/>
              <w:bCs/>
              <w:color w:val="0070C0"/>
              <w:sz w:val="28"/>
              <w:szCs w:val="28"/>
              <w:rtl/>
            </w:rPr>
            <w:t>كـ</w:t>
          </w:r>
          <w:r w:rsidR="00FC316E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</w:rPr>
            <w:t>ـ</w:t>
          </w:r>
          <w:r w:rsidRPr="00A075E6">
            <w:rPr>
              <w:rFonts w:asciiTheme="majorBidi" w:hAnsiTheme="majorBidi" w:cs="Times New Roman"/>
              <w:bCs/>
              <w:color w:val="0070C0"/>
              <w:sz w:val="28"/>
              <w:szCs w:val="28"/>
              <w:rtl/>
            </w:rPr>
            <w:t>ونـ</w:t>
          </w:r>
          <w:r w:rsidRPr="00A075E6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</w:rPr>
            <w:t>ـ</w:t>
          </w:r>
          <w:r w:rsidRPr="00A075E6">
            <w:rPr>
              <w:rFonts w:asciiTheme="majorBidi" w:hAnsiTheme="majorBidi" w:cs="Times New Roman"/>
              <w:bCs/>
              <w:color w:val="0070C0"/>
              <w:sz w:val="28"/>
              <w:szCs w:val="28"/>
              <w:rtl/>
            </w:rPr>
            <w:t>اتـهـا الـم</w:t>
          </w:r>
          <w:r w:rsidR="00FC316E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</w:rPr>
            <w:t>ـ</w:t>
          </w:r>
          <w:r w:rsidRPr="00A075E6">
            <w:rPr>
              <w:rFonts w:asciiTheme="majorBidi" w:hAnsiTheme="majorBidi" w:cs="Times New Roman"/>
              <w:bCs/>
              <w:color w:val="0070C0"/>
              <w:sz w:val="28"/>
              <w:szCs w:val="28"/>
              <w:rtl/>
            </w:rPr>
            <w:t>ـاديــة</w:t>
          </w:r>
          <w:r w:rsidR="00862DB4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</w:rPr>
            <w:t xml:space="preserve"> </w:t>
          </w:r>
          <w:r w:rsidRPr="00A075E6">
            <w:rPr>
              <w:rFonts w:asciiTheme="majorBidi" w:hAnsiTheme="majorBidi" w:cs="Times New Roman"/>
              <w:bCs/>
              <w:color w:val="0070C0"/>
              <w:sz w:val="28"/>
              <w:szCs w:val="28"/>
              <w:rtl/>
            </w:rPr>
            <w:t xml:space="preserve">، </w:t>
          </w:r>
          <w:r w:rsidR="00862DB4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</w:rPr>
            <w:t xml:space="preserve"> </w:t>
          </w:r>
          <w:r w:rsidRPr="00A075E6">
            <w:rPr>
              <w:rFonts w:asciiTheme="majorBidi" w:hAnsiTheme="majorBidi" w:cs="Times New Roman"/>
              <w:bCs/>
              <w:color w:val="0070C0"/>
              <w:sz w:val="28"/>
              <w:szCs w:val="28"/>
              <w:rtl/>
            </w:rPr>
            <w:t>واسـتـخ</w:t>
          </w:r>
          <w:r w:rsidR="00FC316E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  <w:lang w:bidi="ar-DZ"/>
            </w:rPr>
            <w:t>ـ</w:t>
          </w:r>
          <w:r w:rsidRPr="00A075E6">
            <w:rPr>
              <w:rFonts w:asciiTheme="majorBidi" w:hAnsiTheme="majorBidi" w:cs="Times New Roman"/>
              <w:bCs/>
              <w:color w:val="0070C0"/>
              <w:sz w:val="28"/>
              <w:szCs w:val="28"/>
              <w:rtl/>
            </w:rPr>
            <w:t>ـدام الـبـ</w:t>
          </w:r>
          <w:r w:rsidR="00FC316E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</w:rPr>
            <w:t>ـ</w:t>
          </w:r>
          <w:r w:rsidRPr="00A075E6">
            <w:rPr>
              <w:rFonts w:asciiTheme="majorBidi" w:hAnsiTheme="majorBidi" w:cs="Times New Roman"/>
              <w:bCs/>
              <w:color w:val="0070C0"/>
              <w:sz w:val="28"/>
              <w:szCs w:val="28"/>
              <w:rtl/>
            </w:rPr>
            <w:t>رامـج الـتـطـ</w:t>
          </w:r>
          <w:r w:rsidR="00FC316E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</w:rPr>
            <w:t>ـ</w:t>
          </w:r>
          <w:r w:rsidRPr="00A075E6">
            <w:rPr>
              <w:rFonts w:asciiTheme="majorBidi" w:hAnsiTheme="majorBidi" w:cs="Times New Roman"/>
              <w:bCs/>
              <w:color w:val="0070C0"/>
              <w:sz w:val="28"/>
              <w:szCs w:val="28"/>
              <w:rtl/>
            </w:rPr>
            <w:t>ب</w:t>
          </w:r>
          <w:r w:rsidR="00FC316E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</w:rPr>
            <w:t>ـ</w:t>
          </w:r>
          <w:r w:rsidRPr="00A075E6">
            <w:rPr>
              <w:rFonts w:asciiTheme="majorBidi" w:hAnsiTheme="majorBidi" w:cs="Times New Roman"/>
              <w:bCs/>
              <w:color w:val="0070C0"/>
              <w:sz w:val="28"/>
              <w:szCs w:val="28"/>
              <w:rtl/>
            </w:rPr>
            <w:t>ـيــقـيـة ف</w:t>
          </w:r>
          <w:r w:rsidR="00FC316E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</w:rPr>
            <w:t>ـ</w:t>
          </w:r>
          <w:r w:rsidRPr="00A075E6">
            <w:rPr>
              <w:rFonts w:asciiTheme="majorBidi" w:hAnsiTheme="majorBidi" w:cs="Times New Roman"/>
              <w:bCs/>
              <w:color w:val="0070C0"/>
              <w:sz w:val="28"/>
              <w:szCs w:val="28"/>
              <w:rtl/>
            </w:rPr>
            <w:t>ـيـهـا</w:t>
          </w:r>
        </w:p>
        <w:p w:rsidR="007E7E25" w:rsidRPr="0026589A" w:rsidRDefault="007E7E25" w:rsidP="007E7E25">
          <w:pPr>
            <w:pStyle w:val="Paragraphedeliste"/>
            <w:autoSpaceDE w:val="0"/>
            <w:autoSpaceDN w:val="0"/>
            <w:bidi/>
            <w:adjustRightInd w:val="0"/>
            <w:spacing w:after="0" w:line="240" w:lineRule="auto"/>
            <w:ind w:left="528"/>
            <w:jc w:val="both"/>
            <w:rPr>
              <w:rFonts w:asciiTheme="majorBidi" w:hAnsiTheme="majorBidi" w:cstheme="majorBidi"/>
              <w:bCs/>
              <w:sz w:val="16"/>
              <w:szCs w:val="16"/>
            </w:rPr>
          </w:pPr>
        </w:p>
        <w:p w:rsidR="007E7E25" w:rsidRPr="00A075E6" w:rsidRDefault="007E7E25" w:rsidP="007E7E25">
          <w:pPr>
            <w:pStyle w:val="Paragraphedeliste"/>
            <w:numPr>
              <w:ilvl w:val="0"/>
              <w:numId w:val="38"/>
            </w:numPr>
            <w:autoSpaceDE w:val="0"/>
            <w:autoSpaceDN w:val="0"/>
            <w:bidi/>
            <w:adjustRightInd w:val="0"/>
            <w:spacing w:after="0" w:line="360" w:lineRule="auto"/>
            <w:ind w:left="528" w:hanging="302"/>
            <w:jc w:val="both"/>
            <w:rPr>
              <w:rFonts w:asciiTheme="majorBidi" w:hAnsiTheme="majorBidi" w:cstheme="majorBidi"/>
              <w:bCs/>
              <w:color w:val="0070C0"/>
              <w:sz w:val="28"/>
              <w:szCs w:val="28"/>
            </w:rPr>
          </w:pPr>
          <w:r w:rsidRPr="00A075E6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>الـب</w:t>
          </w:r>
          <w:r w:rsidR="00D24FFF">
            <w:rPr>
              <w:rFonts w:asciiTheme="majorBidi" w:hAnsiTheme="majorBidi" w:cs="Times New Roman" w:hint="cs"/>
              <w:bCs/>
              <w:color w:val="002060"/>
              <w:sz w:val="28"/>
              <w:szCs w:val="28"/>
              <w:rtl/>
            </w:rPr>
            <w:t>ـ</w:t>
          </w:r>
          <w:r w:rsidRPr="00A075E6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>ـرامـج الـتـط</w:t>
          </w:r>
          <w:r w:rsidR="00D24FFF">
            <w:rPr>
              <w:rFonts w:asciiTheme="majorBidi" w:hAnsiTheme="majorBidi" w:cs="Times New Roman" w:hint="cs"/>
              <w:bCs/>
              <w:color w:val="002060"/>
              <w:sz w:val="28"/>
              <w:szCs w:val="28"/>
              <w:rtl/>
            </w:rPr>
            <w:t>ـ</w:t>
          </w:r>
          <w:r w:rsidRPr="00A075E6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>ـب</w:t>
          </w:r>
          <w:r w:rsidR="00D24FFF">
            <w:rPr>
              <w:rFonts w:asciiTheme="majorBidi" w:hAnsiTheme="majorBidi" w:cs="Times New Roman" w:hint="cs"/>
              <w:bCs/>
              <w:color w:val="002060"/>
              <w:sz w:val="28"/>
              <w:szCs w:val="28"/>
              <w:rtl/>
            </w:rPr>
            <w:t>ـ</w:t>
          </w:r>
          <w:r w:rsidRPr="00A075E6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>ـي</w:t>
          </w:r>
          <w:r w:rsidR="00D24FFF">
            <w:rPr>
              <w:rFonts w:asciiTheme="majorBidi" w:hAnsiTheme="majorBidi" w:cs="Times New Roman" w:hint="cs"/>
              <w:bCs/>
              <w:color w:val="002060"/>
              <w:sz w:val="28"/>
              <w:szCs w:val="28"/>
              <w:rtl/>
            </w:rPr>
            <w:t>ـ</w:t>
          </w:r>
          <w:r w:rsidRPr="00A075E6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>ـقـ</w:t>
          </w:r>
          <w:r w:rsidR="00D24FFF">
            <w:rPr>
              <w:rFonts w:asciiTheme="majorBidi" w:hAnsiTheme="majorBidi" w:cs="Times New Roman" w:hint="cs"/>
              <w:bCs/>
              <w:color w:val="002060"/>
              <w:sz w:val="28"/>
              <w:szCs w:val="28"/>
              <w:rtl/>
            </w:rPr>
            <w:t>ـ</w:t>
          </w:r>
          <w:r w:rsidRPr="00A075E6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>ي</w:t>
          </w:r>
          <w:r w:rsidR="00D24FFF">
            <w:rPr>
              <w:rFonts w:asciiTheme="majorBidi" w:hAnsiTheme="majorBidi" w:cs="Times New Roman" w:hint="cs"/>
              <w:bCs/>
              <w:color w:val="002060"/>
              <w:sz w:val="28"/>
              <w:szCs w:val="28"/>
              <w:rtl/>
            </w:rPr>
            <w:t>ـ</w:t>
          </w:r>
          <w:r w:rsidRPr="00A075E6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>ـة</w:t>
          </w:r>
          <w:r w:rsidRPr="00A075E6">
            <w:rPr>
              <w:rFonts w:asciiTheme="majorBidi" w:hAnsiTheme="majorBidi" w:cs="Times New Roman" w:hint="cs"/>
              <w:bCs/>
              <w:color w:val="002060"/>
              <w:sz w:val="28"/>
              <w:szCs w:val="28"/>
              <w:rtl/>
            </w:rPr>
            <w:t xml:space="preserve"> :</w:t>
          </w:r>
          <w:r w:rsidRPr="00A075E6">
            <w:rPr>
              <w:rFonts w:asciiTheme="majorBidi" w:hAnsiTheme="majorBidi" w:cs="Times New Roman" w:hint="cs"/>
              <w:bCs/>
              <w:sz w:val="28"/>
              <w:szCs w:val="28"/>
              <w:rtl/>
            </w:rPr>
            <w:t xml:space="preserve"> </w:t>
          </w:r>
          <w:r w:rsidRPr="00A075E6">
            <w:rPr>
              <w:rFonts w:asciiTheme="majorBidi" w:hAnsiTheme="majorBidi" w:cs="Times New Roman"/>
              <w:bCs/>
              <w:color w:val="0070C0"/>
              <w:sz w:val="28"/>
              <w:szCs w:val="28"/>
              <w:rtl/>
            </w:rPr>
            <w:t>هـي الـ</w:t>
          </w:r>
          <w:r w:rsidR="00D24FFF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</w:rPr>
            <w:t>ـ</w:t>
          </w:r>
          <w:r w:rsidRPr="00A075E6">
            <w:rPr>
              <w:rFonts w:asciiTheme="majorBidi" w:hAnsiTheme="majorBidi" w:cs="Times New Roman"/>
              <w:bCs/>
              <w:color w:val="0070C0"/>
              <w:sz w:val="28"/>
              <w:szCs w:val="28"/>
              <w:rtl/>
            </w:rPr>
            <w:t>ب</w:t>
          </w:r>
          <w:r w:rsidR="00D24FFF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</w:rPr>
            <w:t>ـ</w:t>
          </w:r>
          <w:r w:rsidRPr="00A075E6">
            <w:rPr>
              <w:rFonts w:asciiTheme="majorBidi" w:hAnsiTheme="majorBidi" w:cs="Times New Roman"/>
              <w:bCs/>
              <w:color w:val="0070C0"/>
              <w:sz w:val="28"/>
              <w:szCs w:val="28"/>
              <w:rtl/>
            </w:rPr>
            <w:t>ـرامـج الّـتي تُـ</w:t>
          </w:r>
          <w:r w:rsidR="00D24FFF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</w:rPr>
            <w:t>ـ</w:t>
          </w:r>
          <w:r w:rsidRPr="00A075E6">
            <w:rPr>
              <w:rFonts w:asciiTheme="majorBidi" w:hAnsiTheme="majorBidi" w:cs="Times New Roman"/>
              <w:bCs/>
              <w:color w:val="0070C0"/>
              <w:sz w:val="28"/>
              <w:szCs w:val="28"/>
              <w:rtl/>
            </w:rPr>
            <w:t>قــدِّم ل</w:t>
          </w:r>
          <w:r w:rsidR="00D24FFF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</w:rPr>
            <w:t>ـ</w:t>
          </w:r>
          <w:r w:rsidRPr="00A075E6">
            <w:rPr>
              <w:rFonts w:asciiTheme="majorBidi" w:hAnsiTheme="majorBidi" w:cs="Times New Roman"/>
              <w:bCs/>
              <w:color w:val="0070C0"/>
              <w:sz w:val="28"/>
              <w:szCs w:val="28"/>
              <w:rtl/>
            </w:rPr>
            <w:t>ـنـا خــدمــات</w:t>
          </w:r>
          <w:r w:rsidR="00BD5BAD" w:rsidRPr="00A075E6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  <w:lang w:bidi="ar-DZ"/>
            </w:rPr>
            <w:t xml:space="preserve"> مـ</w:t>
          </w:r>
          <w:r w:rsidR="00D24FFF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  <w:lang w:bidi="ar-DZ"/>
            </w:rPr>
            <w:t>ـ</w:t>
          </w:r>
          <w:r w:rsidR="00BD5BAD" w:rsidRPr="00A075E6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  <w:lang w:bidi="ar-DZ"/>
            </w:rPr>
            <w:t>ت</w:t>
          </w:r>
          <w:r w:rsidR="00D24FFF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  <w:lang w:bidi="ar-DZ"/>
            </w:rPr>
            <w:t>ـ</w:t>
          </w:r>
          <w:r w:rsidR="00BD5BAD" w:rsidRPr="00A075E6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  <w:lang w:bidi="ar-DZ"/>
            </w:rPr>
            <w:t>ـقــدمـة فـي مـ</w:t>
          </w:r>
          <w:r w:rsidR="00D24FFF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  <w:lang w:bidi="ar-DZ"/>
            </w:rPr>
            <w:t>ـ</w:t>
          </w:r>
          <w:r w:rsidR="00BD5BAD" w:rsidRPr="00A075E6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  <w:lang w:bidi="ar-DZ"/>
            </w:rPr>
            <w:t>ج</w:t>
          </w:r>
          <w:r w:rsidR="00D24FFF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  <w:lang w:bidi="ar-DZ"/>
            </w:rPr>
            <w:t>ـ</w:t>
          </w:r>
          <w:r w:rsidR="00BD5BAD" w:rsidRPr="00A075E6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  <w:lang w:bidi="ar-DZ"/>
            </w:rPr>
            <w:t>ـال</w:t>
          </w:r>
          <w:r w:rsidR="00BD5BAD" w:rsidRPr="00A075E6">
            <w:rPr>
              <w:rFonts w:asciiTheme="majorBidi" w:hAnsiTheme="majorBidi" w:cs="Times New Roman"/>
              <w:bCs/>
              <w:color w:val="0070C0"/>
              <w:sz w:val="28"/>
              <w:szCs w:val="28"/>
              <w:rtl/>
            </w:rPr>
            <w:t xml:space="preserve"> مُـحــدَّدَ</w:t>
          </w:r>
          <w:r w:rsidR="00BD5BAD" w:rsidRPr="00A075E6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</w:rPr>
            <w:t xml:space="preserve"> ( مـعـ</w:t>
          </w:r>
          <w:r w:rsidR="00D24FFF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</w:rPr>
            <w:t>ـ</w:t>
          </w:r>
          <w:r w:rsidR="00BD5BAD" w:rsidRPr="00A075E6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</w:rPr>
            <w:t>الـجـة نـصـوص ، مـعـالـجـة ص</w:t>
          </w:r>
          <w:r w:rsidR="00D24FFF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</w:rPr>
            <w:t>ـ</w:t>
          </w:r>
          <w:r w:rsidR="00BD5BAD" w:rsidRPr="00A075E6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</w:rPr>
            <w:t>ـور ، مـحــاس</w:t>
          </w:r>
          <w:r w:rsidR="00D24FFF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</w:rPr>
            <w:t>ـ</w:t>
          </w:r>
          <w:r w:rsidR="00BD5BAD" w:rsidRPr="00A075E6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</w:rPr>
            <w:t>ـبـ</w:t>
          </w:r>
          <w:r w:rsidR="00D24FFF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</w:rPr>
            <w:t>ـ</w:t>
          </w:r>
          <w:r w:rsidR="00BD5BAD" w:rsidRPr="00A075E6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</w:rPr>
            <w:t>ة ... )</w:t>
          </w:r>
          <w:r w:rsidRPr="00A075E6">
            <w:rPr>
              <w:rFonts w:asciiTheme="majorBidi" w:hAnsiTheme="majorBidi" w:cs="Times New Roman"/>
              <w:bCs/>
              <w:color w:val="0070C0"/>
              <w:sz w:val="28"/>
              <w:szCs w:val="28"/>
              <w:rtl/>
            </w:rPr>
            <w:t xml:space="preserve"> </w:t>
          </w:r>
          <w:r w:rsidRPr="00A075E6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</w:rPr>
            <w:t>بـحـيـث نـسـتـفـيـد مـنـهـا</w:t>
          </w:r>
          <w:r w:rsidRPr="00A075E6">
            <w:rPr>
              <w:rFonts w:asciiTheme="majorBidi" w:hAnsiTheme="majorBidi" w:cs="Times New Roman"/>
              <w:bCs/>
              <w:color w:val="0070C0"/>
              <w:sz w:val="28"/>
              <w:szCs w:val="28"/>
              <w:rtl/>
            </w:rPr>
            <w:t xml:space="preserve"> مـن خـلال نـظـام الـتـشـغـيـل</w:t>
          </w:r>
          <w:r w:rsidRPr="00A075E6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</w:rPr>
            <w:t xml:space="preserve"> </w:t>
          </w:r>
        </w:p>
        <w:p w:rsidR="00204790" w:rsidRPr="00D24FFF" w:rsidRDefault="00204790" w:rsidP="00204790">
          <w:pPr>
            <w:pStyle w:val="Style16"/>
            <w:spacing w:line="240" w:lineRule="auto"/>
            <w:rPr>
              <w:b/>
              <w:bCs/>
              <w:sz w:val="12"/>
              <w:szCs w:val="12"/>
              <w:rtl/>
              <w:lang w:bidi="ar-DZ"/>
            </w:rPr>
          </w:pPr>
        </w:p>
        <w:p w:rsidR="00204790" w:rsidRPr="006E10B9" w:rsidRDefault="00204790" w:rsidP="00916E0C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</w:pPr>
          <w:r w:rsidRPr="006E10B9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نـ</w:t>
          </w:r>
          <w:r w:rsidRPr="006E10B9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ش</w:t>
          </w:r>
          <w:r w:rsidRPr="006E10B9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6E10B9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ـ</w:t>
          </w:r>
          <w:r w:rsidRPr="006E10B9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اط </w:t>
          </w:r>
          <w:r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7</w:t>
          </w:r>
          <w:r w:rsidRPr="006E10B9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 :</w:t>
          </w:r>
          <w:r w:rsidRPr="006E10B9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 xml:space="preserve"> </w:t>
          </w:r>
          <w:r w:rsidR="00703880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 xml:space="preserve">بَــيِّــنْ </w:t>
          </w:r>
          <w:r w:rsidR="00964283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 xml:space="preserve">الـتـعــديــلات الِّـتِي تَـطْــرَأُ عَــلَــى </w:t>
          </w:r>
          <w:r w:rsidR="00703880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الـبــرامــج</w:t>
          </w:r>
          <w:r w:rsidR="00964283" w:rsidRPr="00964283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 xml:space="preserve"> </w:t>
          </w:r>
          <w:r w:rsidR="00964283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بـغـض الـنـظــر عــن نــوعــهـا</w:t>
          </w:r>
          <w:r w:rsidR="00703880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 xml:space="preserve"> (</w:t>
          </w:r>
          <w:r w:rsidR="00D24FFF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 xml:space="preserve"> </w:t>
          </w:r>
          <w:r w:rsidR="00D24FFF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 xml:space="preserve">نُــظُــم </w:t>
          </w:r>
          <w:r w:rsidR="00D24FFF" w:rsidRPr="00A075E6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>ت</w:t>
          </w:r>
          <w:r w:rsidR="00D24FFF">
            <w:rPr>
              <w:rFonts w:asciiTheme="majorBidi" w:hAnsiTheme="majorBidi" w:cs="Times New Roman" w:hint="cs"/>
              <w:bCs/>
              <w:color w:val="002060"/>
              <w:sz w:val="28"/>
              <w:szCs w:val="28"/>
              <w:rtl/>
            </w:rPr>
            <w:t>ـ</w:t>
          </w:r>
          <w:r w:rsidR="00D24FFF" w:rsidRPr="00A075E6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>ـشـغ</w:t>
          </w:r>
          <w:r w:rsidR="00D24FFF" w:rsidRPr="00A075E6">
            <w:rPr>
              <w:rFonts w:asciiTheme="majorBidi" w:hAnsiTheme="majorBidi" w:cs="Times New Roman" w:hint="cs"/>
              <w:bCs/>
              <w:color w:val="002060"/>
              <w:sz w:val="28"/>
              <w:szCs w:val="28"/>
              <w:rtl/>
            </w:rPr>
            <w:t>ـ</w:t>
          </w:r>
          <w:r w:rsidR="00D24FFF" w:rsidRPr="00A075E6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>ـي</w:t>
          </w:r>
          <w:r w:rsidR="00D24FFF" w:rsidRPr="00A075E6">
            <w:rPr>
              <w:rFonts w:asciiTheme="majorBidi" w:hAnsiTheme="majorBidi" w:cs="Times New Roman" w:hint="cs"/>
              <w:bCs/>
              <w:color w:val="002060"/>
              <w:sz w:val="28"/>
              <w:szCs w:val="28"/>
              <w:rtl/>
            </w:rPr>
            <w:t>ـ</w:t>
          </w:r>
          <w:r w:rsidR="00D24FFF" w:rsidRPr="00A075E6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>ـل</w:t>
          </w:r>
          <w:r w:rsidR="00D24FFF">
            <w:rPr>
              <w:rFonts w:asciiTheme="majorBidi" w:hAnsiTheme="majorBidi" w:cs="Times New Roman" w:hint="cs"/>
              <w:bCs/>
              <w:color w:val="002060"/>
              <w:sz w:val="28"/>
              <w:szCs w:val="28"/>
              <w:rtl/>
            </w:rPr>
            <w:t xml:space="preserve"> / </w:t>
          </w:r>
          <w:r w:rsidR="00D24FFF" w:rsidRPr="00A075E6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>ب</w:t>
          </w:r>
          <w:r w:rsidR="00D24FFF">
            <w:rPr>
              <w:rFonts w:asciiTheme="majorBidi" w:hAnsiTheme="majorBidi" w:cs="Times New Roman" w:hint="cs"/>
              <w:bCs/>
              <w:color w:val="002060"/>
              <w:sz w:val="28"/>
              <w:szCs w:val="28"/>
              <w:rtl/>
            </w:rPr>
            <w:t>ـ</w:t>
          </w:r>
          <w:r w:rsidR="00D24FFF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 xml:space="preserve">ـرامـج </w:t>
          </w:r>
          <w:r w:rsidR="00D24FFF" w:rsidRPr="00A075E6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>ت</w:t>
          </w:r>
          <w:r w:rsidR="00D24FFF">
            <w:rPr>
              <w:rFonts w:asciiTheme="majorBidi" w:hAnsiTheme="majorBidi" w:cs="Times New Roman" w:hint="cs"/>
              <w:bCs/>
              <w:color w:val="002060"/>
              <w:sz w:val="28"/>
              <w:szCs w:val="28"/>
              <w:rtl/>
            </w:rPr>
            <w:t>ـ</w:t>
          </w:r>
          <w:r w:rsidR="00D24FFF" w:rsidRPr="00A075E6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>ـطـ</w:t>
          </w:r>
          <w:r w:rsidR="00D24FFF">
            <w:rPr>
              <w:rFonts w:asciiTheme="majorBidi" w:hAnsiTheme="majorBidi" w:cs="Times New Roman" w:hint="cs"/>
              <w:bCs/>
              <w:color w:val="002060"/>
              <w:sz w:val="28"/>
              <w:szCs w:val="28"/>
              <w:rtl/>
            </w:rPr>
            <w:t>ـ</w:t>
          </w:r>
          <w:r w:rsidR="00D24FFF" w:rsidRPr="00A075E6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>ب</w:t>
          </w:r>
          <w:r w:rsidR="00D24FFF">
            <w:rPr>
              <w:rFonts w:asciiTheme="majorBidi" w:hAnsiTheme="majorBidi" w:cs="Times New Roman" w:hint="cs"/>
              <w:bCs/>
              <w:color w:val="002060"/>
              <w:sz w:val="28"/>
              <w:szCs w:val="28"/>
              <w:rtl/>
            </w:rPr>
            <w:t>ـ</w:t>
          </w:r>
          <w:r w:rsidR="00D24FFF" w:rsidRPr="00A075E6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>ـيـ</w:t>
          </w:r>
          <w:r w:rsidR="00D24FFF">
            <w:rPr>
              <w:rFonts w:asciiTheme="majorBidi" w:hAnsiTheme="majorBidi" w:cs="Times New Roman" w:hint="cs"/>
              <w:bCs/>
              <w:color w:val="002060"/>
              <w:sz w:val="28"/>
              <w:szCs w:val="28"/>
              <w:rtl/>
            </w:rPr>
            <w:t>ـ</w:t>
          </w:r>
          <w:r w:rsidR="00D24FFF" w:rsidRPr="00A075E6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>قـ</w:t>
          </w:r>
          <w:r w:rsidR="00D24FFF">
            <w:rPr>
              <w:rFonts w:asciiTheme="majorBidi" w:hAnsiTheme="majorBidi" w:cs="Times New Roman" w:hint="cs"/>
              <w:bCs/>
              <w:color w:val="002060"/>
              <w:sz w:val="28"/>
              <w:szCs w:val="28"/>
              <w:rtl/>
            </w:rPr>
            <w:t>ـ</w:t>
          </w:r>
          <w:r w:rsidR="00D24FFF" w:rsidRPr="00A075E6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>ي</w:t>
          </w:r>
          <w:r w:rsidR="00D24FFF">
            <w:rPr>
              <w:rFonts w:asciiTheme="majorBidi" w:hAnsiTheme="majorBidi" w:cs="Times New Roman" w:hint="cs"/>
              <w:bCs/>
              <w:color w:val="002060"/>
              <w:sz w:val="28"/>
              <w:szCs w:val="28"/>
              <w:rtl/>
            </w:rPr>
            <w:t>ـ</w:t>
          </w:r>
          <w:r w:rsidR="00D24FFF" w:rsidRPr="00A075E6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>ـة</w:t>
          </w:r>
          <w:r w:rsidR="00D24FFF">
            <w:rPr>
              <w:rFonts w:asciiTheme="majorBidi" w:hAnsiTheme="majorBidi" w:cs="Times New Roman" w:hint="cs"/>
              <w:bCs/>
              <w:color w:val="002060"/>
              <w:sz w:val="28"/>
              <w:szCs w:val="28"/>
              <w:rtl/>
            </w:rPr>
            <w:t xml:space="preserve"> </w:t>
          </w:r>
          <w:r w:rsidR="00703880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)</w:t>
          </w:r>
          <w:r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 xml:space="preserve"> </w:t>
          </w:r>
          <w:r w:rsidR="008F6E97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وذل</w:t>
          </w:r>
          <w:r w:rsidR="00207135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ـ</w:t>
          </w:r>
          <w:r w:rsidR="008F6E97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 xml:space="preserve">ك </w:t>
          </w:r>
          <w:r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فـي الـجــوانــب الـتــالــيـة :</w:t>
          </w:r>
          <w:r w:rsidRPr="006E10B9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 xml:space="preserve"> </w:t>
          </w:r>
          <w:r w:rsidR="002B31A8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 xml:space="preserve">الـواجــهــة الـبــيــانــيــة </w:t>
          </w:r>
          <w:r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 xml:space="preserve">، </w:t>
          </w:r>
          <w:r w:rsidR="00703880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نــوعــيــة الـخــدمــات ،</w:t>
          </w:r>
          <w:r w:rsidR="002B31A8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 xml:space="preserve"> الأخــطــاء الـتــقــنــيــة </w:t>
          </w:r>
          <w:r w:rsidR="00703880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(</w:t>
          </w:r>
          <w:r w:rsidR="00964283">
            <w:rPr>
              <w:rFonts w:asciiTheme="majorBidi" w:eastAsiaTheme="minorHAnsi" w:hAnsiTheme="majorBidi" w:cstheme="majorBidi"/>
              <w:b/>
              <w:bCs/>
              <w:sz w:val="28"/>
              <w:szCs w:val="28"/>
              <w:lang w:val="fr-FR" w:eastAsia="en-US"/>
            </w:rPr>
            <w:t xml:space="preserve">Bugs </w:t>
          </w:r>
          <w:r w:rsidR="00964283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 xml:space="preserve"> </w:t>
          </w:r>
          <w:r w:rsidR="00703880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)</w:t>
          </w:r>
          <w:r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 xml:space="preserve"> </w:t>
          </w:r>
          <w:r w:rsidR="00703880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ث</w:t>
          </w:r>
          <w:r w:rsidR="00D677C9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َ</w:t>
          </w:r>
          <w:r w:rsidR="00703880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ــغ</w:t>
          </w:r>
          <w:r w:rsidR="00D677C9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َ</w:t>
          </w:r>
          <w:r w:rsidR="00703880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ــر</w:t>
          </w:r>
          <w:r w:rsidR="00D677C9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َ</w:t>
          </w:r>
          <w:r w:rsidR="00703880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 xml:space="preserve">ات </w:t>
          </w:r>
          <w:r w:rsidR="001C1F20">
            <w:rPr>
              <w:rFonts w:asciiTheme="majorBidi" w:eastAsiaTheme="minorHAnsi" w:hAnsiTheme="majorBidi" w:cs="Times New Roman"/>
              <w:b/>
              <w:bCs/>
              <w:sz w:val="28"/>
              <w:szCs w:val="28"/>
              <w:rtl/>
              <w:lang w:eastAsia="en-US"/>
            </w:rPr>
            <w:t>( نــقـــاط الـضـعــف )</w:t>
          </w:r>
          <w:r w:rsidR="00916E0C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 xml:space="preserve"> </w:t>
          </w:r>
          <w:r w:rsidR="00703880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الـبــرنــامــج</w:t>
          </w:r>
          <w:r w:rsidR="00916E0C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 xml:space="preserve"> </w:t>
          </w:r>
          <w:r w:rsidRPr="006E10B9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:</w:t>
          </w:r>
        </w:p>
        <w:p w:rsidR="00204790" w:rsidRDefault="00204790" w:rsidP="00204790">
          <w:pPr>
            <w:pStyle w:val="Style16"/>
            <w:spacing w:line="240" w:lineRule="auto"/>
            <w:rPr>
              <w:sz w:val="12"/>
              <w:szCs w:val="12"/>
              <w:rtl/>
              <w:lang w:bidi="ar-DZ"/>
            </w:rPr>
          </w:pPr>
        </w:p>
        <w:tbl>
          <w:tblPr>
            <w:tblStyle w:val="Grilledutableau"/>
            <w:bidiVisual/>
            <w:tblW w:w="10175" w:type="dxa"/>
            <w:jc w:val="center"/>
            <w:tbl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  <w:insideH w:val="thinThickSmallGap" w:sz="12" w:space="0" w:color="auto"/>
              <w:insideV w:val="thinThickSmallGap" w:sz="12" w:space="0" w:color="auto"/>
            </w:tblBorders>
            <w:tblLook w:val="04A0" w:firstRow="1" w:lastRow="0" w:firstColumn="1" w:lastColumn="0" w:noHBand="0" w:noVBand="1"/>
          </w:tblPr>
          <w:tblGrid>
            <w:gridCol w:w="2692"/>
            <w:gridCol w:w="7483"/>
          </w:tblGrid>
          <w:tr w:rsidR="002D486C" w:rsidRPr="000E6E88" w:rsidTr="00E9134E">
            <w:trPr>
              <w:trHeight w:val="680"/>
              <w:jc w:val="center"/>
            </w:trPr>
            <w:tc>
              <w:tcPr>
                <w:tcW w:w="2692" w:type="dxa"/>
                <w:tcBorders>
                  <w:left w:val="thickThinSmallGap" w:sz="12" w:space="0" w:color="auto"/>
                </w:tcBorders>
                <w:shd w:val="clear" w:color="auto" w:fill="auto"/>
                <w:vAlign w:val="center"/>
              </w:tcPr>
              <w:p w:rsidR="002D486C" w:rsidRPr="00A075E6" w:rsidRDefault="002D486C" w:rsidP="00703880">
                <w:pPr>
                  <w:pStyle w:val="Paragraphedeliste"/>
                  <w:bidi/>
                  <w:spacing w:line="228" w:lineRule="auto"/>
                  <w:ind w:left="0"/>
                  <w:jc w:val="center"/>
                  <w:rPr>
                    <w:rFonts w:ascii="Traditional Arabic" w:hAnsi="Traditional Arabic" w:cs="Traditional Arabic"/>
                    <w:b/>
                    <w:bCs/>
                    <w:sz w:val="30"/>
                    <w:szCs w:val="30"/>
                    <w:rtl/>
                    <w:lang w:val="en-US" w:bidi="ar-DZ"/>
                  </w:rPr>
                </w:pPr>
                <w:r w:rsidRPr="004A679D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30"/>
                    <w:szCs w:val="30"/>
                    <w:rtl/>
                    <w:lang w:eastAsia="en-US"/>
                  </w:rPr>
                  <w:t>الـخـصــائـص</w:t>
                </w:r>
              </w:p>
            </w:tc>
            <w:tc>
              <w:tcPr>
                <w:tcW w:w="7483" w:type="dxa"/>
                <w:vAlign w:val="center"/>
              </w:tcPr>
              <w:p w:rsidR="002D486C" w:rsidRPr="004A679D" w:rsidRDefault="00964283" w:rsidP="00703880">
                <w:pPr>
                  <w:pStyle w:val="Paragraphedeliste"/>
                  <w:bidi/>
                  <w:spacing w:after="0"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sz w:val="30"/>
                    <w:szCs w:val="30"/>
                    <w:rtl/>
                    <w:lang w:val="en-US" w:bidi="ar-DZ"/>
                  </w:rPr>
                </w:pPr>
                <w:r w:rsidRPr="004A679D">
                  <w:rPr>
                    <w:rFonts w:asciiTheme="majorBidi" w:eastAsiaTheme="minorHAnsi" w:hAnsiTheme="majorBidi" w:cstheme="majorBidi" w:hint="cs"/>
                    <w:b/>
                    <w:bCs/>
                    <w:sz w:val="30"/>
                    <w:szCs w:val="30"/>
                    <w:rtl/>
                    <w:lang w:eastAsia="en-US"/>
                  </w:rPr>
                  <w:t>الـتـع</w:t>
                </w:r>
                <w:r w:rsidR="00500062" w:rsidRPr="004A679D">
                  <w:rPr>
                    <w:rFonts w:asciiTheme="majorBidi" w:eastAsiaTheme="minorHAnsi" w:hAnsiTheme="majorBidi" w:cstheme="majorBidi" w:hint="cs"/>
                    <w:b/>
                    <w:bCs/>
                    <w:sz w:val="30"/>
                    <w:szCs w:val="30"/>
                    <w:rtl/>
                    <w:lang w:eastAsia="en-US"/>
                  </w:rPr>
                  <w:t>ـ</w:t>
                </w:r>
                <w:r w:rsidRPr="004A679D">
                  <w:rPr>
                    <w:rFonts w:asciiTheme="majorBidi" w:eastAsiaTheme="minorHAnsi" w:hAnsiTheme="majorBidi" w:cstheme="majorBidi" w:hint="cs"/>
                    <w:b/>
                    <w:bCs/>
                    <w:sz w:val="30"/>
                    <w:szCs w:val="30"/>
                    <w:rtl/>
                    <w:lang w:eastAsia="en-US"/>
                  </w:rPr>
                  <w:t xml:space="preserve">ــديــلات </w:t>
                </w:r>
                <w:r w:rsidR="00312519" w:rsidRPr="004A679D">
                  <w:rPr>
                    <w:rFonts w:asciiTheme="majorBidi" w:eastAsiaTheme="minorHAnsi" w:hAnsiTheme="majorBidi" w:cstheme="majorBidi" w:hint="cs"/>
                    <w:b/>
                    <w:bCs/>
                    <w:sz w:val="30"/>
                    <w:szCs w:val="30"/>
                    <w:rtl/>
                    <w:lang w:eastAsia="en-US" w:bidi="ar-DZ"/>
                  </w:rPr>
                  <w:t xml:space="preserve">فـي </w:t>
                </w:r>
                <w:r w:rsidR="002D486C" w:rsidRPr="004A679D">
                  <w:rPr>
                    <w:rFonts w:asciiTheme="majorBidi" w:eastAsiaTheme="minorHAnsi" w:hAnsiTheme="majorBidi" w:cstheme="majorBidi" w:hint="cs"/>
                    <w:b/>
                    <w:bCs/>
                    <w:sz w:val="30"/>
                    <w:szCs w:val="30"/>
                    <w:rtl/>
                    <w:lang w:eastAsia="en-US"/>
                  </w:rPr>
                  <w:t>الإصـ</w:t>
                </w:r>
                <w:r w:rsidR="00CE67D5" w:rsidRPr="004A679D">
                  <w:rPr>
                    <w:rFonts w:asciiTheme="majorBidi" w:eastAsiaTheme="minorHAnsi" w:hAnsiTheme="majorBidi" w:cstheme="majorBidi" w:hint="cs"/>
                    <w:b/>
                    <w:bCs/>
                    <w:sz w:val="30"/>
                    <w:szCs w:val="30"/>
                    <w:rtl/>
                    <w:lang w:eastAsia="en-US" w:bidi="ar-DZ"/>
                  </w:rPr>
                  <w:t>ـ</w:t>
                </w:r>
                <w:r w:rsidR="002D486C" w:rsidRPr="004A679D">
                  <w:rPr>
                    <w:rFonts w:asciiTheme="majorBidi" w:eastAsiaTheme="minorHAnsi" w:hAnsiTheme="majorBidi" w:cstheme="majorBidi" w:hint="cs"/>
                    <w:b/>
                    <w:bCs/>
                    <w:sz w:val="30"/>
                    <w:szCs w:val="30"/>
                    <w:rtl/>
                    <w:lang w:eastAsia="en-US"/>
                  </w:rPr>
                  <w:t>دار</w:t>
                </w:r>
                <w:r w:rsidR="00AE63EB" w:rsidRPr="004A679D">
                  <w:rPr>
                    <w:rFonts w:asciiTheme="majorBidi" w:eastAsiaTheme="minorHAnsi" w:hAnsiTheme="majorBidi" w:cstheme="majorBidi" w:hint="cs"/>
                    <w:b/>
                    <w:bCs/>
                    <w:sz w:val="30"/>
                    <w:szCs w:val="30"/>
                    <w:rtl/>
                    <w:lang w:eastAsia="en-US"/>
                  </w:rPr>
                  <w:t>ات</w:t>
                </w:r>
                <w:r w:rsidR="002D486C" w:rsidRPr="004A679D">
                  <w:rPr>
                    <w:rFonts w:asciiTheme="majorBidi" w:eastAsiaTheme="minorHAnsi" w:hAnsiTheme="majorBidi" w:cstheme="majorBidi" w:hint="cs"/>
                    <w:b/>
                    <w:bCs/>
                    <w:sz w:val="30"/>
                    <w:szCs w:val="30"/>
                    <w:rtl/>
                    <w:lang w:eastAsia="en-US"/>
                  </w:rPr>
                  <w:t xml:space="preserve"> الـجــديــد</w:t>
                </w:r>
                <w:r w:rsidR="00AE63EB" w:rsidRPr="004A679D">
                  <w:rPr>
                    <w:rFonts w:asciiTheme="majorBidi" w:eastAsiaTheme="minorHAnsi" w:hAnsiTheme="majorBidi" w:cstheme="majorBidi" w:hint="cs"/>
                    <w:b/>
                    <w:bCs/>
                    <w:sz w:val="30"/>
                    <w:szCs w:val="30"/>
                    <w:rtl/>
                    <w:lang w:eastAsia="en-US"/>
                  </w:rPr>
                  <w:t>ة</w:t>
                </w:r>
                <w:r w:rsidR="002D486C" w:rsidRPr="004A679D">
                  <w:rPr>
                    <w:rFonts w:asciiTheme="majorBidi" w:eastAsiaTheme="minorHAnsi" w:hAnsiTheme="majorBidi" w:cstheme="majorBidi" w:hint="cs"/>
                    <w:b/>
                    <w:bCs/>
                    <w:sz w:val="30"/>
                    <w:szCs w:val="30"/>
                    <w:rtl/>
                    <w:lang w:eastAsia="en-US"/>
                  </w:rPr>
                  <w:t xml:space="preserve"> مـن الـبــ</w:t>
                </w:r>
                <w:r w:rsidR="00AE63EB" w:rsidRPr="004A679D">
                  <w:rPr>
                    <w:rFonts w:asciiTheme="majorBidi" w:eastAsiaTheme="minorHAnsi" w:hAnsiTheme="majorBidi" w:cstheme="majorBidi" w:hint="cs"/>
                    <w:b/>
                    <w:bCs/>
                    <w:sz w:val="30"/>
                    <w:szCs w:val="30"/>
                    <w:rtl/>
                    <w:lang w:eastAsia="en-US"/>
                  </w:rPr>
                  <w:t>را</w:t>
                </w:r>
                <w:r w:rsidR="002D486C" w:rsidRPr="004A679D">
                  <w:rPr>
                    <w:rFonts w:asciiTheme="majorBidi" w:eastAsiaTheme="minorHAnsi" w:hAnsiTheme="majorBidi" w:cstheme="majorBidi" w:hint="cs"/>
                    <w:b/>
                    <w:bCs/>
                    <w:sz w:val="30"/>
                    <w:szCs w:val="30"/>
                    <w:rtl/>
                    <w:lang w:eastAsia="en-US"/>
                  </w:rPr>
                  <w:t xml:space="preserve">مــج </w:t>
                </w:r>
              </w:p>
            </w:tc>
          </w:tr>
          <w:tr w:rsidR="002D486C" w:rsidRPr="000E6E88" w:rsidTr="00E9134E">
            <w:trPr>
              <w:trHeight w:val="680"/>
              <w:jc w:val="center"/>
            </w:trPr>
            <w:tc>
              <w:tcPr>
                <w:tcW w:w="2692" w:type="dxa"/>
                <w:tcBorders>
                  <w:left w:val="thickThinSmallGap" w:sz="12" w:space="0" w:color="auto"/>
                </w:tcBorders>
                <w:shd w:val="clear" w:color="auto" w:fill="auto"/>
                <w:vAlign w:val="center"/>
              </w:tcPr>
              <w:p w:rsidR="002D486C" w:rsidRPr="004A679D" w:rsidRDefault="002D486C" w:rsidP="00703880">
                <w:pPr>
                  <w:pStyle w:val="Paragraphedeliste"/>
                  <w:bidi/>
                  <w:spacing w:line="228" w:lineRule="auto"/>
                  <w:ind w:left="0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 w:rsidRPr="004A679D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الـواجــهــة الـبــيــانــيــة</w:t>
                </w:r>
                <w:r w:rsidR="00A40C01" w:rsidRPr="004A679D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 xml:space="preserve"> </w:t>
                </w:r>
              </w:p>
            </w:tc>
            <w:tc>
              <w:tcPr>
                <w:tcW w:w="7483" w:type="dxa"/>
                <w:vAlign w:val="center"/>
              </w:tcPr>
              <w:p w:rsidR="002D486C" w:rsidRPr="0030721F" w:rsidRDefault="002D486C" w:rsidP="00703880">
                <w:pPr>
                  <w:pStyle w:val="Paragraphedeliste"/>
                  <w:bidi/>
                  <w:spacing w:after="0"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</w:t>
                </w:r>
                <w:r w:rsidR="000A7DE0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</w:t>
                </w:r>
                <w:r w:rsidR="008B5862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</w:t>
                </w:r>
                <w:r w:rsidR="003F5F11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</w:t>
                </w:r>
                <w:r w:rsidR="008B5862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.................................................................................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...........................</w:t>
                </w:r>
              </w:p>
            </w:tc>
          </w:tr>
          <w:tr w:rsidR="002D486C" w:rsidRPr="000E6E88" w:rsidTr="00E9134E">
            <w:trPr>
              <w:trHeight w:val="680"/>
              <w:jc w:val="center"/>
            </w:trPr>
            <w:tc>
              <w:tcPr>
                <w:tcW w:w="2692" w:type="dxa"/>
                <w:tcBorders>
                  <w:left w:val="thickThinSmallGap" w:sz="12" w:space="0" w:color="auto"/>
                </w:tcBorders>
                <w:shd w:val="clear" w:color="auto" w:fill="auto"/>
                <w:vAlign w:val="center"/>
              </w:tcPr>
              <w:p w:rsidR="002D486C" w:rsidRPr="004A679D" w:rsidRDefault="002D486C" w:rsidP="00703880">
                <w:pPr>
                  <w:pStyle w:val="Paragraphedeliste"/>
                  <w:bidi/>
                  <w:spacing w:line="228" w:lineRule="auto"/>
                  <w:ind w:left="0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 w:rsidRPr="004A679D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نــوعــيــة الـخــدمــات</w:t>
                </w:r>
                <w:r w:rsidR="00A40C01" w:rsidRPr="004A679D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 xml:space="preserve"> </w:t>
                </w:r>
              </w:p>
            </w:tc>
            <w:tc>
              <w:tcPr>
                <w:tcW w:w="7483" w:type="dxa"/>
                <w:vAlign w:val="center"/>
              </w:tcPr>
              <w:p w:rsidR="002D486C" w:rsidRPr="0030721F" w:rsidRDefault="003F5F11" w:rsidP="00703880">
                <w:pPr>
                  <w:pStyle w:val="Paragraphedeliste"/>
                  <w:bidi/>
                  <w:spacing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...................................................................................................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...........................</w:t>
                </w:r>
              </w:p>
            </w:tc>
          </w:tr>
          <w:tr w:rsidR="002D486C" w:rsidRPr="000E6E88" w:rsidTr="00E9134E">
            <w:trPr>
              <w:trHeight w:val="680"/>
              <w:jc w:val="center"/>
            </w:trPr>
            <w:tc>
              <w:tcPr>
                <w:tcW w:w="2692" w:type="dxa"/>
                <w:tcBorders>
                  <w:left w:val="thickThinSmallGap" w:sz="12" w:space="0" w:color="auto"/>
                </w:tcBorders>
                <w:shd w:val="clear" w:color="auto" w:fill="auto"/>
                <w:vAlign w:val="center"/>
              </w:tcPr>
              <w:p w:rsidR="002D486C" w:rsidRPr="004A679D" w:rsidRDefault="002D486C" w:rsidP="00703880">
                <w:pPr>
                  <w:pStyle w:val="Paragraphedeliste"/>
                  <w:bidi/>
                  <w:spacing w:line="228" w:lineRule="auto"/>
                  <w:ind w:left="0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lang w:bidi="ar-DZ"/>
                  </w:rPr>
                </w:pPr>
                <w:r w:rsidRPr="004A679D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 xml:space="preserve">الأخــطــاء الـتــقــنــيــة  </w:t>
                </w:r>
              </w:p>
            </w:tc>
            <w:tc>
              <w:tcPr>
                <w:tcW w:w="7483" w:type="dxa"/>
                <w:vAlign w:val="center"/>
              </w:tcPr>
              <w:p w:rsidR="002D486C" w:rsidRPr="0030721F" w:rsidRDefault="003F5F11" w:rsidP="00703880">
                <w:pPr>
                  <w:pStyle w:val="Paragraphedeliste"/>
                  <w:bidi/>
                  <w:spacing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...................................................................................................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...........................</w:t>
                </w:r>
              </w:p>
            </w:tc>
          </w:tr>
          <w:tr w:rsidR="002D486C" w:rsidRPr="000E6E88" w:rsidTr="00E9134E">
            <w:trPr>
              <w:trHeight w:val="680"/>
              <w:jc w:val="center"/>
            </w:trPr>
            <w:tc>
              <w:tcPr>
                <w:tcW w:w="2692" w:type="dxa"/>
                <w:tcBorders>
                  <w:left w:val="thickThinSmallGap" w:sz="12" w:space="0" w:color="auto"/>
                </w:tcBorders>
                <w:shd w:val="clear" w:color="auto" w:fill="auto"/>
                <w:vAlign w:val="center"/>
              </w:tcPr>
              <w:p w:rsidR="002D486C" w:rsidRPr="004A679D" w:rsidRDefault="002D486C" w:rsidP="00703880">
                <w:pPr>
                  <w:pStyle w:val="Paragraphedeliste"/>
                  <w:bidi/>
                  <w:spacing w:line="228" w:lineRule="auto"/>
                  <w:ind w:left="0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 w:rsidRPr="004A679D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ثــغـــرات الـبــرنــامــج</w:t>
                </w:r>
              </w:p>
            </w:tc>
            <w:tc>
              <w:tcPr>
                <w:tcW w:w="7483" w:type="dxa"/>
                <w:vAlign w:val="center"/>
              </w:tcPr>
              <w:p w:rsidR="002D486C" w:rsidRPr="0030721F" w:rsidRDefault="003F5F11" w:rsidP="00703880">
                <w:pPr>
                  <w:pStyle w:val="Paragraphedeliste"/>
                  <w:bidi/>
                  <w:spacing w:after="0"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...................................................................................................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...........................</w:t>
                </w:r>
              </w:p>
            </w:tc>
          </w:tr>
        </w:tbl>
        <w:p w:rsidR="00204790" w:rsidRPr="00BE0C81" w:rsidRDefault="00204790" w:rsidP="00204790">
          <w:pPr>
            <w:pStyle w:val="Style16"/>
            <w:spacing w:line="240" w:lineRule="auto"/>
            <w:rPr>
              <w:sz w:val="12"/>
              <w:szCs w:val="12"/>
              <w:rtl/>
              <w:lang w:bidi="ar-DZ"/>
            </w:rPr>
          </w:pPr>
        </w:p>
        <w:p w:rsidR="007E7E25" w:rsidRDefault="007E7E25" w:rsidP="00204790">
          <w:pPr>
            <w:pStyle w:val="Style16"/>
            <w:spacing w:line="240" w:lineRule="auto"/>
            <w:rPr>
              <w:sz w:val="12"/>
              <w:szCs w:val="12"/>
              <w:rtl/>
              <w:lang w:bidi="ar-DZ"/>
            </w:rPr>
          </w:pPr>
        </w:p>
        <w:p w:rsidR="00152C4C" w:rsidRPr="00BE0C81" w:rsidRDefault="00152C4C" w:rsidP="00204790">
          <w:pPr>
            <w:pStyle w:val="Style16"/>
            <w:spacing w:line="240" w:lineRule="auto"/>
            <w:rPr>
              <w:sz w:val="12"/>
              <w:szCs w:val="12"/>
              <w:rtl/>
              <w:lang w:bidi="ar-DZ"/>
            </w:rPr>
          </w:pPr>
        </w:p>
        <w:p w:rsidR="007E7E25" w:rsidRPr="00F8420F" w:rsidRDefault="00897F0C" w:rsidP="00F8420F">
          <w:pPr>
            <w:pStyle w:val="Paragraphedeliste"/>
            <w:tabs>
              <w:tab w:val="right" w:pos="317"/>
            </w:tabs>
            <w:bidi/>
            <w:spacing w:after="160" w:line="240" w:lineRule="auto"/>
            <w:ind w:left="-57"/>
            <w:jc w:val="center"/>
            <w:rPr>
              <w:rFonts w:ascii="Traditional Arabic" w:eastAsiaTheme="minorHAnsi" w:hAnsi="Traditional Arabic" w:cs="Traditional Arabic"/>
              <w:b/>
              <w:bCs/>
              <w:color w:val="FF0000"/>
              <w:sz w:val="36"/>
              <w:szCs w:val="36"/>
              <w:rtl/>
              <w:lang w:eastAsia="en-US" w:bidi="ar-DZ"/>
            </w:rPr>
          </w:pPr>
          <w:r w:rsidRPr="00F8420F">
            <w:rPr>
              <w:rFonts w:ascii="Traditional Arabic" w:eastAsiaTheme="minorHAnsi" w:hAnsi="Traditional Arabic" w:cs="Traditional Arabic"/>
              <w:b/>
              <w:bCs/>
              <w:color w:val="FF0000"/>
              <w:sz w:val="36"/>
              <w:szCs w:val="36"/>
              <w:rtl/>
              <w:lang w:eastAsia="en-US" w:bidi="ar-DZ"/>
            </w:rPr>
            <w:t xml:space="preserve"> </w:t>
          </w:r>
          <w:r w:rsidR="007E7E25" w:rsidRPr="00F8420F">
            <w:rPr>
              <w:rFonts w:ascii="Traditional Arabic" w:eastAsiaTheme="minorHAnsi" w:hAnsi="Traditional Arabic" w:cs="Traditional Arabic"/>
              <w:b/>
              <w:bCs/>
              <w:color w:val="FF0000"/>
              <w:sz w:val="36"/>
              <w:szCs w:val="36"/>
              <w:rtl/>
              <w:lang w:eastAsia="en-US" w:bidi="ar-DZ"/>
            </w:rPr>
            <w:t xml:space="preserve">" </w:t>
          </w:r>
          <w:r w:rsidR="007E7E25" w:rsidRPr="00CC2377">
            <w:rPr>
              <w:rFonts w:ascii="Traditional Arabic" w:eastAsiaTheme="minorHAnsi" w:hAnsi="Traditional Arabic" w:cs="Traditional Arabic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 xml:space="preserve">فـكـلُّ هــذه الـتـحـسـيـنـات وغـيـرهـا تُـبـيِّـنُ مـدى تـطـوُّر الـبـرامـج </w:t>
          </w:r>
          <w:r w:rsidR="00F8420F" w:rsidRPr="00CC2377">
            <w:rPr>
              <w:rFonts w:asciiTheme="majorBidi" w:eastAsiaTheme="minorHAnsi" w:hAnsiTheme="majorBidi" w:cstheme="majorBidi"/>
              <w:b/>
              <w:bCs/>
              <w:color w:val="FF0000"/>
              <w:sz w:val="32"/>
              <w:szCs w:val="32"/>
              <w:u w:val="single"/>
              <w:rtl/>
              <w:lang w:eastAsia="en-US" w:bidi="ar-DZ"/>
            </w:rPr>
            <w:t>،</w:t>
          </w:r>
          <w:r w:rsidR="007E7E25" w:rsidRPr="00CC2377">
            <w:rPr>
              <w:rFonts w:ascii="Traditional Arabic" w:eastAsiaTheme="minorHAnsi" w:hAnsi="Traditional Arabic" w:cs="Traditional Arabic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 xml:space="preserve"> وهــذا</w:t>
          </w:r>
          <w:r w:rsidR="007E7E25" w:rsidRPr="00F8420F">
            <w:rPr>
              <w:rFonts w:ascii="Traditional Arabic" w:eastAsiaTheme="minorHAnsi" w:hAnsi="Traditional Arabic" w:cs="Traditional Arabic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 xml:space="preserve"> يـنـطـبـق عـلـى أيِّ بـرنـامـج مـعـتـبـر</w:t>
          </w:r>
          <w:r w:rsidR="007E7E25" w:rsidRPr="00F8420F">
            <w:rPr>
              <w:rFonts w:ascii="Traditional Arabic" w:eastAsiaTheme="minorHAnsi" w:hAnsi="Traditional Arabic" w:cs="Traditional Arabic"/>
              <w:b/>
              <w:bCs/>
              <w:color w:val="FF0000"/>
              <w:sz w:val="36"/>
              <w:szCs w:val="36"/>
              <w:rtl/>
              <w:lang w:eastAsia="en-US" w:bidi="ar-DZ"/>
            </w:rPr>
            <w:t>".</w:t>
          </w:r>
        </w:p>
        <w:p w:rsidR="00AA5A63" w:rsidRPr="00BE0C81" w:rsidRDefault="00AA5A63" w:rsidP="008F0262">
          <w:pPr>
            <w:pStyle w:val="Style16"/>
            <w:spacing w:line="240" w:lineRule="auto"/>
            <w:rPr>
              <w:b/>
              <w:bCs/>
              <w:sz w:val="16"/>
              <w:szCs w:val="16"/>
              <w:rtl/>
              <w:lang w:bidi="ar-DZ"/>
            </w:rPr>
          </w:pPr>
        </w:p>
        <w:p w:rsidR="00A10549" w:rsidRPr="00170AAF" w:rsidRDefault="006B6B89" w:rsidP="00152C4C">
          <w:pPr>
            <w:pStyle w:val="Style16"/>
            <w:rPr>
              <w:rtl/>
            </w:rPr>
          </w:pPr>
          <w:r w:rsidRPr="00170AAF">
            <w:rPr>
              <w:rFonts w:cstheme="majorBidi"/>
              <w:b/>
              <w:bCs/>
              <w:color w:val="FF0000"/>
              <w:rtl/>
            </w:rPr>
            <w:t>واج</w:t>
          </w:r>
          <w:r w:rsidRPr="00170AAF">
            <w:rPr>
              <w:rFonts w:cstheme="majorBidi" w:hint="cs"/>
              <w:b/>
              <w:bCs/>
              <w:color w:val="FF0000"/>
              <w:rtl/>
            </w:rPr>
            <w:t>ـ</w:t>
          </w:r>
          <w:r w:rsidRPr="00170AAF">
            <w:rPr>
              <w:rFonts w:cstheme="majorBidi"/>
              <w:b/>
              <w:bCs/>
              <w:color w:val="FF0000"/>
              <w:rtl/>
            </w:rPr>
            <w:t>ـب م</w:t>
          </w:r>
          <w:r w:rsidRPr="00170AAF">
            <w:rPr>
              <w:rFonts w:cstheme="majorBidi" w:hint="cs"/>
              <w:b/>
              <w:bCs/>
              <w:color w:val="FF0000"/>
              <w:rtl/>
            </w:rPr>
            <w:t>ـ</w:t>
          </w:r>
          <w:r w:rsidRPr="00170AAF">
            <w:rPr>
              <w:rFonts w:cstheme="majorBidi"/>
              <w:b/>
              <w:bCs/>
              <w:color w:val="FF0000"/>
              <w:rtl/>
            </w:rPr>
            <w:t>ـن</w:t>
          </w:r>
          <w:r w:rsidRPr="00170AAF">
            <w:rPr>
              <w:rFonts w:cstheme="majorBidi" w:hint="cs"/>
              <w:b/>
              <w:bCs/>
              <w:color w:val="FF0000"/>
              <w:rtl/>
            </w:rPr>
            <w:t>ـ</w:t>
          </w:r>
          <w:r w:rsidRPr="00170AAF">
            <w:rPr>
              <w:rFonts w:cstheme="majorBidi"/>
              <w:b/>
              <w:bCs/>
              <w:color w:val="FF0000"/>
              <w:rtl/>
            </w:rPr>
            <w:t xml:space="preserve">ـزلـي : </w:t>
          </w:r>
          <w:r w:rsidRPr="00170AAF">
            <w:rPr>
              <w:rFonts w:cstheme="majorBidi"/>
              <w:b/>
              <w:bCs/>
              <w:rtl/>
            </w:rPr>
            <w:t>أ</w:t>
          </w:r>
          <w:r w:rsidRPr="00170AAF">
            <w:rPr>
              <w:rFonts w:cstheme="majorBidi" w:hint="cs"/>
              <w:b/>
              <w:bCs/>
              <w:rtl/>
            </w:rPr>
            <w:t>َكْ</w:t>
          </w:r>
          <w:r w:rsidRPr="00170AAF">
            <w:rPr>
              <w:rFonts w:cstheme="majorBidi"/>
              <w:b/>
              <w:bCs/>
              <w:rtl/>
            </w:rPr>
            <w:t>ـ</w:t>
          </w:r>
          <w:r w:rsidRPr="00170AAF">
            <w:rPr>
              <w:rFonts w:cstheme="majorBidi" w:hint="cs"/>
              <w:b/>
              <w:bCs/>
              <w:rtl/>
            </w:rPr>
            <w:t>تُ</w:t>
          </w:r>
          <w:r w:rsidRPr="00170AAF">
            <w:rPr>
              <w:rFonts w:cstheme="majorBidi"/>
              <w:b/>
              <w:bCs/>
              <w:rtl/>
            </w:rPr>
            <w:t>ــ</w:t>
          </w:r>
          <w:r w:rsidRPr="00170AAF">
            <w:rPr>
              <w:rFonts w:cstheme="majorBidi" w:hint="cs"/>
              <w:b/>
              <w:bCs/>
              <w:rtl/>
            </w:rPr>
            <w:t>بْ</w:t>
          </w:r>
          <w:r w:rsidRPr="00170AAF">
            <w:rPr>
              <w:rFonts w:cstheme="majorBidi"/>
              <w:b/>
              <w:bCs/>
              <w:rtl/>
            </w:rPr>
            <w:t xml:space="preserve"> </w:t>
          </w:r>
          <w:r w:rsidRPr="00170AAF">
            <w:rPr>
              <w:rFonts w:cstheme="majorBidi" w:hint="cs"/>
              <w:b/>
              <w:bCs/>
              <w:rtl/>
            </w:rPr>
            <w:t>مَــقَــالًا عِــلْــمِــيًــا ( يـضـم صـفـحـتـيـن )</w:t>
          </w:r>
          <w:r w:rsidRPr="00170AAF">
            <w:rPr>
              <w:rFonts w:cstheme="majorBidi"/>
              <w:b/>
              <w:bCs/>
              <w:rtl/>
            </w:rPr>
            <w:t xml:space="preserve"> </w:t>
          </w:r>
          <w:r w:rsidRPr="00170AAF">
            <w:rPr>
              <w:rFonts w:cstheme="majorBidi" w:hint="cs"/>
              <w:b/>
              <w:bCs/>
              <w:rtl/>
            </w:rPr>
            <w:t>تَـ</w:t>
          </w:r>
          <w:r w:rsidRPr="00170AAF">
            <w:rPr>
              <w:rFonts w:cstheme="majorBidi"/>
              <w:b/>
              <w:bCs/>
              <w:rtl/>
            </w:rPr>
            <w:t>ـ</w:t>
          </w:r>
          <w:r w:rsidRPr="00170AAF">
            <w:rPr>
              <w:b/>
              <w:bCs/>
              <w:rtl/>
            </w:rPr>
            <w:t>شْ</w:t>
          </w:r>
          <w:r w:rsidRPr="00170AAF">
            <w:rPr>
              <w:rFonts w:hint="cs"/>
              <w:b/>
              <w:bCs/>
              <w:rtl/>
            </w:rPr>
            <w:t>ـ</w:t>
          </w:r>
          <w:r w:rsidRPr="00170AAF">
            <w:rPr>
              <w:b/>
              <w:bCs/>
              <w:rtl/>
            </w:rPr>
            <w:t>ـ</w:t>
          </w:r>
          <w:r w:rsidRPr="00170AAF">
            <w:rPr>
              <w:rFonts w:cstheme="majorBidi"/>
              <w:b/>
              <w:bCs/>
              <w:rtl/>
            </w:rPr>
            <w:t>رَحُ</w:t>
          </w:r>
          <w:r w:rsidRPr="00170AAF">
            <w:rPr>
              <w:rFonts w:cstheme="majorBidi" w:hint="cs"/>
              <w:b/>
              <w:bCs/>
              <w:rtl/>
            </w:rPr>
            <w:t xml:space="preserve"> فِــيـهِ مــفــهــوم </w:t>
          </w:r>
          <w:r w:rsidRPr="00170AAF">
            <w:rPr>
              <w:rFonts w:cstheme="majorBidi"/>
              <w:b/>
              <w:bCs/>
              <w:rtl/>
            </w:rPr>
            <w:t>ت</w:t>
          </w:r>
          <w:r w:rsidRPr="00170AAF">
            <w:rPr>
              <w:rFonts w:cstheme="majorBidi" w:hint="cs"/>
              <w:b/>
              <w:bCs/>
              <w:rtl/>
            </w:rPr>
            <w:t>ِ</w:t>
          </w:r>
          <w:r w:rsidRPr="00170AAF">
            <w:rPr>
              <w:rFonts w:cstheme="majorBidi"/>
              <w:b/>
              <w:bCs/>
              <w:rtl/>
            </w:rPr>
            <w:t>ـ</w:t>
          </w:r>
          <w:r w:rsidRPr="00170AAF">
            <w:rPr>
              <w:rFonts w:cstheme="majorBidi" w:hint="cs"/>
              <w:b/>
              <w:bCs/>
              <w:rtl/>
            </w:rPr>
            <w:t>ـ</w:t>
          </w:r>
          <w:r w:rsidRPr="00170AAF">
            <w:rPr>
              <w:rFonts w:cstheme="majorBidi"/>
              <w:b/>
              <w:bCs/>
              <w:rtl/>
            </w:rPr>
            <w:t>ك</w:t>
          </w:r>
          <w:r w:rsidRPr="00170AAF">
            <w:rPr>
              <w:rFonts w:cstheme="majorBidi" w:hint="cs"/>
              <w:b/>
              <w:bCs/>
              <w:rtl/>
            </w:rPr>
            <w:t>ْـ</w:t>
          </w:r>
          <w:r w:rsidRPr="00170AAF">
            <w:rPr>
              <w:rFonts w:cstheme="majorBidi"/>
              <w:b/>
              <w:bCs/>
              <w:rtl/>
            </w:rPr>
            <w:t>ـن</w:t>
          </w:r>
          <w:r w:rsidRPr="00170AAF">
            <w:rPr>
              <w:rFonts w:cstheme="majorBidi" w:hint="cs"/>
              <w:b/>
              <w:bCs/>
              <w:rtl/>
            </w:rPr>
            <w:t>ُـ</w:t>
          </w:r>
          <w:r w:rsidRPr="00170AAF">
            <w:rPr>
              <w:rFonts w:cstheme="majorBidi"/>
              <w:b/>
              <w:bCs/>
              <w:rtl/>
            </w:rPr>
            <w:t>ـول</w:t>
          </w:r>
          <w:r w:rsidRPr="00170AAF">
            <w:rPr>
              <w:rFonts w:cstheme="majorBidi" w:hint="cs"/>
              <w:b/>
              <w:bCs/>
              <w:rtl/>
            </w:rPr>
            <w:t>ُـ</w:t>
          </w:r>
          <w:r w:rsidRPr="00170AAF">
            <w:rPr>
              <w:rFonts w:cstheme="majorBidi"/>
              <w:b/>
              <w:bCs/>
              <w:rtl/>
            </w:rPr>
            <w:t>ـوج</w:t>
          </w:r>
          <w:r w:rsidRPr="00170AAF">
            <w:rPr>
              <w:rFonts w:cstheme="majorBidi" w:hint="cs"/>
              <w:b/>
              <w:bCs/>
              <w:rtl/>
            </w:rPr>
            <w:t>ِـ</w:t>
          </w:r>
          <w:r w:rsidRPr="00170AAF">
            <w:rPr>
              <w:rFonts w:cstheme="majorBidi"/>
              <w:b/>
              <w:bCs/>
              <w:rtl/>
            </w:rPr>
            <w:t>ـي</w:t>
          </w:r>
          <w:r w:rsidRPr="00170AAF">
            <w:rPr>
              <w:rFonts w:cstheme="majorBidi" w:hint="cs"/>
              <w:b/>
              <w:bCs/>
              <w:rtl/>
            </w:rPr>
            <w:t>َـ</w:t>
          </w:r>
          <w:r w:rsidRPr="00170AAF">
            <w:rPr>
              <w:rFonts w:cstheme="majorBidi"/>
              <w:b/>
              <w:bCs/>
              <w:rtl/>
            </w:rPr>
            <w:t>ـات الإ</w:t>
          </w:r>
          <w:r w:rsidRPr="00170AAF">
            <w:rPr>
              <w:rFonts w:cstheme="majorBidi" w:hint="cs"/>
              <w:b/>
              <w:bCs/>
              <w:rtl/>
            </w:rPr>
            <w:t>ِ</w:t>
          </w:r>
          <w:r w:rsidRPr="00170AAF">
            <w:rPr>
              <w:rFonts w:cstheme="majorBidi"/>
              <w:b/>
              <w:bCs/>
              <w:rtl/>
            </w:rPr>
            <w:t>ع</w:t>
          </w:r>
          <w:r w:rsidRPr="00170AAF">
            <w:rPr>
              <w:rFonts w:cstheme="majorBidi" w:hint="cs"/>
              <w:b/>
              <w:bCs/>
              <w:rtl/>
            </w:rPr>
            <w:t>ْ</w:t>
          </w:r>
          <w:r w:rsidRPr="00170AAF">
            <w:rPr>
              <w:rFonts w:cstheme="majorBidi"/>
              <w:b/>
              <w:bCs/>
              <w:rtl/>
            </w:rPr>
            <w:t>ــ</w:t>
          </w:r>
          <w:r w:rsidRPr="00170AAF">
            <w:rPr>
              <w:rFonts w:cstheme="majorBidi" w:hint="cs"/>
              <w:b/>
              <w:bCs/>
              <w:rtl/>
            </w:rPr>
            <w:t>ـ</w:t>
          </w:r>
          <w:r w:rsidRPr="00170AAF">
            <w:rPr>
              <w:rFonts w:cstheme="majorBidi"/>
              <w:b/>
              <w:bCs/>
              <w:rtl/>
            </w:rPr>
            <w:t>ل</w:t>
          </w:r>
          <w:r w:rsidRPr="00170AAF">
            <w:rPr>
              <w:rFonts w:cstheme="majorBidi" w:hint="cs"/>
              <w:b/>
              <w:bCs/>
              <w:rtl/>
            </w:rPr>
            <w:t>َ</w:t>
          </w:r>
          <w:r w:rsidRPr="00170AAF">
            <w:rPr>
              <w:rFonts w:cstheme="majorBidi"/>
              <w:b/>
              <w:bCs/>
              <w:rtl/>
            </w:rPr>
            <w:t>ام و</w:t>
          </w:r>
          <w:r w:rsidRPr="00170AAF">
            <w:rPr>
              <w:rFonts w:cstheme="majorBidi" w:hint="cs"/>
              <w:b/>
              <w:bCs/>
              <w:rtl/>
            </w:rPr>
            <w:t>َ</w:t>
          </w:r>
          <w:r w:rsidRPr="00170AAF">
            <w:rPr>
              <w:rFonts w:cstheme="majorBidi"/>
              <w:b/>
              <w:bCs/>
              <w:rtl/>
            </w:rPr>
            <w:t>الا</w:t>
          </w:r>
          <w:r w:rsidRPr="00170AAF">
            <w:rPr>
              <w:rFonts w:cstheme="majorBidi" w:hint="cs"/>
              <w:b/>
              <w:bCs/>
              <w:rtl/>
            </w:rPr>
            <w:t>ِ</w:t>
          </w:r>
          <w:r w:rsidRPr="00170AAF">
            <w:rPr>
              <w:rFonts w:cstheme="majorBidi"/>
              <w:b/>
              <w:bCs/>
              <w:rtl/>
            </w:rPr>
            <w:t>تِّـ</w:t>
          </w:r>
          <w:r w:rsidRPr="00170AAF">
            <w:rPr>
              <w:rFonts w:cstheme="majorBidi" w:hint="cs"/>
              <w:b/>
              <w:bCs/>
              <w:rtl/>
            </w:rPr>
            <w:t>ـ</w:t>
          </w:r>
          <w:r w:rsidRPr="00170AAF">
            <w:rPr>
              <w:rFonts w:cstheme="majorBidi"/>
              <w:b/>
              <w:bCs/>
              <w:rtl/>
            </w:rPr>
            <w:t>ص</w:t>
          </w:r>
          <w:r w:rsidRPr="00170AAF">
            <w:rPr>
              <w:rFonts w:cstheme="majorBidi" w:hint="cs"/>
              <w:b/>
              <w:bCs/>
              <w:rtl/>
            </w:rPr>
            <w:t>َـ</w:t>
          </w:r>
          <w:r w:rsidRPr="00170AAF">
            <w:rPr>
              <w:rFonts w:cstheme="majorBidi"/>
              <w:b/>
              <w:bCs/>
              <w:rtl/>
            </w:rPr>
            <w:t>ـال</w:t>
          </w:r>
          <w:r w:rsidRPr="00170AAF">
            <w:rPr>
              <w:rFonts w:cstheme="majorBidi" w:hint="cs"/>
              <w:b/>
              <w:bCs/>
              <w:rtl/>
            </w:rPr>
            <w:t xml:space="preserve">  ( </w:t>
          </w:r>
          <w:r w:rsidRPr="00170AAF">
            <w:rPr>
              <w:rFonts w:cstheme="majorBidi"/>
              <w:b/>
              <w:bCs/>
            </w:rPr>
            <w:t>TIC</w:t>
          </w:r>
          <w:r w:rsidRPr="00170AAF">
            <w:rPr>
              <w:rFonts w:cstheme="majorBidi" w:hint="cs"/>
              <w:b/>
              <w:bCs/>
              <w:rtl/>
            </w:rPr>
            <w:t xml:space="preserve"> )</w:t>
          </w:r>
          <w:r w:rsidRPr="00170AAF">
            <w:rPr>
              <w:rFonts w:cstheme="majorBidi"/>
              <w:b/>
              <w:bCs/>
              <w:rtl/>
            </w:rPr>
            <w:t xml:space="preserve"> </w:t>
          </w:r>
          <w:r w:rsidRPr="00170AAF">
            <w:rPr>
              <w:rFonts w:cstheme="majorBidi" w:hint="cs"/>
              <w:b/>
              <w:bCs/>
              <w:rtl/>
            </w:rPr>
            <w:t xml:space="preserve"> </w:t>
          </w:r>
          <w:r w:rsidR="00F618C8" w:rsidRPr="00170AAF">
            <w:rPr>
              <w:rFonts w:cstheme="majorBidi" w:hint="cs"/>
              <w:b/>
              <w:bCs/>
              <w:rtl/>
              <w:lang w:bidi="ar-DZ"/>
            </w:rPr>
            <w:t>مُــبَــيِّــنًــا إيـجــابــيــات وســلــبــيــات</w:t>
          </w:r>
          <w:r w:rsidR="00F618C8" w:rsidRPr="00170AAF">
            <w:rPr>
              <w:rFonts w:cstheme="majorBidi" w:hint="cs"/>
              <w:b/>
              <w:bCs/>
              <w:rtl/>
            </w:rPr>
            <w:t xml:space="preserve"> </w:t>
          </w:r>
          <w:r w:rsidR="00F618C8" w:rsidRPr="00170AAF">
            <w:rPr>
              <w:rFonts w:cstheme="majorBidi"/>
              <w:b/>
              <w:bCs/>
            </w:rPr>
            <w:t>TIC</w:t>
          </w:r>
          <w:r w:rsidR="00F618C8" w:rsidRPr="00170AAF">
            <w:rPr>
              <w:rFonts w:cstheme="majorBidi"/>
              <w:b/>
              <w:bCs/>
              <w:rtl/>
            </w:rPr>
            <w:t xml:space="preserve"> </w:t>
          </w:r>
          <w:r w:rsidR="00F618C8" w:rsidRPr="00170AAF">
            <w:rPr>
              <w:rFonts w:cstheme="majorBidi" w:hint="cs"/>
              <w:b/>
              <w:bCs/>
              <w:rtl/>
            </w:rPr>
            <w:t xml:space="preserve"> </w:t>
          </w:r>
          <w:r w:rsidRPr="00170AAF">
            <w:rPr>
              <w:rFonts w:cstheme="majorBidi" w:hint="cs"/>
              <w:b/>
              <w:bCs/>
              <w:rtl/>
            </w:rPr>
            <w:t>.</w:t>
          </w:r>
          <w:r w:rsidR="00152C4C" w:rsidRPr="00170AAF">
            <w:rPr>
              <w:rtl/>
            </w:rPr>
            <w:t xml:space="preserve"> </w:t>
          </w:r>
        </w:p>
      </w:sdtContent>
    </w:sdt>
    <w:sectPr w:rsidR="00A10549" w:rsidRPr="00170AAF" w:rsidSect="002D4044">
      <w:pgSz w:w="11906" w:h="16838" w:code="9"/>
      <w:pgMar w:top="624" w:right="566" w:bottom="1021" w:left="624" w:header="0" w:footer="0" w:gutter="0"/>
      <w:pgNumType w:start="1"/>
      <w:cols w:space="720"/>
      <w:formProt w:val="0"/>
      <w:bidi/>
      <w:docGrid w:linePitch="326" w:charSpace="-614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4907" w:rsidRDefault="00D94907" w:rsidP="00120CA6">
      <w:r>
        <w:separator/>
      </w:r>
    </w:p>
  </w:endnote>
  <w:endnote w:type="continuationSeparator" w:id="0">
    <w:p w:rsidR="00D94907" w:rsidRDefault="00D94907" w:rsidP="00120C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FreeSans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DejaVu Sans">
    <w:panose1 w:val="00000000000000000000"/>
    <w:charset w:val="00"/>
    <w:family w:val="roman"/>
    <w:notTrueType/>
    <w:pitch w:val="default"/>
  </w:font>
  <w:font w:name="OpenSymbol">
    <w:altName w:val="Arial Unicode MS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3880" w:rsidRPr="00B13C61" w:rsidRDefault="00703880" w:rsidP="000725F9">
    <w:pPr>
      <w:pStyle w:val="Pieddepage"/>
      <w:rPr>
        <w:rFonts w:cs="Times New Roman"/>
      </w:rPr>
    </w:pPr>
    <w:r w:rsidRPr="00B13C61">
      <w:rPr>
        <w:rFonts w:cs="Times New Roman"/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734F351B" wp14:editId="40B5515B">
              <wp:simplePos x="0" y="0"/>
              <wp:positionH relativeFrom="column">
                <wp:posOffset>3188970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03880" w:rsidRPr="00733275" w:rsidRDefault="00703880" w:rsidP="002F2E57">
                          <w:pPr>
                            <w:jc w:val="center"/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 w:rsidRPr="00D73209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 w:rsidRPr="00D73209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 w:rsidRPr="00D73209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 w:rsidR="00D94907" w:rsidRPr="00D94907">
                            <w:rPr>
                              <w:rFonts w:cs="Times New Roman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rtl/>
                              <w:lang w:val="fr-FR"/>
                            </w:rPr>
                            <w:t>‌أ</w:t>
                          </w:r>
                          <w:r w:rsidRPr="00D73209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34F351B" id="Rectangle 8" o:spid="_x0000_s1028" style="position:absolute;margin-left:251.1pt;margin-top:-4.05pt;width:25.5pt;height:25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" fillcolor="white [3201]" strokecolor="white [3212]" strokeweight="1pt">
              <v:textbox>
                <w:txbxContent>
                  <w:p w:rsidR="00703880" w:rsidRPr="00733275" w:rsidRDefault="00703880" w:rsidP="002F2E57">
                    <w:pPr>
                      <w:jc w:val="center"/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 w:rsidRPr="00D73209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 w:rsidRPr="00D73209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 w:rsidRPr="00D73209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 w:rsidR="00D94907" w:rsidRPr="00D94907">
                      <w:rPr>
                        <w:rFonts w:cs="Times New Roman"/>
                        <w:b/>
                        <w:bCs/>
                        <w:noProof/>
                        <w:color w:val="auto"/>
                        <w:sz w:val="30"/>
                        <w:szCs w:val="30"/>
                        <w:rtl/>
                        <w:lang w:val="fr-FR"/>
                      </w:rPr>
                      <w:t>‌أ</w:t>
                    </w:r>
                    <w:r w:rsidRPr="00D73209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 w:rsidRPr="00B13C61">
      <w:rPr>
        <w:rFonts w:cs="Times New Roman"/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06FEF657" wp14:editId="7E3D18C1">
              <wp:simplePos x="0" y="0"/>
              <wp:positionH relativeFrom="column">
                <wp:posOffset>16510</wp:posOffset>
              </wp:positionH>
              <wp:positionV relativeFrom="paragraph">
                <wp:posOffset>107784</wp:posOffset>
              </wp:positionV>
              <wp:extent cx="6695440" cy="0"/>
              <wp:effectExtent l="0" t="0" r="29210" b="19050"/>
              <wp:wrapNone/>
              <wp:docPr id="2" name="Connecteur droi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a:ln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6542DE4" id="Connecteur droit 2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" strokecolor="gray [1629]" strokeweight="1pt">
              <v:stroke joinstyle="miter"/>
            </v:line>
          </w:pict>
        </mc:Fallback>
      </mc:AlternateContent>
    </w:r>
    <w:r w:rsidRPr="00B13C61">
      <w:rPr>
        <w:rFonts w:cs="Times New Roman"/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8EBAA50" wp14:editId="53F17ED3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4000" cy="324000"/>
              <wp:effectExtent l="95250" t="95250" r="76200" b="95250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4000" cy="324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03880" w:rsidRPr="00C97263" w:rsidRDefault="00703880" w:rsidP="000725F9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A56D66" id="Rectangle 9" o:spid="_x0000_s1029" style="position:absolute;margin-left:251.2pt;margin-top:796.5pt;width:25.5pt;height:25.5pt;rotation:45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" fillcolor="#0d0d0d [3069]" strokecolor="black [3200]" strokeweight="1pt">
              <v:textbox>
                <w:txbxContent>
                  <w:p w:rsidR="00703880" w:rsidRPr="00C97263" w:rsidRDefault="00703880" w:rsidP="000725F9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703880" w:rsidRPr="0068727B" w:rsidRDefault="00703880" w:rsidP="00FF10F5">
    <w:pPr>
      <w:pStyle w:val="Pieddepage"/>
      <w:bidi/>
      <w:ind w:left="84"/>
      <w:rPr>
        <w:rFonts w:asciiTheme="majorBidi" w:hAnsiTheme="majorBidi" w:cstheme="majorBidi"/>
        <w:b/>
        <w:bCs/>
      </w:rPr>
    </w:pPr>
    <w:r w:rsidRPr="00CC7E10">
      <w:rPr>
        <w:rFonts w:cs="Times New Roman" w:hint="cs"/>
        <w:b/>
        <w:bCs/>
        <w:rtl/>
      </w:rPr>
      <w:t>الـمـعـ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لـ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وم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ـاتـ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ي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ـة</w:t>
    </w:r>
    <w:r>
      <w:rPr>
        <w:rFonts w:cs="Times New Roman" w:hint="cs"/>
        <w:b/>
        <w:bCs/>
        <w:rtl/>
      </w:rPr>
      <w:t xml:space="preserve"> </w:t>
    </w:r>
    <w:r w:rsidRPr="00CC7E10">
      <w:rPr>
        <w:rFonts w:cs="Times New Roman" w:hint="cs"/>
        <w:b/>
        <w:bCs/>
        <w:rtl/>
      </w:rPr>
      <w:t xml:space="preserve"> </w:t>
    </w:r>
    <w:r w:rsidRPr="00CC7E10">
      <w:rPr>
        <w:b/>
        <w:bCs/>
        <w:rtl/>
      </w:rPr>
      <w:t>–</w:t>
    </w:r>
    <w:r>
      <w:rPr>
        <w:rFonts w:hint="cs"/>
        <w:b/>
        <w:bCs/>
        <w:rtl/>
      </w:rPr>
      <w:t xml:space="preserve"> </w:t>
    </w:r>
    <w:r>
      <w:rPr>
        <w:rFonts w:cs="Times New Roman" w:hint="cs"/>
        <w:b/>
        <w:bCs/>
        <w:rtl/>
      </w:rPr>
      <w:t xml:space="preserve"> تــقــنــيــة الـمـعــلــومــات</w:t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 xml:space="preserve">                                                       </w:t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 xml:space="preserve"> بـإشــراف الأســتــاذ حــاج مـحـفــوظ</w:t>
    </w:r>
  </w:p>
  <w:p w:rsidR="00703880" w:rsidRPr="004719FC" w:rsidRDefault="00703880" w:rsidP="004719FC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997330718"/>
      <w:docPartObj>
        <w:docPartGallery w:val="Page Numbers (Bottom of Page)"/>
        <w:docPartUnique/>
      </w:docPartObj>
    </w:sdtPr>
    <w:sdtEndPr/>
    <w:sdtContent>
      <w:p w:rsidR="00703880" w:rsidRDefault="00703880" w:rsidP="00710178">
        <w:pPr>
          <w:pStyle w:val="Pieddepage"/>
        </w:pPr>
        <w:r>
          <w:rPr>
            <w:noProof/>
            <w:lang w:val="fr-FR" w:eastAsia="fr-FR" w:bidi="ar-SA"/>
          </w:rPr>
          <mc:AlternateContent>
            <mc:Choice Requires="wps">
              <w:drawing>
                <wp:anchor distT="0" distB="0" distL="114300" distR="114300" simplePos="0" relativeHeight="251678720" behindDoc="1" locked="0" layoutInCell="1" allowOverlap="1" wp14:anchorId="729B5498" wp14:editId="4C09334B">
                  <wp:simplePos x="0" y="0"/>
                  <wp:positionH relativeFrom="column">
                    <wp:posOffset>3253740</wp:posOffset>
                  </wp:positionH>
                  <wp:positionV relativeFrom="paragraph">
                    <wp:posOffset>102870</wp:posOffset>
                  </wp:positionV>
                  <wp:extent cx="273685" cy="294005"/>
                  <wp:effectExtent l="0" t="0" r="12065" b="10795"/>
                  <wp:wrapTight wrapText="bothSides">
                    <wp:wrapPolygon edited="0">
                      <wp:start x="0" y="0"/>
                      <wp:lineTo x="0" y="20994"/>
                      <wp:lineTo x="21049" y="20994"/>
                      <wp:lineTo x="21049" y="0"/>
                      <wp:lineTo x="0" y="0"/>
                    </wp:wrapPolygon>
                  </wp:wrapTight>
                  <wp:docPr id="3" name="Rectangle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85" cy="29400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03880" w:rsidRPr="00F342A0" w:rsidRDefault="00703880" w:rsidP="009E63C3">
                              <w:pPr>
                                <w:jc w:val="center"/>
                                <w:rPr>
                                  <w:b/>
                                  <w:bCs/>
                                  <w:color w:val="auto"/>
                                  <w:sz w:val="30"/>
                                  <w:szCs w:val="30"/>
                                  <w:lang w:val="fr-FR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2F588423" id="Rectangle 3" o:spid="_x0000_s1030" style="position:absolute;margin-left:256.2pt;margin-top:8.1pt;width:21.55pt;height:23.1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" fillcolor="white [3201]" strokecolor="white [3212]" strokeweight="1pt">
                  <v:textbox>
                    <w:txbxContent>
                      <w:p w:rsidR="00703880" w:rsidRPr="00F342A0" w:rsidRDefault="00703880" w:rsidP="009E63C3">
                        <w:pPr>
                          <w:jc w:val="center"/>
                          <w:rPr>
                            <w:b/>
                            <w:bCs/>
                            <w:color w:val="auto"/>
                            <w:sz w:val="30"/>
                            <w:szCs w:val="30"/>
                            <w:lang w:val="fr-FR"/>
                          </w:rPr>
                        </w:pPr>
                      </w:p>
                    </w:txbxContent>
                  </v:textbox>
                  <w10:wrap type="tight"/>
                </v:rect>
              </w:pict>
            </mc:Fallback>
          </mc:AlternateContent>
        </w:r>
      </w:p>
    </w:sdtContent>
  </w:sdt>
  <w:p w:rsidR="00703880" w:rsidRDefault="00703880" w:rsidP="00710178">
    <w:pPr>
      <w:pStyle w:val="Pieddepage"/>
    </w:pPr>
  </w:p>
  <w:p w:rsidR="00703880" w:rsidRPr="004719FC" w:rsidRDefault="00703880" w:rsidP="00710178">
    <w:pPr>
      <w:pStyle w:val="Pieddepage"/>
    </w:pPr>
  </w:p>
  <w:p w:rsidR="00703880" w:rsidRPr="00710178" w:rsidRDefault="00703880" w:rsidP="00710178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4907" w:rsidRDefault="00D94907" w:rsidP="00120CA6">
      <w:r>
        <w:separator/>
      </w:r>
    </w:p>
  </w:footnote>
  <w:footnote w:type="continuationSeparator" w:id="0">
    <w:p w:rsidR="00D94907" w:rsidRDefault="00D94907" w:rsidP="00120C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bidiVisual/>
      <w:tblW w:w="10774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774"/>
    </w:tblGrid>
    <w:tr w:rsidR="00703880" w:rsidTr="00864BE5">
      <w:trPr>
        <w:jc w:val="center"/>
      </w:trPr>
      <w:tc>
        <w:tcPr>
          <w:tcW w:w="10774" w:type="dxa"/>
          <w:tcBorders>
            <w:bottom w:val="thickThinSmallGap" w:sz="12" w:space="0" w:color="auto"/>
          </w:tcBorders>
          <w:vAlign w:val="center"/>
        </w:tcPr>
        <w:p w:rsidR="00703880" w:rsidRDefault="00703880" w:rsidP="00916E0C">
          <w:pPr>
            <w:pStyle w:val="En-tte"/>
            <w:bidi/>
            <w:spacing w:before="240"/>
            <w:ind w:left="-113" w:right="-227"/>
            <w:rPr>
              <w:b/>
              <w:bCs/>
              <w:u w:val="single"/>
              <w:rtl/>
            </w:rPr>
          </w:pPr>
          <w:r>
            <w:rPr>
              <w:rFonts w:cs="Times New Roman" w:hint="cs"/>
              <w:b/>
              <w:bCs/>
              <w:rtl/>
            </w:rPr>
            <w:t xml:space="preserve">ثــانــويــة أسـي يــوســف  </w:t>
          </w:r>
          <w:r w:rsidRPr="00CC7E10">
            <w:rPr>
              <w:b/>
              <w:bCs/>
              <w:rtl/>
            </w:rPr>
            <w:t>–</w:t>
          </w:r>
          <w:r>
            <w:rPr>
              <w:rFonts w:hint="cs"/>
              <w:b/>
              <w:bCs/>
              <w:rtl/>
            </w:rPr>
            <w:t xml:space="preserve"> </w:t>
          </w:r>
          <w:r>
            <w:rPr>
              <w:rFonts w:cs="Times New Roman" w:hint="cs"/>
              <w:b/>
              <w:bCs/>
              <w:rtl/>
            </w:rPr>
            <w:t xml:space="preserve"> بــوغــنــي           </w:t>
          </w:r>
          <w:r>
            <w:rPr>
              <w:rFonts w:hint="cs"/>
              <w:b/>
              <w:bCs/>
              <w:rtl/>
            </w:rPr>
            <w:t xml:space="preserve"> </w:t>
          </w:r>
          <w:r w:rsidRPr="00CC7E10">
            <w:rPr>
              <w:rFonts w:hint="cs"/>
              <w:b/>
              <w:bCs/>
              <w:rtl/>
            </w:rPr>
            <w:t xml:space="preserve">         </w:t>
          </w:r>
          <w:r>
            <w:rPr>
              <w:rFonts w:hint="cs"/>
              <w:b/>
              <w:bCs/>
              <w:rtl/>
            </w:rPr>
            <w:t xml:space="preserve">                                           </w:t>
          </w:r>
          <w:r w:rsidRPr="00CC7E10">
            <w:rPr>
              <w:rFonts w:hint="cs"/>
              <w:b/>
              <w:bCs/>
              <w:rtl/>
            </w:rPr>
            <w:t xml:space="preserve">  </w:t>
          </w:r>
          <w:r>
            <w:rPr>
              <w:rFonts w:hint="cs"/>
              <w:b/>
              <w:bCs/>
              <w:rtl/>
            </w:rPr>
            <w:t xml:space="preserve">     </w:t>
          </w:r>
          <w:r>
            <w:rPr>
              <w:b/>
              <w:bCs/>
            </w:rPr>
            <w:t xml:space="preserve">  </w:t>
          </w:r>
          <w:r>
            <w:rPr>
              <w:rFonts w:hint="cs"/>
              <w:b/>
              <w:bCs/>
              <w:rtl/>
            </w:rPr>
            <w:t xml:space="preserve">      </w:t>
          </w:r>
          <w:r>
            <w:rPr>
              <w:b/>
              <w:bCs/>
            </w:rPr>
            <w:t xml:space="preserve">  </w:t>
          </w:r>
          <w:r w:rsidRPr="0068727B">
            <w:rPr>
              <w:rFonts w:asciiTheme="majorBidi" w:hAnsiTheme="majorBidi" w:cstheme="majorBidi"/>
              <w:b/>
              <w:bCs/>
              <w:rtl/>
            </w:rPr>
            <w:t xml:space="preserve">الـسـنـة 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 </w:t>
          </w:r>
          <w:r w:rsidRPr="0068727B">
            <w:rPr>
              <w:rFonts w:asciiTheme="majorBidi" w:hAnsiTheme="majorBidi" w:cstheme="majorBidi"/>
              <w:b/>
              <w:bCs/>
              <w:rtl/>
            </w:rPr>
            <w:t>الـدراسـيـة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  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202</w:t>
          </w:r>
          <w:r w:rsidR="00916E0C">
            <w:rPr>
              <w:rFonts w:asciiTheme="majorBidi" w:hAnsiTheme="majorBidi" w:cstheme="majorBidi" w:hint="cs"/>
              <w:b/>
              <w:bCs/>
              <w:rtl/>
            </w:rPr>
            <w:t>4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/ 202</w:t>
          </w:r>
          <w:r w:rsidR="00916E0C">
            <w:rPr>
              <w:rFonts w:asciiTheme="majorBidi" w:hAnsiTheme="majorBidi" w:cstheme="majorBidi" w:hint="cs"/>
              <w:b/>
              <w:bCs/>
              <w:rtl/>
            </w:rPr>
            <w:t>5</w:t>
          </w:r>
          <w:r>
            <w:rPr>
              <w:b/>
              <w:bCs/>
            </w:rPr>
            <w:t xml:space="preserve">  </w:t>
          </w:r>
        </w:p>
      </w:tc>
    </w:tr>
  </w:tbl>
  <w:p w:rsidR="00703880" w:rsidRPr="00AD4655" w:rsidRDefault="00703880" w:rsidP="00AD4655">
    <w:pPr>
      <w:pStyle w:val="En-tte"/>
      <w:bidi/>
      <w:rPr>
        <w:b/>
        <w:bCs/>
        <w:sz w:val="10"/>
        <w:szCs w:val="10"/>
        <w:u w:val="singl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4B4ADE"/>
    <w:multiLevelType w:val="hybridMultilevel"/>
    <w:tmpl w:val="DA102F94"/>
    <w:lvl w:ilvl="0" w:tplc="8172874E">
      <w:start w:val="1"/>
      <w:numFmt w:val="bullet"/>
      <w:lvlText w:val="─"/>
      <w:lvlJc w:val="left"/>
      <w:pPr>
        <w:ind w:left="1440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789550B"/>
    <w:multiLevelType w:val="hybridMultilevel"/>
    <w:tmpl w:val="65B07F2A"/>
    <w:lvl w:ilvl="0" w:tplc="1B9C89A8">
      <w:start w:val="1"/>
      <w:numFmt w:val="arabicAlpha"/>
      <w:lvlText w:val="%1-"/>
      <w:lvlJc w:val="left"/>
      <w:pPr>
        <w:ind w:left="53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56" w:hanging="360"/>
      </w:pPr>
    </w:lvl>
    <w:lvl w:ilvl="2" w:tplc="040C001B" w:tentative="1">
      <w:start w:val="1"/>
      <w:numFmt w:val="lowerRoman"/>
      <w:lvlText w:val="%3."/>
      <w:lvlJc w:val="right"/>
      <w:pPr>
        <w:ind w:left="1976" w:hanging="180"/>
      </w:pPr>
    </w:lvl>
    <w:lvl w:ilvl="3" w:tplc="040C000F" w:tentative="1">
      <w:start w:val="1"/>
      <w:numFmt w:val="decimal"/>
      <w:lvlText w:val="%4."/>
      <w:lvlJc w:val="left"/>
      <w:pPr>
        <w:ind w:left="2696" w:hanging="360"/>
      </w:pPr>
    </w:lvl>
    <w:lvl w:ilvl="4" w:tplc="040C0019" w:tentative="1">
      <w:start w:val="1"/>
      <w:numFmt w:val="lowerLetter"/>
      <w:lvlText w:val="%5."/>
      <w:lvlJc w:val="left"/>
      <w:pPr>
        <w:ind w:left="3416" w:hanging="360"/>
      </w:pPr>
    </w:lvl>
    <w:lvl w:ilvl="5" w:tplc="040C001B" w:tentative="1">
      <w:start w:val="1"/>
      <w:numFmt w:val="lowerRoman"/>
      <w:lvlText w:val="%6."/>
      <w:lvlJc w:val="right"/>
      <w:pPr>
        <w:ind w:left="4136" w:hanging="180"/>
      </w:pPr>
    </w:lvl>
    <w:lvl w:ilvl="6" w:tplc="040C000F" w:tentative="1">
      <w:start w:val="1"/>
      <w:numFmt w:val="decimal"/>
      <w:lvlText w:val="%7."/>
      <w:lvlJc w:val="left"/>
      <w:pPr>
        <w:ind w:left="4856" w:hanging="360"/>
      </w:pPr>
    </w:lvl>
    <w:lvl w:ilvl="7" w:tplc="040C0019" w:tentative="1">
      <w:start w:val="1"/>
      <w:numFmt w:val="lowerLetter"/>
      <w:lvlText w:val="%8."/>
      <w:lvlJc w:val="left"/>
      <w:pPr>
        <w:ind w:left="5576" w:hanging="360"/>
      </w:pPr>
    </w:lvl>
    <w:lvl w:ilvl="8" w:tplc="040C001B" w:tentative="1">
      <w:start w:val="1"/>
      <w:numFmt w:val="lowerRoman"/>
      <w:lvlText w:val="%9."/>
      <w:lvlJc w:val="right"/>
      <w:pPr>
        <w:ind w:left="6296" w:hanging="180"/>
      </w:pPr>
    </w:lvl>
  </w:abstractNum>
  <w:abstractNum w:abstractNumId="2">
    <w:nsid w:val="088D49EF"/>
    <w:multiLevelType w:val="hybridMultilevel"/>
    <w:tmpl w:val="557833D0"/>
    <w:lvl w:ilvl="0" w:tplc="E1681310">
      <w:start w:val="1"/>
      <w:numFmt w:val="bullet"/>
      <w:lvlText w:val=""/>
      <w:lvlJc w:val="left"/>
      <w:pPr>
        <w:ind w:left="819" w:hanging="360"/>
      </w:pPr>
      <w:rPr>
        <w:rFonts w:ascii="Wingdings" w:hAnsi="Wingdings" w:hint="default"/>
        <w:color w:val="002060"/>
      </w:rPr>
    </w:lvl>
    <w:lvl w:ilvl="1" w:tplc="040C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3">
    <w:nsid w:val="09617DC9"/>
    <w:multiLevelType w:val="multilevel"/>
    <w:tmpl w:val="F23EE8AC"/>
    <w:lvl w:ilvl="0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</w:rPr>
    </w:lvl>
    <w:lvl w:ilvl="1">
      <w:start w:val="1"/>
      <w:numFmt w:val="decimal"/>
      <w:isLgl/>
      <w:lvlText w:val="%1.%2"/>
      <w:lvlJc w:val="left"/>
      <w:pPr>
        <w:ind w:left="678" w:hanging="510"/>
      </w:pPr>
      <w:rPr>
        <w:rFonts w:hint="default"/>
        <w:color w:val="00B050"/>
      </w:rPr>
    </w:lvl>
    <w:lvl w:ilvl="2">
      <w:start w:val="1"/>
      <w:numFmt w:val="decimal"/>
      <w:isLgl/>
      <w:lvlText w:val="%1.%2.%3"/>
      <w:lvlJc w:val="left"/>
      <w:pPr>
        <w:ind w:left="888" w:hanging="720"/>
      </w:pPr>
      <w:rPr>
        <w:rFonts w:hint="default"/>
        <w:color w:val="00B050"/>
      </w:rPr>
    </w:lvl>
    <w:lvl w:ilvl="3">
      <w:start w:val="1"/>
      <w:numFmt w:val="decimal"/>
      <w:isLgl/>
      <w:lvlText w:val="%1.%2.%3.%4"/>
      <w:lvlJc w:val="left"/>
      <w:pPr>
        <w:ind w:left="1248" w:hanging="1080"/>
      </w:pPr>
      <w:rPr>
        <w:rFonts w:hint="default"/>
        <w:color w:val="00B050"/>
      </w:rPr>
    </w:lvl>
    <w:lvl w:ilvl="4">
      <w:start w:val="1"/>
      <w:numFmt w:val="decimal"/>
      <w:isLgl/>
      <w:lvlText w:val="%1.%2.%3.%4.%5"/>
      <w:lvlJc w:val="left"/>
      <w:pPr>
        <w:ind w:left="1248" w:hanging="1080"/>
      </w:pPr>
      <w:rPr>
        <w:rFonts w:hint="default"/>
        <w:color w:val="00B050"/>
      </w:rPr>
    </w:lvl>
    <w:lvl w:ilvl="5">
      <w:start w:val="1"/>
      <w:numFmt w:val="decimal"/>
      <w:isLgl/>
      <w:lvlText w:val="%1.%2.%3.%4.%5.%6"/>
      <w:lvlJc w:val="left"/>
      <w:pPr>
        <w:ind w:left="1608" w:hanging="1440"/>
      </w:pPr>
      <w:rPr>
        <w:rFonts w:hint="default"/>
        <w:color w:val="00B050"/>
      </w:rPr>
    </w:lvl>
    <w:lvl w:ilvl="6">
      <w:start w:val="1"/>
      <w:numFmt w:val="decimal"/>
      <w:isLgl/>
      <w:lvlText w:val="%1.%2.%3.%4.%5.%6.%7"/>
      <w:lvlJc w:val="left"/>
      <w:pPr>
        <w:ind w:left="1608" w:hanging="1440"/>
      </w:pPr>
      <w:rPr>
        <w:rFonts w:hint="default"/>
        <w:color w:val="00B050"/>
      </w:rPr>
    </w:lvl>
    <w:lvl w:ilvl="7">
      <w:start w:val="1"/>
      <w:numFmt w:val="decimal"/>
      <w:isLgl/>
      <w:lvlText w:val="%1.%2.%3.%4.%5.%6.%7.%8"/>
      <w:lvlJc w:val="left"/>
      <w:pPr>
        <w:ind w:left="1968" w:hanging="1800"/>
      </w:pPr>
      <w:rPr>
        <w:rFonts w:hint="default"/>
        <w:color w:val="00B050"/>
      </w:rPr>
    </w:lvl>
    <w:lvl w:ilvl="8">
      <w:start w:val="1"/>
      <w:numFmt w:val="decimal"/>
      <w:isLgl/>
      <w:lvlText w:val="%1.%2.%3.%4.%5.%6.%7.%8.%9"/>
      <w:lvlJc w:val="left"/>
      <w:pPr>
        <w:ind w:left="2328" w:hanging="2160"/>
      </w:pPr>
      <w:rPr>
        <w:rFonts w:hint="default"/>
        <w:color w:val="00B050"/>
      </w:rPr>
    </w:lvl>
  </w:abstractNum>
  <w:abstractNum w:abstractNumId="4">
    <w:nsid w:val="0CAA0CE5"/>
    <w:multiLevelType w:val="hybridMultilevel"/>
    <w:tmpl w:val="F1C0EDAC"/>
    <w:lvl w:ilvl="0" w:tplc="14B244D6">
      <w:start w:val="1"/>
      <w:numFmt w:val="bullet"/>
      <w:lvlText w:val=""/>
      <w:lvlJc w:val="left"/>
      <w:pPr>
        <w:ind w:left="754" w:hanging="360"/>
      </w:pPr>
      <w:rPr>
        <w:rFonts w:ascii="Wingdings" w:hAnsi="Wingdings" w:hint="default"/>
        <w:b/>
        <w:bCs/>
        <w:color w:val="002060"/>
        <w:sz w:val="24"/>
        <w:szCs w:val="24"/>
        <w:lang w:bidi="ar-SA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5">
    <w:nsid w:val="0E074483"/>
    <w:multiLevelType w:val="multilevel"/>
    <w:tmpl w:val="1696D6B2"/>
    <w:lvl w:ilvl="0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</w:rPr>
    </w:lvl>
    <w:lvl w:ilvl="1">
      <w:start w:val="1"/>
      <w:numFmt w:val="decimal"/>
      <w:isLgl/>
      <w:lvlText w:val="%1.%2"/>
      <w:lvlJc w:val="left"/>
      <w:pPr>
        <w:ind w:left="678" w:hanging="510"/>
      </w:pPr>
      <w:rPr>
        <w:rFonts w:hint="default"/>
        <w:color w:val="00B050"/>
      </w:rPr>
    </w:lvl>
    <w:lvl w:ilvl="2">
      <w:start w:val="1"/>
      <w:numFmt w:val="decimal"/>
      <w:isLgl/>
      <w:lvlText w:val="%1.%2.%3"/>
      <w:lvlJc w:val="left"/>
      <w:pPr>
        <w:ind w:left="888" w:hanging="720"/>
      </w:pPr>
      <w:rPr>
        <w:rFonts w:hint="default"/>
        <w:color w:val="00B050"/>
      </w:rPr>
    </w:lvl>
    <w:lvl w:ilvl="3">
      <w:start w:val="1"/>
      <w:numFmt w:val="decimal"/>
      <w:isLgl/>
      <w:lvlText w:val="%1.%2.%3.%4"/>
      <w:lvlJc w:val="left"/>
      <w:pPr>
        <w:ind w:left="1248" w:hanging="1080"/>
      </w:pPr>
      <w:rPr>
        <w:rFonts w:hint="default"/>
        <w:color w:val="00B050"/>
      </w:rPr>
    </w:lvl>
    <w:lvl w:ilvl="4">
      <w:start w:val="1"/>
      <w:numFmt w:val="decimal"/>
      <w:isLgl/>
      <w:lvlText w:val="%1.%2.%3.%4.%5"/>
      <w:lvlJc w:val="left"/>
      <w:pPr>
        <w:ind w:left="1248" w:hanging="1080"/>
      </w:pPr>
      <w:rPr>
        <w:rFonts w:hint="default"/>
        <w:color w:val="00B050"/>
      </w:rPr>
    </w:lvl>
    <w:lvl w:ilvl="5">
      <w:start w:val="1"/>
      <w:numFmt w:val="decimal"/>
      <w:isLgl/>
      <w:lvlText w:val="%1.%2.%3.%4.%5.%6"/>
      <w:lvlJc w:val="left"/>
      <w:pPr>
        <w:ind w:left="1608" w:hanging="1440"/>
      </w:pPr>
      <w:rPr>
        <w:rFonts w:hint="default"/>
        <w:color w:val="00B050"/>
      </w:rPr>
    </w:lvl>
    <w:lvl w:ilvl="6">
      <w:start w:val="1"/>
      <w:numFmt w:val="decimal"/>
      <w:isLgl/>
      <w:lvlText w:val="%1.%2.%3.%4.%5.%6.%7"/>
      <w:lvlJc w:val="left"/>
      <w:pPr>
        <w:ind w:left="1608" w:hanging="1440"/>
      </w:pPr>
      <w:rPr>
        <w:rFonts w:hint="default"/>
        <w:color w:val="00B050"/>
      </w:rPr>
    </w:lvl>
    <w:lvl w:ilvl="7">
      <w:start w:val="1"/>
      <w:numFmt w:val="decimal"/>
      <w:isLgl/>
      <w:lvlText w:val="%1.%2.%3.%4.%5.%6.%7.%8"/>
      <w:lvlJc w:val="left"/>
      <w:pPr>
        <w:ind w:left="1968" w:hanging="1800"/>
      </w:pPr>
      <w:rPr>
        <w:rFonts w:hint="default"/>
        <w:color w:val="00B050"/>
      </w:rPr>
    </w:lvl>
    <w:lvl w:ilvl="8">
      <w:start w:val="1"/>
      <w:numFmt w:val="decimal"/>
      <w:isLgl/>
      <w:lvlText w:val="%1.%2.%3.%4.%5.%6.%7.%8.%9"/>
      <w:lvlJc w:val="left"/>
      <w:pPr>
        <w:ind w:left="2328" w:hanging="2160"/>
      </w:pPr>
      <w:rPr>
        <w:rFonts w:hint="default"/>
        <w:color w:val="00B050"/>
      </w:rPr>
    </w:lvl>
  </w:abstractNum>
  <w:abstractNum w:abstractNumId="6">
    <w:nsid w:val="144715A4"/>
    <w:multiLevelType w:val="hybridMultilevel"/>
    <w:tmpl w:val="F1EECE7E"/>
    <w:lvl w:ilvl="0" w:tplc="96B083A4">
      <w:start w:val="1"/>
      <w:numFmt w:val="bullet"/>
      <w:lvlText w:val="─"/>
      <w:lvlJc w:val="left"/>
      <w:pPr>
        <w:ind w:left="1840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25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00" w:hanging="360"/>
      </w:pPr>
      <w:rPr>
        <w:rFonts w:ascii="Wingdings" w:hAnsi="Wingdings" w:hint="default"/>
      </w:rPr>
    </w:lvl>
  </w:abstractNum>
  <w:abstractNum w:abstractNumId="7">
    <w:nsid w:val="19BB5A7E"/>
    <w:multiLevelType w:val="hybridMultilevel"/>
    <w:tmpl w:val="B06A49B8"/>
    <w:lvl w:ilvl="0" w:tplc="96B083A4">
      <w:start w:val="1"/>
      <w:numFmt w:val="bullet"/>
      <w:lvlText w:val="─"/>
      <w:lvlJc w:val="left"/>
      <w:pPr>
        <w:ind w:left="1474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219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1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3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5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7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9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1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34" w:hanging="360"/>
      </w:pPr>
      <w:rPr>
        <w:rFonts w:ascii="Wingdings" w:hAnsi="Wingdings" w:hint="default"/>
      </w:rPr>
    </w:lvl>
  </w:abstractNum>
  <w:abstractNum w:abstractNumId="8">
    <w:nsid w:val="19E80DDE"/>
    <w:multiLevelType w:val="hybridMultilevel"/>
    <w:tmpl w:val="3B6AB24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BA378DF"/>
    <w:multiLevelType w:val="hybridMultilevel"/>
    <w:tmpl w:val="65B07F2A"/>
    <w:lvl w:ilvl="0" w:tplc="1B9C89A8">
      <w:start w:val="1"/>
      <w:numFmt w:val="arabicAlpha"/>
      <w:lvlText w:val="%1-"/>
      <w:lvlJc w:val="left"/>
      <w:pPr>
        <w:ind w:left="53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56" w:hanging="360"/>
      </w:pPr>
    </w:lvl>
    <w:lvl w:ilvl="2" w:tplc="040C001B" w:tentative="1">
      <w:start w:val="1"/>
      <w:numFmt w:val="lowerRoman"/>
      <w:lvlText w:val="%3."/>
      <w:lvlJc w:val="right"/>
      <w:pPr>
        <w:ind w:left="1976" w:hanging="180"/>
      </w:pPr>
    </w:lvl>
    <w:lvl w:ilvl="3" w:tplc="040C000F" w:tentative="1">
      <w:start w:val="1"/>
      <w:numFmt w:val="decimal"/>
      <w:lvlText w:val="%4."/>
      <w:lvlJc w:val="left"/>
      <w:pPr>
        <w:ind w:left="2696" w:hanging="360"/>
      </w:pPr>
    </w:lvl>
    <w:lvl w:ilvl="4" w:tplc="040C0019" w:tentative="1">
      <w:start w:val="1"/>
      <w:numFmt w:val="lowerLetter"/>
      <w:lvlText w:val="%5."/>
      <w:lvlJc w:val="left"/>
      <w:pPr>
        <w:ind w:left="3416" w:hanging="360"/>
      </w:pPr>
    </w:lvl>
    <w:lvl w:ilvl="5" w:tplc="040C001B" w:tentative="1">
      <w:start w:val="1"/>
      <w:numFmt w:val="lowerRoman"/>
      <w:lvlText w:val="%6."/>
      <w:lvlJc w:val="right"/>
      <w:pPr>
        <w:ind w:left="4136" w:hanging="180"/>
      </w:pPr>
    </w:lvl>
    <w:lvl w:ilvl="6" w:tplc="040C000F" w:tentative="1">
      <w:start w:val="1"/>
      <w:numFmt w:val="decimal"/>
      <w:lvlText w:val="%7."/>
      <w:lvlJc w:val="left"/>
      <w:pPr>
        <w:ind w:left="4856" w:hanging="360"/>
      </w:pPr>
    </w:lvl>
    <w:lvl w:ilvl="7" w:tplc="040C0019" w:tentative="1">
      <w:start w:val="1"/>
      <w:numFmt w:val="lowerLetter"/>
      <w:lvlText w:val="%8."/>
      <w:lvlJc w:val="left"/>
      <w:pPr>
        <w:ind w:left="5576" w:hanging="360"/>
      </w:pPr>
    </w:lvl>
    <w:lvl w:ilvl="8" w:tplc="040C001B" w:tentative="1">
      <w:start w:val="1"/>
      <w:numFmt w:val="lowerRoman"/>
      <w:lvlText w:val="%9."/>
      <w:lvlJc w:val="right"/>
      <w:pPr>
        <w:ind w:left="6296" w:hanging="180"/>
      </w:pPr>
    </w:lvl>
  </w:abstractNum>
  <w:abstractNum w:abstractNumId="10">
    <w:nsid w:val="1BE60E34"/>
    <w:multiLevelType w:val="hybridMultilevel"/>
    <w:tmpl w:val="1236F130"/>
    <w:lvl w:ilvl="0" w:tplc="96B083A4">
      <w:start w:val="1"/>
      <w:numFmt w:val="bullet"/>
      <w:lvlText w:val="─"/>
      <w:lvlJc w:val="left"/>
      <w:pPr>
        <w:ind w:left="754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1">
    <w:nsid w:val="1F541528"/>
    <w:multiLevelType w:val="hybridMultilevel"/>
    <w:tmpl w:val="86E6868A"/>
    <w:lvl w:ilvl="0" w:tplc="8172874E">
      <w:start w:val="1"/>
      <w:numFmt w:val="bullet"/>
      <w:lvlText w:val="─"/>
      <w:lvlJc w:val="left"/>
      <w:pPr>
        <w:ind w:left="1080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2000ED1"/>
    <w:multiLevelType w:val="hybridMultilevel"/>
    <w:tmpl w:val="4476DF46"/>
    <w:lvl w:ilvl="0" w:tplc="96B083A4">
      <w:start w:val="1"/>
      <w:numFmt w:val="bullet"/>
      <w:lvlText w:val="─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25F5052"/>
    <w:multiLevelType w:val="hybridMultilevel"/>
    <w:tmpl w:val="363884A8"/>
    <w:lvl w:ilvl="0" w:tplc="E1681310">
      <w:start w:val="1"/>
      <w:numFmt w:val="bullet"/>
      <w:lvlText w:val=""/>
      <w:lvlJc w:val="left"/>
      <w:pPr>
        <w:ind w:left="1455" w:hanging="360"/>
      </w:pPr>
      <w:rPr>
        <w:rFonts w:ascii="Wingdings" w:hAnsi="Wingdings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abstractNum w:abstractNumId="14">
    <w:nsid w:val="25AE3FCC"/>
    <w:multiLevelType w:val="hybridMultilevel"/>
    <w:tmpl w:val="B7A24A5A"/>
    <w:lvl w:ilvl="0" w:tplc="8B3AB8E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bCs w:val="0"/>
        <w:color w:val="0070C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C2F3AD1"/>
    <w:multiLevelType w:val="hybridMultilevel"/>
    <w:tmpl w:val="3D58A5BA"/>
    <w:lvl w:ilvl="0" w:tplc="8B3AB8E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bCs w:val="0"/>
        <w:color w:val="0070C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C9A4B52"/>
    <w:multiLevelType w:val="hybridMultilevel"/>
    <w:tmpl w:val="3B548216"/>
    <w:lvl w:ilvl="0" w:tplc="14B244D6">
      <w:start w:val="1"/>
      <w:numFmt w:val="bullet"/>
      <w:lvlText w:val=""/>
      <w:lvlJc w:val="left"/>
      <w:pPr>
        <w:ind w:left="2418" w:hanging="360"/>
      </w:pPr>
      <w:rPr>
        <w:rFonts w:ascii="Wingdings" w:hAnsi="Wingdings" w:hint="default"/>
        <w:color w:val="00206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313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8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2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78" w:hanging="360"/>
      </w:pPr>
      <w:rPr>
        <w:rFonts w:ascii="Wingdings" w:hAnsi="Wingdings" w:hint="default"/>
      </w:rPr>
    </w:lvl>
  </w:abstractNum>
  <w:abstractNum w:abstractNumId="17">
    <w:nsid w:val="2E5D6E45"/>
    <w:multiLevelType w:val="multilevel"/>
    <w:tmpl w:val="47D8B0BE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8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0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504" w:hanging="2160"/>
      </w:pPr>
      <w:rPr>
        <w:rFonts w:hint="default"/>
      </w:rPr>
    </w:lvl>
  </w:abstractNum>
  <w:abstractNum w:abstractNumId="18">
    <w:nsid w:val="2EE4110C"/>
    <w:multiLevelType w:val="hybridMultilevel"/>
    <w:tmpl w:val="5D3053D6"/>
    <w:lvl w:ilvl="0" w:tplc="96B083A4">
      <w:start w:val="1"/>
      <w:numFmt w:val="bullet"/>
      <w:lvlText w:val="─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FF92330"/>
    <w:multiLevelType w:val="hybridMultilevel"/>
    <w:tmpl w:val="5248E304"/>
    <w:lvl w:ilvl="0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>
    <w:nsid w:val="300E39E7"/>
    <w:multiLevelType w:val="hybridMultilevel"/>
    <w:tmpl w:val="24E2697C"/>
    <w:lvl w:ilvl="0" w:tplc="14B244D6">
      <w:start w:val="1"/>
      <w:numFmt w:val="bullet"/>
      <w:lvlText w:val=""/>
      <w:lvlJc w:val="left"/>
      <w:pPr>
        <w:ind w:left="1248" w:hanging="360"/>
      </w:pPr>
      <w:rPr>
        <w:rFonts w:ascii="Wingdings" w:hAnsi="Wingdings" w:hint="default"/>
        <w:b/>
        <w:bCs/>
        <w:color w:val="002060"/>
        <w:sz w:val="24"/>
        <w:szCs w:val="24"/>
        <w:lang w:bidi="ar-SA"/>
      </w:rPr>
    </w:lvl>
    <w:lvl w:ilvl="1" w:tplc="040C0003" w:tentative="1">
      <w:start w:val="1"/>
      <w:numFmt w:val="bullet"/>
      <w:lvlText w:val="o"/>
      <w:lvlJc w:val="left"/>
      <w:pPr>
        <w:ind w:left="19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08" w:hanging="360"/>
      </w:pPr>
      <w:rPr>
        <w:rFonts w:ascii="Wingdings" w:hAnsi="Wingdings" w:hint="default"/>
      </w:rPr>
    </w:lvl>
  </w:abstractNum>
  <w:abstractNum w:abstractNumId="21">
    <w:nsid w:val="32BB728E"/>
    <w:multiLevelType w:val="hybridMultilevel"/>
    <w:tmpl w:val="0E9024D4"/>
    <w:lvl w:ilvl="0" w:tplc="96B083A4">
      <w:start w:val="1"/>
      <w:numFmt w:val="bullet"/>
      <w:lvlText w:val="─"/>
      <w:lvlJc w:val="left"/>
      <w:pPr>
        <w:ind w:left="963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6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23" w:hanging="360"/>
      </w:pPr>
      <w:rPr>
        <w:rFonts w:ascii="Wingdings" w:hAnsi="Wingdings" w:hint="default"/>
      </w:rPr>
    </w:lvl>
  </w:abstractNum>
  <w:abstractNum w:abstractNumId="22">
    <w:nsid w:val="34DA45EC"/>
    <w:multiLevelType w:val="multilevel"/>
    <w:tmpl w:val="19149C7C"/>
    <w:lvl w:ilvl="0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</w:rPr>
    </w:lvl>
    <w:lvl w:ilvl="1">
      <w:start w:val="1"/>
      <w:numFmt w:val="decimal"/>
      <w:isLgl/>
      <w:lvlText w:val="%1.%2"/>
      <w:lvlJc w:val="left"/>
      <w:pPr>
        <w:ind w:left="678" w:hanging="510"/>
      </w:pPr>
      <w:rPr>
        <w:rFonts w:hint="default"/>
        <w:color w:val="00B050"/>
      </w:rPr>
    </w:lvl>
    <w:lvl w:ilvl="2">
      <w:start w:val="1"/>
      <w:numFmt w:val="decimal"/>
      <w:isLgl/>
      <w:lvlText w:val="%1.%2.%3"/>
      <w:lvlJc w:val="left"/>
      <w:pPr>
        <w:ind w:left="888" w:hanging="720"/>
      </w:pPr>
      <w:rPr>
        <w:rFonts w:hint="default"/>
        <w:color w:val="00B050"/>
      </w:rPr>
    </w:lvl>
    <w:lvl w:ilvl="3">
      <w:start w:val="1"/>
      <w:numFmt w:val="decimal"/>
      <w:isLgl/>
      <w:lvlText w:val="%1.%2.%3.%4"/>
      <w:lvlJc w:val="left"/>
      <w:pPr>
        <w:ind w:left="1248" w:hanging="1080"/>
      </w:pPr>
      <w:rPr>
        <w:rFonts w:hint="default"/>
        <w:color w:val="00B050"/>
      </w:rPr>
    </w:lvl>
    <w:lvl w:ilvl="4">
      <w:start w:val="1"/>
      <w:numFmt w:val="decimal"/>
      <w:isLgl/>
      <w:lvlText w:val="%1.%2.%3.%4.%5"/>
      <w:lvlJc w:val="left"/>
      <w:pPr>
        <w:ind w:left="1248" w:hanging="1080"/>
      </w:pPr>
      <w:rPr>
        <w:rFonts w:hint="default"/>
        <w:color w:val="00B050"/>
      </w:rPr>
    </w:lvl>
    <w:lvl w:ilvl="5">
      <w:start w:val="1"/>
      <w:numFmt w:val="decimal"/>
      <w:isLgl/>
      <w:lvlText w:val="%1.%2.%3.%4.%5.%6"/>
      <w:lvlJc w:val="left"/>
      <w:pPr>
        <w:ind w:left="1608" w:hanging="1440"/>
      </w:pPr>
      <w:rPr>
        <w:rFonts w:hint="default"/>
        <w:color w:val="00B050"/>
      </w:rPr>
    </w:lvl>
    <w:lvl w:ilvl="6">
      <w:start w:val="1"/>
      <w:numFmt w:val="decimal"/>
      <w:isLgl/>
      <w:lvlText w:val="%1.%2.%3.%4.%5.%6.%7"/>
      <w:lvlJc w:val="left"/>
      <w:pPr>
        <w:ind w:left="1608" w:hanging="1440"/>
      </w:pPr>
      <w:rPr>
        <w:rFonts w:hint="default"/>
        <w:color w:val="00B050"/>
      </w:rPr>
    </w:lvl>
    <w:lvl w:ilvl="7">
      <w:start w:val="1"/>
      <w:numFmt w:val="decimal"/>
      <w:isLgl/>
      <w:lvlText w:val="%1.%2.%3.%4.%5.%6.%7.%8"/>
      <w:lvlJc w:val="left"/>
      <w:pPr>
        <w:ind w:left="1968" w:hanging="1800"/>
      </w:pPr>
      <w:rPr>
        <w:rFonts w:hint="default"/>
        <w:color w:val="00B050"/>
      </w:rPr>
    </w:lvl>
    <w:lvl w:ilvl="8">
      <w:start w:val="1"/>
      <w:numFmt w:val="decimal"/>
      <w:isLgl/>
      <w:lvlText w:val="%1.%2.%3.%4.%5.%6.%7.%8.%9"/>
      <w:lvlJc w:val="left"/>
      <w:pPr>
        <w:ind w:left="2328" w:hanging="2160"/>
      </w:pPr>
      <w:rPr>
        <w:rFonts w:hint="default"/>
        <w:color w:val="00B050"/>
      </w:rPr>
    </w:lvl>
  </w:abstractNum>
  <w:abstractNum w:abstractNumId="23">
    <w:nsid w:val="34DD3177"/>
    <w:multiLevelType w:val="hybridMultilevel"/>
    <w:tmpl w:val="B7D26738"/>
    <w:lvl w:ilvl="0" w:tplc="96B083A4">
      <w:start w:val="1"/>
      <w:numFmt w:val="bullet"/>
      <w:lvlText w:val="─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70C7CA0"/>
    <w:multiLevelType w:val="hybridMultilevel"/>
    <w:tmpl w:val="AF96C052"/>
    <w:lvl w:ilvl="0" w:tplc="96B083A4">
      <w:start w:val="1"/>
      <w:numFmt w:val="bullet"/>
      <w:lvlText w:val="─"/>
      <w:lvlJc w:val="left"/>
      <w:pPr>
        <w:ind w:left="2911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36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5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71" w:hanging="360"/>
      </w:pPr>
      <w:rPr>
        <w:rFonts w:ascii="Wingdings" w:hAnsi="Wingdings" w:hint="default"/>
      </w:rPr>
    </w:lvl>
  </w:abstractNum>
  <w:abstractNum w:abstractNumId="25">
    <w:nsid w:val="39413FBD"/>
    <w:multiLevelType w:val="hybridMultilevel"/>
    <w:tmpl w:val="B72E12B4"/>
    <w:lvl w:ilvl="0" w:tplc="14B244D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206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399F5127"/>
    <w:multiLevelType w:val="hybridMultilevel"/>
    <w:tmpl w:val="20A6E232"/>
    <w:lvl w:ilvl="0" w:tplc="96B083A4">
      <w:start w:val="1"/>
      <w:numFmt w:val="bullet"/>
      <w:lvlText w:val="─"/>
      <w:lvlJc w:val="left"/>
      <w:pPr>
        <w:ind w:left="643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3B2A6A62"/>
    <w:multiLevelType w:val="hybridMultilevel"/>
    <w:tmpl w:val="C450BD10"/>
    <w:lvl w:ilvl="0" w:tplc="96B083A4">
      <w:start w:val="1"/>
      <w:numFmt w:val="bullet"/>
      <w:lvlText w:val="─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3CC63547"/>
    <w:multiLevelType w:val="hybridMultilevel"/>
    <w:tmpl w:val="3E3C1740"/>
    <w:lvl w:ilvl="0" w:tplc="8B3AB8E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bCs w:val="0"/>
        <w:color w:val="0070C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3CF54DF1"/>
    <w:multiLevelType w:val="hybridMultilevel"/>
    <w:tmpl w:val="03D8BEBE"/>
    <w:lvl w:ilvl="0" w:tplc="040C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  <w:color w:val="00206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41772C00"/>
    <w:multiLevelType w:val="hybridMultilevel"/>
    <w:tmpl w:val="4FFE4F8C"/>
    <w:lvl w:ilvl="0" w:tplc="8B3AB8E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bCs w:val="0"/>
        <w:color w:val="0070C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4813D78"/>
    <w:multiLevelType w:val="hybridMultilevel"/>
    <w:tmpl w:val="E752B68C"/>
    <w:lvl w:ilvl="0" w:tplc="B738608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2060"/>
        <w:sz w:val="24"/>
        <w:szCs w:val="24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47892020"/>
    <w:multiLevelType w:val="hybridMultilevel"/>
    <w:tmpl w:val="51FC92DA"/>
    <w:lvl w:ilvl="0" w:tplc="96B083A4">
      <w:start w:val="1"/>
      <w:numFmt w:val="bullet"/>
      <w:lvlText w:val="─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48F0700D"/>
    <w:multiLevelType w:val="hybridMultilevel"/>
    <w:tmpl w:val="98BA8F8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4A084AB9"/>
    <w:multiLevelType w:val="hybridMultilevel"/>
    <w:tmpl w:val="D07012C0"/>
    <w:lvl w:ilvl="0" w:tplc="96B083A4">
      <w:start w:val="1"/>
      <w:numFmt w:val="bullet"/>
      <w:lvlText w:val="─"/>
      <w:lvlJc w:val="left"/>
      <w:pPr>
        <w:ind w:left="963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6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23" w:hanging="360"/>
      </w:pPr>
      <w:rPr>
        <w:rFonts w:ascii="Wingdings" w:hAnsi="Wingdings" w:hint="default"/>
      </w:rPr>
    </w:lvl>
  </w:abstractNum>
  <w:abstractNum w:abstractNumId="35">
    <w:nsid w:val="4BDA2114"/>
    <w:multiLevelType w:val="hybridMultilevel"/>
    <w:tmpl w:val="5B645F4C"/>
    <w:lvl w:ilvl="0" w:tplc="14B244D6">
      <w:start w:val="1"/>
      <w:numFmt w:val="bullet"/>
      <w:lvlText w:val=""/>
      <w:lvlJc w:val="left"/>
      <w:pPr>
        <w:ind w:left="958" w:hanging="360"/>
      </w:pPr>
      <w:rPr>
        <w:rFonts w:ascii="Wingdings" w:hAnsi="Wingdings" w:hint="default"/>
        <w:b/>
        <w:bCs/>
        <w:color w:val="002060"/>
        <w:sz w:val="24"/>
        <w:szCs w:val="24"/>
        <w:lang w:bidi="ar-DZ"/>
      </w:rPr>
    </w:lvl>
    <w:lvl w:ilvl="1" w:tplc="040C0003" w:tentative="1">
      <w:start w:val="1"/>
      <w:numFmt w:val="bullet"/>
      <w:lvlText w:val="o"/>
      <w:lvlJc w:val="left"/>
      <w:pPr>
        <w:ind w:left="16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18" w:hanging="360"/>
      </w:pPr>
      <w:rPr>
        <w:rFonts w:ascii="Wingdings" w:hAnsi="Wingdings" w:hint="default"/>
      </w:rPr>
    </w:lvl>
  </w:abstractNum>
  <w:abstractNum w:abstractNumId="36">
    <w:nsid w:val="51D75A50"/>
    <w:multiLevelType w:val="hybridMultilevel"/>
    <w:tmpl w:val="F4589E96"/>
    <w:lvl w:ilvl="0" w:tplc="E1681310">
      <w:start w:val="1"/>
      <w:numFmt w:val="bullet"/>
      <w:lvlText w:val=""/>
      <w:lvlJc w:val="left"/>
      <w:pPr>
        <w:ind w:left="639" w:hanging="360"/>
      </w:pPr>
      <w:rPr>
        <w:rFonts w:ascii="Wingdings" w:hAnsi="Wingdings" w:hint="default"/>
        <w:color w:val="002060"/>
      </w:rPr>
    </w:lvl>
    <w:lvl w:ilvl="1" w:tplc="040C0003" w:tentative="1">
      <w:start w:val="1"/>
      <w:numFmt w:val="bullet"/>
      <w:lvlText w:val="o"/>
      <w:lvlJc w:val="left"/>
      <w:pPr>
        <w:ind w:left="135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7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9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1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3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5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7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99" w:hanging="360"/>
      </w:pPr>
      <w:rPr>
        <w:rFonts w:ascii="Wingdings" w:hAnsi="Wingdings" w:hint="default"/>
      </w:rPr>
    </w:lvl>
  </w:abstractNum>
  <w:abstractNum w:abstractNumId="37">
    <w:nsid w:val="55126317"/>
    <w:multiLevelType w:val="hybridMultilevel"/>
    <w:tmpl w:val="6480E2A8"/>
    <w:lvl w:ilvl="0" w:tplc="96B083A4">
      <w:start w:val="1"/>
      <w:numFmt w:val="bullet"/>
      <w:lvlText w:val="─"/>
      <w:lvlJc w:val="left"/>
      <w:pPr>
        <w:ind w:left="958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6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18" w:hanging="360"/>
      </w:pPr>
      <w:rPr>
        <w:rFonts w:ascii="Wingdings" w:hAnsi="Wingdings" w:hint="default"/>
      </w:rPr>
    </w:lvl>
  </w:abstractNum>
  <w:abstractNum w:abstractNumId="38">
    <w:nsid w:val="5BB5091A"/>
    <w:multiLevelType w:val="hybridMultilevel"/>
    <w:tmpl w:val="BC163FA8"/>
    <w:lvl w:ilvl="0" w:tplc="96B083A4">
      <w:start w:val="1"/>
      <w:numFmt w:val="bullet"/>
      <w:lvlText w:val="─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0950D48"/>
    <w:multiLevelType w:val="hybridMultilevel"/>
    <w:tmpl w:val="8CD071E2"/>
    <w:lvl w:ilvl="0" w:tplc="040C000F">
      <w:start w:val="1"/>
      <w:numFmt w:val="decimal"/>
      <w:lvlText w:val="%1."/>
      <w:lvlJc w:val="left"/>
      <w:pPr>
        <w:ind w:left="789" w:hanging="360"/>
      </w:pPr>
    </w:lvl>
    <w:lvl w:ilvl="1" w:tplc="040C0019" w:tentative="1">
      <w:start w:val="1"/>
      <w:numFmt w:val="lowerLetter"/>
      <w:lvlText w:val="%2."/>
      <w:lvlJc w:val="left"/>
      <w:pPr>
        <w:ind w:left="1509" w:hanging="360"/>
      </w:pPr>
    </w:lvl>
    <w:lvl w:ilvl="2" w:tplc="040C001B" w:tentative="1">
      <w:start w:val="1"/>
      <w:numFmt w:val="lowerRoman"/>
      <w:lvlText w:val="%3."/>
      <w:lvlJc w:val="right"/>
      <w:pPr>
        <w:ind w:left="2229" w:hanging="180"/>
      </w:pPr>
    </w:lvl>
    <w:lvl w:ilvl="3" w:tplc="040C000F" w:tentative="1">
      <w:start w:val="1"/>
      <w:numFmt w:val="decimal"/>
      <w:lvlText w:val="%4."/>
      <w:lvlJc w:val="left"/>
      <w:pPr>
        <w:ind w:left="2949" w:hanging="360"/>
      </w:pPr>
    </w:lvl>
    <w:lvl w:ilvl="4" w:tplc="040C0019" w:tentative="1">
      <w:start w:val="1"/>
      <w:numFmt w:val="lowerLetter"/>
      <w:lvlText w:val="%5."/>
      <w:lvlJc w:val="left"/>
      <w:pPr>
        <w:ind w:left="3669" w:hanging="360"/>
      </w:pPr>
    </w:lvl>
    <w:lvl w:ilvl="5" w:tplc="040C001B" w:tentative="1">
      <w:start w:val="1"/>
      <w:numFmt w:val="lowerRoman"/>
      <w:lvlText w:val="%6."/>
      <w:lvlJc w:val="right"/>
      <w:pPr>
        <w:ind w:left="4389" w:hanging="180"/>
      </w:pPr>
    </w:lvl>
    <w:lvl w:ilvl="6" w:tplc="040C000F" w:tentative="1">
      <w:start w:val="1"/>
      <w:numFmt w:val="decimal"/>
      <w:lvlText w:val="%7."/>
      <w:lvlJc w:val="left"/>
      <w:pPr>
        <w:ind w:left="5109" w:hanging="360"/>
      </w:pPr>
    </w:lvl>
    <w:lvl w:ilvl="7" w:tplc="040C0019" w:tentative="1">
      <w:start w:val="1"/>
      <w:numFmt w:val="lowerLetter"/>
      <w:lvlText w:val="%8."/>
      <w:lvlJc w:val="left"/>
      <w:pPr>
        <w:ind w:left="5829" w:hanging="360"/>
      </w:pPr>
    </w:lvl>
    <w:lvl w:ilvl="8" w:tplc="040C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40">
    <w:nsid w:val="6A5D3D3B"/>
    <w:multiLevelType w:val="multilevel"/>
    <w:tmpl w:val="7C2C2C90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1">
    <w:nsid w:val="6D08143D"/>
    <w:multiLevelType w:val="hybridMultilevel"/>
    <w:tmpl w:val="3FB6B294"/>
    <w:lvl w:ilvl="0" w:tplc="96B083A4">
      <w:start w:val="1"/>
      <w:numFmt w:val="bullet"/>
      <w:lvlText w:val="─"/>
      <w:lvlJc w:val="left"/>
      <w:pPr>
        <w:ind w:left="754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42">
    <w:nsid w:val="6F0D1695"/>
    <w:multiLevelType w:val="hybridMultilevel"/>
    <w:tmpl w:val="0560A208"/>
    <w:lvl w:ilvl="0" w:tplc="96B083A4">
      <w:start w:val="1"/>
      <w:numFmt w:val="bullet"/>
      <w:lvlText w:val="─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2851CF5"/>
    <w:multiLevelType w:val="hybridMultilevel"/>
    <w:tmpl w:val="44C6B3C0"/>
    <w:lvl w:ilvl="0" w:tplc="040C0009">
      <w:start w:val="1"/>
      <w:numFmt w:val="bullet"/>
      <w:lvlText w:val=""/>
      <w:lvlJc w:val="left"/>
      <w:pPr>
        <w:ind w:left="1474" w:hanging="360"/>
      </w:pPr>
      <w:rPr>
        <w:rFonts w:ascii="Wingdings" w:hAnsi="Wingdings" w:hint="default"/>
        <w:color w:val="00206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219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1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3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5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7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9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1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34" w:hanging="360"/>
      </w:pPr>
      <w:rPr>
        <w:rFonts w:ascii="Wingdings" w:hAnsi="Wingdings" w:hint="default"/>
      </w:rPr>
    </w:lvl>
  </w:abstractNum>
  <w:abstractNum w:abstractNumId="44">
    <w:nsid w:val="73723B4E"/>
    <w:multiLevelType w:val="hybridMultilevel"/>
    <w:tmpl w:val="C690119A"/>
    <w:lvl w:ilvl="0" w:tplc="6B68EA5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>
    <w:nsid w:val="740B163B"/>
    <w:multiLevelType w:val="hybridMultilevel"/>
    <w:tmpl w:val="F0AA38A4"/>
    <w:lvl w:ilvl="0" w:tplc="040C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  <w:color w:val="00206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6">
    <w:nsid w:val="760C07E1"/>
    <w:multiLevelType w:val="hybridMultilevel"/>
    <w:tmpl w:val="401CDBD2"/>
    <w:lvl w:ilvl="0" w:tplc="14A8D0C8">
      <w:start w:val="2"/>
      <w:numFmt w:val="bullet"/>
      <w:lvlText w:val="-"/>
      <w:lvlJc w:val="left"/>
      <w:pPr>
        <w:ind w:left="720" w:hanging="360"/>
      </w:pPr>
      <w:rPr>
        <w:rFonts w:ascii="Times New Roman" w:eastAsia="Droid Sans Fallback" w:hAnsi="Times New Roman" w:cs="Times New Roman" w:hint="default"/>
        <w:color w:val="00000A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7A3E5E44"/>
    <w:multiLevelType w:val="hybridMultilevel"/>
    <w:tmpl w:val="71460ABC"/>
    <w:lvl w:ilvl="0" w:tplc="96B083A4">
      <w:start w:val="1"/>
      <w:numFmt w:val="bullet"/>
      <w:lvlText w:val="─"/>
      <w:lvlJc w:val="left"/>
      <w:pPr>
        <w:ind w:left="789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48">
    <w:nsid w:val="7F094476"/>
    <w:multiLevelType w:val="hybridMultilevel"/>
    <w:tmpl w:val="5B346598"/>
    <w:lvl w:ilvl="0" w:tplc="6B68EA5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6"/>
  </w:num>
  <w:num w:numId="2">
    <w:abstractNumId w:val="0"/>
  </w:num>
  <w:num w:numId="3">
    <w:abstractNumId w:val="28"/>
  </w:num>
  <w:num w:numId="4">
    <w:abstractNumId w:val="11"/>
  </w:num>
  <w:num w:numId="5">
    <w:abstractNumId w:val="27"/>
  </w:num>
  <w:num w:numId="6">
    <w:abstractNumId w:val="40"/>
  </w:num>
  <w:num w:numId="7">
    <w:abstractNumId w:val="30"/>
  </w:num>
  <w:num w:numId="8">
    <w:abstractNumId w:val="1"/>
  </w:num>
  <w:num w:numId="9">
    <w:abstractNumId w:val="2"/>
  </w:num>
  <w:num w:numId="10">
    <w:abstractNumId w:val="21"/>
  </w:num>
  <w:num w:numId="11">
    <w:abstractNumId w:val="9"/>
  </w:num>
  <w:num w:numId="12">
    <w:abstractNumId w:val="8"/>
  </w:num>
  <w:num w:numId="13">
    <w:abstractNumId w:val="34"/>
  </w:num>
  <w:num w:numId="14">
    <w:abstractNumId w:val="10"/>
  </w:num>
  <w:num w:numId="15">
    <w:abstractNumId w:val="26"/>
  </w:num>
  <w:num w:numId="16">
    <w:abstractNumId w:val="38"/>
  </w:num>
  <w:num w:numId="17">
    <w:abstractNumId w:val="42"/>
  </w:num>
  <w:num w:numId="18">
    <w:abstractNumId w:val="6"/>
  </w:num>
  <w:num w:numId="19">
    <w:abstractNumId w:val="36"/>
  </w:num>
  <w:num w:numId="20">
    <w:abstractNumId w:val="23"/>
  </w:num>
  <w:num w:numId="21">
    <w:abstractNumId w:val="32"/>
  </w:num>
  <w:num w:numId="22">
    <w:abstractNumId w:val="33"/>
  </w:num>
  <w:num w:numId="23">
    <w:abstractNumId w:val="48"/>
  </w:num>
  <w:num w:numId="24">
    <w:abstractNumId w:val="19"/>
  </w:num>
  <w:num w:numId="25">
    <w:abstractNumId w:val="24"/>
  </w:num>
  <w:num w:numId="26">
    <w:abstractNumId w:val="44"/>
  </w:num>
  <w:num w:numId="27">
    <w:abstractNumId w:val="14"/>
  </w:num>
  <w:num w:numId="28">
    <w:abstractNumId w:val="15"/>
  </w:num>
  <w:num w:numId="29">
    <w:abstractNumId w:val="12"/>
  </w:num>
  <w:num w:numId="30">
    <w:abstractNumId w:val="39"/>
  </w:num>
  <w:num w:numId="31">
    <w:abstractNumId w:val="47"/>
  </w:num>
  <w:num w:numId="32">
    <w:abstractNumId w:val="3"/>
  </w:num>
  <w:num w:numId="33">
    <w:abstractNumId w:val="41"/>
  </w:num>
  <w:num w:numId="34">
    <w:abstractNumId w:val="4"/>
  </w:num>
  <w:num w:numId="35">
    <w:abstractNumId w:val="18"/>
  </w:num>
  <w:num w:numId="36">
    <w:abstractNumId w:val="13"/>
  </w:num>
  <w:num w:numId="37">
    <w:abstractNumId w:val="16"/>
  </w:num>
  <w:num w:numId="38">
    <w:abstractNumId w:val="43"/>
  </w:num>
  <w:num w:numId="39">
    <w:abstractNumId w:val="17"/>
  </w:num>
  <w:num w:numId="40">
    <w:abstractNumId w:val="7"/>
  </w:num>
  <w:num w:numId="41">
    <w:abstractNumId w:val="25"/>
  </w:num>
  <w:num w:numId="42">
    <w:abstractNumId w:val="20"/>
  </w:num>
  <w:num w:numId="43">
    <w:abstractNumId w:val="37"/>
  </w:num>
  <w:num w:numId="44">
    <w:abstractNumId w:val="35"/>
  </w:num>
  <w:num w:numId="45">
    <w:abstractNumId w:val="45"/>
  </w:num>
  <w:num w:numId="46">
    <w:abstractNumId w:val="22"/>
  </w:num>
  <w:num w:numId="47">
    <w:abstractNumId w:val="29"/>
  </w:num>
  <w:num w:numId="48">
    <w:abstractNumId w:val="5"/>
  </w:num>
  <w:num w:numId="49">
    <w:abstractNumId w:val="3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gutterAtTop/>
  <w:attachedTemplate r:id="rId1"/>
  <w:defaultTabStop w:val="720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26E"/>
    <w:rsid w:val="0000085E"/>
    <w:rsid w:val="00000C5F"/>
    <w:rsid w:val="00000D8D"/>
    <w:rsid w:val="0000111E"/>
    <w:rsid w:val="0000113A"/>
    <w:rsid w:val="00001319"/>
    <w:rsid w:val="00001CD1"/>
    <w:rsid w:val="00002F3F"/>
    <w:rsid w:val="000037F0"/>
    <w:rsid w:val="000043BA"/>
    <w:rsid w:val="00004501"/>
    <w:rsid w:val="0000468D"/>
    <w:rsid w:val="00004D9A"/>
    <w:rsid w:val="000052C4"/>
    <w:rsid w:val="000053D0"/>
    <w:rsid w:val="00010A2B"/>
    <w:rsid w:val="00011334"/>
    <w:rsid w:val="000120CA"/>
    <w:rsid w:val="00012E5C"/>
    <w:rsid w:val="00013145"/>
    <w:rsid w:val="00013C48"/>
    <w:rsid w:val="00013CE8"/>
    <w:rsid w:val="000146F7"/>
    <w:rsid w:val="00015642"/>
    <w:rsid w:val="00015A8B"/>
    <w:rsid w:val="00015DA4"/>
    <w:rsid w:val="00016C07"/>
    <w:rsid w:val="00017337"/>
    <w:rsid w:val="0001784C"/>
    <w:rsid w:val="00021745"/>
    <w:rsid w:val="000220AC"/>
    <w:rsid w:val="00023CE1"/>
    <w:rsid w:val="00025F50"/>
    <w:rsid w:val="000265C9"/>
    <w:rsid w:val="000269D7"/>
    <w:rsid w:val="000277E4"/>
    <w:rsid w:val="00027863"/>
    <w:rsid w:val="00027A12"/>
    <w:rsid w:val="0003233E"/>
    <w:rsid w:val="00034010"/>
    <w:rsid w:val="000343D7"/>
    <w:rsid w:val="00034EBF"/>
    <w:rsid w:val="0003505F"/>
    <w:rsid w:val="0003520C"/>
    <w:rsid w:val="00035A99"/>
    <w:rsid w:val="0003670B"/>
    <w:rsid w:val="000376B4"/>
    <w:rsid w:val="00037E1D"/>
    <w:rsid w:val="00040C9B"/>
    <w:rsid w:val="0004145F"/>
    <w:rsid w:val="000419F8"/>
    <w:rsid w:val="00042DED"/>
    <w:rsid w:val="000440A3"/>
    <w:rsid w:val="0004490F"/>
    <w:rsid w:val="00044AF8"/>
    <w:rsid w:val="000450D3"/>
    <w:rsid w:val="00045799"/>
    <w:rsid w:val="000465A4"/>
    <w:rsid w:val="00046F41"/>
    <w:rsid w:val="00046F6C"/>
    <w:rsid w:val="0004790A"/>
    <w:rsid w:val="00047E4C"/>
    <w:rsid w:val="00047EDA"/>
    <w:rsid w:val="000526DF"/>
    <w:rsid w:val="00052822"/>
    <w:rsid w:val="00052D52"/>
    <w:rsid w:val="00055310"/>
    <w:rsid w:val="000605F7"/>
    <w:rsid w:val="00060621"/>
    <w:rsid w:val="0006158C"/>
    <w:rsid w:val="00061A1E"/>
    <w:rsid w:val="00062138"/>
    <w:rsid w:val="00062B40"/>
    <w:rsid w:val="00065BAF"/>
    <w:rsid w:val="0006687B"/>
    <w:rsid w:val="000670FC"/>
    <w:rsid w:val="00067B6A"/>
    <w:rsid w:val="00070E84"/>
    <w:rsid w:val="000712CA"/>
    <w:rsid w:val="000713C8"/>
    <w:rsid w:val="000719B9"/>
    <w:rsid w:val="000725F9"/>
    <w:rsid w:val="0007322E"/>
    <w:rsid w:val="0007339D"/>
    <w:rsid w:val="000733B0"/>
    <w:rsid w:val="00073A7C"/>
    <w:rsid w:val="00073FB1"/>
    <w:rsid w:val="00074826"/>
    <w:rsid w:val="00074833"/>
    <w:rsid w:val="00076269"/>
    <w:rsid w:val="000766B0"/>
    <w:rsid w:val="00076730"/>
    <w:rsid w:val="00076961"/>
    <w:rsid w:val="00080EB0"/>
    <w:rsid w:val="00081E57"/>
    <w:rsid w:val="00081EFA"/>
    <w:rsid w:val="00083416"/>
    <w:rsid w:val="0008436F"/>
    <w:rsid w:val="0008466D"/>
    <w:rsid w:val="00084DD4"/>
    <w:rsid w:val="00085C61"/>
    <w:rsid w:val="00085D93"/>
    <w:rsid w:val="00085F0F"/>
    <w:rsid w:val="00085F5E"/>
    <w:rsid w:val="000863C8"/>
    <w:rsid w:val="00090D35"/>
    <w:rsid w:val="00090EB0"/>
    <w:rsid w:val="00091696"/>
    <w:rsid w:val="00091A1F"/>
    <w:rsid w:val="00091D3E"/>
    <w:rsid w:val="00091F7F"/>
    <w:rsid w:val="00092838"/>
    <w:rsid w:val="000934D6"/>
    <w:rsid w:val="0009377E"/>
    <w:rsid w:val="00095418"/>
    <w:rsid w:val="0009547D"/>
    <w:rsid w:val="000A00AD"/>
    <w:rsid w:val="000A04E5"/>
    <w:rsid w:val="000A42A2"/>
    <w:rsid w:val="000A5CFA"/>
    <w:rsid w:val="000A7DE0"/>
    <w:rsid w:val="000B0145"/>
    <w:rsid w:val="000B0154"/>
    <w:rsid w:val="000B06EF"/>
    <w:rsid w:val="000B0F59"/>
    <w:rsid w:val="000B153F"/>
    <w:rsid w:val="000B1C89"/>
    <w:rsid w:val="000B1FEB"/>
    <w:rsid w:val="000B2301"/>
    <w:rsid w:val="000B2673"/>
    <w:rsid w:val="000B4008"/>
    <w:rsid w:val="000B4AFE"/>
    <w:rsid w:val="000B50FF"/>
    <w:rsid w:val="000B513B"/>
    <w:rsid w:val="000B64C7"/>
    <w:rsid w:val="000B6D67"/>
    <w:rsid w:val="000B6E80"/>
    <w:rsid w:val="000B7482"/>
    <w:rsid w:val="000C0210"/>
    <w:rsid w:val="000C05E3"/>
    <w:rsid w:val="000C1D2E"/>
    <w:rsid w:val="000C216B"/>
    <w:rsid w:val="000C2363"/>
    <w:rsid w:val="000C2832"/>
    <w:rsid w:val="000C29A8"/>
    <w:rsid w:val="000C2E25"/>
    <w:rsid w:val="000C2FFE"/>
    <w:rsid w:val="000C3ADE"/>
    <w:rsid w:val="000C3F4F"/>
    <w:rsid w:val="000C4D3D"/>
    <w:rsid w:val="000C5F04"/>
    <w:rsid w:val="000C608A"/>
    <w:rsid w:val="000C6843"/>
    <w:rsid w:val="000C7194"/>
    <w:rsid w:val="000D024F"/>
    <w:rsid w:val="000D4149"/>
    <w:rsid w:val="000D4D21"/>
    <w:rsid w:val="000D530D"/>
    <w:rsid w:val="000D6DFE"/>
    <w:rsid w:val="000D72BC"/>
    <w:rsid w:val="000D72E8"/>
    <w:rsid w:val="000D7A98"/>
    <w:rsid w:val="000E0481"/>
    <w:rsid w:val="000E089B"/>
    <w:rsid w:val="000E0BC5"/>
    <w:rsid w:val="000E11DF"/>
    <w:rsid w:val="000E1CA5"/>
    <w:rsid w:val="000E3AF0"/>
    <w:rsid w:val="000E3F20"/>
    <w:rsid w:val="000E46D3"/>
    <w:rsid w:val="000E51C7"/>
    <w:rsid w:val="000E6E24"/>
    <w:rsid w:val="000F1244"/>
    <w:rsid w:val="000F1B0D"/>
    <w:rsid w:val="000F1E50"/>
    <w:rsid w:val="000F27B6"/>
    <w:rsid w:val="000F46EC"/>
    <w:rsid w:val="000F4A63"/>
    <w:rsid w:val="000F4BA1"/>
    <w:rsid w:val="000F56DE"/>
    <w:rsid w:val="000F58D6"/>
    <w:rsid w:val="000F5C92"/>
    <w:rsid w:val="000F678C"/>
    <w:rsid w:val="000F6856"/>
    <w:rsid w:val="000F6886"/>
    <w:rsid w:val="000F6E2C"/>
    <w:rsid w:val="000F7B19"/>
    <w:rsid w:val="001003D1"/>
    <w:rsid w:val="0010097C"/>
    <w:rsid w:val="00100B22"/>
    <w:rsid w:val="0010112D"/>
    <w:rsid w:val="001016D5"/>
    <w:rsid w:val="001027BB"/>
    <w:rsid w:val="00102910"/>
    <w:rsid w:val="00102E4D"/>
    <w:rsid w:val="0010365C"/>
    <w:rsid w:val="0010366D"/>
    <w:rsid w:val="001058F4"/>
    <w:rsid w:val="00106F8A"/>
    <w:rsid w:val="00107670"/>
    <w:rsid w:val="00107973"/>
    <w:rsid w:val="00107C17"/>
    <w:rsid w:val="00110500"/>
    <w:rsid w:val="00111497"/>
    <w:rsid w:val="001118E6"/>
    <w:rsid w:val="00111919"/>
    <w:rsid w:val="001123C4"/>
    <w:rsid w:val="00112F3F"/>
    <w:rsid w:val="00114318"/>
    <w:rsid w:val="00114CC4"/>
    <w:rsid w:val="00116042"/>
    <w:rsid w:val="00116708"/>
    <w:rsid w:val="00117B0B"/>
    <w:rsid w:val="00120CA6"/>
    <w:rsid w:val="00121BB9"/>
    <w:rsid w:val="00121E30"/>
    <w:rsid w:val="00122697"/>
    <w:rsid w:val="00122A38"/>
    <w:rsid w:val="001251A2"/>
    <w:rsid w:val="001261E4"/>
    <w:rsid w:val="001263BD"/>
    <w:rsid w:val="001265A9"/>
    <w:rsid w:val="00127556"/>
    <w:rsid w:val="001279B1"/>
    <w:rsid w:val="001300BD"/>
    <w:rsid w:val="001306F5"/>
    <w:rsid w:val="0013154B"/>
    <w:rsid w:val="00131CED"/>
    <w:rsid w:val="001335EB"/>
    <w:rsid w:val="00133F62"/>
    <w:rsid w:val="00134B8A"/>
    <w:rsid w:val="00135007"/>
    <w:rsid w:val="00135142"/>
    <w:rsid w:val="00135C8F"/>
    <w:rsid w:val="00136028"/>
    <w:rsid w:val="0013649C"/>
    <w:rsid w:val="0014001F"/>
    <w:rsid w:val="0014015E"/>
    <w:rsid w:val="00140C07"/>
    <w:rsid w:val="00141188"/>
    <w:rsid w:val="00143276"/>
    <w:rsid w:val="0014385D"/>
    <w:rsid w:val="00143CE8"/>
    <w:rsid w:val="00143D8A"/>
    <w:rsid w:val="00144880"/>
    <w:rsid w:val="0014502A"/>
    <w:rsid w:val="0014540F"/>
    <w:rsid w:val="00145E89"/>
    <w:rsid w:val="001468EC"/>
    <w:rsid w:val="0014775E"/>
    <w:rsid w:val="001503A2"/>
    <w:rsid w:val="00150D23"/>
    <w:rsid w:val="00152C4C"/>
    <w:rsid w:val="001532D2"/>
    <w:rsid w:val="0015358E"/>
    <w:rsid w:val="00154286"/>
    <w:rsid w:val="00154674"/>
    <w:rsid w:val="001547EE"/>
    <w:rsid w:val="0015527F"/>
    <w:rsid w:val="00155B2A"/>
    <w:rsid w:val="00156878"/>
    <w:rsid w:val="00156893"/>
    <w:rsid w:val="00157AEB"/>
    <w:rsid w:val="001610AA"/>
    <w:rsid w:val="0016145D"/>
    <w:rsid w:val="001619A8"/>
    <w:rsid w:val="00161EFD"/>
    <w:rsid w:val="0016240D"/>
    <w:rsid w:val="00162D40"/>
    <w:rsid w:val="00163DD7"/>
    <w:rsid w:val="001649FF"/>
    <w:rsid w:val="00164A5C"/>
    <w:rsid w:val="00164A78"/>
    <w:rsid w:val="0016536E"/>
    <w:rsid w:val="00165CA2"/>
    <w:rsid w:val="00166CB8"/>
    <w:rsid w:val="001670DC"/>
    <w:rsid w:val="00167B88"/>
    <w:rsid w:val="001702B5"/>
    <w:rsid w:val="00170905"/>
    <w:rsid w:val="00170AAF"/>
    <w:rsid w:val="00171D51"/>
    <w:rsid w:val="00172B16"/>
    <w:rsid w:val="001732B0"/>
    <w:rsid w:val="00173300"/>
    <w:rsid w:val="001734CA"/>
    <w:rsid w:val="00173B58"/>
    <w:rsid w:val="00174124"/>
    <w:rsid w:val="00174139"/>
    <w:rsid w:val="001741CA"/>
    <w:rsid w:val="00174308"/>
    <w:rsid w:val="00174559"/>
    <w:rsid w:val="00175250"/>
    <w:rsid w:val="00176CDC"/>
    <w:rsid w:val="00176F5C"/>
    <w:rsid w:val="00177E4E"/>
    <w:rsid w:val="001803EC"/>
    <w:rsid w:val="001807C6"/>
    <w:rsid w:val="00180F8F"/>
    <w:rsid w:val="00181D5F"/>
    <w:rsid w:val="0018235B"/>
    <w:rsid w:val="00184974"/>
    <w:rsid w:val="00184D2F"/>
    <w:rsid w:val="00186214"/>
    <w:rsid w:val="0018694D"/>
    <w:rsid w:val="001872B8"/>
    <w:rsid w:val="0018760C"/>
    <w:rsid w:val="00187A1F"/>
    <w:rsid w:val="00187BD4"/>
    <w:rsid w:val="001908C8"/>
    <w:rsid w:val="0019192F"/>
    <w:rsid w:val="00191D4D"/>
    <w:rsid w:val="00192254"/>
    <w:rsid w:val="001924DE"/>
    <w:rsid w:val="00192B91"/>
    <w:rsid w:val="00193173"/>
    <w:rsid w:val="00195D88"/>
    <w:rsid w:val="00196261"/>
    <w:rsid w:val="00196DF7"/>
    <w:rsid w:val="0019747B"/>
    <w:rsid w:val="00197548"/>
    <w:rsid w:val="001A003A"/>
    <w:rsid w:val="001A1F66"/>
    <w:rsid w:val="001A297D"/>
    <w:rsid w:val="001A32BB"/>
    <w:rsid w:val="001A3576"/>
    <w:rsid w:val="001A362A"/>
    <w:rsid w:val="001A4646"/>
    <w:rsid w:val="001A4A36"/>
    <w:rsid w:val="001A4EC0"/>
    <w:rsid w:val="001A508B"/>
    <w:rsid w:val="001A54AD"/>
    <w:rsid w:val="001A63D6"/>
    <w:rsid w:val="001A69A6"/>
    <w:rsid w:val="001A6B12"/>
    <w:rsid w:val="001A7093"/>
    <w:rsid w:val="001B055C"/>
    <w:rsid w:val="001B09E2"/>
    <w:rsid w:val="001B1970"/>
    <w:rsid w:val="001B2185"/>
    <w:rsid w:val="001B273A"/>
    <w:rsid w:val="001B2974"/>
    <w:rsid w:val="001B2EBE"/>
    <w:rsid w:val="001B3AE6"/>
    <w:rsid w:val="001B4D6B"/>
    <w:rsid w:val="001B4FB0"/>
    <w:rsid w:val="001B6962"/>
    <w:rsid w:val="001B75F2"/>
    <w:rsid w:val="001B7E85"/>
    <w:rsid w:val="001B7F9E"/>
    <w:rsid w:val="001C051B"/>
    <w:rsid w:val="001C08B6"/>
    <w:rsid w:val="001C0C7E"/>
    <w:rsid w:val="001C0E4A"/>
    <w:rsid w:val="001C1C91"/>
    <w:rsid w:val="001C1F20"/>
    <w:rsid w:val="001C245A"/>
    <w:rsid w:val="001C29EA"/>
    <w:rsid w:val="001C36F9"/>
    <w:rsid w:val="001C3CEA"/>
    <w:rsid w:val="001C4981"/>
    <w:rsid w:val="001C4F79"/>
    <w:rsid w:val="001C5225"/>
    <w:rsid w:val="001C58F8"/>
    <w:rsid w:val="001C6D24"/>
    <w:rsid w:val="001C6D6E"/>
    <w:rsid w:val="001C7C53"/>
    <w:rsid w:val="001C7DC2"/>
    <w:rsid w:val="001D1A90"/>
    <w:rsid w:val="001D1AB6"/>
    <w:rsid w:val="001D26AE"/>
    <w:rsid w:val="001D33D8"/>
    <w:rsid w:val="001D3783"/>
    <w:rsid w:val="001D3A8E"/>
    <w:rsid w:val="001D4903"/>
    <w:rsid w:val="001D4B05"/>
    <w:rsid w:val="001D6047"/>
    <w:rsid w:val="001D70C4"/>
    <w:rsid w:val="001D7EA1"/>
    <w:rsid w:val="001E00A7"/>
    <w:rsid w:val="001E102F"/>
    <w:rsid w:val="001E2D1B"/>
    <w:rsid w:val="001E4236"/>
    <w:rsid w:val="001E584B"/>
    <w:rsid w:val="001E6464"/>
    <w:rsid w:val="001E658B"/>
    <w:rsid w:val="001E6AF3"/>
    <w:rsid w:val="001E74A3"/>
    <w:rsid w:val="001F0853"/>
    <w:rsid w:val="001F195A"/>
    <w:rsid w:val="001F30F5"/>
    <w:rsid w:val="001F4DB7"/>
    <w:rsid w:val="001F4F0F"/>
    <w:rsid w:val="001F4FA1"/>
    <w:rsid w:val="001F5380"/>
    <w:rsid w:val="001F62D8"/>
    <w:rsid w:val="001F6DC4"/>
    <w:rsid w:val="00200472"/>
    <w:rsid w:val="002006AC"/>
    <w:rsid w:val="0020083B"/>
    <w:rsid w:val="00200EA2"/>
    <w:rsid w:val="0020169E"/>
    <w:rsid w:val="00201BCD"/>
    <w:rsid w:val="002021B4"/>
    <w:rsid w:val="00202807"/>
    <w:rsid w:val="002031A0"/>
    <w:rsid w:val="00204790"/>
    <w:rsid w:val="00204A4B"/>
    <w:rsid w:val="00204B4F"/>
    <w:rsid w:val="00204F76"/>
    <w:rsid w:val="00205AFE"/>
    <w:rsid w:val="00205DBE"/>
    <w:rsid w:val="00206AB1"/>
    <w:rsid w:val="00206AEE"/>
    <w:rsid w:val="00207135"/>
    <w:rsid w:val="0020753A"/>
    <w:rsid w:val="00207FF5"/>
    <w:rsid w:val="0021024C"/>
    <w:rsid w:val="0021025E"/>
    <w:rsid w:val="002124A6"/>
    <w:rsid w:val="00212D86"/>
    <w:rsid w:val="00213662"/>
    <w:rsid w:val="0021421B"/>
    <w:rsid w:val="00214682"/>
    <w:rsid w:val="00214689"/>
    <w:rsid w:val="00214964"/>
    <w:rsid w:val="0021559A"/>
    <w:rsid w:val="00215B0E"/>
    <w:rsid w:val="002163EC"/>
    <w:rsid w:val="0021681B"/>
    <w:rsid w:val="002175C2"/>
    <w:rsid w:val="00217A3A"/>
    <w:rsid w:val="00217EDC"/>
    <w:rsid w:val="00220353"/>
    <w:rsid w:val="00221AD6"/>
    <w:rsid w:val="00221BE1"/>
    <w:rsid w:val="002220E0"/>
    <w:rsid w:val="00222985"/>
    <w:rsid w:val="00226AA5"/>
    <w:rsid w:val="0023087B"/>
    <w:rsid w:val="0023138B"/>
    <w:rsid w:val="00232138"/>
    <w:rsid w:val="002328B6"/>
    <w:rsid w:val="00234C69"/>
    <w:rsid w:val="002350CF"/>
    <w:rsid w:val="00235312"/>
    <w:rsid w:val="00236F49"/>
    <w:rsid w:val="00237101"/>
    <w:rsid w:val="00237A72"/>
    <w:rsid w:val="00237DD1"/>
    <w:rsid w:val="00240761"/>
    <w:rsid w:val="002411AD"/>
    <w:rsid w:val="00244007"/>
    <w:rsid w:val="00244B4D"/>
    <w:rsid w:val="00244D05"/>
    <w:rsid w:val="002465E5"/>
    <w:rsid w:val="00246E21"/>
    <w:rsid w:val="00246EAF"/>
    <w:rsid w:val="0024767F"/>
    <w:rsid w:val="00247868"/>
    <w:rsid w:val="00247FD0"/>
    <w:rsid w:val="00251110"/>
    <w:rsid w:val="002514B9"/>
    <w:rsid w:val="00251ED2"/>
    <w:rsid w:val="00252DF9"/>
    <w:rsid w:val="002546DD"/>
    <w:rsid w:val="0025512E"/>
    <w:rsid w:val="002560D6"/>
    <w:rsid w:val="0025656B"/>
    <w:rsid w:val="002571EF"/>
    <w:rsid w:val="0026096C"/>
    <w:rsid w:val="00260A11"/>
    <w:rsid w:val="0026122C"/>
    <w:rsid w:val="00261D3B"/>
    <w:rsid w:val="002624F5"/>
    <w:rsid w:val="0026270F"/>
    <w:rsid w:val="0026350A"/>
    <w:rsid w:val="00264D98"/>
    <w:rsid w:val="0026589A"/>
    <w:rsid w:val="00265D03"/>
    <w:rsid w:val="0026631B"/>
    <w:rsid w:val="00266917"/>
    <w:rsid w:val="00267E27"/>
    <w:rsid w:val="00270D3F"/>
    <w:rsid w:val="00270F05"/>
    <w:rsid w:val="00270F19"/>
    <w:rsid w:val="0027175D"/>
    <w:rsid w:val="002725EB"/>
    <w:rsid w:val="00273306"/>
    <w:rsid w:val="002749CE"/>
    <w:rsid w:val="00275123"/>
    <w:rsid w:val="00275D10"/>
    <w:rsid w:val="00276394"/>
    <w:rsid w:val="00276AD2"/>
    <w:rsid w:val="0027700C"/>
    <w:rsid w:val="00277431"/>
    <w:rsid w:val="002779AD"/>
    <w:rsid w:val="002779C0"/>
    <w:rsid w:val="00277FA3"/>
    <w:rsid w:val="00280760"/>
    <w:rsid w:val="00280EC3"/>
    <w:rsid w:val="0028108D"/>
    <w:rsid w:val="002811C5"/>
    <w:rsid w:val="00281AD1"/>
    <w:rsid w:val="00281BF6"/>
    <w:rsid w:val="00281C31"/>
    <w:rsid w:val="00282B92"/>
    <w:rsid w:val="00282BBF"/>
    <w:rsid w:val="00282F45"/>
    <w:rsid w:val="002834DC"/>
    <w:rsid w:val="00283C0F"/>
    <w:rsid w:val="00283E87"/>
    <w:rsid w:val="00284C74"/>
    <w:rsid w:val="00286618"/>
    <w:rsid w:val="002879D9"/>
    <w:rsid w:val="0029024C"/>
    <w:rsid w:val="0029047B"/>
    <w:rsid w:val="00291258"/>
    <w:rsid w:val="00291DB9"/>
    <w:rsid w:val="00292FFF"/>
    <w:rsid w:val="002936A1"/>
    <w:rsid w:val="002938BF"/>
    <w:rsid w:val="002945BF"/>
    <w:rsid w:val="00294C2C"/>
    <w:rsid w:val="00294D77"/>
    <w:rsid w:val="00295334"/>
    <w:rsid w:val="0029644E"/>
    <w:rsid w:val="002A1263"/>
    <w:rsid w:val="002A1A02"/>
    <w:rsid w:val="002A29E8"/>
    <w:rsid w:val="002A32B3"/>
    <w:rsid w:val="002A38ED"/>
    <w:rsid w:val="002A3EC3"/>
    <w:rsid w:val="002A6802"/>
    <w:rsid w:val="002B0176"/>
    <w:rsid w:val="002B0498"/>
    <w:rsid w:val="002B0F07"/>
    <w:rsid w:val="002B1522"/>
    <w:rsid w:val="002B1737"/>
    <w:rsid w:val="002B29CF"/>
    <w:rsid w:val="002B2B1F"/>
    <w:rsid w:val="002B2FAC"/>
    <w:rsid w:val="002B31A8"/>
    <w:rsid w:val="002B361B"/>
    <w:rsid w:val="002B4856"/>
    <w:rsid w:val="002B4954"/>
    <w:rsid w:val="002B5531"/>
    <w:rsid w:val="002B57C7"/>
    <w:rsid w:val="002B5B32"/>
    <w:rsid w:val="002B679D"/>
    <w:rsid w:val="002B7070"/>
    <w:rsid w:val="002B769C"/>
    <w:rsid w:val="002B7B1C"/>
    <w:rsid w:val="002C073F"/>
    <w:rsid w:val="002C12D9"/>
    <w:rsid w:val="002C14DD"/>
    <w:rsid w:val="002C18D7"/>
    <w:rsid w:val="002C21E1"/>
    <w:rsid w:val="002C266B"/>
    <w:rsid w:val="002C2AAE"/>
    <w:rsid w:val="002C2BF5"/>
    <w:rsid w:val="002C2C1E"/>
    <w:rsid w:val="002C2C54"/>
    <w:rsid w:val="002C343A"/>
    <w:rsid w:val="002C3694"/>
    <w:rsid w:val="002C3C9F"/>
    <w:rsid w:val="002C4E62"/>
    <w:rsid w:val="002C5ED4"/>
    <w:rsid w:val="002C6E23"/>
    <w:rsid w:val="002C7542"/>
    <w:rsid w:val="002D0A34"/>
    <w:rsid w:val="002D295B"/>
    <w:rsid w:val="002D3547"/>
    <w:rsid w:val="002D3BAA"/>
    <w:rsid w:val="002D4044"/>
    <w:rsid w:val="002D486C"/>
    <w:rsid w:val="002D4C57"/>
    <w:rsid w:val="002D7DAF"/>
    <w:rsid w:val="002E004A"/>
    <w:rsid w:val="002E0367"/>
    <w:rsid w:val="002E0550"/>
    <w:rsid w:val="002E0F7B"/>
    <w:rsid w:val="002E1159"/>
    <w:rsid w:val="002E2248"/>
    <w:rsid w:val="002E3D91"/>
    <w:rsid w:val="002E45BC"/>
    <w:rsid w:val="002E4DA6"/>
    <w:rsid w:val="002E53F6"/>
    <w:rsid w:val="002E5B76"/>
    <w:rsid w:val="002E718B"/>
    <w:rsid w:val="002F0C83"/>
    <w:rsid w:val="002F2414"/>
    <w:rsid w:val="002F2644"/>
    <w:rsid w:val="002F28D7"/>
    <w:rsid w:val="002F2E57"/>
    <w:rsid w:val="002F3673"/>
    <w:rsid w:val="002F3B77"/>
    <w:rsid w:val="002F3F9B"/>
    <w:rsid w:val="002F406C"/>
    <w:rsid w:val="002F54AB"/>
    <w:rsid w:val="002F5A57"/>
    <w:rsid w:val="002F64C6"/>
    <w:rsid w:val="002F747D"/>
    <w:rsid w:val="00300028"/>
    <w:rsid w:val="003015C1"/>
    <w:rsid w:val="003038FC"/>
    <w:rsid w:val="00305366"/>
    <w:rsid w:val="00305AF1"/>
    <w:rsid w:val="00305C70"/>
    <w:rsid w:val="00305FB9"/>
    <w:rsid w:val="00306583"/>
    <w:rsid w:val="0030721F"/>
    <w:rsid w:val="00307AD2"/>
    <w:rsid w:val="00307E6A"/>
    <w:rsid w:val="00307ECD"/>
    <w:rsid w:val="003100B2"/>
    <w:rsid w:val="003104FD"/>
    <w:rsid w:val="00312519"/>
    <w:rsid w:val="0031251C"/>
    <w:rsid w:val="003126F6"/>
    <w:rsid w:val="00313339"/>
    <w:rsid w:val="00313381"/>
    <w:rsid w:val="00314422"/>
    <w:rsid w:val="0031482B"/>
    <w:rsid w:val="00314B80"/>
    <w:rsid w:val="003150C5"/>
    <w:rsid w:val="0031524A"/>
    <w:rsid w:val="0031577C"/>
    <w:rsid w:val="0031621E"/>
    <w:rsid w:val="0031639D"/>
    <w:rsid w:val="003219F7"/>
    <w:rsid w:val="00322ABE"/>
    <w:rsid w:val="00324730"/>
    <w:rsid w:val="00324843"/>
    <w:rsid w:val="00324F33"/>
    <w:rsid w:val="00325584"/>
    <w:rsid w:val="00325683"/>
    <w:rsid w:val="0032586F"/>
    <w:rsid w:val="00326781"/>
    <w:rsid w:val="00327591"/>
    <w:rsid w:val="003303A0"/>
    <w:rsid w:val="00331244"/>
    <w:rsid w:val="00331AEF"/>
    <w:rsid w:val="00333688"/>
    <w:rsid w:val="0033389D"/>
    <w:rsid w:val="00334457"/>
    <w:rsid w:val="00335307"/>
    <w:rsid w:val="003361AE"/>
    <w:rsid w:val="0033626B"/>
    <w:rsid w:val="003362C4"/>
    <w:rsid w:val="00336A90"/>
    <w:rsid w:val="00337BDB"/>
    <w:rsid w:val="003417A7"/>
    <w:rsid w:val="00341958"/>
    <w:rsid w:val="00341C26"/>
    <w:rsid w:val="00341EB2"/>
    <w:rsid w:val="003431E2"/>
    <w:rsid w:val="00343C99"/>
    <w:rsid w:val="00344E89"/>
    <w:rsid w:val="00344EBF"/>
    <w:rsid w:val="003453D0"/>
    <w:rsid w:val="00345DF9"/>
    <w:rsid w:val="00345FBF"/>
    <w:rsid w:val="003465D1"/>
    <w:rsid w:val="00346AA0"/>
    <w:rsid w:val="00346D7E"/>
    <w:rsid w:val="00347C94"/>
    <w:rsid w:val="0035097A"/>
    <w:rsid w:val="00351FBB"/>
    <w:rsid w:val="00352166"/>
    <w:rsid w:val="00353466"/>
    <w:rsid w:val="00353681"/>
    <w:rsid w:val="00353FAB"/>
    <w:rsid w:val="003544A6"/>
    <w:rsid w:val="003545E5"/>
    <w:rsid w:val="003563FE"/>
    <w:rsid w:val="00356C25"/>
    <w:rsid w:val="00357CCF"/>
    <w:rsid w:val="00360401"/>
    <w:rsid w:val="00360A29"/>
    <w:rsid w:val="00361347"/>
    <w:rsid w:val="003625D9"/>
    <w:rsid w:val="00363A16"/>
    <w:rsid w:val="00365493"/>
    <w:rsid w:val="003660B1"/>
    <w:rsid w:val="003668FA"/>
    <w:rsid w:val="00366BC1"/>
    <w:rsid w:val="00366CF4"/>
    <w:rsid w:val="00367147"/>
    <w:rsid w:val="0036753F"/>
    <w:rsid w:val="00367713"/>
    <w:rsid w:val="00367BA0"/>
    <w:rsid w:val="00370346"/>
    <w:rsid w:val="00370367"/>
    <w:rsid w:val="00371151"/>
    <w:rsid w:val="003712F5"/>
    <w:rsid w:val="00371A3A"/>
    <w:rsid w:val="0037261B"/>
    <w:rsid w:val="0037629E"/>
    <w:rsid w:val="00376AD8"/>
    <w:rsid w:val="00376FAD"/>
    <w:rsid w:val="0037767D"/>
    <w:rsid w:val="003802B4"/>
    <w:rsid w:val="00380399"/>
    <w:rsid w:val="00380DE2"/>
    <w:rsid w:val="00382FCA"/>
    <w:rsid w:val="003832F2"/>
    <w:rsid w:val="003833E6"/>
    <w:rsid w:val="0038381E"/>
    <w:rsid w:val="00383AFF"/>
    <w:rsid w:val="00383BBC"/>
    <w:rsid w:val="00383BD8"/>
    <w:rsid w:val="00383FFE"/>
    <w:rsid w:val="00384676"/>
    <w:rsid w:val="00384814"/>
    <w:rsid w:val="003849EF"/>
    <w:rsid w:val="003849F5"/>
    <w:rsid w:val="00385346"/>
    <w:rsid w:val="003869FB"/>
    <w:rsid w:val="00386D42"/>
    <w:rsid w:val="003870AD"/>
    <w:rsid w:val="0038728A"/>
    <w:rsid w:val="00387D94"/>
    <w:rsid w:val="00390008"/>
    <w:rsid w:val="003912B0"/>
    <w:rsid w:val="0039138B"/>
    <w:rsid w:val="003917C8"/>
    <w:rsid w:val="00393883"/>
    <w:rsid w:val="00393AA3"/>
    <w:rsid w:val="003945B8"/>
    <w:rsid w:val="00394A7C"/>
    <w:rsid w:val="0039516F"/>
    <w:rsid w:val="00396144"/>
    <w:rsid w:val="003A001E"/>
    <w:rsid w:val="003A0B2A"/>
    <w:rsid w:val="003A1455"/>
    <w:rsid w:val="003A235D"/>
    <w:rsid w:val="003A2A93"/>
    <w:rsid w:val="003A3D66"/>
    <w:rsid w:val="003A4004"/>
    <w:rsid w:val="003A5AAA"/>
    <w:rsid w:val="003A5F48"/>
    <w:rsid w:val="003A686A"/>
    <w:rsid w:val="003B007A"/>
    <w:rsid w:val="003B0A93"/>
    <w:rsid w:val="003B0C3A"/>
    <w:rsid w:val="003B1C33"/>
    <w:rsid w:val="003B1EF0"/>
    <w:rsid w:val="003B35AC"/>
    <w:rsid w:val="003B3A42"/>
    <w:rsid w:val="003B462E"/>
    <w:rsid w:val="003B48D8"/>
    <w:rsid w:val="003B4932"/>
    <w:rsid w:val="003B5524"/>
    <w:rsid w:val="003B7C97"/>
    <w:rsid w:val="003B7E86"/>
    <w:rsid w:val="003C0775"/>
    <w:rsid w:val="003C1CB5"/>
    <w:rsid w:val="003C2E9C"/>
    <w:rsid w:val="003C3BDD"/>
    <w:rsid w:val="003C3D6F"/>
    <w:rsid w:val="003C4508"/>
    <w:rsid w:val="003C519A"/>
    <w:rsid w:val="003C573E"/>
    <w:rsid w:val="003C7F15"/>
    <w:rsid w:val="003D0A84"/>
    <w:rsid w:val="003D0D0E"/>
    <w:rsid w:val="003D17C3"/>
    <w:rsid w:val="003D1F26"/>
    <w:rsid w:val="003D1FB0"/>
    <w:rsid w:val="003D2395"/>
    <w:rsid w:val="003D4AFF"/>
    <w:rsid w:val="003D5B5C"/>
    <w:rsid w:val="003D5C41"/>
    <w:rsid w:val="003D604C"/>
    <w:rsid w:val="003D7C6A"/>
    <w:rsid w:val="003E03FD"/>
    <w:rsid w:val="003E0B82"/>
    <w:rsid w:val="003E2957"/>
    <w:rsid w:val="003E29DF"/>
    <w:rsid w:val="003E29FD"/>
    <w:rsid w:val="003E3F52"/>
    <w:rsid w:val="003E421B"/>
    <w:rsid w:val="003E47D6"/>
    <w:rsid w:val="003E68EE"/>
    <w:rsid w:val="003E6961"/>
    <w:rsid w:val="003E6D65"/>
    <w:rsid w:val="003E7635"/>
    <w:rsid w:val="003E7F83"/>
    <w:rsid w:val="003F0060"/>
    <w:rsid w:val="003F0530"/>
    <w:rsid w:val="003F0798"/>
    <w:rsid w:val="003F1E9B"/>
    <w:rsid w:val="003F3100"/>
    <w:rsid w:val="003F3C12"/>
    <w:rsid w:val="003F3DC1"/>
    <w:rsid w:val="003F4501"/>
    <w:rsid w:val="003F4658"/>
    <w:rsid w:val="003F4B98"/>
    <w:rsid w:val="003F4D69"/>
    <w:rsid w:val="003F5383"/>
    <w:rsid w:val="003F5F11"/>
    <w:rsid w:val="003F74F4"/>
    <w:rsid w:val="004006AD"/>
    <w:rsid w:val="0040099C"/>
    <w:rsid w:val="00400DF3"/>
    <w:rsid w:val="004010A5"/>
    <w:rsid w:val="004010CA"/>
    <w:rsid w:val="00401A13"/>
    <w:rsid w:val="00402679"/>
    <w:rsid w:val="00403FA5"/>
    <w:rsid w:val="00403FC9"/>
    <w:rsid w:val="00404A03"/>
    <w:rsid w:val="00405BBE"/>
    <w:rsid w:val="004106C6"/>
    <w:rsid w:val="0041203D"/>
    <w:rsid w:val="00413C13"/>
    <w:rsid w:val="004150C2"/>
    <w:rsid w:val="0041627F"/>
    <w:rsid w:val="004170DB"/>
    <w:rsid w:val="00417AC1"/>
    <w:rsid w:val="00417DE5"/>
    <w:rsid w:val="004221D1"/>
    <w:rsid w:val="00425276"/>
    <w:rsid w:val="004265E5"/>
    <w:rsid w:val="004265F3"/>
    <w:rsid w:val="00426B3C"/>
    <w:rsid w:val="00426C60"/>
    <w:rsid w:val="00426EF5"/>
    <w:rsid w:val="0043023C"/>
    <w:rsid w:val="00430378"/>
    <w:rsid w:val="00431092"/>
    <w:rsid w:val="004311B7"/>
    <w:rsid w:val="00435186"/>
    <w:rsid w:val="00435E4B"/>
    <w:rsid w:val="004362B0"/>
    <w:rsid w:val="00436D61"/>
    <w:rsid w:val="00436F12"/>
    <w:rsid w:val="004400F9"/>
    <w:rsid w:val="00440C31"/>
    <w:rsid w:val="00441268"/>
    <w:rsid w:val="00441EDC"/>
    <w:rsid w:val="00442326"/>
    <w:rsid w:val="004432A2"/>
    <w:rsid w:val="00443D51"/>
    <w:rsid w:val="00443E69"/>
    <w:rsid w:val="004442C7"/>
    <w:rsid w:val="00444F8C"/>
    <w:rsid w:val="00445BF2"/>
    <w:rsid w:val="00446360"/>
    <w:rsid w:val="0044645F"/>
    <w:rsid w:val="00446B41"/>
    <w:rsid w:val="00447196"/>
    <w:rsid w:val="004507EC"/>
    <w:rsid w:val="004519F5"/>
    <w:rsid w:val="00451AEC"/>
    <w:rsid w:val="00451DE0"/>
    <w:rsid w:val="00453CD3"/>
    <w:rsid w:val="00454BBD"/>
    <w:rsid w:val="00454F93"/>
    <w:rsid w:val="004573C1"/>
    <w:rsid w:val="004603AC"/>
    <w:rsid w:val="00460EFE"/>
    <w:rsid w:val="00462A89"/>
    <w:rsid w:val="00462E44"/>
    <w:rsid w:val="004632E7"/>
    <w:rsid w:val="00464528"/>
    <w:rsid w:val="00464ED7"/>
    <w:rsid w:val="004650E1"/>
    <w:rsid w:val="004651CA"/>
    <w:rsid w:val="0046531C"/>
    <w:rsid w:val="004654D4"/>
    <w:rsid w:val="00465D08"/>
    <w:rsid w:val="00466E16"/>
    <w:rsid w:val="004677CB"/>
    <w:rsid w:val="00470544"/>
    <w:rsid w:val="00470B01"/>
    <w:rsid w:val="00471101"/>
    <w:rsid w:val="004719FC"/>
    <w:rsid w:val="00471BEB"/>
    <w:rsid w:val="00472D3B"/>
    <w:rsid w:val="00474DED"/>
    <w:rsid w:val="00475B2E"/>
    <w:rsid w:val="00476236"/>
    <w:rsid w:val="0047757E"/>
    <w:rsid w:val="00477FFA"/>
    <w:rsid w:val="00480154"/>
    <w:rsid w:val="004802C5"/>
    <w:rsid w:val="00480A0A"/>
    <w:rsid w:val="004816E8"/>
    <w:rsid w:val="004841E4"/>
    <w:rsid w:val="0048452E"/>
    <w:rsid w:val="00484592"/>
    <w:rsid w:val="004848C1"/>
    <w:rsid w:val="004853AC"/>
    <w:rsid w:val="004855FB"/>
    <w:rsid w:val="00490AED"/>
    <w:rsid w:val="00491AF2"/>
    <w:rsid w:val="004931C0"/>
    <w:rsid w:val="004938DC"/>
    <w:rsid w:val="00493A46"/>
    <w:rsid w:val="004944FF"/>
    <w:rsid w:val="00494748"/>
    <w:rsid w:val="00494751"/>
    <w:rsid w:val="00494CB7"/>
    <w:rsid w:val="004957CB"/>
    <w:rsid w:val="004964E5"/>
    <w:rsid w:val="004976F7"/>
    <w:rsid w:val="00497BED"/>
    <w:rsid w:val="004A0454"/>
    <w:rsid w:val="004A0864"/>
    <w:rsid w:val="004A0F10"/>
    <w:rsid w:val="004A1727"/>
    <w:rsid w:val="004A2A43"/>
    <w:rsid w:val="004A433D"/>
    <w:rsid w:val="004A5575"/>
    <w:rsid w:val="004A5809"/>
    <w:rsid w:val="004A5F3E"/>
    <w:rsid w:val="004A5FA9"/>
    <w:rsid w:val="004A628B"/>
    <w:rsid w:val="004A66F5"/>
    <w:rsid w:val="004A679D"/>
    <w:rsid w:val="004A6A21"/>
    <w:rsid w:val="004A6FAD"/>
    <w:rsid w:val="004A7DD4"/>
    <w:rsid w:val="004A7E80"/>
    <w:rsid w:val="004B0C83"/>
    <w:rsid w:val="004B0DE4"/>
    <w:rsid w:val="004B17B6"/>
    <w:rsid w:val="004B2AA7"/>
    <w:rsid w:val="004B3382"/>
    <w:rsid w:val="004B346F"/>
    <w:rsid w:val="004B3AB2"/>
    <w:rsid w:val="004B409D"/>
    <w:rsid w:val="004B4268"/>
    <w:rsid w:val="004B4864"/>
    <w:rsid w:val="004B4C13"/>
    <w:rsid w:val="004B4E6C"/>
    <w:rsid w:val="004B51B0"/>
    <w:rsid w:val="004B74BD"/>
    <w:rsid w:val="004B797B"/>
    <w:rsid w:val="004B79BD"/>
    <w:rsid w:val="004B7E1E"/>
    <w:rsid w:val="004C0990"/>
    <w:rsid w:val="004C14F0"/>
    <w:rsid w:val="004C171F"/>
    <w:rsid w:val="004C248E"/>
    <w:rsid w:val="004C29FD"/>
    <w:rsid w:val="004C3955"/>
    <w:rsid w:val="004C4188"/>
    <w:rsid w:val="004C46C2"/>
    <w:rsid w:val="004C6D27"/>
    <w:rsid w:val="004C729F"/>
    <w:rsid w:val="004D0788"/>
    <w:rsid w:val="004D0934"/>
    <w:rsid w:val="004D0E8C"/>
    <w:rsid w:val="004D0F13"/>
    <w:rsid w:val="004D18B2"/>
    <w:rsid w:val="004D2573"/>
    <w:rsid w:val="004D3116"/>
    <w:rsid w:val="004D3401"/>
    <w:rsid w:val="004D3C8F"/>
    <w:rsid w:val="004D3E69"/>
    <w:rsid w:val="004D405B"/>
    <w:rsid w:val="004D4C51"/>
    <w:rsid w:val="004D4C65"/>
    <w:rsid w:val="004D4EE9"/>
    <w:rsid w:val="004D531D"/>
    <w:rsid w:val="004E309C"/>
    <w:rsid w:val="004E4B90"/>
    <w:rsid w:val="004E5164"/>
    <w:rsid w:val="004E61CC"/>
    <w:rsid w:val="004E66C4"/>
    <w:rsid w:val="004E7183"/>
    <w:rsid w:val="004E7358"/>
    <w:rsid w:val="004E7525"/>
    <w:rsid w:val="004E7629"/>
    <w:rsid w:val="004E7961"/>
    <w:rsid w:val="004E7BA4"/>
    <w:rsid w:val="004F00E8"/>
    <w:rsid w:val="004F0207"/>
    <w:rsid w:val="004F0435"/>
    <w:rsid w:val="004F0792"/>
    <w:rsid w:val="004F0B93"/>
    <w:rsid w:val="004F2FBA"/>
    <w:rsid w:val="004F3235"/>
    <w:rsid w:val="004F3903"/>
    <w:rsid w:val="004F4D19"/>
    <w:rsid w:val="004F504D"/>
    <w:rsid w:val="004F6113"/>
    <w:rsid w:val="004F688F"/>
    <w:rsid w:val="004F69CB"/>
    <w:rsid w:val="004F7FFA"/>
    <w:rsid w:val="00500062"/>
    <w:rsid w:val="005003AA"/>
    <w:rsid w:val="00500580"/>
    <w:rsid w:val="00500D93"/>
    <w:rsid w:val="00500FBB"/>
    <w:rsid w:val="005011E0"/>
    <w:rsid w:val="00501235"/>
    <w:rsid w:val="005012C6"/>
    <w:rsid w:val="005012F3"/>
    <w:rsid w:val="00501553"/>
    <w:rsid w:val="00501FBB"/>
    <w:rsid w:val="00502B24"/>
    <w:rsid w:val="005031A1"/>
    <w:rsid w:val="0050325B"/>
    <w:rsid w:val="005053DF"/>
    <w:rsid w:val="00505486"/>
    <w:rsid w:val="00505FA3"/>
    <w:rsid w:val="005062AE"/>
    <w:rsid w:val="005064B8"/>
    <w:rsid w:val="005107C3"/>
    <w:rsid w:val="00510FBB"/>
    <w:rsid w:val="00511D36"/>
    <w:rsid w:val="00511E2E"/>
    <w:rsid w:val="005124DA"/>
    <w:rsid w:val="00513130"/>
    <w:rsid w:val="00513398"/>
    <w:rsid w:val="00513680"/>
    <w:rsid w:val="005143E3"/>
    <w:rsid w:val="0051493F"/>
    <w:rsid w:val="005154CE"/>
    <w:rsid w:val="00515925"/>
    <w:rsid w:val="00516E7A"/>
    <w:rsid w:val="00520A5A"/>
    <w:rsid w:val="00520AAC"/>
    <w:rsid w:val="00520BFA"/>
    <w:rsid w:val="005216E6"/>
    <w:rsid w:val="00521B5A"/>
    <w:rsid w:val="00522565"/>
    <w:rsid w:val="005239C5"/>
    <w:rsid w:val="00523C41"/>
    <w:rsid w:val="0052441F"/>
    <w:rsid w:val="00524B2E"/>
    <w:rsid w:val="0052529E"/>
    <w:rsid w:val="005268EC"/>
    <w:rsid w:val="005276C7"/>
    <w:rsid w:val="00530210"/>
    <w:rsid w:val="00531967"/>
    <w:rsid w:val="0053281B"/>
    <w:rsid w:val="005339FA"/>
    <w:rsid w:val="00535DF8"/>
    <w:rsid w:val="00535F9A"/>
    <w:rsid w:val="00536E07"/>
    <w:rsid w:val="00537CD8"/>
    <w:rsid w:val="005405CA"/>
    <w:rsid w:val="00541AE4"/>
    <w:rsid w:val="005423C2"/>
    <w:rsid w:val="0054254A"/>
    <w:rsid w:val="005434D2"/>
    <w:rsid w:val="005437B8"/>
    <w:rsid w:val="00544D3B"/>
    <w:rsid w:val="00545055"/>
    <w:rsid w:val="00545B04"/>
    <w:rsid w:val="00546245"/>
    <w:rsid w:val="005462C1"/>
    <w:rsid w:val="0054671E"/>
    <w:rsid w:val="00546E3A"/>
    <w:rsid w:val="0054722F"/>
    <w:rsid w:val="00552B28"/>
    <w:rsid w:val="00554045"/>
    <w:rsid w:val="00554204"/>
    <w:rsid w:val="00555E8E"/>
    <w:rsid w:val="00555F4F"/>
    <w:rsid w:val="0055617B"/>
    <w:rsid w:val="00556BC2"/>
    <w:rsid w:val="0055746D"/>
    <w:rsid w:val="005616F1"/>
    <w:rsid w:val="00561D48"/>
    <w:rsid w:val="00562562"/>
    <w:rsid w:val="00563BF9"/>
    <w:rsid w:val="0056438B"/>
    <w:rsid w:val="005645B6"/>
    <w:rsid w:val="0056464D"/>
    <w:rsid w:val="005648FD"/>
    <w:rsid w:val="00564FD0"/>
    <w:rsid w:val="0056509E"/>
    <w:rsid w:val="00565ACB"/>
    <w:rsid w:val="00566C22"/>
    <w:rsid w:val="005671CD"/>
    <w:rsid w:val="005678BB"/>
    <w:rsid w:val="00567AE6"/>
    <w:rsid w:val="005715C7"/>
    <w:rsid w:val="00573628"/>
    <w:rsid w:val="00573C27"/>
    <w:rsid w:val="005748C3"/>
    <w:rsid w:val="00574D45"/>
    <w:rsid w:val="00576788"/>
    <w:rsid w:val="0057681E"/>
    <w:rsid w:val="00576CB7"/>
    <w:rsid w:val="00576DEB"/>
    <w:rsid w:val="00577F6E"/>
    <w:rsid w:val="00580823"/>
    <w:rsid w:val="00581729"/>
    <w:rsid w:val="0058198E"/>
    <w:rsid w:val="00581ABB"/>
    <w:rsid w:val="005841EA"/>
    <w:rsid w:val="005844BF"/>
    <w:rsid w:val="00584BA3"/>
    <w:rsid w:val="00585331"/>
    <w:rsid w:val="00585831"/>
    <w:rsid w:val="00585A27"/>
    <w:rsid w:val="005863C5"/>
    <w:rsid w:val="0058651A"/>
    <w:rsid w:val="005868CC"/>
    <w:rsid w:val="00590283"/>
    <w:rsid w:val="005918F5"/>
    <w:rsid w:val="005921C4"/>
    <w:rsid w:val="00592C11"/>
    <w:rsid w:val="00592CE6"/>
    <w:rsid w:val="00593AEE"/>
    <w:rsid w:val="0059576B"/>
    <w:rsid w:val="005960DD"/>
    <w:rsid w:val="00596208"/>
    <w:rsid w:val="00596499"/>
    <w:rsid w:val="00597615"/>
    <w:rsid w:val="00597DFA"/>
    <w:rsid w:val="005A05A6"/>
    <w:rsid w:val="005A05E6"/>
    <w:rsid w:val="005A0D8B"/>
    <w:rsid w:val="005A2B33"/>
    <w:rsid w:val="005A2C96"/>
    <w:rsid w:val="005A3E00"/>
    <w:rsid w:val="005A460A"/>
    <w:rsid w:val="005A4A0B"/>
    <w:rsid w:val="005A53E2"/>
    <w:rsid w:val="005A542F"/>
    <w:rsid w:val="005A6810"/>
    <w:rsid w:val="005A6E99"/>
    <w:rsid w:val="005A6FB3"/>
    <w:rsid w:val="005A70E8"/>
    <w:rsid w:val="005A79A7"/>
    <w:rsid w:val="005B045F"/>
    <w:rsid w:val="005B06A2"/>
    <w:rsid w:val="005B0C06"/>
    <w:rsid w:val="005B10BC"/>
    <w:rsid w:val="005B1A0C"/>
    <w:rsid w:val="005B1BA4"/>
    <w:rsid w:val="005B21D5"/>
    <w:rsid w:val="005B29C7"/>
    <w:rsid w:val="005B36E6"/>
    <w:rsid w:val="005B516D"/>
    <w:rsid w:val="005B635F"/>
    <w:rsid w:val="005B6A47"/>
    <w:rsid w:val="005B6FD9"/>
    <w:rsid w:val="005B77EE"/>
    <w:rsid w:val="005B7989"/>
    <w:rsid w:val="005C06CF"/>
    <w:rsid w:val="005C173A"/>
    <w:rsid w:val="005C174A"/>
    <w:rsid w:val="005C17AC"/>
    <w:rsid w:val="005C2474"/>
    <w:rsid w:val="005C47AD"/>
    <w:rsid w:val="005C4854"/>
    <w:rsid w:val="005C48FC"/>
    <w:rsid w:val="005C4A44"/>
    <w:rsid w:val="005C52C6"/>
    <w:rsid w:val="005C699A"/>
    <w:rsid w:val="005C7015"/>
    <w:rsid w:val="005D03C7"/>
    <w:rsid w:val="005D03E6"/>
    <w:rsid w:val="005D0721"/>
    <w:rsid w:val="005D16BE"/>
    <w:rsid w:val="005D1E02"/>
    <w:rsid w:val="005D36CE"/>
    <w:rsid w:val="005D414C"/>
    <w:rsid w:val="005D6057"/>
    <w:rsid w:val="005D68C1"/>
    <w:rsid w:val="005D7A5D"/>
    <w:rsid w:val="005D7CF2"/>
    <w:rsid w:val="005E0A11"/>
    <w:rsid w:val="005E0B91"/>
    <w:rsid w:val="005E23F2"/>
    <w:rsid w:val="005E318A"/>
    <w:rsid w:val="005E3441"/>
    <w:rsid w:val="005E35CC"/>
    <w:rsid w:val="005E45A4"/>
    <w:rsid w:val="005E5B3F"/>
    <w:rsid w:val="005E5B99"/>
    <w:rsid w:val="005E5E27"/>
    <w:rsid w:val="005E62FF"/>
    <w:rsid w:val="005F0699"/>
    <w:rsid w:val="005F10AA"/>
    <w:rsid w:val="005F1C03"/>
    <w:rsid w:val="005F3095"/>
    <w:rsid w:val="005F346C"/>
    <w:rsid w:val="005F34F5"/>
    <w:rsid w:val="005F4120"/>
    <w:rsid w:val="005F41E6"/>
    <w:rsid w:val="005F460C"/>
    <w:rsid w:val="005F635D"/>
    <w:rsid w:val="005F6B34"/>
    <w:rsid w:val="005F702F"/>
    <w:rsid w:val="005F7351"/>
    <w:rsid w:val="005F7402"/>
    <w:rsid w:val="005F7D67"/>
    <w:rsid w:val="0060056E"/>
    <w:rsid w:val="00600778"/>
    <w:rsid w:val="00600E58"/>
    <w:rsid w:val="0060255F"/>
    <w:rsid w:val="00602EE9"/>
    <w:rsid w:val="00604D8A"/>
    <w:rsid w:val="006050C4"/>
    <w:rsid w:val="00605247"/>
    <w:rsid w:val="00605553"/>
    <w:rsid w:val="006066A0"/>
    <w:rsid w:val="0060702E"/>
    <w:rsid w:val="00607C04"/>
    <w:rsid w:val="00610610"/>
    <w:rsid w:val="006112C4"/>
    <w:rsid w:val="006115EF"/>
    <w:rsid w:val="00611A27"/>
    <w:rsid w:val="00611B83"/>
    <w:rsid w:val="00612B54"/>
    <w:rsid w:val="00613A38"/>
    <w:rsid w:val="00613E6A"/>
    <w:rsid w:val="0061485A"/>
    <w:rsid w:val="00614E46"/>
    <w:rsid w:val="00615FED"/>
    <w:rsid w:val="00616098"/>
    <w:rsid w:val="00620476"/>
    <w:rsid w:val="006209F5"/>
    <w:rsid w:val="0062100D"/>
    <w:rsid w:val="006213F8"/>
    <w:rsid w:val="006220AA"/>
    <w:rsid w:val="006231F0"/>
    <w:rsid w:val="00623484"/>
    <w:rsid w:val="00624153"/>
    <w:rsid w:val="00624E60"/>
    <w:rsid w:val="00625669"/>
    <w:rsid w:val="00625F55"/>
    <w:rsid w:val="006260BC"/>
    <w:rsid w:val="00626557"/>
    <w:rsid w:val="0062734E"/>
    <w:rsid w:val="00627814"/>
    <w:rsid w:val="0063093F"/>
    <w:rsid w:val="006313B2"/>
    <w:rsid w:val="006320A4"/>
    <w:rsid w:val="00632420"/>
    <w:rsid w:val="00632F77"/>
    <w:rsid w:val="00633477"/>
    <w:rsid w:val="00634A50"/>
    <w:rsid w:val="00634D6B"/>
    <w:rsid w:val="00635439"/>
    <w:rsid w:val="00635EAC"/>
    <w:rsid w:val="00635F10"/>
    <w:rsid w:val="0063601E"/>
    <w:rsid w:val="00636B94"/>
    <w:rsid w:val="00641621"/>
    <w:rsid w:val="00641791"/>
    <w:rsid w:val="00641798"/>
    <w:rsid w:val="0064184B"/>
    <w:rsid w:val="006423B9"/>
    <w:rsid w:val="006430F1"/>
    <w:rsid w:val="006432DD"/>
    <w:rsid w:val="00643408"/>
    <w:rsid w:val="00643ECD"/>
    <w:rsid w:val="00644AB1"/>
    <w:rsid w:val="00644CFA"/>
    <w:rsid w:val="00644DC9"/>
    <w:rsid w:val="006464B3"/>
    <w:rsid w:val="0065250B"/>
    <w:rsid w:val="0065318D"/>
    <w:rsid w:val="00653A48"/>
    <w:rsid w:val="00653F93"/>
    <w:rsid w:val="00654D7A"/>
    <w:rsid w:val="00656AA5"/>
    <w:rsid w:val="00656BF2"/>
    <w:rsid w:val="00656DF5"/>
    <w:rsid w:val="006605B9"/>
    <w:rsid w:val="006613B8"/>
    <w:rsid w:val="006613F5"/>
    <w:rsid w:val="006621E6"/>
    <w:rsid w:val="00664056"/>
    <w:rsid w:val="00664C60"/>
    <w:rsid w:val="00664CC2"/>
    <w:rsid w:val="00664FD6"/>
    <w:rsid w:val="00665832"/>
    <w:rsid w:val="00665943"/>
    <w:rsid w:val="00665ADB"/>
    <w:rsid w:val="0066688B"/>
    <w:rsid w:val="00666E9A"/>
    <w:rsid w:val="006671B8"/>
    <w:rsid w:val="00667D1C"/>
    <w:rsid w:val="00667EF3"/>
    <w:rsid w:val="0067026C"/>
    <w:rsid w:val="00670EF5"/>
    <w:rsid w:val="006729D6"/>
    <w:rsid w:val="006737E0"/>
    <w:rsid w:val="00673FF9"/>
    <w:rsid w:val="006741A4"/>
    <w:rsid w:val="006756E0"/>
    <w:rsid w:val="00675945"/>
    <w:rsid w:val="00675CF2"/>
    <w:rsid w:val="00675E3A"/>
    <w:rsid w:val="00676590"/>
    <w:rsid w:val="006766D9"/>
    <w:rsid w:val="0068082E"/>
    <w:rsid w:val="00680993"/>
    <w:rsid w:val="006813C0"/>
    <w:rsid w:val="00681525"/>
    <w:rsid w:val="00682DE9"/>
    <w:rsid w:val="00682F16"/>
    <w:rsid w:val="00683384"/>
    <w:rsid w:val="00683D4B"/>
    <w:rsid w:val="00683DDE"/>
    <w:rsid w:val="00683ED4"/>
    <w:rsid w:val="00684453"/>
    <w:rsid w:val="00684A84"/>
    <w:rsid w:val="00684EB7"/>
    <w:rsid w:val="00685647"/>
    <w:rsid w:val="00685ECC"/>
    <w:rsid w:val="00686367"/>
    <w:rsid w:val="006864A0"/>
    <w:rsid w:val="0068727B"/>
    <w:rsid w:val="00687B07"/>
    <w:rsid w:val="0069033D"/>
    <w:rsid w:val="00690E6E"/>
    <w:rsid w:val="00690F04"/>
    <w:rsid w:val="006918B6"/>
    <w:rsid w:val="00692B12"/>
    <w:rsid w:val="00692D1C"/>
    <w:rsid w:val="00693705"/>
    <w:rsid w:val="006956ED"/>
    <w:rsid w:val="00695B8E"/>
    <w:rsid w:val="0069635B"/>
    <w:rsid w:val="00696A56"/>
    <w:rsid w:val="00697071"/>
    <w:rsid w:val="00697667"/>
    <w:rsid w:val="00697CE6"/>
    <w:rsid w:val="006A029A"/>
    <w:rsid w:val="006A0316"/>
    <w:rsid w:val="006A0576"/>
    <w:rsid w:val="006A0856"/>
    <w:rsid w:val="006A0EBF"/>
    <w:rsid w:val="006A1A65"/>
    <w:rsid w:val="006A34BB"/>
    <w:rsid w:val="006A35B0"/>
    <w:rsid w:val="006A43FA"/>
    <w:rsid w:val="006A5C76"/>
    <w:rsid w:val="006A72F8"/>
    <w:rsid w:val="006A773E"/>
    <w:rsid w:val="006B08CF"/>
    <w:rsid w:val="006B14B5"/>
    <w:rsid w:val="006B1C28"/>
    <w:rsid w:val="006B21B6"/>
    <w:rsid w:val="006B3A37"/>
    <w:rsid w:val="006B58F2"/>
    <w:rsid w:val="006B5E5F"/>
    <w:rsid w:val="006B64F4"/>
    <w:rsid w:val="006B6511"/>
    <w:rsid w:val="006B6B89"/>
    <w:rsid w:val="006B738D"/>
    <w:rsid w:val="006C05DD"/>
    <w:rsid w:val="006C10E0"/>
    <w:rsid w:val="006C1835"/>
    <w:rsid w:val="006C4657"/>
    <w:rsid w:val="006C4767"/>
    <w:rsid w:val="006C4D14"/>
    <w:rsid w:val="006C67F5"/>
    <w:rsid w:val="006C6A17"/>
    <w:rsid w:val="006C6B1B"/>
    <w:rsid w:val="006C7969"/>
    <w:rsid w:val="006C79C2"/>
    <w:rsid w:val="006D0B24"/>
    <w:rsid w:val="006D0F4F"/>
    <w:rsid w:val="006D1738"/>
    <w:rsid w:val="006D1FCF"/>
    <w:rsid w:val="006D2853"/>
    <w:rsid w:val="006D2C81"/>
    <w:rsid w:val="006D337D"/>
    <w:rsid w:val="006D4216"/>
    <w:rsid w:val="006D4CE3"/>
    <w:rsid w:val="006D6E3C"/>
    <w:rsid w:val="006D73E4"/>
    <w:rsid w:val="006D773D"/>
    <w:rsid w:val="006E10B9"/>
    <w:rsid w:val="006E16A6"/>
    <w:rsid w:val="006E2883"/>
    <w:rsid w:val="006E355A"/>
    <w:rsid w:val="006E65DD"/>
    <w:rsid w:val="006E6A2E"/>
    <w:rsid w:val="006E7193"/>
    <w:rsid w:val="006E722C"/>
    <w:rsid w:val="006E7982"/>
    <w:rsid w:val="006E7D9F"/>
    <w:rsid w:val="006F020D"/>
    <w:rsid w:val="006F0F8A"/>
    <w:rsid w:val="006F0F9D"/>
    <w:rsid w:val="006F10A6"/>
    <w:rsid w:val="006F3721"/>
    <w:rsid w:val="006F3754"/>
    <w:rsid w:val="006F4BC4"/>
    <w:rsid w:val="006F5D38"/>
    <w:rsid w:val="006F60A6"/>
    <w:rsid w:val="006F6F2C"/>
    <w:rsid w:val="00700353"/>
    <w:rsid w:val="00701620"/>
    <w:rsid w:val="00701C98"/>
    <w:rsid w:val="00702021"/>
    <w:rsid w:val="00703116"/>
    <w:rsid w:val="007034E2"/>
    <w:rsid w:val="00703880"/>
    <w:rsid w:val="007048D3"/>
    <w:rsid w:val="00704DA1"/>
    <w:rsid w:val="0070526B"/>
    <w:rsid w:val="007057A9"/>
    <w:rsid w:val="0070596E"/>
    <w:rsid w:val="007065E3"/>
    <w:rsid w:val="00706656"/>
    <w:rsid w:val="00706B76"/>
    <w:rsid w:val="00706CE9"/>
    <w:rsid w:val="007076B0"/>
    <w:rsid w:val="0071006C"/>
    <w:rsid w:val="00710178"/>
    <w:rsid w:val="00712A09"/>
    <w:rsid w:val="00713A7D"/>
    <w:rsid w:val="00713B13"/>
    <w:rsid w:val="00714A2F"/>
    <w:rsid w:val="007159CC"/>
    <w:rsid w:val="00717956"/>
    <w:rsid w:val="007222AA"/>
    <w:rsid w:val="00723A42"/>
    <w:rsid w:val="00723FD7"/>
    <w:rsid w:val="00725123"/>
    <w:rsid w:val="0072729F"/>
    <w:rsid w:val="007275F1"/>
    <w:rsid w:val="00727DBD"/>
    <w:rsid w:val="0073065B"/>
    <w:rsid w:val="00730846"/>
    <w:rsid w:val="0073095C"/>
    <w:rsid w:val="00731769"/>
    <w:rsid w:val="00732527"/>
    <w:rsid w:val="00733275"/>
    <w:rsid w:val="00733996"/>
    <w:rsid w:val="00733BBA"/>
    <w:rsid w:val="00733F8A"/>
    <w:rsid w:val="0073436C"/>
    <w:rsid w:val="007347C8"/>
    <w:rsid w:val="00734CDB"/>
    <w:rsid w:val="00736C0B"/>
    <w:rsid w:val="00737D57"/>
    <w:rsid w:val="0074047F"/>
    <w:rsid w:val="00740583"/>
    <w:rsid w:val="00741AB9"/>
    <w:rsid w:val="00741F24"/>
    <w:rsid w:val="007420FE"/>
    <w:rsid w:val="00743B8D"/>
    <w:rsid w:val="007453E2"/>
    <w:rsid w:val="0074572B"/>
    <w:rsid w:val="00745D6D"/>
    <w:rsid w:val="00745EE7"/>
    <w:rsid w:val="00745FB6"/>
    <w:rsid w:val="00746634"/>
    <w:rsid w:val="007469A0"/>
    <w:rsid w:val="00746A7B"/>
    <w:rsid w:val="00746B0B"/>
    <w:rsid w:val="007512FD"/>
    <w:rsid w:val="00751BD3"/>
    <w:rsid w:val="00753692"/>
    <w:rsid w:val="00753A2B"/>
    <w:rsid w:val="00753D45"/>
    <w:rsid w:val="007554BD"/>
    <w:rsid w:val="0075550D"/>
    <w:rsid w:val="00755E68"/>
    <w:rsid w:val="00757218"/>
    <w:rsid w:val="00757CDD"/>
    <w:rsid w:val="00760476"/>
    <w:rsid w:val="007606C8"/>
    <w:rsid w:val="00760866"/>
    <w:rsid w:val="00760CB7"/>
    <w:rsid w:val="007610F0"/>
    <w:rsid w:val="00763878"/>
    <w:rsid w:val="0076496E"/>
    <w:rsid w:val="00764EBF"/>
    <w:rsid w:val="00765541"/>
    <w:rsid w:val="00765713"/>
    <w:rsid w:val="0077026A"/>
    <w:rsid w:val="00770E2F"/>
    <w:rsid w:val="0077131E"/>
    <w:rsid w:val="00771BAE"/>
    <w:rsid w:val="00772525"/>
    <w:rsid w:val="007728CC"/>
    <w:rsid w:val="00772A86"/>
    <w:rsid w:val="00773914"/>
    <w:rsid w:val="00773EB4"/>
    <w:rsid w:val="007753A1"/>
    <w:rsid w:val="00775A76"/>
    <w:rsid w:val="007779AD"/>
    <w:rsid w:val="00777E29"/>
    <w:rsid w:val="007800CA"/>
    <w:rsid w:val="00781DFD"/>
    <w:rsid w:val="00782A17"/>
    <w:rsid w:val="00783636"/>
    <w:rsid w:val="0078449D"/>
    <w:rsid w:val="0078501E"/>
    <w:rsid w:val="00785086"/>
    <w:rsid w:val="00785250"/>
    <w:rsid w:val="0078550C"/>
    <w:rsid w:val="00785C5C"/>
    <w:rsid w:val="00786332"/>
    <w:rsid w:val="00787F48"/>
    <w:rsid w:val="00790714"/>
    <w:rsid w:val="00790E5D"/>
    <w:rsid w:val="00791050"/>
    <w:rsid w:val="007912C2"/>
    <w:rsid w:val="00792089"/>
    <w:rsid w:val="00792361"/>
    <w:rsid w:val="00792B62"/>
    <w:rsid w:val="00793543"/>
    <w:rsid w:val="0079368B"/>
    <w:rsid w:val="00793A87"/>
    <w:rsid w:val="00793B20"/>
    <w:rsid w:val="00794C0A"/>
    <w:rsid w:val="007960D5"/>
    <w:rsid w:val="007979C9"/>
    <w:rsid w:val="007A1A3D"/>
    <w:rsid w:val="007A1DA3"/>
    <w:rsid w:val="007A1E82"/>
    <w:rsid w:val="007A2635"/>
    <w:rsid w:val="007A3F19"/>
    <w:rsid w:val="007A439B"/>
    <w:rsid w:val="007A4E14"/>
    <w:rsid w:val="007A5A95"/>
    <w:rsid w:val="007A5AB0"/>
    <w:rsid w:val="007A6D93"/>
    <w:rsid w:val="007A724A"/>
    <w:rsid w:val="007A7C6C"/>
    <w:rsid w:val="007A7D2E"/>
    <w:rsid w:val="007B0C86"/>
    <w:rsid w:val="007B0E94"/>
    <w:rsid w:val="007B142C"/>
    <w:rsid w:val="007B1432"/>
    <w:rsid w:val="007B19ED"/>
    <w:rsid w:val="007B2139"/>
    <w:rsid w:val="007B34A3"/>
    <w:rsid w:val="007B5230"/>
    <w:rsid w:val="007B59AD"/>
    <w:rsid w:val="007B5FC3"/>
    <w:rsid w:val="007B7A4D"/>
    <w:rsid w:val="007C1008"/>
    <w:rsid w:val="007C156E"/>
    <w:rsid w:val="007C1648"/>
    <w:rsid w:val="007C23E6"/>
    <w:rsid w:val="007C2906"/>
    <w:rsid w:val="007C2D10"/>
    <w:rsid w:val="007C3205"/>
    <w:rsid w:val="007C397D"/>
    <w:rsid w:val="007C491B"/>
    <w:rsid w:val="007C510A"/>
    <w:rsid w:val="007C59EE"/>
    <w:rsid w:val="007C642E"/>
    <w:rsid w:val="007C64DD"/>
    <w:rsid w:val="007C652C"/>
    <w:rsid w:val="007C6B47"/>
    <w:rsid w:val="007C715D"/>
    <w:rsid w:val="007C78FB"/>
    <w:rsid w:val="007C7A76"/>
    <w:rsid w:val="007D0231"/>
    <w:rsid w:val="007D0264"/>
    <w:rsid w:val="007D09C0"/>
    <w:rsid w:val="007D0A9B"/>
    <w:rsid w:val="007D14FE"/>
    <w:rsid w:val="007D26AE"/>
    <w:rsid w:val="007D2CB7"/>
    <w:rsid w:val="007D303F"/>
    <w:rsid w:val="007D3CE0"/>
    <w:rsid w:val="007D4563"/>
    <w:rsid w:val="007D5FEC"/>
    <w:rsid w:val="007D64B3"/>
    <w:rsid w:val="007D662C"/>
    <w:rsid w:val="007D6D56"/>
    <w:rsid w:val="007D6E3A"/>
    <w:rsid w:val="007D6F6F"/>
    <w:rsid w:val="007D7135"/>
    <w:rsid w:val="007D7395"/>
    <w:rsid w:val="007D7503"/>
    <w:rsid w:val="007D7EEB"/>
    <w:rsid w:val="007E02C7"/>
    <w:rsid w:val="007E072F"/>
    <w:rsid w:val="007E12E2"/>
    <w:rsid w:val="007E1341"/>
    <w:rsid w:val="007E5117"/>
    <w:rsid w:val="007E5724"/>
    <w:rsid w:val="007E5929"/>
    <w:rsid w:val="007E62AB"/>
    <w:rsid w:val="007E6728"/>
    <w:rsid w:val="007E6A6A"/>
    <w:rsid w:val="007E6B46"/>
    <w:rsid w:val="007E73E5"/>
    <w:rsid w:val="007E765C"/>
    <w:rsid w:val="007E7DA1"/>
    <w:rsid w:val="007E7E25"/>
    <w:rsid w:val="007F0B3D"/>
    <w:rsid w:val="007F0F49"/>
    <w:rsid w:val="007F11AE"/>
    <w:rsid w:val="007F1660"/>
    <w:rsid w:val="007F2975"/>
    <w:rsid w:val="007F3F78"/>
    <w:rsid w:val="007F406B"/>
    <w:rsid w:val="007F4217"/>
    <w:rsid w:val="007F4B10"/>
    <w:rsid w:val="007F667E"/>
    <w:rsid w:val="007F677C"/>
    <w:rsid w:val="007F79CB"/>
    <w:rsid w:val="007F7F46"/>
    <w:rsid w:val="00800695"/>
    <w:rsid w:val="00801BE4"/>
    <w:rsid w:val="00802287"/>
    <w:rsid w:val="00804CF3"/>
    <w:rsid w:val="00804F60"/>
    <w:rsid w:val="0080694C"/>
    <w:rsid w:val="00806ACD"/>
    <w:rsid w:val="00806CF1"/>
    <w:rsid w:val="00807204"/>
    <w:rsid w:val="008074D4"/>
    <w:rsid w:val="0080794D"/>
    <w:rsid w:val="00810087"/>
    <w:rsid w:val="00810188"/>
    <w:rsid w:val="008111E8"/>
    <w:rsid w:val="00811B4C"/>
    <w:rsid w:val="00812787"/>
    <w:rsid w:val="00812850"/>
    <w:rsid w:val="00813CB7"/>
    <w:rsid w:val="0081462D"/>
    <w:rsid w:val="00815293"/>
    <w:rsid w:val="00815297"/>
    <w:rsid w:val="008156C9"/>
    <w:rsid w:val="008157BC"/>
    <w:rsid w:val="00816364"/>
    <w:rsid w:val="008167B3"/>
    <w:rsid w:val="00816972"/>
    <w:rsid w:val="00816AD6"/>
    <w:rsid w:val="008176A2"/>
    <w:rsid w:val="00820CE1"/>
    <w:rsid w:val="0082240E"/>
    <w:rsid w:val="00823731"/>
    <w:rsid w:val="008256B8"/>
    <w:rsid w:val="00825745"/>
    <w:rsid w:val="0082634D"/>
    <w:rsid w:val="00826A79"/>
    <w:rsid w:val="00826CDC"/>
    <w:rsid w:val="008270D9"/>
    <w:rsid w:val="008277A9"/>
    <w:rsid w:val="00827825"/>
    <w:rsid w:val="00827B4A"/>
    <w:rsid w:val="00830A67"/>
    <w:rsid w:val="008315DD"/>
    <w:rsid w:val="00832C6F"/>
    <w:rsid w:val="00832DB1"/>
    <w:rsid w:val="00832EC5"/>
    <w:rsid w:val="00833FFB"/>
    <w:rsid w:val="008343CE"/>
    <w:rsid w:val="00834515"/>
    <w:rsid w:val="008359D2"/>
    <w:rsid w:val="008364CD"/>
    <w:rsid w:val="00836B87"/>
    <w:rsid w:val="00837A22"/>
    <w:rsid w:val="00841AD3"/>
    <w:rsid w:val="00841EA2"/>
    <w:rsid w:val="00842D1A"/>
    <w:rsid w:val="008438A5"/>
    <w:rsid w:val="00844149"/>
    <w:rsid w:val="0084430F"/>
    <w:rsid w:val="008445DF"/>
    <w:rsid w:val="00845933"/>
    <w:rsid w:val="00845F26"/>
    <w:rsid w:val="00846880"/>
    <w:rsid w:val="00846D36"/>
    <w:rsid w:val="00846E3D"/>
    <w:rsid w:val="008474C0"/>
    <w:rsid w:val="00850080"/>
    <w:rsid w:val="00850D4E"/>
    <w:rsid w:val="00850DCC"/>
    <w:rsid w:val="008510B7"/>
    <w:rsid w:val="00852033"/>
    <w:rsid w:val="008524C9"/>
    <w:rsid w:val="008527B4"/>
    <w:rsid w:val="00852882"/>
    <w:rsid w:val="00852DC8"/>
    <w:rsid w:val="00854578"/>
    <w:rsid w:val="0085554F"/>
    <w:rsid w:val="00855EE5"/>
    <w:rsid w:val="00856686"/>
    <w:rsid w:val="00856A34"/>
    <w:rsid w:val="00857124"/>
    <w:rsid w:val="0085720B"/>
    <w:rsid w:val="008576F8"/>
    <w:rsid w:val="008623F9"/>
    <w:rsid w:val="00862843"/>
    <w:rsid w:val="00862DB4"/>
    <w:rsid w:val="0086388C"/>
    <w:rsid w:val="00863DE8"/>
    <w:rsid w:val="0086422B"/>
    <w:rsid w:val="0086480B"/>
    <w:rsid w:val="00864BE5"/>
    <w:rsid w:val="0086593C"/>
    <w:rsid w:val="008661FB"/>
    <w:rsid w:val="008663A8"/>
    <w:rsid w:val="0086680D"/>
    <w:rsid w:val="00866ABE"/>
    <w:rsid w:val="0086751A"/>
    <w:rsid w:val="00867DE6"/>
    <w:rsid w:val="00870075"/>
    <w:rsid w:val="00870172"/>
    <w:rsid w:val="008704D0"/>
    <w:rsid w:val="00871146"/>
    <w:rsid w:val="008715A2"/>
    <w:rsid w:val="008715D2"/>
    <w:rsid w:val="00871E5C"/>
    <w:rsid w:val="00873290"/>
    <w:rsid w:val="00874511"/>
    <w:rsid w:val="0087532B"/>
    <w:rsid w:val="008753FA"/>
    <w:rsid w:val="008757B1"/>
    <w:rsid w:val="0087609E"/>
    <w:rsid w:val="008768ED"/>
    <w:rsid w:val="00876942"/>
    <w:rsid w:val="008773A9"/>
    <w:rsid w:val="00877584"/>
    <w:rsid w:val="00877896"/>
    <w:rsid w:val="0088005A"/>
    <w:rsid w:val="0088073F"/>
    <w:rsid w:val="00881083"/>
    <w:rsid w:val="00882481"/>
    <w:rsid w:val="00882F6B"/>
    <w:rsid w:val="00883276"/>
    <w:rsid w:val="008853B8"/>
    <w:rsid w:val="00886056"/>
    <w:rsid w:val="00886117"/>
    <w:rsid w:val="0088648F"/>
    <w:rsid w:val="00887BF4"/>
    <w:rsid w:val="00891521"/>
    <w:rsid w:val="00891F84"/>
    <w:rsid w:val="008925B4"/>
    <w:rsid w:val="00892999"/>
    <w:rsid w:val="00892D77"/>
    <w:rsid w:val="00893115"/>
    <w:rsid w:val="00893C6F"/>
    <w:rsid w:val="00893F2D"/>
    <w:rsid w:val="00894741"/>
    <w:rsid w:val="00896501"/>
    <w:rsid w:val="00897F0C"/>
    <w:rsid w:val="008A00A5"/>
    <w:rsid w:val="008A10E4"/>
    <w:rsid w:val="008A11D7"/>
    <w:rsid w:val="008A123E"/>
    <w:rsid w:val="008A2525"/>
    <w:rsid w:val="008A2F46"/>
    <w:rsid w:val="008A4D88"/>
    <w:rsid w:val="008A5328"/>
    <w:rsid w:val="008A5B58"/>
    <w:rsid w:val="008A6597"/>
    <w:rsid w:val="008A66A7"/>
    <w:rsid w:val="008A6C22"/>
    <w:rsid w:val="008A73A0"/>
    <w:rsid w:val="008A741A"/>
    <w:rsid w:val="008A767C"/>
    <w:rsid w:val="008A7FBE"/>
    <w:rsid w:val="008B237D"/>
    <w:rsid w:val="008B2B9B"/>
    <w:rsid w:val="008B3DFA"/>
    <w:rsid w:val="008B4926"/>
    <w:rsid w:val="008B4AB8"/>
    <w:rsid w:val="008B4CCC"/>
    <w:rsid w:val="008B4E1B"/>
    <w:rsid w:val="008B511F"/>
    <w:rsid w:val="008B5862"/>
    <w:rsid w:val="008B694D"/>
    <w:rsid w:val="008B69A4"/>
    <w:rsid w:val="008B70CA"/>
    <w:rsid w:val="008B76D7"/>
    <w:rsid w:val="008C16D7"/>
    <w:rsid w:val="008C25D7"/>
    <w:rsid w:val="008C3B8A"/>
    <w:rsid w:val="008C3D35"/>
    <w:rsid w:val="008C5F7C"/>
    <w:rsid w:val="008C60F2"/>
    <w:rsid w:val="008C636F"/>
    <w:rsid w:val="008C6C63"/>
    <w:rsid w:val="008C6E91"/>
    <w:rsid w:val="008C768C"/>
    <w:rsid w:val="008C7FA9"/>
    <w:rsid w:val="008D0737"/>
    <w:rsid w:val="008D1477"/>
    <w:rsid w:val="008D26B8"/>
    <w:rsid w:val="008D28D1"/>
    <w:rsid w:val="008D320E"/>
    <w:rsid w:val="008D327F"/>
    <w:rsid w:val="008D34D2"/>
    <w:rsid w:val="008D36E7"/>
    <w:rsid w:val="008D48AF"/>
    <w:rsid w:val="008D50A0"/>
    <w:rsid w:val="008D5246"/>
    <w:rsid w:val="008D5810"/>
    <w:rsid w:val="008D5B6C"/>
    <w:rsid w:val="008D7682"/>
    <w:rsid w:val="008E0518"/>
    <w:rsid w:val="008E081E"/>
    <w:rsid w:val="008E0CBB"/>
    <w:rsid w:val="008E119F"/>
    <w:rsid w:val="008E189D"/>
    <w:rsid w:val="008E1C2E"/>
    <w:rsid w:val="008E25B2"/>
    <w:rsid w:val="008E3C0E"/>
    <w:rsid w:val="008E48B6"/>
    <w:rsid w:val="008E4CAA"/>
    <w:rsid w:val="008E548E"/>
    <w:rsid w:val="008E559F"/>
    <w:rsid w:val="008E5840"/>
    <w:rsid w:val="008E6818"/>
    <w:rsid w:val="008E6A6E"/>
    <w:rsid w:val="008E6C32"/>
    <w:rsid w:val="008E6E9D"/>
    <w:rsid w:val="008E750E"/>
    <w:rsid w:val="008E77FE"/>
    <w:rsid w:val="008F01FB"/>
    <w:rsid w:val="008F0262"/>
    <w:rsid w:val="008F0FE7"/>
    <w:rsid w:val="008F1083"/>
    <w:rsid w:val="008F163C"/>
    <w:rsid w:val="008F17BE"/>
    <w:rsid w:val="008F27D5"/>
    <w:rsid w:val="008F29FC"/>
    <w:rsid w:val="008F2ECF"/>
    <w:rsid w:val="008F3030"/>
    <w:rsid w:val="008F389E"/>
    <w:rsid w:val="008F438C"/>
    <w:rsid w:val="008F46D7"/>
    <w:rsid w:val="008F4CAF"/>
    <w:rsid w:val="008F5706"/>
    <w:rsid w:val="008F6BEF"/>
    <w:rsid w:val="008F6C1A"/>
    <w:rsid w:val="008F6E97"/>
    <w:rsid w:val="008F7B0F"/>
    <w:rsid w:val="008F7BF3"/>
    <w:rsid w:val="008F7CB2"/>
    <w:rsid w:val="00901B10"/>
    <w:rsid w:val="009020F8"/>
    <w:rsid w:val="00902DA9"/>
    <w:rsid w:val="0090368C"/>
    <w:rsid w:val="00904225"/>
    <w:rsid w:val="00905924"/>
    <w:rsid w:val="009063E7"/>
    <w:rsid w:val="00906964"/>
    <w:rsid w:val="00906AFB"/>
    <w:rsid w:val="009100D4"/>
    <w:rsid w:val="00910658"/>
    <w:rsid w:val="00911F45"/>
    <w:rsid w:val="00912534"/>
    <w:rsid w:val="009125CD"/>
    <w:rsid w:val="00912EF1"/>
    <w:rsid w:val="00914710"/>
    <w:rsid w:val="0091526E"/>
    <w:rsid w:val="009153B7"/>
    <w:rsid w:val="00915E50"/>
    <w:rsid w:val="00916560"/>
    <w:rsid w:val="00916E0C"/>
    <w:rsid w:val="009172D7"/>
    <w:rsid w:val="009172F6"/>
    <w:rsid w:val="00917A1E"/>
    <w:rsid w:val="0092124B"/>
    <w:rsid w:val="009239E0"/>
    <w:rsid w:val="009240D7"/>
    <w:rsid w:val="009246DD"/>
    <w:rsid w:val="00926B7C"/>
    <w:rsid w:val="00927440"/>
    <w:rsid w:val="0092768A"/>
    <w:rsid w:val="0092786B"/>
    <w:rsid w:val="00927A6C"/>
    <w:rsid w:val="009304DA"/>
    <w:rsid w:val="0093052C"/>
    <w:rsid w:val="00930B7E"/>
    <w:rsid w:val="00930F8D"/>
    <w:rsid w:val="0093108E"/>
    <w:rsid w:val="009314CF"/>
    <w:rsid w:val="0093302F"/>
    <w:rsid w:val="00933899"/>
    <w:rsid w:val="009343B9"/>
    <w:rsid w:val="0093504E"/>
    <w:rsid w:val="00935272"/>
    <w:rsid w:val="00936CD8"/>
    <w:rsid w:val="0093729A"/>
    <w:rsid w:val="009376C4"/>
    <w:rsid w:val="00940DE5"/>
    <w:rsid w:val="0094200A"/>
    <w:rsid w:val="0094289F"/>
    <w:rsid w:val="0094347D"/>
    <w:rsid w:val="00943777"/>
    <w:rsid w:val="00943FD5"/>
    <w:rsid w:val="00944844"/>
    <w:rsid w:val="009458F8"/>
    <w:rsid w:val="009467CB"/>
    <w:rsid w:val="009506A5"/>
    <w:rsid w:val="009509B3"/>
    <w:rsid w:val="0095155D"/>
    <w:rsid w:val="00953FE6"/>
    <w:rsid w:val="00954442"/>
    <w:rsid w:val="009547D8"/>
    <w:rsid w:val="00954EA9"/>
    <w:rsid w:val="00954F25"/>
    <w:rsid w:val="00955A03"/>
    <w:rsid w:val="00955E35"/>
    <w:rsid w:val="00956FE5"/>
    <w:rsid w:val="009571CA"/>
    <w:rsid w:val="009605B4"/>
    <w:rsid w:val="00960EEF"/>
    <w:rsid w:val="00961048"/>
    <w:rsid w:val="00961446"/>
    <w:rsid w:val="0096156E"/>
    <w:rsid w:val="00962538"/>
    <w:rsid w:val="00962BE4"/>
    <w:rsid w:val="009636BA"/>
    <w:rsid w:val="00963771"/>
    <w:rsid w:val="00964283"/>
    <w:rsid w:val="00964FAD"/>
    <w:rsid w:val="00965DD4"/>
    <w:rsid w:val="00965F74"/>
    <w:rsid w:val="00966F03"/>
    <w:rsid w:val="009673E6"/>
    <w:rsid w:val="00967A5B"/>
    <w:rsid w:val="0097059F"/>
    <w:rsid w:val="009713C7"/>
    <w:rsid w:val="00971EA0"/>
    <w:rsid w:val="0097264D"/>
    <w:rsid w:val="00972AFF"/>
    <w:rsid w:val="00972B49"/>
    <w:rsid w:val="00972B6F"/>
    <w:rsid w:val="00972C32"/>
    <w:rsid w:val="0097489E"/>
    <w:rsid w:val="00975995"/>
    <w:rsid w:val="009763F9"/>
    <w:rsid w:val="0098072E"/>
    <w:rsid w:val="00980FC3"/>
    <w:rsid w:val="00981CCD"/>
    <w:rsid w:val="009828CC"/>
    <w:rsid w:val="00983767"/>
    <w:rsid w:val="00983C6B"/>
    <w:rsid w:val="00984974"/>
    <w:rsid w:val="00984D93"/>
    <w:rsid w:val="0098512B"/>
    <w:rsid w:val="00987533"/>
    <w:rsid w:val="00987F12"/>
    <w:rsid w:val="00991B75"/>
    <w:rsid w:val="009924C4"/>
    <w:rsid w:val="00995159"/>
    <w:rsid w:val="00995790"/>
    <w:rsid w:val="009979F5"/>
    <w:rsid w:val="00997C56"/>
    <w:rsid w:val="009A0841"/>
    <w:rsid w:val="009A2CDD"/>
    <w:rsid w:val="009A3423"/>
    <w:rsid w:val="009A39AB"/>
    <w:rsid w:val="009A3DE6"/>
    <w:rsid w:val="009A456E"/>
    <w:rsid w:val="009A4B3F"/>
    <w:rsid w:val="009A6C1A"/>
    <w:rsid w:val="009B1882"/>
    <w:rsid w:val="009B1C4A"/>
    <w:rsid w:val="009B2490"/>
    <w:rsid w:val="009B2740"/>
    <w:rsid w:val="009B2E9F"/>
    <w:rsid w:val="009B3D6F"/>
    <w:rsid w:val="009B5B5C"/>
    <w:rsid w:val="009C0B31"/>
    <w:rsid w:val="009C13F5"/>
    <w:rsid w:val="009C2512"/>
    <w:rsid w:val="009C2A96"/>
    <w:rsid w:val="009C308E"/>
    <w:rsid w:val="009C4D5F"/>
    <w:rsid w:val="009C5AFA"/>
    <w:rsid w:val="009C5FCA"/>
    <w:rsid w:val="009C6E8F"/>
    <w:rsid w:val="009C749A"/>
    <w:rsid w:val="009C7C26"/>
    <w:rsid w:val="009D0009"/>
    <w:rsid w:val="009D02F0"/>
    <w:rsid w:val="009D08DF"/>
    <w:rsid w:val="009D0A94"/>
    <w:rsid w:val="009D2520"/>
    <w:rsid w:val="009D291F"/>
    <w:rsid w:val="009D2AF4"/>
    <w:rsid w:val="009D33AA"/>
    <w:rsid w:val="009D3433"/>
    <w:rsid w:val="009D3A19"/>
    <w:rsid w:val="009D4517"/>
    <w:rsid w:val="009D5819"/>
    <w:rsid w:val="009D58AE"/>
    <w:rsid w:val="009D5B12"/>
    <w:rsid w:val="009D6196"/>
    <w:rsid w:val="009D63AA"/>
    <w:rsid w:val="009D7E33"/>
    <w:rsid w:val="009E14B8"/>
    <w:rsid w:val="009E164E"/>
    <w:rsid w:val="009E1861"/>
    <w:rsid w:val="009E1961"/>
    <w:rsid w:val="009E25C1"/>
    <w:rsid w:val="009E2A24"/>
    <w:rsid w:val="009E3052"/>
    <w:rsid w:val="009E35A6"/>
    <w:rsid w:val="009E3688"/>
    <w:rsid w:val="009E3B47"/>
    <w:rsid w:val="009E51EB"/>
    <w:rsid w:val="009E63C3"/>
    <w:rsid w:val="009E6A95"/>
    <w:rsid w:val="009E7390"/>
    <w:rsid w:val="009F0200"/>
    <w:rsid w:val="009F0B22"/>
    <w:rsid w:val="009F1A90"/>
    <w:rsid w:val="009F3D60"/>
    <w:rsid w:val="009F6018"/>
    <w:rsid w:val="009F6299"/>
    <w:rsid w:val="009F7895"/>
    <w:rsid w:val="00A002D3"/>
    <w:rsid w:val="00A007CA"/>
    <w:rsid w:val="00A00A1A"/>
    <w:rsid w:val="00A00A9E"/>
    <w:rsid w:val="00A012AC"/>
    <w:rsid w:val="00A02139"/>
    <w:rsid w:val="00A0324C"/>
    <w:rsid w:val="00A039E4"/>
    <w:rsid w:val="00A03A39"/>
    <w:rsid w:val="00A04417"/>
    <w:rsid w:val="00A04C48"/>
    <w:rsid w:val="00A06473"/>
    <w:rsid w:val="00A06556"/>
    <w:rsid w:val="00A06C74"/>
    <w:rsid w:val="00A075E6"/>
    <w:rsid w:val="00A101BB"/>
    <w:rsid w:val="00A10549"/>
    <w:rsid w:val="00A10894"/>
    <w:rsid w:val="00A11B54"/>
    <w:rsid w:val="00A12324"/>
    <w:rsid w:val="00A12BE8"/>
    <w:rsid w:val="00A13525"/>
    <w:rsid w:val="00A13A24"/>
    <w:rsid w:val="00A13CAB"/>
    <w:rsid w:val="00A14A14"/>
    <w:rsid w:val="00A14E49"/>
    <w:rsid w:val="00A14F86"/>
    <w:rsid w:val="00A1626A"/>
    <w:rsid w:val="00A16386"/>
    <w:rsid w:val="00A16682"/>
    <w:rsid w:val="00A1755B"/>
    <w:rsid w:val="00A176DE"/>
    <w:rsid w:val="00A2009C"/>
    <w:rsid w:val="00A20801"/>
    <w:rsid w:val="00A20F62"/>
    <w:rsid w:val="00A2225A"/>
    <w:rsid w:val="00A24D03"/>
    <w:rsid w:val="00A253EF"/>
    <w:rsid w:val="00A27E5C"/>
    <w:rsid w:val="00A30406"/>
    <w:rsid w:val="00A30D80"/>
    <w:rsid w:val="00A3254B"/>
    <w:rsid w:val="00A33079"/>
    <w:rsid w:val="00A343D4"/>
    <w:rsid w:val="00A3467E"/>
    <w:rsid w:val="00A35532"/>
    <w:rsid w:val="00A3563F"/>
    <w:rsid w:val="00A36178"/>
    <w:rsid w:val="00A3622D"/>
    <w:rsid w:val="00A3652D"/>
    <w:rsid w:val="00A36624"/>
    <w:rsid w:val="00A3681B"/>
    <w:rsid w:val="00A36A26"/>
    <w:rsid w:val="00A36B39"/>
    <w:rsid w:val="00A377EA"/>
    <w:rsid w:val="00A40998"/>
    <w:rsid w:val="00A40C01"/>
    <w:rsid w:val="00A40F7D"/>
    <w:rsid w:val="00A41594"/>
    <w:rsid w:val="00A418D8"/>
    <w:rsid w:val="00A420AE"/>
    <w:rsid w:val="00A444A5"/>
    <w:rsid w:val="00A449AA"/>
    <w:rsid w:val="00A44DB9"/>
    <w:rsid w:val="00A44EAE"/>
    <w:rsid w:val="00A451B2"/>
    <w:rsid w:val="00A4542C"/>
    <w:rsid w:val="00A4543B"/>
    <w:rsid w:val="00A46A77"/>
    <w:rsid w:val="00A474A3"/>
    <w:rsid w:val="00A4760D"/>
    <w:rsid w:val="00A50C6D"/>
    <w:rsid w:val="00A51009"/>
    <w:rsid w:val="00A510F6"/>
    <w:rsid w:val="00A51336"/>
    <w:rsid w:val="00A51FF2"/>
    <w:rsid w:val="00A52840"/>
    <w:rsid w:val="00A5365C"/>
    <w:rsid w:val="00A5463E"/>
    <w:rsid w:val="00A55085"/>
    <w:rsid w:val="00A565AC"/>
    <w:rsid w:val="00A56C28"/>
    <w:rsid w:val="00A56E1F"/>
    <w:rsid w:val="00A579EA"/>
    <w:rsid w:val="00A600AC"/>
    <w:rsid w:val="00A60135"/>
    <w:rsid w:val="00A60D93"/>
    <w:rsid w:val="00A622FC"/>
    <w:rsid w:val="00A62DCC"/>
    <w:rsid w:val="00A62EBD"/>
    <w:rsid w:val="00A63EE9"/>
    <w:rsid w:val="00A65C8A"/>
    <w:rsid w:val="00A660B3"/>
    <w:rsid w:val="00A6671F"/>
    <w:rsid w:val="00A66EC7"/>
    <w:rsid w:val="00A701F9"/>
    <w:rsid w:val="00A73D05"/>
    <w:rsid w:val="00A742D0"/>
    <w:rsid w:val="00A74482"/>
    <w:rsid w:val="00A75473"/>
    <w:rsid w:val="00A7715C"/>
    <w:rsid w:val="00A80210"/>
    <w:rsid w:val="00A80BD4"/>
    <w:rsid w:val="00A80CEB"/>
    <w:rsid w:val="00A81F92"/>
    <w:rsid w:val="00A8270D"/>
    <w:rsid w:val="00A833CE"/>
    <w:rsid w:val="00A83859"/>
    <w:rsid w:val="00A8515A"/>
    <w:rsid w:val="00A8655C"/>
    <w:rsid w:val="00A86A23"/>
    <w:rsid w:val="00A86E95"/>
    <w:rsid w:val="00A87DAD"/>
    <w:rsid w:val="00A90D5F"/>
    <w:rsid w:val="00A90F3B"/>
    <w:rsid w:val="00A91D5A"/>
    <w:rsid w:val="00A91FC6"/>
    <w:rsid w:val="00A91FE4"/>
    <w:rsid w:val="00A92208"/>
    <w:rsid w:val="00A92569"/>
    <w:rsid w:val="00A92BAA"/>
    <w:rsid w:val="00A92DE0"/>
    <w:rsid w:val="00A933C9"/>
    <w:rsid w:val="00A934F4"/>
    <w:rsid w:val="00A936F5"/>
    <w:rsid w:val="00A93E21"/>
    <w:rsid w:val="00A94CE8"/>
    <w:rsid w:val="00A9506E"/>
    <w:rsid w:val="00A96E18"/>
    <w:rsid w:val="00AA1A8D"/>
    <w:rsid w:val="00AA20A1"/>
    <w:rsid w:val="00AA2347"/>
    <w:rsid w:val="00AA2CFA"/>
    <w:rsid w:val="00AA3DC9"/>
    <w:rsid w:val="00AA4B72"/>
    <w:rsid w:val="00AA4F94"/>
    <w:rsid w:val="00AA55A0"/>
    <w:rsid w:val="00AA5A63"/>
    <w:rsid w:val="00AA6447"/>
    <w:rsid w:val="00AA6690"/>
    <w:rsid w:val="00AA6C7B"/>
    <w:rsid w:val="00AA76E2"/>
    <w:rsid w:val="00AA7FEE"/>
    <w:rsid w:val="00AB0B44"/>
    <w:rsid w:val="00AB1E09"/>
    <w:rsid w:val="00AB4555"/>
    <w:rsid w:val="00AB4A0E"/>
    <w:rsid w:val="00AB6B36"/>
    <w:rsid w:val="00AB7A86"/>
    <w:rsid w:val="00AC01A6"/>
    <w:rsid w:val="00AC1716"/>
    <w:rsid w:val="00AC1A02"/>
    <w:rsid w:val="00AC1BD1"/>
    <w:rsid w:val="00AC20C8"/>
    <w:rsid w:val="00AC3254"/>
    <w:rsid w:val="00AC37BB"/>
    <w:rsid w:val="00AC4172"/>
    <w:rsid w:val="00AC4F52"/>
    <w:rsid w:val="00AC6568"/>
    <w:rsid w:val="00AC7051"/>
    <w:rsid w:val="00AD00C7"/>
    <w:rsid w:val="00AD0B6B"/>
    <w:rsid w:val="00AD1953"/>
    <w:rsid w:val="00AD1B17"/>
    <w:rsid w:val="00AD1E51"/>
    <w:rsid w:val="00AD2C18"/>
    <w:rsid w:val="00AD3730"/>
    <w:rsid w:val="00AD3C6E"/>
    <w:rsid w:val="00AD4528"/>
    <w:rsid w:val="00AD4655"/>
    <w:rsid w:val="00AD719C"/>
    <w:rsid w:val="00AD71A1"/>
    <w:rsid w:val="00AE1328"/>
    <w:rsid w:val="00AE14FC"/>
    <w:rsid w:val="00AE1DE6"/>
    <w:rsid w:val="00AE298A"/>
    <w:rsid w:val="00AE454D"/>
    <w:rsid w:val="00AE46F5"/>
    <w:rsid w:val="00AE5540"/>
    <w:rsid w:val="00AE5674"/>
    <w:rsid w:val="00AE56EA"/>
    <w:rsid w:val="00AE6125"/>
    <w:rsid w:val="00AE619A"/>
    <w:rsid w:val="00AE63EB"/>
    <w:rsid w:val="00AE744F"/>
    <w:rsid w:val="00AE7454"/>
    <w:rsid w:val="00AE7855"/>
    <w:rsid w:val="00AE7BC9"/>
    <w:rsid w:val="00AE7D60"/>
    <w:rsid w:val="00AF05D2"/>
    <w:rsid w:val="00AF13A7"/>
    <w:rsid w:val="00AF1F88"/>
    <w:rsid w:val="00AF4A97"/>
    <w:rsid w:val="00AF5986"/>
    <w:rsid w:val="00AF5F1E"/>
    <w:rsid w:val="00AF7229"/>
    <w:rsid w:val="00AF75FC"/>
    <w:rsid w:val="00AF7B24"/>
    <w:rsid w:val="00B010B1"/>
    <w:rsid w:val="00B01694"/>
    <w:rsid w:val="00B01B3E"/>
    <w:rsid w:val="00B03A8E"/>
    <w:rsid w:val="00B03EF5"/>
    <w:rsid w:val="00B03F3E"/>
    <w:rsid w:val="00B044A5"/>
    <w:rsid w:val="00B06228"/>
    <w:rsid w:val="00B0649D"/>
    <w:rsid w:val="00B0674D"/>
    <w:rsid w:val="00B06F09"/>
    <w:rsid w:val="00B076E2"/>
    <w:rsid w:val="00B07A25"/>
    <w:rsid w:val="00B07A6B"/>
    <w:rsid w:val="00B10256"/>
    <w:rsid w:val="00B105C7"/>
    <w:rsid w:val="00B106CC"/>
    <w:rsid w:val="00B107AA"/>
    <w:rsid w:val="00B10AF5"/>
    <w:rsid w:val="00B10D89"/>
    <w:rsid w:val="00B11977"/>
    <w:rsid w:val="00B12256"/>
    <w:rsid w:val="00B123E6"/>
    <w:rsid w:val="00B12F44"/>
    <w:rsid w:val="00B13C61"/>
    <w:rsid w:val="00B140EF"/>
    <w:rsid w:val="00B14AF8"/>
    <w:rsid w:val="00B15620"/>
    <w:rsid w:val="00B15ECB"/>
    <w:rsid w:val="00B15F83"/>
    <w:rsid w:val="00B1674D"/>
    <w:rsid w:val="00B16D6D"/>
    <w:rsid w:val="00B20940"/>
    <w:rsid w:val="00B20DA7"/>
    <w:rsid w:val="00B215CB"/>
    <w:rsid w:val="00B2296A"/>
    <w:rsid w:val="00B23A16"/>
    <w:rsid w:val="00B23B30"/>
    <w:rsid w:val="00B23D8B"/>
    <w:rsid w:val="00B243C8"/>
    <w:rsid w:val="00B25087"/>
    <w:rsid w:val="00B25305"/>
    <w:rsid w:val="00B25EFD"/>
    <w:rsid w:val="00B2622E"/>
    <w:rsid w:val="00B26683"/>
    <w:rsid w:val="00B279E6"/>
    <w:rsid w:val="00B27AAD"/>
    <w:rsid w:val="00B27B3A"/>
    <w:rsid w:val="00B30330"/>
    <w:rsid w:val="00B30AF3"/>
    <w:rsid w:val="00B30B08"/>
    <w:rsid w:val="00B31624"/>
    <w:rsid w:val="00B31CCC"/>
    <w:rsid w:val="00B325AD"/>
    <w:rsid w:val="00B332EA"/>
    <w:rsid w:val="00B3370A"/>
    <w:rsid w:val="00B344C0"/>
    <w:rsid w:val="00B346A5"/>
    <w:rsid w:val="00B34EE8"/>
    <w:rsid w:val="00B35C26"/>
    <w:rsid w:val="00B362FA"/>
    <w:rsid w:val="00B36546"/>
    <w:rsid w:val="00B36580"/>
    <w:rsid w:val="00B368B7"/>
    <w:rsid w:val="00B36F26"/>
    <w:rsid w:val="00B3748B"/>
    <w:rsid w:val="00B41423"/>
    <w:rsid w:val="00B41BA4"/>
    <w:rsid w:val="00B42A04"/>
    <w:rsid w:val="00B430C7"/>
    <w:rsid w:val="00B43ACE"/>
    <w:rsid w:val="00B44FD5"/>
    <w:rsid w:val="00B45361"/>
    <w:rsid w:val="00B45739"/>
    <w:rsid w:val="00B47008"/>
    <w:rsid w:val="00B4701A"/>
    <w:rsid w:val="00B47697"/>
    <w:rsid w:val="00B47D43"/>
    <w:rsid w:val="00B5009A"/>
    <w:rsid w:val="00B50D58"/>
    <w:rsid w:val="00B51211"/>
    <w:rsid w:val="00B5124A"/>
    <w:rsid w:val="00B51B08"/>
    <w:rsid w:val="00B529DF"/>
    <w:rsid w:val="00B5663C"/>
    <w:rsid w:val="00B56671"/>
    <w:rsid w:val="00B56F37"/>
    <w:rsid w:val="00B570A4"/>
    <w:rsid w:val="00B573F8"/>
    <w:rsid w:val="00B61350"/>
    <w:rsid w:val="00B62466"/>
    <w:rsid w:val="00B63592"/>
    <w:rsid w:val="00B638DD"/>
    <w:rsid w:val="00B63C7C"/>
    <w:rsid w:val="00B6417D"/>
    <w:rsid w:val="00B6487B"/>
    <w:rsid w:val="00B64E23"/>
    <w:rsid w:val="00B65411"/>
    <w:rsid w:val="00B6647D"/>
    <w:rsid w:val="00B66C00"/>
    <w:rsid w:val="00B6715B"/>
    <w:rsid w:val="00B67216"/>
    <w:rsid w:val="00B70F8C"/>
    <w:rsid w:val="00B72C84"/>
    <w:rsid w:val="00B733FF"/>
    <w:rsid w:val="00B73D78"/>
    <w:rsid w:val="00B74846"/>
    <w:rsid w:val="00B758E0"/>
    <w:rsid w:val="00B75E22"/>
    <w:rsid w:val="00B75F15"/>
    <w:rsid w:val="00B760AB"/>
    <w:rsid w:val="00B76339"/>
    <w:rsid w:val="00B7709B"/>
    <w:rsid w:val="00B801FC"/>
    <w:rsid w:val="00B80A3A"/>
    <w:rsid w:val="00B81996"/>
    <w:rsid w:val="00B81B1F"/>
    <w:rsid w:val="00B82050"/>
    <w:rsid w:val="00B8217E"/>
    <w:rsid w:val="00B82974"/>
    <w:rsid w:val="00B83326"/>
    <w:rsid w:val="00B8374E"/>
    <w:rsid w:val="00B8403B"/>
    <w:rsid w:val="00B87F33"/>
    <w:rsid w:val="00B900FA"/>
    <w:rsid w:val="00B90760"/>
    <w:rsid w:val="00B90AE8"/>
    <w:rsid w:val="00B90BF2"/>
    <w:rsid w:val="00B915E7"/>
    <w:rsid w:val="00B91657"/>
    <w:rsid w:val="00B91701"/>
    <w:rsid w:val="00B91E71"/>
    <w:rsid w:val="00B9205D"/>
    <w:rsid w:val="00B9242F"/>
    <w:rsid w:val="00B926FC"/>
    <w:rsid w:val="00B92C10"/>
    <w:rsid w:val="00B92CC1"/>
    <w:rsid w:val="00B93E8D"/>
    <w:rsid w:val="00B94226"/>
    <w:rsid w:val="00B94E88"/>
    <w:rsid w:val="00BA0D52"/>
    <w:rsid w:val="00BA0F74"/>
    <w:rsid w:val="00BA10E0"/>
    <w:rsid w:val="00BA1EC8"/>
    <w:rsid w:val="00BA2CD9"/>
    <w:rsid w:val="00BA56DE"/>
    <w:rsid w:val="00BA5A56"/>
    <w:rsid w:val="00BA6805"/>
    <w:rsid w:val="00BA7552"/>
    <w:rsid w:val="00BA762C"/>
    <w:rsid w:val="00BA78F7"/>
    <w:rsid w:val="00BB089B"/>
    <w:rsid w:val="00BB1115"/>
    <w:rsid w:val="00BB16CD"/>
    <w:rsid w:val="00BB22FB"/>
    <w:rsid w:val="00BB24EA"/>
    <w:rsid w:val="00BB4796"/>
    <w:rsid w:val="00BB4853"/>
    <w:rsid w:val="00BB49F1"/>
    <w:rsid w:val="00BB5D8E"/>
    <w:rsid w:val="00BB65C8"/>
    <w:rsid w:val="00BB7009"/>
    <w:rsid w:val="00BB7AA8"/>
    <w:rsid w:val="00BB7DF6"/>
    <w:rsid w:val="00BB7EB0"/>
    <w:rsid w:val="00BC0688"/>
    <w:rsid w:val="00BC0C5B"/>
    <w:rsid w:val="00BC1496"/>
    <w:rsid w:val="00BC28A4"/>
    <w:rsid w:val="00BC5793"/>
    <w:rsid w:val="00BC5C60"/>
    <w:rsid w:val="00BC61FB"/>
    <w:rsid w:val="00BC631B"/>
    <w:rsid w:val="00BC6DB7"/>
    <w:rsid w:val="00BC7667"/>
    <w:rsid w:val="00BC7E9C"/>
    <w:rsid w:val="00BD11CD"/>
    <w:rsid w:val="00BD1A94"/>
    <w:rsid w:val="00BD1B13"/>
    <w:rsid w:val="00BD1E01"/>
    <w:rsid w:val="00BD1F67"/>
    <w:rsid w:val="00BD34D8"/>
    <w:rsid w:val="00BD3A1C"/>
    <w:rsid w:val="00BD4574"/>
    <w:rsid w:val="00BD4998"/>
    <w:rsid w:val="00BD50F4"/>
    <w:rsid w:val="00BD5238"/>
    <w:rsid w:val="00BD5BAD"/>
    <w:rsid w:val="00BE0B49"/>
    <w:rsid w:val="00BE0C81"/>
    <w:rsid w:val="00BE2045"/>
    <w:rsid w:val="00BE20AD"/>
    <w:rsid w:val="00BE231E"/>
    <w:rsid w:val="00BE237D"/>
    <w:rsid w:val="00BE2764"/>
    <w:rsid w:val="00BE3312"/>
    <w:rsid w:val="00BE3447"/>
    <w:rsid w:val="00BE386B"/>
    <w:rsid w:val="00BE443F"/>
    <w:rsid w:val="00BE4AB3"/>
    <w:rsid w:val="00BE5136"/>
    <w:rsid w:val="00BE5A62"/>
    <w:rsid w:val="00BE6510"/>
    <w:rsid w:val="00BE6576"/>
    <w:rsid w:val="00BE6ABF"/>
    <w:rsid w:val="00BF063E"/>
    <w:rsid w:val="00BF0C5D"/>
    <w:rsid w:val="00BF0EDB"/>
    <w:rsid w:val="00BF2B21"/>
    <w:rsid w:val="00BF4168"/>
    <w:rsid w:val="00BF46C1"/>
    <w:rsid w:val="00BF47E4"/>
    <w:rsid w:val="00BF5096"/>
    <w:rsid w:val="00BF5D54"/>
    <w:rsid w:val="00BF6919"/>
    <w:rsid w:val="00BF7A5F"/>
    <w:rsid w:val="00BF7FFE"/>
    <w:rsid w:val="00C00335"/>
    <w:rsid w:val="00C01221"/>
    <w:rsid w:val="00C01A33"/>
    <w:rsid w:val="00C025E5"/>
    <w:rsid w:val="00C029B6"/>
    <w:rsid w:val="00C031E1"/>
    <w:rsid w:val="00C034F5"/>
    <w:rsid w:val="00C03E90"/>
    <w:rsid w:val="00C049AF"/>
    <w:rsid w:val="00C049DB"/>
    <w:rsid w:val="00C066A6"/>
    <w:rsid w:val="00C07218"/>
    <w:rsid w:val="00C07A9F"/>
    <w:rsid w:val="00C11773"/>
    <w:rsid w:val="00C117FB"/>
    <w:rsid w:val="00C11AF5"/>
    <w:rsid w:val="00C11E73"/>
    <w:rsid w:val="00C1259F"/>
    <w:rsid w:val="00C129AF"/>
    <w:rsid w:val="00C12B74"/>
    <w:rsid w:val="00C136C1"/>
    <w:rsid w:val="00C142A7"/>
    <w:rsid w:val="00C1436D"/>
    <w:rsid w:val="00C14564"/>
    <w:rsid w:val="00C162C7"/>
    <w:rsid w:val="00C167F4"/>
    <w:rsid w:val="00C17427"/>
    <w:rsid w:val="00C17D9F"/>
    <w:rsid w:val="00C22681"/>
    <w:rsid w:val="00C22AF4"/>
    <w:rsid w:val="00C23495"/>
    <w:rsid w:val="00C23CF2"/>
    <w:rsid w:val="00C24270"/>
    <w:rsid w:val="00C247FC"/>
    <w:rsid w:val="00C24BBD"/>
    <w:rsid w:val="00C252D5"/>
    <w:rsid w:val="00C256A2"/>
    <w:rsid w:val="00C256BB"/>
    <w:rsid w:val="00C25D2D"/>
    <w:rsid w:val="00C263AF"/>
    <w:rsid w:val="00C26A4B"/>
    <w:rsid w:val="00C27DAE"/>
    <w:rsid w:val="00C30241"/>
    <w:rsid w:val="00C30F1E"/>
    <w:rsid w:val="00C3147D"/>
    <w:rsid w:val="00C3177B"/>
    <w:rsid w:val="00C31A1F"/>
    <w:rsid w:val="00C31A40"/>
    <w:rsid w:val="00C31C12"/>
    <w:rsid w:val="00C32D3D"/>
    <w:rsid w:val="00C33085"/>
    <w:rsid w:val="00C3344A"/>
    <w:rsid w:val="00C3488A"/>
    <w:rsid w:val="00C35EC9"/>
    <w:rsid w:val="00C3694E"/>
    <w:rsid w:val="00C36F39"/>
    <w:rsid w:val="00C371B8"/>
    <w:rsid w:val="00C37C5F"/>
    <w:rsid w:val="00C40AA2"/>
    <w:rsid w:val="00C40C6E"/>
    <w:rsid w:val="00C4103E"/>
    <w:rsid w:val="00C43978"/>
    <w:rsid w:val="00C446B1"/>
    <w:rsid w:val="00C44B40"/>
    <w:rsid w:val="00C44D24"/>
    <w:rsid w:val="00C44F2D"/>
    <w:rsid w:val="00C454AF"/>
    <w:rsid w:val="00C457F7"/>
    <w:rsid w:val="00C45E92"/>
    <w:rsid w:val="00C45F7A"/>
    <w:rsid w:val="00C4653A"/>
    <w:rsid w:val="00C467C9"/>
    <w:rsid w:val="00C467F5"/>
    <w:rsid w:val="00C469A2"/>
    <w:rsid w:val="00C4796D"/>
    <w:rsid w:val="00C47EFA"/>
    <w:rsid w:val="00C506AD"/>
    <w:rsid w:val="00C506F8"/>
    <w:rsid w:val="00C5099D"/>
    <w:rsid w:val="00C50EF9"/>
    <w:rsid w:val="00C51B58"/>
    <w:rsid w:val="00C522FE"/>
    <w:rsid w:val="00C53127"/>
    <w:rsid w:val="00C53761"/>
    <w:rsid w:val="00C538DE"/>
    <w:rsid w:val="00C53A47"/>
    <w:rsid w:val="00C54008"/>
    <w:rsid w:val="00C54796"/>
    <w:rsid w:val="00C54C26"/>
    <w:rsid w:val="00C55E74"/>
    <w:rsid w:val="00C572A3"/>
    <w:rsid w:val="00C574DA"/>
    <w:rsid w:val="00C57A82"/>
    <w:rsid w:val="00C57FBF"/>
    <w:rsid w:val="00C60A7E"/>
    <w:rsid w:val="00C617E2"/>
    <w:rsid w:val="00C626A9"/>
    <w:rsid w:val="00C628D7"/>
    <w:rsid w:val="00C629A0"/>
    <w:rsid w:val="00C62D45"/>
    <w:rsid w:val="00C63821"/>
    <w:rsid w:val="00C63CAD"/>
    <w:rsid w:val="00C640A0"/>
    <w:rsid w:val="00C64199"/>
    <w:rsid w:val="00C65BC9"/>
    <w:rsid w:val="00C71020"/>
    <w:rsid w:val="00C71BAA"/>
    <w:rsid w:val="00C71E2F"/>
    <w:rsid w:val="00C7249B"/>
    <w:rsid w:val="00C7319B"/>
    <w:rsid w:val="00C738CE"/>
    <w:rsid w:val="00C7395C"/>
    <w:rsid w:val="00C74086"/>
    <w:rsid w:val="00C7501C"/>
    <w:rsid w:val="00C75A68"/>
    <w:rsid w:val="00C7648B"/>
    <w:rsid w:val="00C801FC"/>
    <w:rsid w:val="00C8029D"/>
    <w:rsid w:val="00C819D4"/>
    <w:rsid w:val="00C81CBB"/>
    <w:rsid w:val="00C82E6A"/>
    <w:rsid w:val="00C83057"/>
    <w:rsid w:val="00C830B1"/>
    <w:rsid w:val="00C846D0"/>
    <w:rsid w:val="00C848D6"/>
    <w:rsid w:val="00C85726"/>
    <w:rsid w:val="00C8699B"/>
    <w:rsid w:val="00C86D78"/>
    <w:rsid w:val="00C91E59"/>
    <w:rsid w:val="00C92930"/>
    <w:rsid w:val="00C92B96"/>
    <w:rsid w:val="00C9308D"/>
    <w:rsid w:val="00C932A0"/>
    <w:rsid w:val="00C93918"/>
    <w:rsid w:val="00C93B8F"/>
    <w:rsid w:val="00C964AE"/>
    <w:rsid w:val="00C974A7"/>
    <w:rsid w:val="00C9773E"/>
    <w:rsid w:val="00C97EF1"/>
    <w:rsid w:val="00CA006F"/>
    <w:rsid w:val="00CA057F"/>
    <w:rsid w:val="00CA10FD"/>
    <w:rsid w:val="00CA2E9F"/>
    <w:rsid w:val="00CA31A9"/>
    <w:rsid w:val="00CA64F3"/>
    <w:rsid w:val="00CA656E"/>
    <w:rsid w:val="00CA6B9D"/>
    <w:rsid w:val="00CA70F2"/>
    <w:rsid w:val="00CB0B6A"/>
    <w:rsid w:val="00CB1747"/>
    <w:rsid w:val="00CB1ACF"/>
    <w:rsid w:val="00CB2EB5"/>
    <w:rsid w:val="00CB55EF"/>
    <w:rsid w:val="00CB5C75"/>
    <w:rsid w:val="00CB5D4E"/>
    <w:rsid w:val="00CB5F89"/>
    <w:rsid w:val="00CB605D"/>
    <w:rsid w:val="00CB605F"/>
    <w:rsid w:val="00CB6099"/>
    <w:rsid w:val="00CB6608"/>
    <w:rsid w:val="00CB66E5"/>
    <w:rsid w:val="00CB684B"/>
    <w:rsid w:val="00CB7B84"/>
    <w:rsid w:val="00CC00F2"/>
    <w:rsid w:val="00CC0228"/>
    <w:rsid w:val="00CC0476"/>
    <w:rsid w:val="00CC0F8F"/>
    <w:rsid w:val="00CC13BE"/>
    <w:rsid w:val="00CC2377"/>
    <w:rsid w:val="00CC2753"/>
    <w:rsid w:val="00CC2B93"/>
    <w:rsid w:val="00CC2FC9"/>
    <w:rsid w:val="00CC4337"/>
    <w:rsid w:val="00CC564E"/>
    <w:rsid w:val="00CC62F5"/>
    <w:rsid w:val="00CC6507"/>
    <w:rsid w:val="00CC7E10"/>
    <w:rsid w:val="00CD00AB"/>
    <w:rsid w:val="00CD1086"/>
    <w:rsid w:val="00CD1E4A"/>
    <w:rsid w:val="00CD3C36"/>
    <w:rsid w:val="00CD4016"/>
    <w:rsid w:val="00CD406F"/>
    <w:rsid w:val="00CD484E"/>
    <w:rsid w:val="00CD4929"/>
    <w:rsid w:val="00CD56DC"/>
    <w:rsid w:val="00CD6203"/>
    <w:rsid w:val="00CD6A52"/>
    <w:rsid w:val="00CD6E79"/>
    <w:rsid w:val="00CD78A8"/>
    <w:rsid w:val="00CD7B97"/>
    <w:rsid w:val="00CD7C56"/>
    <w:rsid w:val="00CD7CBB"/>
    <w:rsid w:val="00CE037D"/>
    <w:rsid w:val="00CE14FB"/>
    <w:rsid w:val="00CE38F1"/>
    <w:rsid w:val="00CE3D4D"/>
    <w:rsid w:val="00CE40E6"/>
    <w:rsid w:val="00CE41AA"/>
    <w:rsid w:val="00CE5A98"/>
    <w:rsid w:val="00CE63FC"/>
    <w:rsid w:val="00CE67D5"/>
    <w:rsid w:val="00CE7220"/>
    <w:rsid w:val="00CF03E9"/>
    <w:rsid w:val="00CF0D6B"/>
    <w:rsid w:val="00CF10E3"/>
    <w:rsid w:val="00CF1DDA"/>
    <w:rsid w:val="00CF2947"/>
    <w:rsid w:val="00CF2A12"/>
    <w:rsid w:val="00CF32D4"/>
    <w:rsid w:val="00CF3455"/>
    <w:rsid w:val="00CF3C46"/>
    <w:rsid w:val="00CF5182"/>
    <w:rsid w:val="00CF564D"/>
    <w:rsid w:val="00CF56E5"/>
    <w:rsid w:val="00CF5718"/>
    <w:rsid w:val="00CF6184"/>
    <w:rsid w:val="00CF6345"/>
    <w:rsid w:val="00CF70EB"/>
    <w:rsid w:val="00D001AA"/>
    <w:rsid w:val="00D00C38"/>
    <w:rsid w:val="00D00D5D"/>
    <w:rsid w:val="00D015C5"/>
    <w:rsid w:val="00D01718"/>
    <w:rsid w:val="00D017B4"/>
    <w:rsid w:val="00D01BE5"/>
    <w:rsid w:val="00D02555"/>
    <w:rsid w:val="00D02CDE"/>
    <w:rsid w:val="00D03CC0"/>
    <w:rsid w:val="00D0483E"/>
    <w:rsid w:val="00D054DB"/>
    <w:rsid w:val="00D060D6"/>
    <w:rsid w:val="00D06117"/>
    <w:rsid w:val="00D06B8D"/>
    <w:rsid w:val="00D107CE"/>
    <w:rsid w:val="00D11CD2"/>
    <w:rsid w:val="00D13978"/>
    <w:rsid w:val="00D14A15"/>
    <w:rsid w:val="00D14A6D"/>
    <w:rsid w:val="00D15975"/>
    <w:rsid w:val="00D16DBA"/>
    <w:rsid w:val="00D1751D"/>
    <w:rsid w:val="00D17C6D"/>
    <w:rsid w:val="00D20305"/>
    <w:rsid w:val="00D23A0B"/>
    <w:rsid w:val="00D24BD5"/>
    <w:rsid w:val="00D24FFF"/>
    <w:rsid w:val="00D25D0D"/>
    <w:rsid w:val="00D30225"/>
    <w:rsid w:val="00D30607"/>
    <w:rsid w:val="00D308F5"/>
    <w:rsid w:val="00D30CD4"/>
    <w:rsid w:val="00D3119B"/>
    <w:rsid w:val="00D31317"/>
    <w:rsid w:val="00D31470"/>
    <w:rsid w:val="00D3176A"/>
    <w:rsid w:val="00D31C75"/>
    <w:rsid w:val="00D32C5A"/>
    <w:rsid w:val="00D330CD"/>
    <w:rsid w:val="00D33D43"/>
    <w:rsid w:val="00D3556C"/>
    <w:rsid w:val="00D35F4C"/>
    <w:rsid w:val="00D36CBA"/>
    <w:rsid w:val="00D375A8"/>
    <w:rsid w:val="00D37623"/>
    <w:rsid w:val="00D37727"/>
    <w:rsid w:val="00D40760"/>
    <w:rsid w:val="00D41444"/>
    <w:rsid w:val="00D42D41"/>
    <w:rsid w:val="00D434BC"/>
    <w:rsid w:val="00D437E6"/>
    <w:rsid w:val="00D44232"/>
    <w:rsid w:val="00D44843"/>
    <w:rsid w:val="00D45061"/>
    <w:rsid w:val="00D45547"/>
    <w:rsid w:val="00D45F66"/>
    <w:rsid w:val="00D467C5"/>
    <w:rsid w:val="00D46BAB"/>
    <w:rsid w:val="00D46EDF"/>
    <w:rsid w:val="00D51A7C"/>
    <w:rsid w:val="00D521E1"/>
    <w:rsid w:val="00D53429"/>
    <w:rsid w:val="00D540FA"/>
    <w:rsid w:val="00D54132"/>
    <w:rsid w:val="00D549C0"/>
    <w:rsid w:val="00D5627B"/>
    <w:rsid w:val="00D569EA"/>
    <w:rsid w:val="00D56B57"/>
    <w:rsid w:val="00D573F0"/>
    <w:rsid w:val="00D57A06"/>
    <w:rsid w:val="00D6114D"/>
    <w:rsid w:val="00D63B07"/>
    <w:rsid w:val="00D63E31"/>
    <w:rsid w:val="00D64063"/>
    <w:rsid w:val="00D64BBA"/>
    <w:rsid w:val="00D65B64"/>
    <w:rsid w:val="00D664DB"/>
    <w:rsid w:val="00D6655B"/>
    <w:rsid w:val="00D67044"/>
    <w:rsid w:val="00D677C9"/>
    <w:rsid w:val="00D678BF"/>
    <w:rsid w:val="00D67F94"/>
    <w:rsid w:val="00D7119B"/>
    <w:rsid w:val="00D712D5"/>
    <w:rsid w:val="00D71C3C"/>
    <w:rsid w:val="00D73209"/>
    <w:rsid w:val="00D73CBC"/>
    <w:rsid w:val="00D746AC"/>
    <w:rsid w:val="00D75DE4"/>
    <w:rsid w:val="00D760EF"/>
    <w:rsid w:val="00D77401"/>
    <w:rsid w:val="00D779D4"/>
    <w:rsid w:val="00D77EFE"/>
    <w:rsid w:val="00D806F1"/>
    <w:rsid w:val="00D80816"/>
    <w:rsid w:val="00D81157"/>
    <w:rsid w:val="00D8155F"/>
    <w:rsid w:val="00D81950"/>
    <w:rsid w:val="00D81AE0"/>
    <w:rsid w:val="00D82B88"/>
    <w:rsid w:val="00D8349E"/>
    <w:rsid w:val="00D837B8"/>
    <w:rsid w:val="00D83E10"/>
    <w:rsid w:val="00D841B5"/>
    <w:rsid w:val="00D85417"/>
    <w:rsid w:val="00D85695"/>
    <w:rsid w:val="00D8596C"/>
    <w:rsid w:val="00D85DED"/>
    <w:rsid w:val="00D85F83"/>
    <w:rsid w:val="00D867D3"/>
    <w:rsid w:val="00D86B25"/>
    <w:rsid w:val="00D90086"/>
    <w:rsid w:val="00D917CB"/>
    <w:rsid w:val="00D91927"/>
    <w:rsid w:val="00D93076"/>
    <w:rsid w:val="00D93302"/>
    <w:rsid w:val="00D93774"/>
    <w:rsid w:val="00D93BF0"/>
    <w:rsid w:val="00D94907"/>
    <w:rsid w:val="00D953AC"/>
    <w:rsid w:val="00D95BD4"/>
    <w:rsid w:val="00D96AAE"/>
    <w:rsid w:val="00DA098E"/>
    <w:rsid w:val="00DA121E"/>
    <w:rsid w:val="00DA2285"/>
    <w:rsid w:val="00DA3586"/>
    <w:rsid w:val="00DA3811"/>
    <w:rsid w:val="00DA4967"/>
    <w:rsid w:val="00DA5150"/>
    <w:rsid w:val="00DA552C"/>
    <w:rsid w:val="00DA6BDB"/>
    <w:rsid w:val="00DA6E3B"/>
    <w:rsid w:val="00DA7FCF"/>
    <w:rsid w:val="00DB149E"/>
    <w:rsid w:val="00DB1630"/>
    <w:rsid w:val="00DB3158"/>
    <w:rsid w:val="00DB4A9A"/>
    <w:rsid w:val="00DB532E"/>
    <w:rsid w:val="00DB5406"/>
    <w:rsid w:val="00DB5DAB"/>
    <w:rsid w:val="00DB5DC8"/>
    <w:rsid w:val="00DB66EC"/>
    <w:rsid w:val="00DB6ED2"/>
    <w:rsid w:val="00DB7001"/>
    <w:rsid w:val="00DB7AEC"/>
    <w:rsid w:val="00DC0415"/>
    <w:rsid w:val="00DC1B55"/>
    <w:rsid w:val="00DC1D6D"/>
    <w:rsid w:val="00DC1DE7"/>
    <w:rsid w:val="00DC2387"/>
    <w:rsid w:val="00DC2CDE"/>
    <w:rsid w:val="00DC2ED2"/>
    <w:rsid w:val="00DC3756"/>
    <w:rsid w:val="00DC4BBA"/>
    <w:rsid w:val="00DC4EC8"/>
    <w:rsid w:val="00DC6200"/>
    <w:rsid w:val="00DC653F"/>
    <w:rsid w:val="00DC67C2"/>
    <w:rsid w:val="00DD009E"/>
    <w:rsid w:val="00DD0309"/>
    <w:rsid w:val="00DD03CB"/>
    <w:rsid w:val="00DD05E6"/>
    <w:rsid w:val="00DD0F95"/>
    <w:rsid w:val="00DD2A69"/>
    <w:rsid w:val="00DD38C7"/>
    <w:rsid w:val="00DD3C12"/>
    <w:rsid w:val="00DD42D0"/>
    <w:rsid w:val="00DD6693"/>
    <w:rsid w:val="00DD720C"/>
    <w:rsid w:val="00DE05C3"/>
    <w:rsid w:val="00DE07FA"/>
    <w:rsid w:val="00DE148D"/>
    <w:rsid w:val="00DE1B73"/>
    <w:rsid w:val="00DE2CE3"/>
    <w:rsid w:val="00DE3902"/>
    <w:rsid w:val="00DE3CA8"/>
    <w:rsid w:val="00DE4A44"/>
    <w:rsid w:val="00DE4EF7"/>
    <w:rsid w:val="00DE5B11"/>
    <w:rsid w:val="00DE6C7C"/>
    <w:rsid w:val="00DE78BD"/>
    <w:rsid w:val="00DE7BA9"/>
    <w:rsid w:val="00DE7FBB"/>
    <w:rsid w:val="00DF1606"/>
    <w:rsid w:val="00DF2358"/>
    <w:rsid w:val="00DF2530"/>
    <w:rsid w:val="00DF28CE"/>
    <w:rsid w:val="00DF367F"/>
    <w:rsid w:val="00E002C6"/>
    <w:rsid w:val="00E01500"/>
    <w:rsid w:val="00E0198E"/>
    <w:rsid w:val="00E01C68"/>
    <w:rsid w:val="00E02179"/>
    <w:rsid w:val="00E046CD"/>
    <w:rsid w:val="00E05D5D"/>
    <w:rsid w:val="00E06B73"/>
    <w:rsid w:val="00E06BD8"/>
    <w:rsid w:val="00E07247"/>
    <w:rsid w:val="00E07A6F"/>
    <w:rsid w:val="00E113DF"/>
    <w:rsid w:val="00E11FE6"/>
    <w:rsid w:val="00E129DE"/>
    <w:rsid w:val="00E13648"/>
    <w:rsid w:val="00E14AB9"/>
    <w:rsid w:val="00E15161"/>
    <w:rsid w:val="00E15B41"/>
    <w:rsid w:val="00E15EA1"/>
    <w:rsid w:val="00E1624B"/>
    <w:rsid w:val="00E16968"/>
    <w:rsid w:val="00E16B03"/>
    <w:rsid w:val="00E16E46"/>
    <w:rsid w:val="00E17090"/>
    <w:rsid w:val="00E178C6"/>
    <w:rsid w:val="00E201AC"/>
    <w:rsid w:val="00E206D7"/>
    <w:rsid w:val="00E21ED2"/>
    <w:rsid w:val="00E22557"/>
    <w:rsid w:val="00E2298C"/>
    <w:rsid w:val="00E2392C"/>
    <w:rsid w:val="00E2453C"/>
    <w:rsid w:val="00E25821"/>
    <w:rsid w:val="00E25BEC"/>
    <w:rsid w:val="00E25CC2"/>
    <w:rsid w:val="00E25EAF"/>
    <w:rsid w:val="00E2623A"/>
    <w:rsid w:val="00E26706"/>
    <w:rsid w:val="00E2734C"/>
    <w:rsid w:val="00E31797"/>
    <w:rsid w:val="00E31E46"/>
    <w:rsid w:val="00E32114"/>
    <w:rsid w:val="00E3236B"/>
    <w:rsid w:val="00E32C72"/>
    <w:rsid w:val="00E33065"/>
    <w:rsid w:val="00E3320F"/>
    <w:rsid w:val="00E349B5"/>
    <w:rsid w:val="00E34D51"/>
    <w:rsid w:val="00E40485"/>
    <w:rsid w:val="00E41995"/>
    <w:rsid w:val="00E4213D"/>
    <w:rsid w:val="00E43534"/>
    <w:rsid w:val="00E43A6B"/>
    <w:rsid w:val="00E44BBC"/>
    <w:rsid w:val="00E44EC5"/>
    <w:rsid w:val="00E45B63"/>
    <w:rsid w:val="00E5081F"/>
    <w:rsid w:val="00E50F19"/>
    <w:rsid w:val="00E51B8C"/>
    <w:rsid w:val="00E51E58"/>
    <w:rsid w:val="00E523F8"/>
    <w:rsid w:val="00E5252C"/>
    <w:rsid w:val="00E52E47"/>
    <w:rsid w:val="00E537EB"/>
    <w:rsid w:val="00E54E7F"/>
    <w:rsid w:val="00E54F53"/>
    <w:rsid w:val="00E55340"/>
    <w:rsid w:val="00E555EF"/>
    <w:rsid w:val="00E5584A"/>
    <w:rsid w:val="00E562A7"/>
    <w:rsid w:val="00E57D6F"/>
    <w:rsid w:val="00E60269"/>
    <w:rsid w:val="00E608D3"/>
    <w:rsid w:val="00E60978"/>
    <w:rsid w:val="00E61745"/>
    <w:rsid w:val="00E62804"/>
    <w:rsid w:val="00E62946"/>
    <w:rsid w:val="00E62B21"/>
    <w:rsid w:val="00E6368B"/>
    <w:rsid w:val="00E63C43"/>
    <w:rsid w:val="00E64ABD"/>
    <w:rsid w:val="00E65528"/>
    <w:rsid w:val="00E661B5"/>
    <w:rsid w:val="00E704A5"/>
    <w:rsid w:val="00E70EF8"/>
    <w:rsid w:val="00E7182B"/>
    <w:rsid w:val="00E71C89"/>
    <w:rsid w:val="00E72FD9"/>
    <w:rsid w:val="00E73A67"/>
    <w:rsid w:val="00E74C33"/>
    <w:rsid w:val="00E74EF7"/>
    <w:rsid w:val="00E75498"/>
    <w:rsid w:val="00E7665E"/>
    <w:rsid w:val="00E77044"/>
    <w:rsid w:val="00E773F6"/>
    <w:rsid w:val="00E77485"/>
    <w:rsid w:val="00E77604"/>
    <w:rsid w:val="00E777C0"/>
    <w:rsid w:val="00E77E6F"/>
    <w:rsid w:val="00E8045B"/>
    <w:rsid w:val="00E80B37"/>
    <w:rsid w:val="00E80D74"/>
    <w:rsid w:val="00E80DFA"/>
    <w:rsid w:val="00E814D5"/>
    <w:rsid w:val="00E82B78"/>
    <w:rsid w:val="00E82D6C"/>
    <w:rsid w:val="00E831C1"/>
    <w:rsid w:val="00E83936"/>
    <w:rsid w:val="00E83B2E"/>
    <w:rsid w:val="00E83C06"/>
    <w:rsid w:val="00E859FD"/>
    <w:rsid w:val="00E85EC8"/>
    <w:rsid w:val="00E86685"/>
    <w:rsid w:val="00E9043D"/>
    <w:rsid w:val="00E9099F"/>
    <w:rsid w:val="00E909EB"/>
    <w:rsid w:val="00E9134E"/>
    <w:rsid w:val="00E91584"/>
    <w:rsid w:val="00E91623"/>
    <w:rsid w:val="00E917A4"/>
    <w:rsid w:val="00E9222B"/>
    <w:rsid w:val="00E93C01"/>
    <w:rsid w:val="00E93C80"/>
    <w:rsid w:val="00E946DE"/>
    <w:rsid w:val="00E947D7"/>
    <w:rsid w:val="00E949CD"/>
    <w:rsid w:val="00E95445"/>
    <w:rsid w:val="00E96690"/>
    <w:rsid w:val="00E97DE1"/>
    <w:rsid w:val="00E97E1D"/>
    <w:rsid w:val="00EA1FFE"/>
    <w:rsid w:val="00EA2F42"/>
    <w:rsid w:val="00EA3959"/>
    <w:rsid w:val="00EA444C"/>
    <w:rsid w:val="00EA46DC"/>
    <w:rsid w:val="00EA4AD6"/>
    <w:rsid w:val="00EA618C"/>
    <w:rsid w:val="00EA61CF"/>
    <w:rsid w:val="00EA7251"/>
    <w:rsid w:val="00EA7505"/>
    <w:rsid w:val="00EA750F"/>
    <w:rsid w:val="00EB0696"/>
    <w:rsid w:val="00EB311E"/>
    <w:rsid w:val="00EB4034"/>
    <w:rsid w:val="00EB43CB"/>
    <w:rsid w:val="00EB49C6"/>
    <w:rsid w:val="00EB5AE2"/>
    <w:rsid w:val="00EB7BCA"/>
    <w:rsid w:val="00EC038E"/>
    <w:rsid w:val="00EC147C"/>
    <w:rsid w:val="00EC1560"/>
    <w:rsid w:val="00EC1FBF"/>
    <w:rsid w:val="00EC24AB"/>
    <w:rsid w:val="00EC2DA3"/>
    <w:rsid w:val="00EC2F7D"/>
    <w:rsid w:val="00EC39C9"/>
    <w:rsid w:val="00EC41DF"/>
    <w:rsid w:val="00EC4460"/>
    <w:rsid w:val="00EC496F"/>
    <w:rsid w:val="00EC6362"/>
    <w:rsid w:val="00EC699E"/>
    <w:rsid w:val="00EC6D6C"/>
    <w:rsid w:val="00EC7E1D"/>
    <w:rsid w:val="00ED051D"/>
    <w:rsid w:val="00ED1791"/>
    <w:rsid w:val="00ED1BF0"/>
    <w:rsid w:val="00ED1E97"/>
    <w:rsid w:val="00ED2A8C"/>
    <w:rsid w:val="00ED308F"/>
    <w:rsid w:val="00ED414B"/>
    <w:rsid w:val="00ED47F2"/>
    <w:rsid w:val="00ED49B9"/>
    <w:rsid w:val="00ED4C39"/>
    <w:rsid w:val="00ED62FA"/>
    <w:rsid w:val="00ED6498"/>
    <w:rsid w:val="00ED6B2B"/>
    <w:rsid w:val="00ED6DBA"/>
    <w:rsid w:val="00ED78E3"/>
    <w:rsid w:val="00ED798F"/>
    <w:rsid w:val="00EE0658"/>
    <w:rsid w:val="00EE0AA3"/>
    <w:rsid w:val="00EE1068"/>
    <w:rsid w:val="00EE10D7"/>
    <w:rsid w:val="00EE11DC"/>
    <w:rsid w:val="00EE1FE8"/>
    <w:rsid w:val="00EE2663"/>
    <w:rsid w:val="00EE2FD8"/>
    <w:rsid w:val="00EE3117"/>
    <w:rsid w:val="00EE3372"/>
    <w:rsid w:val="00EE395F"/>
    <w:rsid w:val="00EE5C7F"/>
    <w:rsid w:val="00EE5D95"/>
    <w:rsid w:val="00EE60B1"/>
    <w:rsid w:val="00EE66FB"/>
    <w:rsid w:val="00EE73C1"/>
    <w:rsid w:val="00EE7437"/>
    <w:rsid w:val="00EF1346"/>
    <w:rsid w:val="00EF1EC4"/>
    <w:rsid w:val="00EF23E3"/>
    <w:rsid w:val="00EF262F"/>
    <w:rsid w:val="00EF2DAE"/>
    <w:rsid w:val="00EF3435"/>
    <w:rsid w:val="00EF353F"/>
    <w:rsid w:val="00EF3721"/>
    <w:rsid w:val="00EF3CAF"/>
    <w:rsid w:val="00EF3E60"/>
    <w:rsid w:val="00EF4F6D"/>
    <w:rsid w:val="00EF5636"/>
    <w:rsid w:val="00EF5792"/>
    <w:rsid w:val="00F01A5E"/>
    <w:rsid w:val="00F0230B"/>
    <w:rsid w:val="00F03486"/>
    <w:rsid w:val="00F0357A"/>
    <w:rsid w:val="00F0384B"/>
    <w:rsid w:val="00F05680"/>
    <w:rsid w:val="00F06B3C"/>
    <w:rsid w:val="00F07747"/>
    <w:rsid w:val="00F07A17"/>
    <w:rsid w:val="00F07D26"/>
    <w:rsid w:val="00F11505"/>
    <w:rsid w:val="00F118C3"/>
    <w:rsid w:val="00F1252A"/>
    <w:rsid w:val="00F1335F"/>
    <w:rsid w:val="00F137B5"/>
    <w:rsid w:val="00F137BF"/>
    <w:rsid w:val="00F13D11"/>
    <w:rsid w:val="00F13D16"/>
    <w:rsid w:val="00F14336"/>
    <w:rsid w:val="00F145F5"/>
    <w:rsid w:val="00F15B75"/>
    <w:rsid w:val="00F16546"/>
    <w:rsid w:val="00F16A75"/>
    <w:rsid w:val="00F16B54"/>
    <w:rsid w:val="00F20047"/>
    <w:rsid w:val="00F22465"/>
    <w:rsid w:val="00F22A24"/>
    <w:rsid w:val="00F22D32"/>
    <w:rsid w:val="00F2337D"/>
    <w:rsid w:val="00F2354F"/>
    <w:rsid w:val="00F24AE6"/>
    <w:rsid w:val="00F24CD7"/>
    <w:rsid w:val="00F24D2F"/>
    <w:rsid w:val="00F25410"/>
    <w:rsid w:val="00F25746"/>
    <w:rsid w:val="00F262DC"/>
    <w:rsid w:val="00F266AB"/>
    <w:rsid w:val="00F26D06"/>
    <w:rsid w:val="00F26F5F"/>
    <w:rsid w:val="00F26F86"/>
    <w:rsid w:val="00F30D49"/>
    <w:rsid w:val="00F32762"/>
    <w:rsid w:val="00F33477"/>
    <w:rsid w:val="00F342A0"/>
    <w:rsid w:val="00F349DC"/>
    <w:rsid w:val="00F34A87"/>
    <w:rsid w:val="00F34EF2"/>
    <w:rsid w:val="00F36FE2"/>
    <w:rsid w:val="00F37534"/>
    <w:rsid w:val="00F4031E"/>
    <w:rsid w:val="00F41841"/>
    <w:rsid w:val="00F41B4E"/>
    <w:rsid w:val="00F41DA1"/>
    <w:rsid w:val="00F42815"/>
    <w:rsid w:val="00F42B9B"/>
    <w:rsid w:val="00F43680"/>
    <w:rsid w:val="00F43AD7"/>
    <w:rsid w:val="00F43B90"/>
    <w:rsid w:val="00F43EE3"/>
    <w:rsid w:val="00F44143"/>
    <w:rsid w:val="00F44D18"/>
    <w:rsid w:val="00F45783"/>
    <w:rsid w:val="00F45E4F"/>
    <w:rsid w:val="00F45E83"/>
    <w:rsid w:val="00F46CDC"/>
    <w:rsid w:val="00F47717"/>
    <w:rsid w:val="00F500CA"/>
    <w:rsid w:val="00F505E6"/>
    <w:rsid w:val="00F51733"/>
    <w:rsid w:val="00F5216C"/>
    <w:rsid w:val="00F53625"/>
    <w:rsid w:val="00F53C0D"/>
    <w:rsid w:val="00F55C24"/>
    <w:rsid w:val="00F55F7B"/>
    <w:rsid w:val="00F56538"/>
    <w:rsid w:val="00F565FA"/>
    <w:rsid w:val="00F57391"/>
    <w:rsid w:val="00F57E15"/>
    <w:rsid w:val="00F57F02"/>
    <w:rsid w:val="00F60019"/>
    <w:rsid w:val="00F607E5"/>
    <w:rsid w:val="00F616C2"/>
    <w:rsid w:val="00F618C8"/>
    <w:rsid w:val="00F62237"/>
    <w:rsid w:val="00F62280"/>
    <w:rsid w:val="00F62C3F"/>
    <w:rsid w:val="00F62FC6"/>
    <w:rsid w:val="00F635C2"/>
    <w:rsid w:val="00F644E4"/>
    <w:rsid w:val="00F64B84"/>
    <w:rsid w:val="00F6621B"/>
    <w:rsid w:val="00F66B65"/>
    <w:rsid w:val="00F6755A"/>
    <w:rsid w:val="00F67788"/>
    <w:rsid w:val="00F7022B"/>
    <w:rsid w:val="00F71705"/>
    <w:rsid w:val="00F71B43"/>
    <w:rsid w:val="00F720EA"/>
    <w:rsid w:val="00F730D3"/>
    <w:rsid w:val="00F74927"/>
    <w:rsid w:val="00F75F7B"/>
    <w:rsid w:val="00F76017"/>
    <w:rsid w:val="00F764B2"/>
    <w:rsid w:val="00F80026"/>
    <w:rsid w:val="00F804B4"/>
    <w:rsid w:val="00F80834"/>
    <w:rsid w:val="00F8222F"/>
    <w:rsid w:val="00F82EFC"/>
    <w:rsid w:val="00F8420F"/>
    <w:rsid w:val="00F84552"/>
    <w:rsid w:val="00F846D0"/>
    <w:rsid w:val="00F85A90"/>
    <w:rsid w:val="00F87D81"/>
    <w:rsid w:val="00F90F9C"/>
    <w:rsid w:val="00F91491"/>
    <w:rsid w:val="00F915A5"/>
    <w:rsid w:val="00F91CEF"/>
    <w:rsid w:val="00F92399"/>
    <w:rsid w:val="00F92AC3"/>
    <w:rsid w:val="00F93490"/>
    <w:rsid w:val="00F943BF"/>
    <w:rsid w:val="00F944AD"/>
    <w:rsid w:val="00F94588"/>
    <w:rsid w:val="00F96193"/>
    <w:rsid w:val="00F975C4"/>
    <w:rsid w:val="00FA017D"/>
    <w:rsid w:val="00FA04ED"/>
    <w:rsid w:val="00FA1B46"/>
    <w:rsid w:val="00FA23B8"/>
    <w:rsid w:val="00FA4456"/>
    <w:rsid w:val="00FA503F"/>
    <w:rsid w:val="00FA56DC"/>
    <w:rsid w:val="00FA6A96"/>
    <w:rsid w:val="00FB0B04"/>
    <w:rsid w:val="00FB18DE"/>
    <w:rsid w:val="00FB2A44"/>
    <w:rsid w:val="00FB2AC1"/>
    <w:rsid w:val="00FB394D"/>
    <w:rsid w:val="00FB3B79"/>
    <w:rsid w:val="00FB44FA"/>
    <w:rsid w:val="00FB5150"/>
    <w:rsid w:val="00FB57FD"/>
    <w:rsid w:val="00FB6AC8"/>
    <w:rsid w:val="00FB6F28"/>
    <w:rsid w:val="00FC02A8"/>
    <w:rsid w:val="00FC03AD"/>
    <w:rsid w:val="00FC07F2"/>
    <w:rsid w:val="00FC0AE6"/>
    <w:rsid w:val="00FC2783"/>
    <w:rsid w:val="00FC2C24"/>
    <w:rsid w:val="00FC30B1"/>
    <w:rsid w:val="00FC316E"/>
    <w:rsid w:val="00FC3511"/>
    <w:rsid w:val="00FC3898"/>
    <w:rsid w:val="00FC4F5E"/>
    <w:rsid w:val="00FC5636"/>
    <w:rsid w:val="00FC5705"/>
    <w:rsid w:val="00FC59DD"/>
    <w:rsid w:val="00FC5A73"/>
    <w:rsid w:val="00FC5DA3"/>
    <w:rsid w:val="00FC609A"/>
    <w:rsid w:val="00FC6BA1"/>
    <w:rsid w:val="00FC7DD4"/>
    <w:rsid w:val="00FD001B"/>
    <w:rsid w:val="00FD089F"/>
    <w:rsid w:val="00FD0AAF"/>
    <w:rsid w:val="00FD16BB"/>
    <w:rsid w:val="00FD16E4"/>
    <w:rsid w:val="00FD1927"/>
    <w:rsid w:val="00FD19CC"/>
    <w:rsid w:val="00FD1BEC"/>
    <w:rsid w:val="00FD43BF"/>
    <w:rsid w:val="00FD4636"/>
    <w:rsid w:val="00FD46E4"/>
    <w:rsid w:val="00FD51A0"/>
    <w:rsid w:val="00FD5982"/>
    <w:rsid w:val="00FD5E06"/>
    <w:rsid w:val="00FD7250"/>
    <w:rsid w:val="00FD7CAD"/>
    <w:rsid w:val="00FE02DF"/>
    <w:rsid w:val="00FE10AD"/>
    <w:rsid w:val="00FE1268"/>
    <w:rsid w:val="00FE2EE7"/>
    <w:rsid w:val="00FE45BF"/>
    <w:rsid w:val="00FE48D6"/>
    <w:rsid w:val="00FE4D21"/>
    <w:rsid w:val="00FE68CB"/>
    <w:rsid w:val="00FE7C16"/>
    <w:rsid w:val="00FF0522"/>
    <w:rsid w:val="00FF0AC3"/>
    <w:rsid w:val="00FF10F5"/>
    <w:rsid w:val="00FF23E0"/>
    <w:rsid w:val="00FF285B"/>
    <w:rsid w:val="00FF2A27"/>
    <w:rsid w:val="00FF426F"/>
    <w:rsid w:val="00FF44B1"/>
    <w:rsid w:val="00FF4ABE"/>
    <w:rsid w:val="00FF4C31"/>
    <w:rsid w:val="00FF4CF4"/>
    <w:rsid w:val="00FF4EBC"/>
    <w:rsid w:val="00FF5D19"/>
    <w:rsid w:val="00FF5EA3"/>
    <w:rsid w:val="00FF600B"/>
    <w:rsid w:val="00FF6BDA"/>
    <w:rsid w:val="00FF7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C95EF10-1822-4694-8F3F-1AB562765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Droid Sans Fallback" w:hAnsi="Liberation Serif" w:cs="FreeSans"/>
        <w:sz w:val="24"/>
        <w:szCs w:val="24"/>
        <w:lang w:val="en-US" w:eastAsia="zh-CN" w:bidi="ar-DZ"/>
      </w:rPr>
    </w:rPrDefault>
    <w:pPrDefault>
      <w:pPr>
        <w:jc w:val="righ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1526E"/>
    <w:pPr>
      <w:widowControl w:val="0"/>
      <w:suppressAutoHyphens/>
      <w:jc w:val="left"/>
    </w:pPr>
    <w:rPr>
      <w:color w:val="00000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itre11">
    <w:name w:val="Titre 11"/>
    <w:basedOn w:val="Heading"/>
    <w:rsid w:val="0091526E"/>
  </w:style>
  <w:style w:type="paragraph" w:customStyle="1" w:styleId="Titre21">
    <w:name w:val="Titre 21"/>
    <w:basedOn w:val="Heading"/>
    <w:rsid w:val="0091526E"/>
  </w:style>
  <w:style w:type="paragraph" w:customStyle="1" w:styleId="Titre31">
    <w:name w:val="Titre 31"/>
    <w:basedOn w:val="Heading"/>
    <w:rsid w:val="0091526E"/>
  </w:style>
  <w:style w:type="character" w:customStyle="1" w:styleId="Bullets">
    <w:name w:val="Bullets"/>
    <w:rsid w:val="0091526E"/>
    <w:rPr>
      <w:rFonts w:ascii="OpenSymbol" w:eastAsia="OpenSymbol" w:hAnsi="OpenSymbol" w:cs="OpenSymbol"/>
    </w:rPr>
  </w:style>
  <w:style w:type="character" w:customStyle="1" w:styleId="ListLabel1">
    <w:name w:val="ListLabel 1"/>
    <w:rsid w:val="0091526E"/>
    <w:rPr>
      <w:rFonts w:cs="Symbol"/>
    </w:rPr>
  </w:style>
  <w:style w:type="character" w:customStyle="1" w:styleId="ListLabel2">
    <w:name w:val="ListLabel 2"/>
    <w:rsid w:val="0091526E"/>
    <w:rPr>
      <w:rFonts w:cs="OpenSymbol"/>
    </w:rPr>
  </w:style>
  <w:style w:type="character" w:customStyle="1" w:styleId="ListLabel3">
    <w:name w:val="ListLabel 3"/>
    <w:rsid w:val="0091526E"/>
    <w:rPr>
      <w:rFonts w:cs="Symbol"/>
    </w:rPr>
  </w:style>
  <w:style w:type="character" w:customStyle="1" w:styleId="ListLabel4">
    <w:name w:val="ListLabel 4"/>
    <w:rsid w:val="0091526E"/>
    <w:rPr>
      <w:rFonts w:cs="OpenSymbol"/>
    </w:rPr>
  </w:style>
  <w:style w:type="paragraph" w:customStyle="1" w:styleId="Heading">
    <w:name w:val="Heading"/>
    <w:basedOn w:val="Normal"/>
    <w:next w:val="TextBody"/>
    <w:rsid w:val="0091526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customStyle="1" w:styleId="TextBody">
    <w:name w:val="Text Body"/>
    <w:basedOn w:val="Normal"/>
    <w:rsid w:val="0091526E"/>
    <w:pPr>
      <w:spacing w:after="140" w:line="288" w:lineRule="auto"/>
    </w:pPr>
  </w:style>
  <w:style w:type="paragraph" w:styleId="Liste">
    <w:name w:val="List"/>
    <w:basedOn w:val="TextBody"/>
    <w:rsid w:val="0091526E"/>
    <w:rPr>
      <w:rFonts w:cs="DejaVu Sans"/>
    </w:rPr>
  </w:style>
  <w:style w:type="paragraph" w:customStyle="1" w:styleId="Lgende1">
    <w:name w:val="Légende1"/>
    <w:basedOn w:val="Normal"/>
    <w:rsid w:val="0091526E"/>
    <w:pPr>
      <w:suppressLineNumbers/>
      <w:spacing w:before="120" w:after="120"/>
    </w:pPr>
    <w:rPr>
      <w:rFonts w:cs="DejaVu Sans"/>
      <w:i/>
      <w:iCs/>
    </w:rPr>
  </w:style>
  <w:style w:type="paragraph" w:customStyle="1" w:styleId="Index">
    <w:name w:val="Index"/>
    <w:basedOn w:val="Normal"/>
    <w:rsid w:val="0091526E"/>
    <w:pPr>
      <w:suppressLineNumbers/>
    </w:pPr>
    <w:rPr>
      <w:rFonts w:cs="DejaVu Sans"/>
    </w:rPr>
  </w:style>
  <w:style w:type="paragraph" w:styleId="Lgende">
    <w:name w:val="caption"/>
    <w:basedOn w:val="Normal"/>
    <w:rsid w:val="0091526E"/>
    <w:pPr>
      <w:suppressLineNumbers/>
      <w:spacing w:before="120" w:after="120"/>
    </w:pPr>
    <w:rPr>
      <w:i/>
      <w:iCs/>
    </w:rPr>
  </w:style>
  <w:style w:type="paragraph" w:customStyle="1" w:styleId="TableContents">
    <w:name w:val="Table Contents"/>
    <w:basedOn w:val="Normal"/>
    <w:rsid w:val="0091526E"/>
    <w:pPr>
      <w:suppressLineNumbers/>
    </w:pPr>
  </w:style>
  <w:style w:type="paragraph" w:customStyle="1" w:styleId="Table">
    <w:name w:val="Table"/>
    <w:basedOn w:val="Lgende"/>
    <w:rsid w:val="0091526E"/>
  </w:style>
  <w:style w:type="paragraph" w:customStyle="1" w:styleId="FrameContents">
    <w:name w:val="Frame Contents"/>
    <w:basedOn w:val="Normal"/>
    <w:rsid w:val="0091526E"/>
  </w:style>
  <w:style w:type="paragraph" w:customStyle="1" w:styleId="Quotations">
    <w:name w:val="Quotations"/>
    <w:basedOn w:val="Normal"/>
    <w:rsid w:val="0091526E"/>
  </w:style>
  <w:style w:type="paragraph" w:styleId="Titre">
    <w:name w:val="Title"/>
    <w:basedOn w:val="Heading"/>
    <w:rsid w:val="0091526E"/>
  </w:style>
  <w:style w:type="paragraph" w:styleId="Sous-titre">
    <w:name w:val="Subtitle"/>
    <w:basedOn w:val="Heading"/>
    <w:rsid w:val="0091526E"/>
  </w:style>
  <w:style w:type="paragraph" w:styleId="Paragraphedeliste">
    <w:name w:val="List Paragraph"/>
    <w:basedOn w:val="Normal"/>
    <w:link w:val="ParagraphedelisteCar"/>
    <w:uiPriority w:val="34"/>
    <w:qFormat/>
    <w:rsid w:val="00D81157"/>
    <w:pPr>
      <w:widowControl/>
      <w:suppressAutoHyphens w:val="0"/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color w:val="auto"/>
      <w:sz w:val="22"/>
      <w:szCs w:val="22"/>
      <w:lang w:val="fr-FR" w:eastAsia="fr-FR" w:bidi="ar-SA"/>
    </w:rPr>
  </w:style>
  <w:style w:type="table" w:styleId="Grilledutableau">
    <w:name w:val="Table Grid"/>
    <w:basedOn w:val="TableauNormal"/>
    <w:uiPriority w:val="39"/>
    <w:rsid w:val="00D32C5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0B6D67"/>
    <w:rPr>
      <w:color w:val="0563C1" w:themeColor="hyperlink"/>
      <w:u w:val="single"/>
    </w:rPr>
  </w:style>
  <w:style w:type="character" w:styleId="Emphaseple">
    <w:name w:val="Subtle Emphasis"/>
    <w:basedOn w:val="Policepardfaut"/>
    <w:uiPriority w:val="19"/>
    <w:qFormat/>
    <w:rsid w:val="00BF6919"/>
    <w:rPr>
      <w:i/>
      <w:iCs/>
      <w:color w:val="808080" w:themeColor="text1" w:themeTint="7F"/>
    </w:rPr>
  </w:style>
  <w:style w:type="paragraph" w:styleId="En-tte">
    <w:name w:val="header"/>
    <w:basedOn w:val="Normal"/>
    <w:link w:val="En-tteCar"/>
    <w:uiPriority w:val="99"/>
    <w:unhideWhenUsed/>
    <w:rsid w:val="00120CA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20CA6"/>
    <w:rPr>
      <w:color w:val="00000A"/>
    </w:rPr>
  </w:style>
  <w:style w:type="paragraph" w:styleId="Pieddepage">
    <w:name w:val="footer"/>
    <w:basedOn w:val="Normal"/>
    <w:link w:val="PieddepageCar"/>
    <w:uiPriority w:val="99"/>
    <w:unhideWhenUsed/>
    <w:rsid w:val="00120CA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20CA6"/>
    <w:rPr>
      <w:color w:val="00000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11B5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11B54"/>
    <w:rPr>
      <w:rFonts w:ascii="Tahoma" w:hAnsi="Tahoma" w:cs="Tahoma"/>
      <w:color w:val="00000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C3CEA"/>
    <w:pPr>
      <w:widowControl/>
      <w:suppressAutoHyphens w:val="0"/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lang w:val="fr-FR" w:eastAsia="fr-FR" w:bidi="ar-SA"/>
    </w:rPr>
  </w:style>
  <w:style w:type="character" w:styleId="Textedelespacerserv">
    <w:name w:val="Placeholder Text"/>
    <w:basedOn w:val="Policepardfaut"/>
    <w:uiPriority w:val="99"/>
    <w:semiHidden/>
    <w:rsid w:val="006A0316"/>
    <w:rPr>
      <w:color w:val="808080"/>
    </w:rPr>
  </w:style>
  <w:style w:type="character" w:customStyle="1" w:styleId="fontstyle01">
    <w:name w:val="fontstyle01"/>
    <w:basedOn w:val="Policepardfaut"/>
    <w:rsid w:val="00510FBB"/>
    <w:rPr>
      <w:rFonts w:ascii="Arial" w:hAnsi="Arial" w:cs="Arial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Style15">
    <w:name w:val="Style15"/>
    <w:basedOn w:val="Paragraphedeliste"/>
    <w:link w:val="Style15Car"/>
    <w:rsid w:val="00E97E1D"/>
    <w:pPr>
      <w:bidi/>
      <w:spacing w:line="336" w:lineRule="auto"/>
      <w:ind w:left="452"/>
      <w:jc w:val="both"/>
    </w:pPr>
    <w:rPr>
      <w:rFonts w:asciiTheme="majorBidi" w:hAnsiTheme="majorBidi" w:cstheme="majorBidi"/>
      <w:sz w:val="28"/>
      <w:szCs w:val="28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E97E1D"/>
    <w:rPr>
      <w:rFonts w:asciiTheme="minorHAnsi" w:eastAsiaTheme="minorEastAsia" w:hAnsiTheme="minorHAnsi" w:cstheme="minorBidi"/>
      <w:sz w:val="22"/>
      <w:szCs w:val="22"/>
      <w:lang w:val="fr-FR" w:eastAsia="fr-FR" w:bidi="ar-SA"/>
    </w:rPr>
  </w:style>
  <w:style w:type="character" w:customStyle="1" w:styleId="Style15Car">
    <w:name w:val="Style15 Car"/>
    <w:basedOn w:val="ParagraphedelisteCar"/>
    <w:link w:val="Style15"/>
    <w:rsid w:val="00E97E1D"/>
    <w:rPr>
      <w:rFonts w:asciiTheme="majorBidi" w:eastAsiaTheme="minorEastAsia" w:hAnsiTheme="majorBidi" w:cstheme="majorBidi"/>
      <w:sz w:val="28"/>
      <w:szCs w:val="28"/>
      <w:lang w:val="fr-FR" w:eastAsia="fr-FR" w:bidi="ar-SA"/>
    </w:rPr>
  </w:style>
  <w:style w:type="paragraph" w:customStyle="1" w:styleId="Style16">
    <w:name w:val="Style16"/>
    <w:basedOn w:val="Style15"/>
    <w:link w:val="Style16Car"/>
    <w:qFormat/>
    <w:rsid w:val="000D4D21"/>
    <w:pPr>
      <w:spacing w:after="0" w:line="360" w:lineRule="auto"/>
      <w:ind w:left="226"/>
    </w:pPr>
    <w:rPr>
      <w:rFonts w:cs="Times New Roman"/>
    </w:rPr>
  </w:style>
  <w:style w:type="character" w:customStyle="1" w:styleId="Style16Car">
    <w:name w:val="Style16 Car"/>
    <w:basedOn w:val="Style15Car"/>
    <w:link w:val="Style16"/>
    <w:rsid w:val="000D4D21"/>
    <w:rPr>
      <w:rFonts w:asciiTheme="majorBidi" w:eastAsiaTheme="minorEastAsia" w:hAnsiTheme="majorBidi" w:cs="Times New Roman"/>
      <w:sz w:val="28"/>
      <w:szCs w:val="28"/>
      <w:lang w:val="fr-FR" w:eastAsia="fr-F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76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8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772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15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4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Local\Chemistry%20Add-in%20for%20Word\Chemistry%20Gallery\Chem4Word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ntrolsStorage xmlns="urn:schemas-microsoft-com.VSTO2008Demos.ControlsStorage">
  <Controls>AAEAAAD/////AQAAAAAAAAAMAgAAAEVDaGVtNFdvcmQuQ29yZSwgVmVyc2lvbj0xLjAuMC4wLCBDdWx0dXJlPW5ldXRyYWwsIFB1YmxpY0tleVRva2VuPW51bGwHAQAAAAABAAAAAAAAAAQgQ2hlbTRXb3JkLkNvcmUuQ29udHJvbFByb3BlcnRpZXMCAAAACw==</Controls>
</Controls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F6C0B8-2764-4C52-9D4F-2DBA2185CA24}">
  <ds:schemaRefs>
    <ds:schemaRef ds:uri="urn:schemas-microsoft-com.VSTO2008Demos.ControlsStorage"/>
  </ds:schemaRefs>
</ds:datastoreItem>
</file>

<file path=customXml/itemProps2.xml><?xml version="1.0" encoding="utf-8"?>
<ds:datastoreItem xmlns:ds="http://schemas.openxmlformats.org/officeDocument/2006/customXml" ds:itemID="{3229B9D9-AB92-445C-8B1C-EFD34FFCBC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Chem4Word.dotx</Template>
  <TotalTime>9379</TotalTime>
  <Pages>5</Pages>
  <Words>1877</Words>
  <Characters>10324</Characters>
  <Application>Microsoft Office Word</Application>
  <DocSecurity>0</DocSecurity>
  <Lines>86</Lines>
  <Paragraphs>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1ــ تــقــنـيــة الـمـــعــلـومـــات  ــ  وثــيـــقــة الـتــلــمــيـــذ _2</dc:title>
  <dc:creator>Shm</dc:creator>
  <cp:lastModifiedBy>Dual</cp:lastModifiedBy>
  <cp:revision>2930</cp:revision>
  <cp:lastPrinted>2024-09-11T06:55:00Z</cp:lastPrinted>
  <dcterms:created xsi:type="dcterms:W3CDTF">2015-09-05T08:26:00Z</dcterms:created>
  <dcterms:modified xsi:type="dcterms:W3CDTF">2024-09-11T15:34:00Z</dcterms:modified>
  <cp:contentStatus/>
  <dc:language>ar-DZ</dc:language>
</cp:coreProperties>
</file>
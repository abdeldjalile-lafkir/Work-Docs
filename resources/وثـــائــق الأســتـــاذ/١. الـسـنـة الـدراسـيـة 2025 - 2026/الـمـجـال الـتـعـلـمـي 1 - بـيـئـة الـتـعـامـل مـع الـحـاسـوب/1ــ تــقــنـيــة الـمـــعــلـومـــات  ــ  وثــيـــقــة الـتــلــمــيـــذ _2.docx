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="Times New Roman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28"/>
          <w:szCs w:val="28"/>
          <w:rtl/>
        </w:rPr>
      </w:sdtEndPr>
      <w:sdtContent>
        <w:p w:rsidR="007A2635" w:rsidRDefault="007A2635" w:rsidP="005F635D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D73209" w:rsidRPr="005F635D" w:rsidRDefault="00D73209" w:rsidP="005F635D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Default="007A2635" w:rsidP="007A2635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14BB79E9" wp14:editId="77408F98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703880" w:rsidRPr="00314B80" w:rsidRDefault="00703880" w:rsidP="007A2635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  <w:lang w:bidi="ar-DZ"/>
                                  </w:rPr>
                                </w:pPr>
                                <w:r w:rsidRPr="00314B80">
                                  <w:rPr>
                                    <w:rFonts w:hint="cs"/>
                                    <w:sz w:val="48"/>
                                    <w:szCs w:val="48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تقنية المعلومات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6B0E2190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" filled="f" stroked="f">
                    <o:lock v:ext="edit" shapetype="t"/>
                    <v:textbox style="mso-fit-shape-to-text:t">
                      <w:txbxContent>
                        <w:p w:rsidR="00703880" w:rsidRPr="00314B80" w:rsidRDefault="00703880" w:rsidP="007A2635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sz w:val="16"/>
                              <w:szCs w:val="16"/>
                              <w:lang w:bidi="ar-DZ"/>
                            </w:rPr>
                          </w:pPr>
                          <w:r w:rsidRPr="00314B80">
                            <w:rPr>
                              <w:rFonts w:hint="cs"/>
                              <w:sz w:val="48"/>
                              <w:szCs w:val="48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تقنية المعلومات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7A2635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Default="00121BB9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D1C404" wp14:editId="4459826D">
                    <wp:simplePos x="0" y="0"/>
                    <wp:positionH relativeFrom="column">
                      <wp:posOffset>327659</wp:posOffset>
                    </wp:positionH>
                    <wp:positionV relativeFrom="paragraph">
                      <wp:posOffset>96520</wp:posOffset>
                    </wp:positionV>
                    <wp:extent cx="6111875" cy="7924800"/>
                    <wp:effectExtent l="0" t="0" r="22225" b="1905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92480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03880" w:rsidRDefault="00703880" w:rsidP="007A2635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  <w:rtl/>
                                  </w:rPr>
                                </w:pPr>
                              </w:p>
                              <w:p w:rsidR="00703880" w:rsidRPr="00EC7175" w:rsidRDefault="00703880" w:rsidP="00121BB9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703880" w:rsidRPr="006A72F8" w:rsidRDefault="00703880" w:rsidP="007A263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703880" w:rsidRPr="00EC7175" w:rsidRDefault="00703880" w:rsidP="00DB3158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مـخــطَّــط  الـدرس  ( الـعــنــاصــر 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703880" w:rsidRPr="00EC7175" w:rsidRDefault="00703880" w:rsidP="00121BB9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703880" w:rsidRPr="00EC7175" w:rsidRDefault="00703880" w:rsidP="005C4A44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 w:rsidRPr="00C538DE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 xml:space="preserve">مـفـاهـيـم تـكـنـولـوجـيـا الإعــلام والاتِّـصـال  </w:t>
                                </w:r>
                                <w:r w:rsidRPr="00C538DE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u w:val="single"/>
                                  </w:rPr>
                                  <w:t>TIC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:</w:t>
                                </w:r>
                              </w:p>
                              <w:p w:rsidR="00703880" w:rsidRPr="00062138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</w:pP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1.1 – الـب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ـــ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ــان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ــات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Données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:rsidR="00703880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الـمـعــلــومــات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Informations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Default="00703880" w:rsidP="00CF518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- الـمـعــلـــومـــاتــيــة   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Informatique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Pr="005C4A44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الـتــقــــنــــيـــة   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Technique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Pr="005C4A44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الـ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تـكـنـولـوجـيـا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06213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Technologie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Pr="005C4A44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6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- 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الإعـ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ــــــــــــــ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ـلام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  <w:t>Information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7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الاتِّ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ـصـ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ــــــــــ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  <w:t>Communication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Pr="000A42A2" w:rsidRDefault="00703880" w:rsidP="008176A2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8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- </w:t>
                                </w:r>
                                <w:r w:rsidRPr="005C4A4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تـكـنـولـوجـيـا الإعــلام والاتِّـصـال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TIC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703880" w:rsidRDefault="00703880" w:rsidP="00121BB9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703880" w:rsidRDefault="00703880" w:rsidP="002D4044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Pr="00C538DE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مـجــالات الاســتــعــمـــال</w:t>
                                </w:r>
                              </w:p>
                              <w:p w:rsidR="00703880" w:rsidRDefault="00703880" w:rsidP="00A2225A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703880" w:rsidRDefault="00703880" w:rsidP="00CF5182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تـطـوُّر تــقــنــيــة الـمـعـلـومـات</w:t>
                                </w:r>
                              </w:p>
                              <w:p w:rsidR="00703880" w:rsidRDefault="00703880" w:rsidP="00A2225A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703880" w:rsidRPr="00D73209" w:rsidRDefault="006B6511" w:rsidP="003945B8">
                                <w:pPr>
                                  <w:bidi/>
                                  <w:spacing w:line="360" w:lineRule="auto"/>
                                  <w:ind w:left="624" w:hanging="13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واجــب مــنــزل</w:t>
                                </w:r>
                                <w:r w:rsidR="00703880" w:rsidRPr="00C538DE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ـي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: </w:t>
                                </w:r>
                                <w:r w:rsidRPr="003945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أكــتــب 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مـ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ـقــالا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 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ـلـ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ـا</w:t>
                                </w:r>
                                <w:r w:rsidR="00703880" w:rsidRPr="00A2225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يـشـرح</w:t>
                                </w:r>
                                <w:r w:rsidR="00703880" w:rsidRPr="00A2225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الـمـفـهـوم  </w:t>
                                </w:r>
                                <w:r w:rsidR="00703880" w:rsidRPr="00A2225A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auto"/>
                                    <w:sz w:val="40"/>
                                    <w:szCs w:val="40"/>
                                    <w:lang w:val="fr-FR"/>
                                  </w:rPr>
                                  <w:t>TIC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ويُــبْ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70388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ـرِزُ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إيـجــابــيــات وســلــبــيــات </w:t>
                                </w:r>
                                <w:r w:rsidRPr="00A2225A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auto"/>
                                    <w:sz w:val="40"/>
                                    <w:szCs w:val="40"/>
                                    <w:lang w:val="fr-FR"/>
                                  </w:rPr>
                                  <w:t>TIC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auto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B5686E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left:0;text-align:left;margin-left:25.8pt;margin-top:7.6pt;width:481.25pt;height:624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" adj="1358" fillcolor="#e8fdfe" strokecolor="#4472c4 [3208]" strokeweight=".5pt">
                    <v:stroke joinstyle="miter"/>
                    <v:textbox>
                      <w:txbxContent>
                        <w:p w:rsidR="00703880" w:rsidRDefault="00703880" w:rsidP="007A2635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703880" w:rsidRPr="00EC7175" w:rsidRDefault="00703880" w:rsidP="00121BB9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703880" w:rsidRPr="006A72F8" w:rsidRDefault="00703880" w:rsidP="007A2635">
                          <w:pPr>
                            <w:bidi/>
                            <w:jc w:val="both"/>
                            <w:rPr>
                              <w:bCs/>
                              <w:sz w:val="16"/>
                              <w:szCs w:val="16"/>
                            </w:rPr>
                          </w:pPr>
                        </w:p>
                        <w:p w:rsidR="00703880" w:rsidRPr="00EC7175" w:rsidRDefault="00703880" w:rsidP="00DB3158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مـخــطَّــط  الـدرس  ( الـعــنــاصــر 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703880" w:rsidRPr="00EC7175" w:rsidRDefault="00703880" w:rsidP="00121BB9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703880" w:rsidRPr="00EC7175" w:rsidRDefault="00703880" w:rsidP="005C4A44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 w:rsidRPr="00C538DE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 xml:space="preserve">مـفـاهـيـم تـكـنـولـوجـيـا الإعــلام والاتِّـصـال  </w:t>
                          </w:r>
                          <w:r w:rsidRPr="00C538DE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u w:val="single"/>
                            </w:rPr>
                            <w:t>TIC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:</w:t>
                          </w:r>
                        </w:p>
                        <w:p w:rsidR="00703880" w:rsidRPr="00062138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  <w:lang w:val="fr-FR"/>
                            </w:rPr>
                          </w:pP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1.1 – الـب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ــ</w:t>
                          </w: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ـــ</w:t>
                          </w: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ــان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ــ</w:t>
                          </w: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ــات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</w:t>
                          </w: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 </w:t>
                          </w:r>
                          <w:r w:rsidRPr="00062138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Données</w:t>
                          </w:r>
                          <w:r w:rsidRPr="00062138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  <w:p w:rsidR="00703880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الـمـعــلــومــات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Informations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Default="00703880" w:rsidP="00CF518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- الـمـعــلـــومـــاتــيــة   </w:t>
                          </w:r>
                          <w:r w:rsidRPr="00062138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Informatique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Pr="005C4A44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الـتــقــــنــــيـــة   </w:t>
                          </w:r>
                          <w:r w:rsidRPr="00062138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Technique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Pr="005C4A44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الـ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تـكـنـولـوجـيـا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062138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Technologie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Pr="005C4A44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6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- 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الإعـ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ــــــــــــــ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ـلام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</w:rPr>
                            <w:t>Information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7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الاتِّ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ـصـ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ــــــــــ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</w:rPr>
                            <w:t>Communication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Pr="000A42A2" w:rsidRDefault="00703880" w:rsidP="008176A2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8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- </w:t>
                          </w:r>
                          <w:r w:rsidRPr="005C4A4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تـكـنـولـوجـيـا الإعــلام والاتِّـصـال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TIC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703880" w:rsidRDefault="00703880" w:rsidP="00121BB9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703880" w:rsidRDefault="00703880" w:rsidP="002D4044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Pr="00C538DE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>مـجــالات الاســتــعــمـــال</w:t>
                          </w:r>
                        </w:p>
                        <w:p w:rsidR="00703880" w:rsidRDefault="00703880" w:rsidP="00A2225A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703880" w:rsidRDefault="00703880" w:rsidP="00CF5182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>تـطـوُّر تــقــنــيــة الـمـعـلـومـات</w:t>
                          </w:r>
                        </w:p>
                        <w:p w:rsidR="00703880" w:rsidRDefault="00703880" w:rsidP="00A2225A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703880" w:rsidRPr="00D73209" w:rsidRDefault="006B6511" w:rsidP="003945B8">
                          <w:pPr>
                            <w:bidi/>
                            <w:spacing w:line="360" w:lineRule="auto"/>
                            <w:ind w:left="624" w:hanging="135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>واجــب مــنــزل</w:t>
                          </w:r>
                          <w:r w:rsidR="00703880" w:rsidRPr="00C538DE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>ـي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: </w:t>
                          </w:r>
                          <w:r w:rsidRPr="003945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أكــتــب 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مـ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ـقــالا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 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ـلـ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ـا</w:t>
                          </w:r>
                          <w:r w:rsidR="00703880" w:rsidRPr="00A2225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يـشـرح</w:t>
                          </w:r>
                          <w:r w:rsidR="00703880" w:rsidRPr="00A2225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الـمـفـهـوم  </w:t>
                          </w:r>
                          <w:r w:rsidR="00703880" w:rsidRPr="00A2225A">
                            <w:rPr>
                              <w:rFonts w:asciiTheme="majorBidi" w:hAnsiTheme="majorBidi" w:cstheme="majorBidi"/>
                              <w:b/>
                              <w:iCs/>
                              <w:color w:val="auto"/>
                              <w:sz w:val="40"/>
                              <w:szCs w:val="40"/>
                              <w:lang w:val="fr-FR"/>
                            </w:rPr>
                            <w:t>TIC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ويُــبْ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70388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ـرِزُ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إيـجــابــيــات وســلــبــيــات </w:t>
                          </w:r>
                          <w:r w:rsidRPr="00A2225A">
                            <w:rPr>
                              <w:rFonts w:asciiTheme="majorBidi" w:hAnsiTheme="majorBidi" w:cstheme="majorBidi"/>
                              <w:b/>
                              <w:iCs/>
                              <w:color w:val="auto"/>
                              <w:sz w:val="40"/>
                              <w:szCs w:val="40"/>
                              <w:lang w:val="fr-FR"/>
                            </w:rPr>
                            <w:t>TIC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auto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7A2635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21BB9" w:rsidRDefault="00121BB9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7A2635" w:rsidRPr="00230DD4" w:rsidRDefault="007A2635" w:rsidP="007A2635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</w:p>
        <w:p w:rsidR="00C86D78" w:rsidRDefault="00C86D78" w:rsidP="007A2635">
          <w:pPr>
            <w:widowControl/>
            <w:suppressAutoHyphens w:val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br w:type="page"/>
          </w:r>
        </w:p>
        <w:p w:rsidR="005671CD" w:rsidRPr="00BA2CCC" w:rsidRDefault="005671CD" w:rsidP="005671CD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837A22" w:rsidRDefault="00837A22" w:rsidP="00837A22">
          <w:pPr>
            <w:pStyle w:val="Style16"/>
            <w:rPr>
              <w:b/>
              <w:bCs/>
              <w:color w:val="FF0000"/>
              <w:sz w:val="36"/>
              <w:szCs w:val="36"/>
              <w:rtl/>
            </w:rPr>
          </w:pP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الــمــجـــــال </w:t>
          </w:r>
          <w:r w:rsidRPr="00932F6B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الــتَــــعَـــــلُـــــــمِـــي 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: بـــيـــئــة الــتــعـــــامـــل مـع الــحـــاســـوب</w:t>
          </w:r>
        </w:p>
        <w:p w:rsidR="00837A22" w:rsidRDefault="00837A22" w:rsidP="00837A22">
          <w:pPr>
            <w:pStyle w:val="Style16"/>
            <w:rPr>
              <w:b/>
              <w:bCs/>
              <w:color w:val="FF0000"/>
              <w:sz w:val="30"/>
              <w:szCs w:val="30"/>
              <w:rtl/>
            </w:rPr>
          </w:pP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الــوحـــــدة الــتـــعـــلـــيــــمـــيـــة :</w:t>
          </w:r>
          <w:r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5671CD" w:rsidRDefault="005671CD" w:rsidP="005671CD">
          <w:pPr>
            <w:widowControl/>
            <w:suppressAutoHyphens w:val="0"/>
            <w:jc w:val="right"/>
            <w:rPr>
              <w:sz w:val="12"/>
              <w:szCs w:val="12"/>
            </w:rPr>
          </w:pPr>
        </w:p>
        <w:p w:rsidR="005671CD" w:rsidRPr="00BA2CCC" w:rsidRDefault="005671CD" w:rsidP="005671CD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0C2FFE" w:rsidRDefault="00164A78" w:rsidP="00164A78">
          <w:pPr>
            <w:pStyle w:val="Style16"/>
            <w:rPr>
              <w:b/>
              <w:bCs/>
              <w:color w:val="FF0000"/>
              <w:sz w:val="30"/>
              <w:szCs w:val="30"/>
              <w:rtl/>
            </w:rPr>
          </w:pPr>
          <w:r w:rsidRPr="00164A78">
            <w:rPr>
              <w:b/>
              <w:bCs/>
              <w:color w:val="FF0000"/>
              <w:sz w:val="30"/>
              <w:szCs w:val="30"/>
              <w:rtl/>
            </w:rPr>
            <w:t>الإشـكـالـيـة</w:t>
          </w:r>
          <w:r w:rsidR="00564FD0" w:rsidRPr="00F41DA1">
            <w:rPr>
              <w:b/>
              <w:bCs/>
              <w:color w:val="FF0000"/>
              <w:sz w:val="30"/>
              <w:szCs w:val="30"/>
              <w:rtl/>
            </w:rPr>
            <w:t xml:space="preserve"> :</w:t>
          </w:r>
          <w:r w:rsidR="00564FD0" w:rsidRPr="00F41DA1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564FD0" w:rsidRDefault="00164A78" w:rsidP="00862843">
          <w:pPr>
            <w:pStyle w:val="Style16"/>
            <w:rPr>
              <w:b/>
              <w:bCs/>
              <w:sz w:val="30"/>
              <w:szCs w:val="30"/>
              <w:rtl/>
            </w:rPr>
          </w:pPr>
          <w:r w:rsidRPr="00164A78">
            <w:rPr>
              <w:b/>
              <w:bCs/>
              <w:sz w:val="30"/>
              <w:szCs w:val="30"/>
              <w:rtl/>
            </w:rPr>
            <w:t>يَـتـمَـيِّـزُ هـذا الـعـصـر بـبـروز الـوسـائـل والـتــقــنــيــات الـرقــمــيــة الَّـتي تـغـ</w:t>
          </w:r>
          <w:r w:rsidR="00156878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زو جـمـيـع الـ</w:t>
          </w:r>
          <w:r w:rsidR="00844149">
            <w:rPr>
              <w:b/>
              <w:bCs/>
              <w:sz w:val="30"/>
              <w:szCs w:val="30"/>
              <w:rtl/>
            </w:rPr>
            <w:t>مـجـالات لاسِـيَّـمَـا عـنـد ال</w:t>
          </w:r>
          <w:r w:rsidR="00844149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844149">
            <w:rPr>
              <w:b/>
              <w:bCs/>
              <w:sz w:val="30"/>
              <w:szCs w:val="30"/>
              <w:rtl/>
            </w:rPr>
            <w:t>ت</w:t>
          </w:r>
          <w:r w:rsidR="00BC28A4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844149">
            <w:rPr>
              <w:rFonts w:hint="cs"/>
              <w:b/>
              <w:bCs/>
              <w:sz w:val="30"/>
              <w:szCs w:val="30"/>
              <w:rtl/>
            </w:rPr>
            <w:t>وا</w:t>
          </w:r>
          <w:r w:rsidR="00844149">
            <w:rPr>
              <w:b/>
              <w:bCs/>
              <w:sz w:val="30"/>
              <w:szCs w:val="30"/>
              <w:rtl/>
            </w:rPr>
            <w:t>صـ</w:t>
          </w:r>
          <w:r w:rsidRPr="00164A78">
            <w:rPr>
              <w:b/>
              <w:bCs/>
              <w:sz w:val="30"/>
              <w:szCs w:val="30"/>
              <w:rtl/>
            </w:rPr>
            <w:t>ل وتـبـادل الـمـ</w:t>
          </w:r>
          <w:r w:rsidR="00844149">
            <w:rPr>
              <w:rFonts w:hint="cs"/>
              <w:b/>
              <w:bCs/>
              <w:sz w:val="30"/>
              <w:szCs w:val="30"/>
              <w:rtl/>
            </w:rPr>
            <w:t>لـف</w:t>
          </w:r>
          <w:r w:rsidRPr="00164A78">
            <w:rPr>
              <w:b/>
              <w:bCs/>
              <w:sz w:val="30"/>
              <w:szCs w:val="30"/>
              <w:rtl/>
            </w:rPr>
            <w:t>ـات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 xml:space="preserve"> ( ص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>ور، ف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>ــ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>ي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>ــ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>دي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>ـــ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>وه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>ـــ</w:t>
          </w:r>
          <w:r w:rsidR="004C248E">
            <w:rPr>
              <w:rFonts w:hint="cs"/>
              <w:b/>
              <w:bCs/>
              <w:sz w:val="30"/>
              <w:szCs w:val="30"/>
              <w:rtl/>
            </w:rPr>
            <w:t>ات ...)</w:t>
          </w:r>
          <w:r w:rsidR="00337BDB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="00862843">
            <w:rPr>
              <w:rFonts w:hint="cs"/>
              <w:b/>
              <w:bCs/>
              <w:sz w:val="30"/>
              <w:szCs w:val="30"/>
              <w:rtl/>
            </w:rPr>
            <w:t>،</w:t>
          </w:r>
          <w:r w:rsidRPr="00164A78">
            <w:rPr>
              <w:b/>
              <w:bCs/>
              <w:sz w:val="30"/>
              <w:szCs w:val="30"/>
              <w:rtl/>
            </w:rPr>
            <w:t xml:space="preserve"> فـمـا هـي أشـه</w:t>
          </w:r>
          <w:r w:rsidR="00A60D93">
            <w:rPr>
              <w:rFonts w:hint="cs"/>
              <w:b/>
              <w:bCs/>
              <w:sz w:val="30"/>
              <w:szCs w:val="30"/>
              <w:rtl/>
              <w:lang w:bidi="ar-DZ"/>
            </w:rPr>
            <w:t>ـ</w:t>
          </w:r>
          <w:r w:rsidR="004C248E">
            <w:rPr>
              <w:b/>
              <w:bCs/>
              <w:sz w:val="30"/>
              <w:szCs w:val="30"/>
              <w:rtl/>
            </w:rPr>
            <w:t>ـر تـلـك الـوس</w:t>
          </w:r>
          <w:r w:rsidR="00A60D93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ائ</w:t>
          </w:r>
          <w:r w:rsidR="00A60D93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ـل والـتـقـ</w:t>
          </w:r>
          <w:r w:rsidR="00A60D93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نـ</w:t>
          </w:r>
          <w:r w:rsidR="00A60D93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ي</w:t>
          </w:r>
          <w:r w:rsidR="00A60D93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164A78">
            <w:rPr>
              <w:b/>
              <w:bCs/>
              <w:sz w:val="30"/>
              <w:szCs w:val="30"/>
              <w:rtl/>
            </w:rPr>
            <w:t>ـات ؟</w:t>
          </w:r>
        </w:p>
        <w:p w:rsidR="00EF3E60" w:rsidRDefault="00EF3E60" w:rsidP="00EF3E60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6"/>
              <w:szCs w:val="16"/>
            </w:rPr>
          </w:pPr>
        </w:p>
        <w:p w:rsidR="008B69A4" w:rsidRDefault="008B69A4" w:rsidP="008B69A4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6"/>
              <w:szCs w:val="16"/>
            </w:rPr>
          </w:pPr>
        </w:p>
        <w:p w:rsidR="008B69A4" w:rsidRPr="009063E7" w:rsidRDefault="008B69A4" w:rsidP="008B69A4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6"/>
              <w:szCs w:val="16"/>
              <w:rtl/>
            </w:rPr>
          </w:pPr>
        </w:p>
        <w:p w:rsidR="00965DD4" w:rsidRDefault="00965DD4" w:rsidP="00965DD4">
          <w:pPr>
            <w:pStyle w:val="Style16"/>
            <w:ind w:left="84"/>
            <w:jc w:val="center"/>
            <w:rPr>
              <w:b/>
              <w:bCs/>
              <w:sz w:val="30"/>
              <w:szCs w:val="30"/>
              <w:rtl/>
              <w:lang w:bidi="ar-DZ"/>
            </w:rPr>
          </w:pPr>
        </w:p>
        <w:p w:rsidR="008F27D5" w:rsidRDefault="008F27D5" w:rsidP="00965DD4">
          <w:pPr>
            <w:pStyle w:val="Style16"/>
            <w:ind w:left="84"/>
            <w:jc w:val="center"/>
            <w:rPr>
              <w:b/>
              <w:bCs/>
              <w:sz w:val="30"/>
              <w:szCs w:val="30"/>
              <w:rtl/>
              <w:lang w:bidi="ar-DZ"/>
            </w:rPr>
          </w:pPr>
        </w:p>
        <w:p w:rsidR="00965DD4" w:rsidRDefault="00A91FC6" w:rsidP="00965DD4">
          <w:pPr>
            <w:pStyle w:val="Style16"/>
            <w:ind w:left="84"/>
            <w:jc w:val="center"/>
            <w:rPr>
              <w:b/>
              <w:bCs/>
              <w:sz w:val="30"/>
              <w:szCs w:val="30"/>
              <w:rtl/>
              <w:lang w:bidi="ar-DZ"/>
            </w:rPr>
          </w:pPr>
          <w:r>
            <w:rPr>
              <w:b/>
              <w:bCs/>
              <w:noProof/>
              <w:sz w:val="30"/>
              <w:szCs w:val="30"/>
              <w:rtl/>
            </w:rPr>
            <w:drawing>
              <wp:inline distT="0" distB="0" distL="0" distR="0" wp14:anchorId="38ED798D" wp14:editId="095CDA90">
                <wp:extent cx="5095875" cy="3533775"/>
                <wp:effectExtent l="57150" t="57150" r="66675" b="66675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1_0_1_2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5875" cy="3533775"/>
                        </a:xfrm>
                        <a:prstGeom prst="rect">
                          <a:avLst/>
                        </a:prstGeom>
                        <a:ln w="5715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965DD4" w:rsidRDefault="00965DD4" w:rsidP="00965DD4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A14A14" w:rsidRDefault="00A14A14" w:rsidP="00965DD4">
          <w:pPr>
            <w:pStyle w:val="Style16"/>
            <w:ind w:left="84"/>
            <w:jc w:val="center"/>
            <w:rPr>
              <w:b/>
              <w:bCs/>
              <w:sz w:val="30"/>
              <w:szCs w:val="30"/>
              <w:rtl/>
              <w:lang w:bidi="ar-DZ"/>
            </w:rPr>
          </w:pPr>
        </w:p>
        <w:p w:rsidR="009D33AA" w:rsidRDefault="009D33AA" w:rsidP="005671CD">
          <w:pPr>
            <w:pStyle w:val="Style16"/>
            <w:ind w:left="84"/>
            <w:jc w:val="left"/>
            <w:rPr>
              <w:b/>
              <w:bCs/>
              <w:sz w:val="30"/>
              <w:szCs w:val="30"/>
              <w:rtl/>
              <w:lang w:bidi="ar-DZ"/>
            </w:rPr>
          </w:pPr>
        </w:p>
        <w:p w:rsidR="002D4044" w:rsidRDefault="002D4044" w:rsidP="009D33AA">
          <w:pPr>
            <w:pStyle w:val="Style16"/>
            <w:ind w:left="84"/>
            <w:jc w:val="center"/>
            <w:rPr>
              <w:b/>
              <w:bCs/>
              <w:sz w:val="30"/>
              <w:szCs w:val="30"/>
              <w:rtl/>
              <w:lang w:bidi="ar-DZ"/>
            </w:rPr>
            <w:sectPr w:rsidR="002D4044" w:rsidSect="00D73209">
              <w:headerReference w:type="default" r:id="rId10"/>
              <w:footerReference w:type="default" r:id="rId11"/>
              <w:footerReference w:type="first" r:id="rId12"/>
              <w:pgSz w:w="11906" w:h="16838" w:code="9"/>
              <w:pgMar w:top="568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F4031E" w:rsidRDefault="00F4031E" w:rsidP="00F4031E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tbl>
          <w:tblPr>
            <w:tblStyle w:val="Grilledutableau"/>
            <w:bidiVisual/>
            <w:tblW w:w="10440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040"/>
            <w:gridCol w:w="5400"/>
          </w:tblGrid>
          <w:tr w:rsidR="002546DD" w:rsidRPr="00E475C7" w:rsidTr="00CA64F3">
            <w:trPr>
              <w:trHeight w:val="567"/>
              <w:jc w:val="center"/>
            </w:trPr>
            <w:tc>
              <w:tcPr>
                <w:tcW w:w="5040" w:type="dxa"/>
                <w:shd w:val="clear" w:color="auto" w:fill="auto"/>
                <w:vAlign w:val="center"/>
              </w:tcPr>
              <w:p w:rsidR="002546DD" w:rsidRPr="002546DD" w:rsidRDefault="002546DD" w:rsidP="002546DD">
                <w:pPr>
                  <w:pStyle w:val="Paragraphedeliste"/>
                  <w:bidi/>
                  <w:spacing w:after="0" w:line="228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الــمــ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ـجــ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ـــــال الــتَـ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ــــعَـــــــلُــــ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ــــمِــــي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 xml:space="preserve">  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:</w:t>
                </w:r>
              </w:p>
            </w:tc>
            <w:tc>
              <w:tcPr>
                <w:tcW w:w="5400" w:type="dxa"/>
                <w:vAlign w:val="center"/>
              </w:tcPr>
              <w:p w:rsidR="002546DD" w:rsidRPr="002546DD" w:rsidRDefault="002546DD" w:rsidP="002546DD">
                <w:pPr>
                  <w:pStyle w:val="Paragraphedeliste"/>
                  <w:bidi/>
                  <w:spacing w:after="0" w:line="228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 xml:space="preserve"> 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 xml:space="preserve"> بـــيـــئــة الــتــ</w:t>
                </w:r>
                <w:r w:rsidR="003B3A42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ـعـــ</w:t>
                </w:r>
                <w:r w:rsidR="003B3A42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546DD"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  <w:t>ــامــــل مـع الــحــــاســــوب</w:t>
                </w:r>
              </w:p>
            </w:tc>
          </w:tr>
          <w:tr w:rsidR="002546DD" w:rsidRPr="00E475C7" w:rsidTr="00CA64F3">
            <w:trPr>
              <w:trHeight w:val="567"/>
              <w:jc w:val="center"/>
            </w:trPr>
            <w:tc>
              <w:tcPr>
                <w:tcW w:w="5040" w:type="dxa"/>
                <w:shd w:val="clear" w:color="auto" w:fill="auto"/>
                <w:vAlign w:val="center"/>
              </w:tcPr>
              <w:p w:rsidR="002546DD" w:rsidRPr="003B3A42" w:rsidRDefault="002546DD" w:rsidP="002546DD">
                <w:pPr>
                  <w:pStyle w:val="Paragraphedeliste"/>
                  <w:bidi/>
                  <w:spacing w:after="0" w:line="228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FF0000"/>
                    <w:sz w:val="32"/>
                    <w:szCs w:val="32"/>
                    <w:rtl/>
                  </w:rPr>
                </w:pPr>
                <w:r w:rsidRPr="003B3A42">
                  <w:rPr>
                    <w:rFonts w:asciiTheme="majorBidi" w:hAnsiTheme="majorBidi" w:cstheme="majorBidi"/>
                    <w:b/>
                    <w:bCs/>
                    <w:color w:val="00B050"/>
                    <w:sz w:val="32"/>
                    <w:szCs w:val="32"/>
                    <w:rtl/>
                  </w:rPr>
                  <w:t>الــوحــــــــــدة الــتــــعــــلــــيــــــــمــــيــــة  :</w:t>
                </w:r>
              </w:p>
            </w:tc>
            <w:tc>
              <w:tcPr>
                <w:tcW w:w="5400" w:type="dxa"/>
                <w:vAlign w:val="center"/>
              </w:tcPr>
              <w:p w:rsidR="002546DD" w:rsidRPr="003B3A42" w:rsidRDefault="003B3A42" w:rsidP="003B3A42">
                <w:pPr>
                  <w:bidi/>
                  <w:spacing w:line="228" w:lineRule="auto"/>
                  <w:rPr>
                    <w:rFonts w:asciiTheme="majorBidi" w:hAnsiTheme="majorBidi" w:cstheme="majorBidi"/>
                    <w:color w:val="002060"/>
                    <w:sz w:val="26"/>
                    <w:szCs w:val="26"/>
                    <w:vertAlign w:val="subscript"/>
                    <w:rtl/>
                  </w:rPr>
                </w:pPr>
                <w:r>
                  <w:rPr>
                    <w:rFonts w:cstheme="majorBidi" w:hint="cs"/>
                    <w:vertAlign w:val="subscript"/>
                    <w:rtl/>
                  </w:rPr>
                  <w:t xml:space="preserve">   </w:t>
                </w:r>
                <w:r w:rsidRPr="00206AB1">
                  <w:rPr>
                    <w:rFonts w:cstheme="majorBidi" w:hint="cs"/>
                    <w:vertAlign w:val="subscript"/>
                    <w:rtl/>
                  </w:rPr>
                  <w:t>............</w:t>
                </w:r>
                <w:r>
                  <w:rPr>
                    <w:rFonts w:cstheme="majorBidi" w:hint="cs"/>
                    <w:vertAlign w:val="subscript"/>
                    <w:rtl/>
                  </w:rPr>
                  <w:t>..............</w:t>
                </w:r>
                <w:r w:rsidRPr="00206AB1">
                  <w:rPr>
                    <w:rFonts w:cstheme="majorBidi" w:hint="cs"/>
                    <w:vertAlign w:val="subscript"/>
                    <w:rtl/>
                  </w:rPr>
                  <w:t>...................................</w:t>
                </w:r>
                <w:r>
                  <w:rPr>
                    <w:rFonts w:cstheme="majorBidi" w:hint="cs"/>
                    <w:vertAlign w:val="subscript"/>
                    <w:rtl/>
                  </w:rPr>
                  <w:t>..................</w:t>
                </w:r>
                <w:r w:rsidRPr="00206AB1">
                  <w:rPr>
                    <w:rFonts w:cstheme="majorBidi" w:hint="cs"/>
                    <w:vertAlign w:val="subscript"/>
                    <w:rtl/>
                  </w:rPr>
                  <w:t>.....</w:t>
                </w:r>
                <w:r>
                  <w:rPr>
                    <w:rFonts w:cstheme="majorBidi" w:hint="cs"/>
                    <w:vertAlign w:val="subscript"/>
                    <w:rtl/>
                  </w:rPr>
                  <w:t>...............................</w:t>
                </w:r>
                <w:r w:rsidRPr="00206AB1">
                  <w:rPr>
                    <w:rFonts w:cstheme="majorBidi" w:hint="cs"/>
                    <w:vertAlign w:val="subscript"/>
                    <w:rtl/>
                  </w:rPr>
                  <w:t>.....</w:t>
                </w:r>
              </w:p>
            </w:tc>
          </w:tr>
        </w:tbl>
        <w:p w:rsidR="002546DD" w:rsidRPr="00CA64F3" w:rsidRDefault="002546DD" w:rsidP="00F4031E">
          <w:pPr>
            <w:widowControl/>
            <w:suppressAutoHyphens w:val="0"/>
            <w:jc w:val="right"/>
            <w:rPr>
              <w:sz w:val="10"/>
              <w:szCs w:val="10"/>
              <w:rtl/>
            </w:rPr>
          </w:pPr>
        </w:p>
        <w:p w:rsidR="002546DD" w:rsidRPr="00CA64F3" w:rsidRDefault="002546DD" w:rsidP="00F4031E">
          <w:pPr>
            <w:widowControl/>
            <w:suppressAutoHyphens w:val="0"/>
            <w:jc w:val="right"/>
            <w:rPr>
              <w:sz w:val="10"/>
              <w:szCs w:val="10"/>
              <w:rtl/>
            </w:rPr>
          </w:pPr>
        </w:p>
        <w:p w:rsidR="00D760EF" w:rsidRPr="00ED1E97" w:rsidRDefault="00D760EF" w:rsidP="00D760EF">
          <w:pPr>
            <w:pStyle w:val="Style16"/>
            <w:rPr>
              <w:b/>
              <w:bCs/>
              <w:color w:val="FF0000"/>
              <w:rtl/>
            </w:rPr>
          </w:pPr>
          <w:r w:rsidRPr="00ED1E97">
            <w:rPr>
              <w:b/>
              <w:bCs/>
              <w:color w:val="FF0000"/>
              <w:rtl/>
            </w:rPr>
            <w:t>الإشـكـالـيـة :</w:t>
          </w:r>
          <w:r w:rsidRPr="00ED1E97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C81CBB" w:rsidRPr="00ED1E97" w:rsidRDefault="00C81CBB" w:rsidP="00C81CBB">
          <w:pPr>
            <w:pStyle w:val="Style16"/>
            <w:spacing w:line="348" w:lineRule="auto"/>
            <w:ind w:left="227" w:firstLine="424"/>
            <w:rPr>
              <w:b/>
              <w:bCs/>
              <w:rtl/>
            </w:rPr>
          </w:pPr>
          <w:r w:rsidRPr="00ED1E97">
            <w:rPr>
              <w:b/>
              <w:bCs/>
              <w:rtl/>
            </w:rPr>
            <w:t>يَـتـمَـيِّـزُ هـذا الـعـصـر ب</w:t>
          </w:r>
          <w:r w:rsidR="0066688B">
            <w:rPr>
              <w:rFonts w:hint="cs"/>
              <w:b/>
              <w:bCs/>
              <w:rtl/>
            </w:rPr>
            <w:t>ِ</w:t>
          </w:r>
          <w:r w:rsidRPr="00ED1E97">
            <w:rPr>
              <w:b/>
              <w:bCs/>
              <w:rtl/>
            </w:rPr>
            <w:t>ـب</w:t>
          </w:r>
          <w:r w:rsidR="0066688B">
            <w:rPr>
              <w:rFonts w:hint="cs"/>
              <w:b/>
              <w:bCs/>
              <w:rtl/>
            </w:rPr>
            <w:t>ُ</w:t>
          </w:r>
          <w:r w:rsidRPr="00ED1E97">
            <w:rPr>
              <w:b/>
              <w:bCs/>
              <w:rtl/>
            </w:rPr>
            <w:t>ـر</w:t>
          </w:r>
          <w:r w:rsidR="0066688B">
            <w:rPr>
              <w:rFonts w:hint="cs"/>
              <w:b/>
              <w:bCs/>
              <w:rtl/>
            </w:rPr>
            <w:t>ُ</w:t>
          </w:r>
          <w:r w:rsidRPr="00ED1E97">
            <w:rPr>
              <w:b/>
              <w:bCs/>
              <w:rtl/>
            </w:rPr>
            <w:t>وز</w:t>
          </w:r>
          <w:r w:rsidR="0066688B">
            <w:rPr>
              <w:rFonts w:hint="cs"/>
              <w:b/>
              <w:bCs/>
              <w:rtl/>
            </w:rPr>
            <w:t>ِ</w:t>
          </w:r>
          <w:r w:rsidRPr="00ED1E97">
            <w:rPr>
              <w:b/>
              <w:bCs/>
              <w:rtl/>
            </w:rPr>
            <w:t xml:space="preserve"> الـوسـائـل والـتــقــنــيــات الـرقــمــيــة الَّـتي تـغـ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زو جـمـيـع الـمـجـالات لاسِـيَّـمَـا عـنـد ال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ت</w:t>
          </w:r>
          <w:r w:rsidRPr="00ED1E97">
            <w:rPr>
              <w:rFonts w:hint="cs"/>
              <w:b/>
              <w:bCs/>
              <w:rtl/>
            </w:rPr>
            <w:t>ـوا</w:t>
          </w:r>
          <w:r w:rsidRPr="00ED1E97">
            <w:rPr>
              <w:b/>
              <w:bCs/>
              <w:rtl/>
            </w:rPr>
            <w:t>صـل وتـبـادل الـمـ</w:t>
          </w:r>
          <w:r w:rsidRPr="00ED1E97">
            <w:rPr>
              <w:rFonts w:hint="cs"/>
              <w:b/>
              <w:bCs/>
              <w:rtl/>
            </w:rPr>
            <w:t>لـف</w:t>
          </w:r>
          <w:r w:rsidRPr="00ED1E97">
            <w:rPr>
              <w:b/>
              <w:bCs/>
              <w:rtl/>
            </w:rPr>
            <w:t>ـات</w:t>
          </w:r>
          <w:r w:rsidR="00513130">
            <w:rPr>
              <w:rFonts w:hint="cs"/>
              <w:b/>
              <w:bCs/>
              <w:rtl/>
            </w:rPr>
            <w:t xml:space="preserve"> </w:t>
          </w:r>
          <w:r w:rsidR="00513130" w:rsidRPr="00513130">
            <w:rPr>
              <w:rFonts w:hint="cs"/>
              <w:b/>
              <w:bCs/>
              <w:rtl/>
            </w:rPr>
            <w:t>( ص</w:t>
          </w:r>
          <w:r w:rsidR="00513130">
            <w:rPr>
              <w:rFonts w:hint="cs"/>
              <w:b/>
              <w:bCs/>
              <w:rtl/>
            </w:rPr>
            <w:t>ـ</w:t>
          </w:r>
          <w:r w:rsidR="00513130" w:rsidRPr="00513130">
            <w:rPr>
              <w:rFonts w:hint="cs"/>
              <w:b/>
              <w:bCs/>
              <w:rtl/>
            </w:rPr>
            <w:t>ور، ف</w:t>
          </w:r>
          <w:r w:rsidR="00513130">
            <w:rPr>
              <w:rFonts w:hint="cs"/>
              <w:b/>
              <w:bCs/>
              <w:rtl/>
            </w:rPr>
            <w:t>ــ</w:t>
          </w:r>
          <w:r w:rsidR="00513130" w:rsidRPr="00513130">
            <w:rPr>
              <w:rFonts w:hint="cs"/>
              <w:b/>
              <w:bCs/>
              <w:rtl/>
            </w:rPr>
            <w:t>ي</w:t>
          </w:r>
          <w:r w:rsidR="00513130">
            <w:rPr>
              <w:rFonts w:hint="cs"/>
              <w:b/>
              <w:bCs/>
              <w:rtl/>
            </w:rPr>
            <w:t>ــ</w:t>
          </w:r>
          <w:r w:rsidR="00513130" w:rsidRPr="00513130">
            <w:rPr>
              <w:rFonts w:hint="cs"/>
              <w:b/>
              <w:bCs/>
              <w:rtl/>
            </w:rPr>
            <w:t>دي</w:t>
          </w:r>
          <w:r w:rsidR="00513130">
            <w:rPr>
              <w:rFonts w:hint="cs"/>
              <w:b/>
              <w:bCs/>
              <w:rtl/>
            </w:rPr>
            <w:t>ــ</w:t>
          </w:r>
          <w:r w:rsidR="00513130" w:rsidRPr="00513130">
            <w:rPr>
              <w:rFonts w:hint="cs"/>
              <w:b/>
              <w:bCs/>
              <w:rtl/>
            </w:rPr>
            <w:t>وه</w:t>
          </w:r>
          <w:r w:rsidR="00513130">
            <w:rPr>
              <w:rFonts w:hint="cs"/>
              <w:b/>
              <w:bCs/>
              <w:rtl/>
            </w:rPr>
            <w:t>ــ</w:t>
          </w:r>
          <w:r w:rsidR="00513130" w:rsidRPr="00513130">
            <w:rPr>
              <w:rFonts w:hint="cs"/>
              <w:b/>
              <w:bCs/>
              <w:rtl/>
            </w:rPr>
            <w:t>ات ...</w:t>
          </w:r>
          <w:r w:rsidR="00513130">
            <w:rPr>
              <w:rFonts w:hint="cs"/>
              <w:b/>
              <w:bCs/>
              <w:rtl/>
            </w:rPr>
            <w:t xml:space="preserve"> </w:t>
          </w:r>
          <w:r w:rsidR="00513130" w:rsidRPr="00513130">
            <w:rPr>
              <w:rFonts w:hint="cs"/>
              <w:b/>
              <w:bCs/>
              <w:rtl/>
            </w:rPr>
            <w:t>)</w:t>
          </w:r>
          <w:r w:rsidR="00DD0F95">
            <w:rPr>
              <w:rFonts w:hint="cs"/>
              <w:b/>
              <w:bCs/>
              <w:rtl/>
            </w:rPr>
            <w:t xml:space="preserve"> </w:t>
          </w:r>
          <w:r w:rsidRPr="00ED1E97">
            <w:rPr>
              <w:rFonts w:hint="cs"/>
              <w:b/>
              <w:bCs/>
              <w:rtl/>
            </w:rPr>
            <w:t>،</w:t>
          </w:r>
          <w:r w:rsidRPr="00ED1E97">
            <w:rPr>
              <w:b/>
              <w:bCs/>
              <w:rtl/>
            </w:rPr>
            <w:t xml:space="preserve"> فـ</w:t>
          </w:r>
          <w:r w:rsidR="000F27B6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م</w:t>
          </w:r>
          <w:r w:rsidR="000F27B6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ـا هـي أشـه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</w:rPr>
            <w:t>ـر تـلـك الـوسـ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ائ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ـل والـتـقـ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نـ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ي</w:t>
          </w:r>
          <w:r w:rsidRPr="00ED1E97">
            <w:rPr>
              <w:rFonts w:hint="cs"/>
              <w:b/>
              <w:bCs/>
              <w:rtl/>
            </w:rPr>
            <w:t>ـ</w:t>
          </w:r>
          <w:r w:rsidRPr="00ED1E97">
            <w:rPr>
              <w:b/>
              <w:bCs/>
              <w:rtl/>
            </w:rPr>
            <w:t>ـات ؟</w:t>
          </w:r>
        </w:p>
        <w:p w:rsidR="00D760EF" w:rsidRPr="003C573E" w:rsidRDefault="00D760EF" w:rsidP="00D760EF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6"/>
              <w:szCs w:val="6"/>
              <w:rtl/>
            </w:rPr>
          </w:pPr>
        </w:p>
        <w:p w:rsidR="00D760EF" w:rsidRDefault="00D760EF" w:rsidP="00573C27">
          <w:pPr>
            <w:pStyle w:val="Style16"/>
            <w:spacing w:line="276" w:lineRule="auto"/>
            <w:rPr>
              <w:b/>
              <w:bCs/>
              <w:color w:val="FF0000"/>
              <w:sz w:val="30"/>
              <w:szCs w:val="30"/>
              <w:rtl/>
            </w:rPr>
          </w:pPr>
          <w:r w:rsidRPr="00ED1E97">
            <w:rPr>
              <w:rFonts w:cstheme="majorBidi" w:hint="cs"/>
              <w:b/>
              <w:bCs/>
              <w:color w:val="FF0000"/>
              <w:rtl/>
            </w:rPr>
            <w:t>الإجــابــة</w:t>
          </w:r>
          <w:r w:rsidRPr="00ED1E97">
            <w:rPr>
              <w:rFonts w:cstheme="majorBidi"/>
              <w:b/>
              <w:bCs/>
              <w:color w:val="FF0000"/>
            </w:rPr>
            <w:t xml:space="preserve"> </w:t>
          </w:r>
          <w:r w:rsidRPr="00141188">
            <w:rPr>
              <w:b/>
              <w:bCs/>
              <w:color w:val="FF0000"/>
              <w:sz w:val="30"/>
              <w:szCs w:val="30"/>
              <w:rtl/>
            </w:rPr>
            <w:t>:</w:t>
          </w:r>
          <w:r w:rsidRPr="00141188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DC0415" w:rsidRPr="00ED1E97" w:rsidRDefault="00DC0415" w:rsidP="00C63821">
          <w:pPr>
            <w:pStyle w:val="Style16"/>
            <w:numPr>
              <w:ilvl w:val="0"/>
              <w:numId w:val="45"/>
            </w:numPr>
            <w:ind w:left="1077"/>
            <w:rPr>
              <w:b/>
              <w:bCs/>
              <w:rtl/>
              <w:lang w:bidi="ar-DZ"/>
            </w:rPr>
          </w:pPr>
          <w:r>
            <w:rPr>
              <w:b/>
              <w:bCs/>
              <w:rtl/>
              <w:lang w:bidi="ar-DZ"/>
            </w:rPr>
            <w:t>أشـ</w:t>
          </w:r>
          <w:r w:rsidR="00DB5406">
            <w:rPr>
              <w:rFonts w:hint="cs"/>
              <w:b/>
              <w:bCs/>
              <w:rtl/>
              <w:lang w:bidi="ar-DZ"/>
            </w:rPr>
            <w:t>ـ</w:t>
          </w:r>
          <w:r>
            <w:rPr>
              <w:b/>
              <w:bCs/>
              <w:rtl/>
              <w:lang w:bidi="ar-DZ"/>
            </w:rPr>
            <w:t>هـ</w:t>
          </w:r>
          <w:r w:rsidR="00DB5406">
            <w:rPr>
              <w:rFonts w:hint="cs"/>
              <w:b/>
              <w:bCs/>
              <w:rtl/>
              <w:lang w:bidi="ar-DZ"/>
            </w:rPr>
            <w:t>ـ</w:t>
          </w:r>
          <w:r>
            <w:rPr>
              <w:b/>
              <w:bCs/>
              <w:rtl/>
              <w:lang w:bidi="ar-DZ"/>
            </w:rPr>
            <w:t>ر الـوس</w:t>
          </w:r>
          <w:r w:rsidR="00DB5406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ائ</w:t>
          </w:r>
          <w:r w:rsidR="00DB5406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ل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الـرقــمـيـة</w:t>
          </w:r>
          <w:r w:rsidRPr="00ED1E97">
            <w:rPr>
              <w:b/>
              <w:bCs/>
              <w:rtl/>
              <w:lang w:bidi="ar-DZ"/>
            </w:rPr>
            <w:t xml:space="preserve"> :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C6382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DB540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</w:t>
          </w:r>
          <w:r w:rsidR="009276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</w:t>
          </w:r>
          <w:r w:rsidRPr="00ED1E97">
            <w:rPr>
              <w:rFonts w:eastAsiaTheme="minorHAnsi" w:cstheme="majorBidi" w:hint="cs"/>
              <w:b/>
              <w:bCs/>
              <w:sz w:val="24"/>
              <w:szCs w:val="24"/>
              <w:rtl/>
              <w:lang w:eastAsia="en-US"/>
            </w:rPr>
            <w:t xml:space="preserve"> 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</w:t>
          </w:r>
          <w:r w:rsidRPr="0092768A">
            <w:rPr>
              <w:rtl/>
              <w:lang w:bidi="ar-DZ"/>
            </w:rPr>
            <w:t>...</w:t>
          </w:r>
        </w:p>
        <w:p w:rsidR="00DC0415" w:rsidRPr="00ED1E97" w:rsidRDefault="00DC0415" w:rsidP="00C63821">
          <w:pPr>
            <w:pStyle w:val="Style16"/>
            <w:numPr>
              <w:ilvl w:val="0"/>
              <w:numId w:val="45"/>
            </w:numPr>
            <w:ind w:left="1077"/>
            <w:rPr>
              <w:b/>
              <w:bCs/>
              <w:rtl/>
              <w:lang w:bidi="ar-DZ"/>
            </w:rPr>
          </w:pPr>
          <w:r w:rsidRPr="00ED1E97">
            <w:rPr>
              <w:b/>
              <w:bCs/>
              <w:rtl/>
              <w:lang w:bidi="ar-DZ"/>
            </w:rPr>
            <w:t>أبــرز الـتـق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ـن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ـي</w:t>
          </w:r>
          <w:r w:rsidRPr="00ED1E97">
            <w:rPr>
              <w:rFonts w:hint="cs"/>
              <w:b/>
              <w:bCs/>
              <w:rtl/>
              <w:lang w:bidi="ar-DZ"/>
            </w:rPr>
            <w:t>ـ</w:t>
          </w:r>
          <w:r w:rsidRPr="00ED1E97">
            <w:rPr>
              <w:b/>
              <w:bCs/>
              <w:rtl/>
              <w:lang w:bidi="ar-DZ"/>
            </w:rPr>
            <w:t>ـات</w:t>
          </w:r>
          <w:r>
            <w:rPr>
              <w:rFonts w:hint="cs"/>
              <w:b/>
              <w:bCs/>
              <w:rtl/>
              <w:lang w:bidi="ar-DZ"/>
            </w:rPr>
            <w:t xml:space="preserve"> الـرقـ</w:t>
          </w:r>
          <w:r w:rsidR="001C6D24">
            <w:rPr>
              <w:rFonts w:hint="cs"/>
              <w:b/>
              <w:bCs/>
              <w:rtl/>
              <w:lang w:bidi="ar-DZ"/>
            </w:rPr>
            <w:t>ـ</w:t>
          </w:r>
          <w:r>
            <w:rPr>
              <w:rFonts w:hint="cs"/>
              <w:b/>
              <w:bCs/>
              <w:rtl/>
              <w:lang w:bidi="ar-DZ"/>
            </w:rPr>
            <w:t>مـيـ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ة </w:t>
          </w:r>
          <w:r w:rsidRPr="00ED1E97">
            <w:rPr>
              <w:b/>
              <w:bCs/>
              <w:rtl/>
              <w:lang w:bidi="ar-DZ"/>
            </w:rPr>
            <w:t>: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9276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C6382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92768A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</w:t>
          </w:r>
          <w:r w:rsidRPr="00ED1E97">
            <w:rPr>
              <w:rFonts w:hint="cs"/>
              <w:b/>
              <w:bCs/>
              <w:rtl/>
              <w:lang w:bidi="ar-DZ"/>
            </w:rPr>
            <w:t xml:space="preserve"> </w:t>
          </w:r>
        </w:p>
        <w:p w:rsidR="00D760EF" w:rsidRPr="00CA64F3" w:rsidRDefault="00D760EF" w:rsidP="006D4216">
          <w:pPr>
            <w:pStyle w:val="Style16"/>
            <w:spacing w:line="240" w:lineRule="auto"/>
            <w:rPr>
              <w:sz w:val="16"/>
              <w:szCs w:val="16"/>
              <w:lang w:bidi="ar-DZ"/>
            </w:rPr>
          </w:pPr>
        </w:p>
        <w:p w:rsidR="00141188" w:rsidRDefault="00FE4D21" w:rsidP="00997C56">
          <w:pPr>
            <w:pStyle w:val="Paragraphedeliste"/>
            <w:numPr>
              <w:ilvl w:val="0"/>
              <w:numId w:val="32"/>
            </w:numPr>
            <w:bidi/>
            <w:spacing w:after="0" w:line="240" w:lineRule="auto"/>
            <w:ind w:left="368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الـمـفـاهــي</w:t>
          </w:r>
          <w:r w:rsidR="00943FD5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ـم </w:t>
          </w:r>
          <w:r w:rsidR="00D14A6D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الأ</w:t>
          </w:r>
          <w:r w:rsidR="00B73D78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وَّلِــيَّـة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فـي تـ</w:t>
          </w:r>
          <w:r w:rsidR="00B73D78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ق</w:t>
          </w:r>
          <w:r w:rsidR="00B73D78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ـن</w:t>
          </w:r>
          <w:r w:rsidR="00B73D78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ـي</w:t>
          </w:r>
          <w:r w:rsidR="00B73D78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 الـمـع</w:t>
          </w:r>
          <w:r w:rsidR="00EE0AA3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ـل</w:t>
          </w:r>
          <w:r w:rsidR="00EE0AA3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ـومـ</w:t>
          </w:r>
          <w:r w:rsidR="00EE0AA3"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ات </w:t>
          </w:r>
          <w:r w:rsidR="00141188" w:rsidRPr="00C066A6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AA55A0" w:rsidRPr="00997C56" w:rsidRDefault="00AA55A0" w:rsidP="00AA55A0">
          <w:pPr>
            <w:bidi/>
            <w:rPr>
              <w:rFonts w:asciiTheme="majorBidi" w:hAnsiTheme="majorBidi" w:cs="Times New Roman"/>
              <w:b/>
              <w:bCs/>
              <w:color w:val="FF0000"/>
              <w:sz w:val="12"/>
              <w:szCs w:val="12"/>
              <w:u w:val="single"/>
              <w:rtl/>
            </w:rPr>
          </w:pPr>
        </w:p>
        <w:p w:rsidR="00AA55A0" w:rsidRPr="008A6597" w:rsidRDefault="00741F24" w:rsidP="001C789A">
          <w:pPr>
            <w:bidi/>
            <w:spacing w:line="348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8A659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Pr="008A659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1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8A6597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980FC3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للحـصـول عـلـى مـعـنـى صـحـيـح 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ر</w:t>
          </w:r>
          <w:r w:rsidR="0053281B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</w:t>
          </w:r>
          <w:r w:rsidR="0053281B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ِّـ</w:t>
          </w:r>
          <w:r w:rsidR="00A36B39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ب الـ</w:t>
          </w:r>
          <w:r w:rsidR="0053281B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كـلـمـات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الـت</w:t>
          </w:r>
          <w:r w:rsidR="00B36546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الـيـة :</w:t>
          </w:r>
          <w:r w:rsidR="0070526B" w:rsidRP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«</w:t>
          </w:r>
          <w:r w:rsidR="00980FC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الـم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ـع</w:t>
          </w:r>
          <w:r w:rsidR="004B74B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ـلـومـ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ات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ـة </w:t>
          </w:r>
          <w:r w:rsidR="00B36546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980FC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فـ</w:t>
          </w:r>
          <w:r w:rsidR="004B74B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CA6B9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B36546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B36546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B74BD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الآن</w:t>
          </w:r>
          <w:r w:rsidR="00D434BC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B36546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CA6B9D" w:rsidRPr="00CA6B9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B74BD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مــادة</w:t>
          </w:r>
          <w:r w:rsidR="004B74B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B36546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D434BC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B74B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نـحـن</w:t>
          </w:r>
          <w:r w:rsidR="00D434BC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B36546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B36546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B36546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للـسـنـة</w:t>
          </w:r>
          <w:r w:rsidR="00AA55A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D434BC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D434BC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367BA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درس</w:t>
          </w:r>
          <w:r w:rsidR="00367BA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C67F5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202</w:t>
          </w:r>
          <w:r w:rsidR="001C789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6</w:t>
          </w:r>
          <w:r w:rsidR="006C67F5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C67F5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الـدراســيــة</w:t>
          </w:r>
          <w:r w:rsidR="006C67F5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C67F5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6C67F5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7610F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/</w:t>
          </w:r>
          <w:r w:rsidR="006C67F5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AA55A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C67F5" w:rsidRPr="008A6597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–</w:t>
          </w:r>
          <w:r w:rsidR="006C67F5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202</w:t>
          </w:r>
          <w:r w:rsidR="001C789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5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»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ث</w:t>
          </w:r>
          <w:r w:rsid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70526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بَـ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يِّـنْ الـفَــرْقَ ب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ـن</w:t>
          </w:r>
          <w:r w:rsidR="007F297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الـبــيــانــات والـمــعــلــومــات</w:t>
          </w:r>
        </w:p>
        <w:p w:rsidR="00741F24" w:rsidRPr="00251ED2" w:rsidRDefault="00B36546" w:rsidP="00997C56">
          <w:pPr>
            <w:bidi/>
            <w:spacing w:line="348" w:lineRule="auto"/>
            <w:jc w:val="both"/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</w:pPr>
          <w:r w:rsidRPr="00251ED2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 w:rsidR="002E1159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</w:t>
          </w:r>
          <w:r w:rsidR="00987533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</w:t>
          </w:r>
          <w:r w:rsidR="003C573E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</w:t>
          </w:r>
          <w:r w:rsidR="00370367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</w:t>
          </w:r>
          <w:r w:rsidR="0053281B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</w:t>
          </w:r>
          <w:r w:rsidR="0053281B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="000C29A8" w:rsidRPr="00251ED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</w:t>
          </w:r>
        </w:p>
        <w:p w:rsidR="00741F24" w:rsidRDefault="00C025E5" w:rsidP="00741F24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DD009E" w:rsidRPr="00E946DE" w:rsidRDefault="00DD009E" w:rsidP="00DD009E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497BED" w:rsidRPr="00826A79" w:rsidRDefault="00820CE1" w:rsidP="00820CE1">
          <w:pPr>
            <w:pStyle w:val="Paragraphedeliste"/>
            <w:bidi/>
            <w:spacing w:after="0" w:line="348" w:lineRule="auto"/>
            <w:ind w:left="96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1</w:t>
          </w:r>
          <w:r w:rsidRPr="00C066A6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.1 </w:t>
          </w:r>
          <w:r w:rsidR="00497BED" w:rsidRPr="00C066A6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– الـبــيــانــات : 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هـي 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7D023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="00C025E5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497BED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(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حـ</w:t>
          </w:r>
          <w:r w:rsidR="00EA46DC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ـروف، كـ</w:t>
          </w:r>
          <w:r w:rsidR="000C2832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="000C2832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ـمـ</w:t>
          </w:r>
          <w:r w:rsidR="000C2832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ات، أرق</w:t>
          </w:r>
          <w:r w:rsidR="000C2832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ـام، رم</w:t>
          </w:r>
          <w:r w:rsidR="00EA46DC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ـوز أو صـ</w:t>
          </w:r>
          <w:r w:rsidR="00EA46DC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ور</w:t>
          </w:r>
          <w:r w:rsidR="00497BED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)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40760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الَّـتِي 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</w:t>
          </w:r>
          <w:r w:rsidR="00D40760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="00685647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ـمُّ 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9D2AF4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C025E5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فـي </w:t>
          </w:r>
          <w:r w:rsidR="00497BED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هـيـئـة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مُـحَــدَّد</w:t>
          </w:r>
          <w:r w:rsidR="00497BED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َة</w:t>
          </w:r>
          <w:r w:rsidR="00A83859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قــابــل</w:t>
          </w:r>
          <w:r w:rsidR="00476236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ـة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="009D2AF4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="00C025E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</w:t>
          </w:r>
          <w:r w:rsidR="00C025E5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497BED" w:rsidRPr="00826A7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مـن طـرف الـحــاســوب</w:t>
          </w:r>
          <w:r w:rsidR="00497BED" w:rsidRPr="00826A7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D760EF" w:rsidRPr="00E946DE" w:rsidRDefault="00D760EF" w:rsidP="00D760EF">
          <w:pPr>
            <w:bidi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497BED" w:rsidRPr="00826A79" w:rsidRDefault="00497BED" w:rsidP="00F4031E">
          <w:pPr>
            <w:pStyle w:val="Paragraphedeliste"/>
            <w:bidi/>
            <w:spacing w:after="0" w:line="348" w:lineRule="auto"/>
            <w:ind w:left="85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>2</w:t>
          </w:r>
          <w:r w:rsidRPr="00C066A6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.1 – </w:t>
          </w:r>
          <w:r w:rsidRPr="00C066A6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</w:t>
          </w:r>
          <w:r w:rsidRPr="00C066A6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</w:t>
          </w:r>
          <w:r w:rsidRPr="00C066A6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عـل</w:t>
          </w:r>
          <w:r w:rsidRPr="00C066A6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C066A6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ومــات</w:t>
          </w:r>
          <w:r w:rsidRPr="00C066A6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066A6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: 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ه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 ت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ل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ك </w:t>
          </w:r>
          <w:r w:rsidR="00C3308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تي ت</w:t>
          </w:r>
          <w:r w:rsidR="00367BA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="00367BA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َّ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3308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="00C33085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ث أص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ت ذات </w:t>
          </w:r>
          <w:r w:rsidR="00C33085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="00C33085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وب</w:t>
          </w:r>
          <w:r w:rsidR="00FE126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ات</w:t>
          </w:r>
          <w:r w:rsidR="00FE126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 م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رت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ط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D009E"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D009E" w:rsidRPr="00826A7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="00DD009E" w:rsidRPr="00826A7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ع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َّـ</w:t>
          </w:r>
          <w:r w:rsidRPr="00826A7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</w:t>
          </w:r>
          <w:r w:rsidR="00B81B1F" w:rsidRPr="00826A7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D760EF" w:rsidRPr="00E946DE" w:rsidRDefault="00D760EF" w:rsidP="00D760EF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5C174A" w:rsidRPr="00826A79" w:rsidRDefault="005C174A" w:rsidP="00464528">
          <w:pPr>
            <w:pStyle w:val="Style16"/>
            <w:spacing w:line="348" w:lineRule="auto"/>
            <w:ind w:left="96"/>
            <w:rPr>
              <w:bCs/>
              <w:color w:val="002060"/>
              <w:rtl/>
            </w:rPr>
          </w:pPr>
          <w:r w:rsidRPr="00C066A6">
            <w:rPr>
              <w:rFonts w:hint="cs"/>
              <w:b/>
              <w:bCs/>
              <w:color w:val="00B050"/>
              <w:rtl/>
            </w:rPr>
            <w:t xml:space="preserve">3.1 </w:t>
          </w:r>
          <w:r w:rsidRPr="00C066A6">
            <w:rPr>
              <w:b/>
              <w:bCs/>
              <w:color w:val="00B050"/>
              <w:rtl/>
            </w:rPr>
            <w:t>–</w:t>
          </w:r>
          <w:r w:rsidRPr="00C066A6">
            <w:rPr>
              <w:rFonts w:hint="cs"/>
              <w:b/>
              <w:bCs/>
              <w:color w:val="00B050"/>
              <w:rtl/>
            </w:rPr>
            <w:t xml:space="preserve"> الـمـعـلـومـاتـيـة : 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ك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ـل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ـم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ـة م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ُـ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ـش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ْ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ت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َـ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ـق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َ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>ـ</w:t>
          </w:r>
          <w:r w:rsidR="00464528" w:rsidRPr="00826A79">
            <w:rPr>
              <w:rFonts w:hint="cs"/>
              <w:b/>
              <w:bCs/>
              <w:color w:val="002060"/>
              <w:rtl/>
            </w:rPr>
            <w:t>ـ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 xml:space="preserve">ة مـن </w:t>
          </w:r>
          <w:r w:rsidR="00A742D0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</w:t>
          </w:r>
          <w:r w:rsidR="00A742D0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 xml:space="preserve"> و </w:t>
          </w:r>
          <w:r w:rsidR="00A742D0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</w:t>
          </w:r>
          <w:r w:rsidR="00A742D0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 xml:space="preserve"> وتُـمَـثِّــلُ</w:t>
          </w:r>
          <w:r w:rsidR="00A742D0" w:rsidRPr="00826A7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826A79">
            <w:rPr>
              <w:bCs/>
              <w:color w:val="002060"/>
              <w:rtl/>
            </w:rPr>
            <w:t>الـعـلـم ال</w:t>
          </w:r>
          <w:r w:rsidR="00A510F6" w:rsidRPr="00826A79">
            <w:rPr>
              <w:rFonts w:hint="cs"/>
              <w:bCs/>
              <w:color w:val="002060"/>
              <w:rtl/>
              <w:lang w:bidi="ar-DZ"/>
            </w:rPr>
            <w:t>َّ</w:t>
          </w:r>
          <w:r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ذ</w:t>
          </w:r>
          <w:r w:rsidR="00A510F6" w:rsidRPr="00826A79">
            <w:rPr>
              <w:rFonts w:hint="cs"/>
              <w:bCs/>
              <w:color w:val="002060"/>
              <w:rtl/>
            </w:rPr>
            <w:t>ِ</w:t>
          </w:r>
          <w:r w:rsidRPr="00826A79">
            <w:rPr>
              <w:bCs/>
              <w:color w:val="002060"/>
              <w:rtl/>
            </w:rPr>
            <w:t>ي يـسـمـح</w:t>
          </w:r>
          <w:r w:rsidRPr="00826A79">
            <w:rPr>
              <w:rFonts w:hint="cs"/>
              <w:bCs/>
              <w:color w:val="002060"/>
              <w:rtl/>
            </w:rPr>
            <w:t xml:space="preserve"> بـ</w:t>
          </w:r>
          <w:r w:rsidRPr="00826A79">
            <w:rPr>
              <w:bCs/>
              <w:color w:val="002060"/>
              <w:rtl/>
            </w:rPr>
            <w:t xml:space="preserve"> </w:t>
          </w:r>
          <w:r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</w:t>
          </w:r>
          <w:r w:rsidR="00AD195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</w:t>
          </w:r>
          <w:r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</w:t>
          </w:r>
          <w:r w:rsidRPr="00826A79">
            <w:rPr>
              <w:bCs/>
              <w:color w:val="002060"/>
              <w:rtl/>
            </w:rPr>
            <w:t xml:space="preserve"> الـمـع</w:t>
          </w:r>
          <w:r w:rsidR="00A510F6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ـلـ</w:t>
          </w:r>
          <w:r w:rsidR="00A510F6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وم</w:t>
          </w:r>
          <w:r w:rsidR="00A510F6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ـات ب</w:t>
          </w:r>
          <w:r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طـ</w:t>
          </w:r>
          <w:r w:rsidR="00201BCD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ري</w:t>
          </w:r>
          <w:r w:rsidR="00201BCD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 xml:space="preserve">قـة </w:t>
          </w:r>
          <w:r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</w:t>
          </w:r>
          <w:r w:rsidRPr="00826A7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Pr="00826A79">
            <w:rPr>
              <w:bCs/>
              <w:color w:val="002060"/>
              <w:rtl/>
            </w:rPr>
            <w:t>وذل</w:t>
          </w:r>
          <w:r w:rsidR="007D26AE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bCs/>
              <w:color w:val="002060"/>
              <w:rtl/>
            </w:rPr>
            <w:t>ك ب</w:t>
          </w:r>
          <w:r w:rsidRPr="00826A79">
            <w:rPr>
              <w:rFonts w:hint="cs"/>
              <w:bCs/>
              <w:color w:val="002060"/>
              <w:rtl/>
            </w:rPr>
            <w:t>اسـ</w:t>
          </w:r>
          <w:r w:rsidR="007D26AE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rFonts w:hint="cs"/>
              <w:bCs/>
              <w:color w:val="002060"/>
              <w:rtl/>
            </w:rPr>
            <w:t>ت</w:t>
          </w:r>
          <w:r w:rsidR="007D26AE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rFonts w:hint="cs"/>
              <w:bCs/>
              <w:color w:val="002060"/>
              <w:rtl/>
            </w:rPr>
            <w:t>خ</w:t>
          </w:r>
          <w:r w:rsidR="007D26AE" w:rsidRPr="00826A79">
            <w:rPr>
              <w:rFonts w:hint="cs"/>
              <w:bCs/>
              <w:color w:val="002060"/>
              <w:rtl/>
            </w:rPr>
            <w:t>ـ</w:t>
          </w:r>
          <w:r w:rsidRPr="00826A79">
            <w:rPr>
              <w:rFonts w:hint="cs"/>
              <w:bCs/>
              <w:color w:val="002060"/>
              <w:rtl/>
            </w:rPr>
            <w:t>ـدام :</w:t>
          </w:r>
        </w:p>
        <w:tbl>
          <w:tblPr>
            <w:tblStyle w:val="Grilledutableau"/>
            <w:bidiVisual/>
            <w:tblW w:w="10432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216"/>
            <w:gridCol w:w="5216"/>
          </w:tblGrid>
          <w:tr w:rsidR="004A0864" w:rsidRPr="004A0864" w:rsidTr="00E5081F">
            <w:trPr>
              <w:trHeight w:val="567"/>
              <w:jc w:val="center"/>
            </w:trPr>
            <w:tc>
              <w:tcPr>
                <w:tcW w:w="5216" w:type="dxa"/>
                <w:shd w:val="clear" w:color="auto" w:fill="auto"/>
                <w:vAlign w:val="center"/>
              </w:tcPr>
              <w:p w:rsidR="00446360" w:rsidRPr="004A0864" w:rsidRDefault="00446360" w:rsidP="00446360">
                <w:pPr>
                  <w:pStyle w:val="Paragraphedeliste"/>
                  <w:numPr>
                    <w:ilvl w:val="0"/>
                    <w:numId w:val="49"/>
                  </w:numPr>
                  <w:bidi/>
                  <w:spacing w:after="0" w:line="228" w:lineRule="auto"/>
                  <w:ind w:left="376" w:hanging="37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</w:t>
                </w:r>
                <w:r w:rsidR="00E5081F"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</w:t>
                </w:r>
                <w:r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</w:t>
                </w:r>
                <w:r w:rsidRPr="004A0864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</w:t>
                </w:r>
                <w:r w:rsidRPr="004A0864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4A0864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Hardware</w:t>
                </w:r>
                <w:r w:rsidRPr="004A0864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216" w:type="dxa"/>
                <w:vAlign w:val="center"/>
              </w:tcPr>
              <w:p w:rsidR="00446360" w:rsidRPr="004A0864" w:rsidRDefault="00446360" w:rsidP="00446360">
                <w:pPr>
                  <w:pStyle w:val="Paragraphedeliste"/>
                  <w:numPr>
                    <w:ilvl w:val="0"/>
                    <w:numId w:val="49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</w:t>
                </w:r>
                <w:r w:rsidR="00E5081F"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</w:t>
                </w:r>
                <w:r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</w:t>
                </w:r>
                <w:r w:rsidRPr="004A0864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</w:t>
                </w:r>
                <w:r w:rsidRPr="004A0864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4A0864">
                  <w:rPr>
                    <w:rFonts w:asciiTheme="majorBidi" w:hAnsiTheme="majorBidi" w:cstheme="majorBidi"/>
                    <w:b/>
                    <w:color w:val="002060"/>
                    <w:sz w:val="26"/>
                    <w:szCs w:val="26"/>
                  </w:rPr>
                  <w:t>Software</w:t>
                </w:r>
                <w:r w:rsidRPr="004A0864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  <w:r w:rsidRPr="004A0864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</w:tbl>
        <w:p w:rsidR="00446360" w:rsidRPr="000C05E3" w:rsidRDefault="00446360" w:rsidP="00446360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rtl/>
            </w:rPr>
          </w:pPr>
        </w:p>
        <w:p w:rsidR="00446360" w:rsidRPr="000C05E3" w:rsidRDefault="00446360" w:rsidP="00446360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rtl/>
            </w:rPr>
          </w:pPr>
        </w:p>
        <w:p w:rsidR="00B76339" w:rsidRPr="008A6597" w:rsidRDefault="00B76339" w:rsidP="00846880">
          <w:pPr>
            <w:bidi/>
            <w:spacing w:line="348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8A659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8A659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8A659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2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8A659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حَ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ـلِّـ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لْ الـع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ـب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ــار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ة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َ 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: 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« </w:t>
          </w:r>
          <w:r w:rsidR="00846880" w:rsidRPr="005F5ACF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u w:val="double"/>
              <w:rtl/>
            </w:rPr>
            <w:t>تــقــنــيـة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تـجــمــيــع الـحــاســوب والاســتـغــلال الأَمْــثَــل لِـهــذَا الـجـهــاز يَـفْـتَـحُ للـطــالــب آفَــاقًــا واسـعــة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لِلْـوُلُــوجِ إِلَـى </w:t>
          </w:r>
          <w:r w:rsidR="00846880" w:rsidRPr="005F5ACF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u w:val="double"/>
              <w:rtl/>
            </w:rPr>
            <w:t>الـتـكـنـولـوجــيــات</w:t>
          </w:r>
          <w:r w:rsidR="00846880" w:rsidRPr="00297CE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الـحَــدِيــثَــة » ثُــمَ 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ع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ــرِّف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الـتـ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ق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ـن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ـة والـ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ـك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ـن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ـول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ـوج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84688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46880" w:rsidRPr="008A659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ـا</w:t>
          </w:r>
        </w:p>
        <w:p w:rsidR="002E1159" w:rsidRDefault="002E1159" w:rsidP="002E1159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 w:rsid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DD009E" w:rsidRPr="00E946DE" w:rsidRDefault="00DD009E" w:rsidP="00DD009E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826A79" w:rsidRPr="00A86989" w:rsidRDefault="00826A79" w:rsidP="005F41E6">
          <w:pPr>
            <w:pStyle w:val="Paragraphedeliste"/>
            <w:bidi/>
            <w:spacing w:after="0" w:line="348" w:lineRule="auto"/>
            <w:ind w:left="8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 w:rsidRPr="0011291B">
            <w:rPr>
              <w:rFonts w:asciiTheme="majorBidi" w:hAnsiTheme="majorBidi" w:cstheme="majorBidi" w:hint="cs"/>
              <w:b/>
              <w:bCs/>
              <w:color w:val="00B050"/>
              <w:sz w:val="26"/>
              <w:szCs w:val="26"/>
              <w:rtl/>
            </w:rPr>
            <w:t>4</w:t>
          </w:r>
          <w:r w:rsidRPr="00F33477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.1 – الـتــقــنـيـة :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هـي مـجـمـوعـة مـن 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</w:t>
          </w:r>
          <w:r w:rsidR="005F41E6" w:rsidRPr="00A8698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الـق</w:t>
          </w:r>
          <w:r w:rsidR="005F41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ـائ</w:t>
          </w:r>
          <w:r w:rsidR="005F41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ـمـة عـلى 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="005F41E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 w:rsidR="005F41E6" w:rsidRPr="00A8698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، والَّـتِي نَـتَّـبِـعُـهَـا عـنـد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إن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ـاز 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</w:t>
          </w:r>
          <w:r w:rsidR="005F41E6" w:rsidRPr="00A8698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أو 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="005F41E6" w:rsidRPr="00A8698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مُـعَــيَّــنٍ وذلـك يـقـتـضي اسـتـغــلال </w:t>
          </w:r>
          <w:r w:rsidR="005F41E6" w:rsidRPr="00A8698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5F41E6" w:rsidRPr="00A86989">
            <w:rPr>
              <w:rFonts w:asciiTheme="majorBidi" w:eastAsiaTheme="minorHAnsi" w:hAnsiTheme="majorBidi" w:cstheme="majorBidi" w:hint="cs"/>
              <w:b/>
              <w:bCs/>
              <w:color w:val="002060"/>
              <w:sz w:val="28"/>
              <w:szCs w:val="28"/>
              <w:rtl/>
              <w:lang w:eastAsia="en-US"/>
            </w:rPr>
            <w:t xml:space="preserve"> 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م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ـح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ـد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َّ</w:t>
          </w:r>
          <w:r w:rsidR="005F41E6"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د</w:t>
          </w:r>
          <w:r w:rsidR="005F41E6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َة</w:t>
          </w:r>
          <w:r w:rsidR="005F41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D760EF" w:rsidRPr="00E946DE" w:rsidRDefault="00D760EF" w:rsidP="00D760EF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141188" w:rsidRPr="00826A79" w:rsidRDefault="004D531D" w:rsidP="00BF5096">
          <w:pPr>
            <w:pStyle w:val="Style16"/>
            <w:spacing w:line="348" w:lineRule="auto"/>
            <w:ind w:left="170"/>
            <w:rPr>
              <w:b/>
              <w:bCs/>
              <w:color w:val="002060"/>
              <w:rtl/>
            </w:rPr>
          </w:pPr>
          <w:r w:rsidRPr="00F33477">
            <w:rPr>
              <w:rFonts w:hint="cs"/>
              <w:b/>
              <w:bCs/>
              <w:color w:val="00B050"/>
              <w:rtl/>
            </w:rPr>
            <w:t>5</w:t>
          </w:r>
          <w:r w:rsidR="00141188" w:rsidRPr="00F33477">
            <w:rPr>
              <w:rFonts w:hint="cs"/>
              <w:b/>
              <w:bCs/>
              <w:color w:val="00B050"/>
              <w:rtl/>
            </w:rPr>
            <w:t xml:space="preserve">.1 </w:t>
          </w:r>
          <w:r w:rsidR="00141188" w:rsidRPr="00F33477">
            <w:rPr>
              <w:b/>
              <w:bCs/>
              <w:color w:val="00B050"/>
              <w:rtl/>
            </w:rPr>
            <w:t>–</w:t>
          </w:r>
          <w:r w:rsidR="00141188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141188" w:rsidRPr="00F33477">
            <w:rPr>
              <w:b/>
              <w:bCs/>
              <w:color w:val="00B050"/>
              <w:rtl/>
            </w:rPr>
            <w:t>الـتـكـنـولـوجـيـا</w:t>
          </w:r>
          <w:r w:rsidR="00141188" w:rsidRPr="00F33477">
            <w:rPr>
              <w:rFonts w:hint="cs"/>
              <w:b/>
              <w:bCs/>
              <w:color w:val="00B050"/>
              <w:rtl/>
            </w:rPr>
            <w:t xml:space="preserve"> : </w:t>
          </w:r>
          <w:r w:rsidR="00BF5096" w:rsidRPr="00826A79">
            <w:rPr>
              <w:rFonts w:hint="cs"/>
              <w:b/>
              <w:bCs/>
              <w:color w:val="002060"/>
              <w:rtl/>
            </w:rPr>
            <w:t>كــلــمــة يـ</w:t>
          </w:r>
          <w:r w:rsidR="00BF5096">
            <w:rPr>
              <w:rFonts w:hint="cs"/>
              <w:b/>
              <w:bCs/>
              <w:color w:val="002060"/>
              <w:rtl/>
            </w:rPr>
            <w:t>ـ</w:t>
          </w:r>
          <w:r w:rsidR="00BF5096" w:rsidRPr="00826A79">
            <w:rPr>
              <w:rFonts w:hint="cs"/>
              <w:b/>
              <w:bCs/>
              <w:color w:val="002060"/>
              <w:rtl/>
            </w:rPr>
            <w:t>ون</w:t>
          </w:r>
          <w:r w:rsidR="00BF5096">
            <w:rPr>
              <w:rFonts w:hint="cs"/>
              <w:b/>
              <w:bCs/>
              <w:color w:val="002060"/>
              <w:rtl/>
            </w:rPr>
            <w:t>ـ</w:t>
          </w:r>
          <w:r w:rsidR="00BF5096" w:rsidRPr="00826A79">
            <w:rPr>
              <w:rFonts w:hint="cs"/>
              <w:b/>
              <w:bCs/>
              <w:color w:val="002060"/>
              <w:rtl/>
            </w:rPr>
            <w:t>ـان</w:t>
          </w:r>
          <w:r w:rsidR="00BF5096">
            <w:rPr>
              <w:rFonts w:hint="cs"/>
              <w:b/>
              <w:bCs/>
              <w:color w:val="002060"/>
              <w:rtl/>
            </w:rPr>
            <w:t>ـ</w:t>
          </w:r>
          <w:r w:rsidR="00BF5096" w:rsidRPr="00826A79">
            <w:rPr>
              <w:rFonts w:hint="cs"/>
              <w:b/>
              <w:bCs/>
              <w:color w:val="002060"/>
              <w:rtl/>
            </w:rPr>
            <w:t xml:space="preserve">ـيـة </w:t>
          </w:r>
          <w:r w:rsidR="005F702F" w:rsidRPr="00826A79">
            <w:rPr>
              <w:rFonts w:hint="cs"/>
              <w:b/>
              <w:bCs/>
              <w:color w:val="002060"/>
              <w:rtl/>
            </w:rPr>
            <w:t>الأصـل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 xml:space="preserve"> تـتـألـف</w:t>
          </w:r>
          <w:r w:rsidR="005F702F" w:rsidRPr="00826A79">
            <w:rPr>
              <w:rFonts w:hint="cs"/>
              <w:b/>
              <w:bCs/>
              <w:color w:val="002060"/>
              <w:rtl/>
            </w:rPr>
            <w:t xml:space="preserve"> </w:t>
          </w:r>
          <w:r w:rsidR="00623484" w:rsidRPr="00826A79">
            <w:rPr>
              <w:rFonts w:hint="cs"/>
              <w:b/>
              <w:bCs/>
              <w:color w:val="002060"/>
              <w:rtl/>
            </w:rPr>
            <w:t>مـن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 xml:space="preserve"> م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>ـ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>ـقـ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>ـ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>طـ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>ـ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>ع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>ـ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>ـي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>ـ</w:t>
          </w:r>
          <w:r w:rsidR="009C2A96" w:rsidRPr="00826A79">
            <w:rPr>
              <w:rFonts w:hint="cs"/>
              <w:b/>
              <w:bCs/>
              <w:color w:val="002060"/>
              <w:rtl/>
            </w:rPr>
            <w:t>ـن</w:t>
          </w:r>
          <w:r w:rsidR="003F4D69" w:rsidRPr="00826A79">
            <w:rPr>
              <w:rFonts w:hint="cs"/>
              <w:b/>
              <w:bCs/>
              <w:color w:val="002060"/>
              <w:rtl/>
            </w:rPr>
            <w:t xml:space="preserve"> :</w:t>
          </w:r>
          <w:r w:rsidR="00623484" w:rsidRPr="00826A79">
            <w:rPr>
              <w:rFonts w:hint="cs"/>
              <w:b/>
              <w:bCs/>
              <w:color w:val="002060"/>
              <w:rtl/>
            </w:rPr>
            <w:t xml:space="preserve"> </w:t>
          </w:r>
          <w:r w:rsidR="00623484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</w:t>
          </w:r>
          <w:r w:rsidR="00BF5096">
            <w:rPr>
              <w:rFonts w:cstheme="majorBidi" w:hint="cs"/>
              <w:color w:val="002060"/>
              <w:vertAlign w:val="subscript"/>
              <w:rtl/>
              <w:lang w:bidi="ar-DZ"/>
            </w:rPr>
            <w:t>.........</w:t>
          </w:r>
          <w:r w:rsidR="00623484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</w:t>
          </w:r>
          <w:r w:rsidR="00623484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 xml:space="preserve"> </w:t>
          </w:r>
          <w:r w:rsidR="003F4D69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>/</w:t>
          </w:r>
          <w:r w:rsidR="00623484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 xml:space="preserve"> </w:t>
          </w:r>
          <w:r w:rsidR="00667EF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</w:t>
          </w:r>
          <w:r w:rsidR="00BF5096">
            <w:rPr>
              <w:rFonts w:cstheme="majorBidi" w:hint="cs"/>
              <w:color w:val="002060"/>
              <w:vertAlign w:val="subscript"/>
              <w:rtl/>
              <w:lang w:bidi="ar-DZ"/>
            </w:rPr>
            <w:t>....</w:t>
          </w:r>
          <w:r w:rsidR="00667EF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</w:t>
          </w:r>
          <w:r w:rsidR="00667EF3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 xml:space="preserve"> </w:t>
          </w:r>
          <w:r w:rsidR="00623484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>وتُـ</w:t>
          </w:r>
          <w:r w:rsidR="00BF5096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>ـ</w:t>
          </w:r>
          <w:r w:rsidR="00623484" w:rsidRPr="00826A79">
            <w:rPr>
              <w:rFonts w:eastAsiaTheme="minorHAnsi" w:cstheme="majorBidi" w:hint="cs"/>
              <w:b/>
              <w:bCs/>
              <w:color w:val="002060"/>
              <w:rtl/>
              <w:lang w:eastAsia="en-US"/>
            </w:rPr>
            <w:t>مَـثِّــلُ</w:t>
          </w:r>
          <w:r w:rsidR="00623484" w:rsidRPr="00826A79">
            <w:rPr>
              <w:rFonts w:hint="cs"/>
              <w:b/>
              <w:bCs/>
              <w:color w:val="002060"/>
              <w:rtl/>
            </w:rPr>
            <w:t xml:space="preserve"> </w:t>
          </w:r>
          <w:r w:rsidR="00141188" w:rsidRPr="00826A79">
            <w:rPr>
              <w:b/>
              <w:bCs/>
              <w:color w:val="002060"/>
              <w:rtl/>
            </w:rPr>
            <w:t>ع</w:t>
          </w:r>
          <w:r w:rsidR="00BF5096">
            <w:rPr>
              <w:rFonts w:hint="cs"/>
              <w:b/>
              <w:bCs/>
              <w:color w:val="002060"/>
              <w:rtl/>
            </w:rPr>
            <w:t>ِ</w:t>
          </w:r>
          <w:r w:rsidR="00D060D6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41188" w:rsidRPr="00826A79">
            <w:rPr>
              <w:b/>
              <w:bCs/>
              <w:color w:val="002060"/>
              <w:rtl/>
            </w:rPr>
            <w:t>ـل</w:t>
          </w:r>
          <w:r w:rsidR="00BF5096">
            <w:rPr>
              <w:rFonts w:hint="cs"/>
              <w:b/>
              <w:bCs/>
              <w:color w:val="002060"/>
              <w:rtl/>
            </w:rPr>
            <w:t>ْ</w:t>
          </w:r>
          <w:r w:rsidR="00141188" w:rsidRPr="00826A79">
            <w:rPr>
              <w:b/>
              <w:bCs/>
              <w:color w:val="002060"/>
              <w:rtl/>
            </w:rPr>
            <w:t xml:space="preserve">ـم </w:t>
          </w:r>
          <w:r w:rsidR="00667EF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</w:t>
          </w:r>
          <w:r w:rsidR="009C2A9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</w:t>
          </w:r>
          <w:r w:rsidR="00667EF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</w:t>
          </w:r>
          <w:r w:rsidR="009C2A9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</w:t>
          </w:r>
          <w:r w:rsidR="00BF5096">
            <w:rPr>
              <w:rFonts w:cstheme="majorBidi" w:hint="cs"/>
              <w:color w:val="002060"/>
              <w:vertAlign w:val="subscript"/>
              <w:rtl/>
              <w:lang w:bidi="ar-DZ"/>
            </w:rPr>
            <w:t>..</w:t>
          </w:r>
          <w:r w:rsidR="00667EF3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</w:t>
          </w:r>
          <w:r w:rsidR="003B7E8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</w:t>
          </w:r>
          <w:r w:rsidR="003B7E86" w:rsidRPr="00826A7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الَّـت</w:t>
          </w:r>
          <w:r w:rsidR="00871E5C" w:rsidRPr="00826A79">
            <w:rPr>
              <w:rFonts w:hint="cs"/>
              <w:b/>
              <w:bCs/>
              <w:color w:val="002060"/>
              <w:rtl/>
            </w:rPr>
            <w:t>ِ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ي ت</w:t>
          </w:r>
          <w:r w:rsidR="0088648F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س</w:t>
          </w:r>
          <w:r w:rsidR="0088648F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م</w:t>
          </w:r>
          <w:r w:rsidR="0088648F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ح</w:t>
          </w:r>
          <w:r w:rsidR="0088648F" w:rsidRPr="00826A79">
            <w:rPr>
              <w:rFonts w:hint="cs"/>
              <w:b/>
              <w:bCs/>
              <w:color w:val="002060"/>
              <w:rtl/>
            </w:rPr>
            <w:t xml:space="preserve"> لـنـا</w:t>
          </w:r>
          <w:r w:rsidR="00193173" w:rsidRPr="00826A79">
            <w:rPr>
              <w:b/>
              <w:bCs/>
              <w:color w:val="002060"/>
              <w:rtl/>
            </w:rPr>
            <w:t xml:space="preserve"> </w:t>
          </w:r>
          <w:r w:rsidR="00193173" w:rsidRPr="00826A79">
            <w:rPr>
              <w:rFonts w:hint="cs"/>
              <w:b/>
              <w:bCs/>
              <w:color w:val="002060"/>
              <w:rtl/>
            </w:rPr>
            <w:t>ب</w:t>
          </w:r>
          <w:r w:rsidR="00D060D6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93173" w:rsidRPr="00826A79">
            <w:rPr>
              <w:b/>
              <w:bCs/>
              <w:color w:val="002060"/>
              <w:rtl/>
            </w:rPr>
            <w:t xml:space="preserve">أداء </w:t>
          </w:r>
          <w:r w:rsidR="009C2A9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</w:t>
          </w:r>
          <w:r w:rsidR="003B7E8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</w:t>
          </w:r>
          <w:r w:rsidR="003B7E86" w:rsidRPr="00826A7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193173" w:rsidRPr="00826A79">
            <w:rPr>
              <w:b/>
              <w:bCs/>
              <w:color w:val="002060"/>
              <w:rtl/>
            </w:rPr>
            <w:t>مُ</w:t>
          </w:r>
          <w:r w:rsidR="00871E5C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93173" w:rsidRPr="00826A79">
            <w:rPr>
              <w:b/>
              <w:bCs/>
              <w:color w:val="002060"/>
              <w:rtl/>
            </w:rPr>
            <w:t>حَ</w:t>
          </w:r>
          <w:r w:rsidR="00CA2E9F" w:rsidRPr="00826A79">
            <w:rPr>
              <w:rFonts w:hint="cs"/>
              <w:b/>
              <w:bCs/>
              <w:color w:val="002060"/>
              <w:rtl/>
            </w:rPr>
            <w:t>ـ</w:t>
          </w:r>
          <w:r w:rsidR="00141188" w:rsidRPr="00826A79">
            <w:rPr>
              <w:b/>
              <w:bCs/>
              <w:color w:val="002060"/>
              <w:rtl/>
            </w:rPr>
            <w:t>ـدّ</w:t>
          </w:r>
          <w:r w:rsidR="00871E5C" w:rsidRPr="00826A79">
            <w:rPr>
              <w:b/>
              <w:bCs/>
              <w:color w:val="002060"/>
              <w:rtl/>
            </w:rPr>
            <w:t xml:space="preserve">َدَةٍ </w:t>
          </w:r>
          <w:r w:rsidR="00CB7B84" w:rsidRPr="00826A79">
            <w:rPr>
              <w:rFonts w:hint="cs"/>
              <w:b/>
              <w:bCs/>
              <w:color w:val="002060"/>
              <w:rtl/>
            </w:rPr>
            <w:t>و</w:t>
          </w:r>
          <w:r w:rsidR="00193173" w:rsidRPr="00826A79">
            <w:rPr>
              <w:b/>
              <w:bCs/>
              <w:color w:val="002060"/>
              <w:rtl/>
            </w:rPr>
            <w:t xml:space="preserve">بُـلُـوغِ </w:t>
          </w:r>
          <w:r w:rsidR="009C2A96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</w:t>
          </w:r>
          <w:r w:rsidR="00623484" w:rsidRPr="00826A7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</w:t>
          </w:r>
          <w:r w:rsidR="00623484" w:rsidRPr="00826A7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193173" w:rsidRPr="00826A79">
            <w:rPr>
              <w:b/>
              <w:bCs/>
              <w:color w:val="002060"/>
              <w:rtl/>
            </w:rPr>
            <w:t xml:space="preserve"> مَـرْجُـ</w:t>
          </w:r>
          <w:r w:rsidR="00141188" w:rsidRPr="00826A79">
            <w:rPr>
              <w:b/>
              <w:bCs/>
              <w:color w:val="002060"/>
              <w:rtl/>
            </w:rPr>
            <w:t>وَةٍ</w:t>
          </w:r>
          <w:r w:rsidR="00B27B3A" w:rsidRPr="00826A79">
            <w:rPr>
              <w:rFonts w:hint="cs"/>
              <w:b/>
              <w:bCs/>
              <w:color w:val="002060"/>
              <w:rtl/>
            </w:rPr>
            <w:t xml:space="preserve"> </w:t>
          </w:r>
        </w:p>
        <w:p w:rsidR="00B13C61" w:rsidRPr="00446360" w:rsidRDefault="00B13C61" w:rsidP="00B13C61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rtl/>
            </w:rPr>
          </w:pPr>
        </w:p>
        <w:p w:rsidR="00D760EF" w:rsidRPr="00997C56" w:rsidRDefault="00EB311E" w:rsidP="008661FB">
          <w:pPr>
            <w:bidi/>
            <w:spacing w:line="348" w:lineRule="auto"/>
            <w:jc w:val="both"/>
            <w:rPr>
              <w:rFonts w:asciiTheme="majorBidi" w:eastAsiaTheme="minorEastAsia" w:hAnsiTheme="majorBidi" w:cstheme="majorBidi"/>
              <w:b/>
              <w:bCs/>
              <w:color w:val="FF0000"/>
              <w:sz w:val="8"/>
              <w:szCs w:val="8"/>
              <w:rtl/>
              <w:lang w:val="fr-FR" w:eastAsia="fr-FR" w:bidi="ar-SA"/>
            </w:rPr>
          </w:pPr>
          <w:r w:rsidRPr="009D02F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9D02F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9D02F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3</w:t>
          </w:r>
          <w:r w:rsidRPr="009D02F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9D02F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مـا هـي الـعـلاقــة الـمــوجــودة بـيـن </w:t>
          </w:r>
          <w:r w:rsidR="00EC6D6C"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الإعــلام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والـمـعــلــومــات </w:t>
          </w:r>
          <w:r w:rsidR="0044636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؟ </w:t>
          </w:r>
          <w:r w:rsidR="00EC6D6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ب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ِّـ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ن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أي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ن ي</w:t>
          </w:r>
          <w:r w:rsidR="00B422B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ك</w:t>
          </w:r>
          <w:r w:rsidR="00B422B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B422B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ن</w:t>
          </w:r>
          <w:r w:rsidR="00B422B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</w:t>
          </w:r>
          <w:r w:rsidR="00B422B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="004E762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ر</w:t>
          </w:r>
          <w:r w:rsidR="00B422B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ق</w:t>
          </w:r>
          <w:r w:rsidR="00B422B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bookmarkStart w:id="0" w:name="_GoBack"/>
          <w:bookmarkEnd w:id="0"/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ـن الإ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ع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لام </w:t>
          </w:r>
          <w:r w:rsidR="008661FB"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والات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ِّ</w:t>
          </w:r>
          <w:r w:rsidR="008661FB"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ــص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8661FB"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ـال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ث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ُـ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ع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َــ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ر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ِّ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ْ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اخ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ص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ار 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الـمـصـطـلـح الـت</w:t>
          </w:r>
          <w:r w:rsidR="008661F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C30F1E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ـالـي </w:t>
          </w:r>
          <w:r w:rsidR="007912C2" w:rsidRPr="007912C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vertAlign w:val="superscript"/>
              <w:rtl/>
            </w:rPr>
            <w:t>«</w:t>
          </w:r>
          <w:r w:rsidR="007912C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تـ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ك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ـن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ـول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ـوجـ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يـ</w:t>
          </w:r>
          <w:r w:rsidR="008661FB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ا الإعـ</w:t>
          </w:r>
          <w:r w:rsidR="00FF4C31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ـلام والات</w:t>
          </w:r>
          <w:r w:rsidR="00FF4C31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ِّ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ــص</w:t>
          </w:r>
          <w:r w:rsidR="00FF4C31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9D02F0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ـال</w:t>
          </w:r>
          <w:r w:rsidR="00443E69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443E69" w:rsidRPr="009D02F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u w:val="single"/>
              <w:lang w:val="fr-FR"/>
            </w:rPr>
            <w:t>TIC</w:t>
          </w:r>
          <w:r w:rsidR="007912C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912C2" w:rsidRPr="007912C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vertAlign w:val="superscript"/>
              <w:rtl/>
            </w:rPr>
            <w:t>»</w:t>
          </w:r>
          <w:r w:rsidR="007912C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43E69" w:rsidRPr="009D02F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D760EF" w:rsidRPr="00997C56">
            <w:rPr>
              <w:rFonts w:asciiTheme="majorBidi" w:hAnsiTheme="majorBidi" w:cstheme="majorBidi"/>
              <w:b/>
              <w:bCs/>
              <w:color w:val="FF0000"/>
              <w:sz w:val="8"/>
              <w:szCs w:val="8"/>
              <w:rtl/>
            </w:rPr>
            <w:br w:type="page"/>
          </w:r>
        </w:p>
        <w:p w:rsidR="001C1C91" w:rsidRPr="006E10B9" w:rsidRDefault="001C1C91" w:rsidP="001C1C91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  <w:lang w:bidi="ar-DZ"/>
            </w:rPr>
          </w:pPr>
        </w:p>
        <w:p w:rsidR="00F33477" w:rsidRDefault="00F33477" w:rsidP="001C1C91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7C652C" w:rsidRPr="00F33477" w:rsidRDefault="007C652C" w:rsidP="007C652C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3015C1" w:rsidRPr="007C156E" w:rsidRDefault="004D531D" w:rsidP="00360A29">
          <w:pPr>
            <w:pStyle w:val="Style16"/>
            <w:ind w:left="168"/>
            <w:rPr>
              <w:rFonts w:cstheme="majorBidi"/>
              <w:b/>
              <w:bCs/>
              <w:color w:val="002060"/>
              <w:rtl/>
            </w:rPr>
          </w:pPr>
          <w:r w:rsidRPr="00F33477">
            <w:rPr>
              <w:rFonts w:hint="cs"/>
              <w:b/>
              <w:bCs/>
              <w:color w:val="00B050"/>
              <w:rtl/>
              <w:lang w:bidi="ar-DZ"/>
            </w:rPr>
            <w:t>6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.1 </w:t>
          </w:r>
          <w:r w:rsidR="003015C1" w:rsidRPr="00F33477">
            <w:rPr>
              <w:b/>
              <w:bCs/>
              <w:color w:val="00B050"/>
              <w:rtl/>
            </w:rPr>
            <w:t>–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3015C1" w:rsidRPr="00F33477">
            <w:rPr>
              <w:b/>
              <w:bCs/>
              <w:color w:val="00B050"/>
              <w:rtl/>
            </w:rPr>
            <w:t>الإع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>ـــ</w:t>
          </w:r>
          <w:r w:rsidR="003015C1" w:rsidRPr="00F33477">
            <w:rPr>
              <w:b/>
              <w:bCs/>
              <w:color w:val="00B050"/>
              <w:rtl/>
            </w:rPr>
            <w:t>لام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 : </w:t>
          </w:r>
          <w:r w:rsidR="009172D7" w:rsidRPr="009172D7">
            <w:rPr>
              <w:rFonts w:hint="cs"/>
              <w:b/>
              <w:bCs/>
              <w:color w:val="002060"/>
              <w:rtl/>
            </w:rPr>
            <w:t xml:space="preserve">هــو </w:t>
          </w:r>
          <w:r w:rsidR="00850080" w:rsidRPr="007C156E">
            <w:rPr>
              <w:rFonts w:hint="cs"/>
              <w:b/>
              <w:bCs/>
              <w:color w:val="002060"/>
              <w:rtl/>
            </w:rPr>
            <w:t>ت</w:t>
          </w:r>
          <w:r w:rsidR="003015C1" w:rsidRPr="007C156E">
            <w:rPr>
              <w:b/>
              <w:bCs/>
              <w:color w:val="002060"/>
              <w:rtl/>
            </w:rPr>
            <w:t>ـ</w:t>
          </w:r>
          <w:r w:rsidR="00D746AC" w:rsidRPr="007C156E">
            <w:rPr>
              <w:rFonts w:hint="cs"/>
              <w:b/>
              <w:bCs/>
              <w:color w:val="002060"/>
              <w:rtl/>
            </w:rPr>
            <w:t>ـ</w:t>
          </w:r>
          <w:r w:rsidR="003015C1" w:rsidRPr="007C156E">
            <w:rPr>
              <w:b/>
              <w:bCs/>
              <w:color w:val="002060"/>
              <w:rtl/>
            </w:rPr>
            <w:t>قـدي</w:t>
          </w:r>
          <w:r w:rsidR="00D746AC" w:rsidRPr="007C156E">
            <w:rPr>
              <w:rFonts w:hint="cs"/>
              <w:b/>
              <w:bCs/>
              <w:color w:val="002060"/>
              <w:rtl/>
            </w:rPr>
            <w:t>ـ</w:t>
          </w:r>
          <w:r w:rsidR="00D746AC" w:rsidRPr="007C156E">
            <w:rPr>
              <w:b/>
              <w:bCs/>
              <w:color w:val="002060"/>
              <w:rtl/>
            </w:rPr>
            <w:t xml:space="preserve">ـم </w:t>
          </w:r>
          <w:r w:rsidR="00C30F1E" w:rsidRPr="007C156E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</w:t>
          </w:r>
          <w:r w:rsidR="00C30F1E" w:rsidRPr="007C156E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3015C1" w:rsidRPr="007C156E">
            <w:rPr>
              <w:b/>
              <w:bCs/>
              <w:color w:val="002060"/>
              <w:rtl/>
            </w:rPr>
            <w:t xml:space="preserve">بـنـقـل رسـالـة </w:t>
          </w:r>
          <w:r w:rsidR="003015C1" w:rsidRPr="008576F8">
            <w:rPr>
              <w:b/>
              <w:bCs/>
              <w:color w:val="0070C0"/>
              <w:u w:val="double"/>
              <w:rtl/>
            </w:rPr>
            <w:t>مـن</w:t>
          </w:r>
          <w:r w:rsidR="003015C1" w:rsidRPr="008576F8">
            <w:rPr>
              <w:b/>
              <w:bCs/>
              <w:color w:val="0070C0"/>
              <w:rtl/>
            </w:rPr>
            <w:t xml:space="preserve"> </w:t>
          </w:r>
          <w:r w:rsidR="00C30F1E" w:rsidRPr="007C156E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</w:t>
          </w:r>
          <w:r w:rsidR="00C30F1E" w:rsidRPr="007C156E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3015C1" w:rsidRPr="008576F8">
            <w:rPr>
              <w:b/>
              <w:bCs/>
              <w:color w:val="0070C0"/>
              <w:u w:val="double"/>
              <w:rtl/>
            </w:rPr>
            <w:t>إلـى</w:t>
          </w:r>
          <w:r w:rsidR="003015C1" w:rsidRPr="008576F8">
            <w:rPr>
              <w:b/>
              <w:bCs/>
              <w:color w:val="0070C0"/>
              <w:rtl/>
            </w:rPr>
            <w:t xml:space="preserve"> </w:t>
          </w:r>
          <w:r w:rsidR="00C30F1E" w:rsidRPr="007C156E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</w:t>
          </w:r>
          <w:r w:rsidR="00C30F1E" w:rsidRPr="007C156E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360A29" w:rsidRPr="007C156E">
            <w:rPr>
              <w:b/>
              <w:bCs/>
              <w:color w:val="002060"/>
              <w:rtl/>
            </w:rPr>
            <w:t xml:space="preserve">وذلـك </w:t>
          </w:r>
          <w:r w:rsidR="00360A29" w:rsidRPr="007C156E">
            <w:rPr>
              <w:rFonts w:hint="cs"/>
              <w:b/>
              <w:bCs/>
              <w:color w:val="002060"/>
              <w:rtl/>
            </w:rPr>
            <w:t xml:space="preserve">يـكـون </w:t>
          </w:r>
          <w:r w:rsidR="00F349DC" w:rsidRPr="007C156E">
            <w:rPr>
              <w:rFonts w:hint="cs"/>
              <w:b/>
              <w:bCs/>
              <w:color w:val="002060"/>
              <w:rtl/>
            </w:rPr>
            <w:t xml:space="preserve">بَــعْــدَ اخــتــيــار </w:t>
          </w:r>
          <w:r w:rsidR="00C30F1E" w:rsidRPr="007C156E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</w:t>
          </w:r>
          <w:r w:rsidR="00C30F1E" w:rsidRPr="007C156E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A03A39" w:rsidRPr="007C156E">
            <w:rPr>
              <w:b/>
              <w:bCs/>
              <w:color w:val="002060"/>
              <w:rtl/>
            </w:rPr>
            <w:t>م</w:t>
          </w:r>
          <w:r w:rsidR="00A03A39" w:rsidRPr="007C156E">
            <w:rPr>
              <w:rFonts w:hint="cs"/>
              <w:b/>
              <w:bCs/>
              <w:color w:val="002060"/>
              <w:rtl/>
            </w:rPr>
            <w:t>ُـ</w:t>
          </w:r>
          <w:r w:rsidR="00A03A39" w:rsidRPr="007C156E">
            <w:rPr>
              <w:b/>
              <w:bCs/>
              <w:color w:val="002060"/>
              <w:rtl/>
            </w:rPr>
            <w:t>ع</w:t>
          </w:r>
          <w:r w:rsidR="00A03A39" w:rsidRPr="007C156E">
            <w:rPr>
              <w:rFonts w:hint="cs"/>
              <w:b/>
              <w:bCs/>
              <w:color w:val="002060"/>
              <w:rtl/>
            </w:rPr>
            <w:t>ـ</w:t>
          </w:r>
          <w:r w:rsidR="00A03A39" w:rsidRPr="007C156E">
            <w:rPr>
              <w:b/>
              <w:bCs/>
              <w:color w:val="002060"/>
              <w:rtl/>
            </w:rPr>
            <w:t>ي</w:t>
          </w:r>
          <w:r w:rsidR="00A03A39" w:rsidRPr="007C156E">
            <w:rPr>
              <w:rFonts w:hint="cs"/>
              <w:b/>
              <w:bCs/>
              <w:color w:val="002060"/>
              <w:rtl/>
            </w:rPr>
            <w:t>َّـ</w:t>
          </w:r>
          <w:r w:rsidR="00A03A39" w:rsidRPr="007C156E">
            <w:rPr>
              <w:b/>
              <w:bCs/>
              <w:color w:val="002060"/>
              <w:rtl/>
            </w:rPr>
            <w:t>ن</w:t>
          </w:r>
          <w:r w:rsidR="0085554F" w:rsidRPr="007C156E">
            <w:rPr>
              <w:rFonts w:hint="cs"/>
              <w:b/>
              <w:bCs/>
              <w:color w:val="002060"/>
              <w:rtl/>
            </w:rPr>
            <w:t xml:space="preserve"> و</w:t>
          </w:r>
          <w:r w:rsidR="00F349DC" w:rsidRPr="007C156E">
            <w:rPr>
              <w:rFonts w:hint="cs"/>
              <w:b/>
              <w:bCs/>
              <w:color w:val="002060"/>
              <w:rtl/>
            </w:rPr>
            <w:t xml:space="preserve">اســتـغــلال </w:t>
          </w:r>
          <w:r w:rsidR="00C30F1E" w:rsidRPr="007C156E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</w:t>
          </w:r>
          <w:r w:rsidR="00C30F1E" w:rsidRPr="007C156E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F349DC" w:rsidRPr="007C156E">
            <w:rPr>
              <w:rFonts w:cstheme="majorBidi" w:hint="cs"/>
              <w:b/>
              <w:bCs/>
              <w:color w:val="002060"/>
              <w:rtl/>
            </w:rPr>
            <w:t>الـمُـنَـاسِـبَ</w:t>
          </w:r>
          <w:r w:rsidR="00D060D6" w:rsidRPr="007C156E">
            <w:rPr>
              <w:rFonts w:cstheme="majorBidi" w:hint="cs"/>
              <w:b/>
              <w:bCs/>
              <w:color w:val="002060"/>
              <w:rtl/>
            </w:rPr>
            <w:t>ـ</w:t>
          </w:r>
          <w:r w:rsidR="00F349DC" w:rsidRPr="007C156E">
            <w:rPr>
              <w:rFonts w:cstheme="majorBidi" w:hint="cs"/>
              <w:b/>
              <w:bCs/>
              <w:color w:val="002060"/>
              <w:rtl/>
            </w:rPr>
            <w:t>ة</w:t>
          </w:r>
        </w:p>
        <w:p w:rsidR="006A1A65" w:rsidRPr="00C066A6" w:rsidRDefault="006A1A65" w:rsidP="006A1A6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3015C1" w:rsidRDefault="004D531D" w:rsidP="00B61350">
          <w:pPr>
            <w:pStyle w:val="Style16"/>
            <w:ind w:left="168"/>
            <w:rPr>
              <w:rFonts w:cstheme="majorBidi"/>
              <w:vertAlign w:val="subscript"/>
              <w:rtl/>
              <w:lang w:bidi="ar-DZ"/>
            </w:rPr>
          </w:pPr>
          <w:r w:rsidRPr="00F33477">
            <w:rPr>
              <w:rFonts w:hint="cs"/>
              <w:b/>
              <w:bCs/>
              <w:color w:val="00B050"/>
              <w:rtl/>
            </w:rPr>
            <w:t>7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.1 </w:t>
          </w:r>
          <w:r w:rsidR="003015C1" w:rsidRPr="00F33477">
            <w:rPr>
              <w:b/>
              <w:bCs/>
              <w:color w:val="00B050"/>
              <w:rtl/>
            </w:rPr>
            <w:t>–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E555EF" w:rsidRPr="00F33477">
            <w:rPr>
              <w:b/>
              <w:bCs/>
              <w:color w:val="00B050"/>
              <w:rtl/>
            </w:rPr>
            <w:t>الات</w:t>
          </w:r>
          <w:r w:rsidR="008F46D7" w:rsidRPr="00F33477">
            <w:rPr>
              <w:rFonts w:hint="cs"/>
              <w:b/>
              <w:bCs/>
              <w:color w:val="00B050"/>
              <w:rtl/>
            </w:rPr>
            <w:t>ِّ</w:t>
          </w:r>
          <w:r w:rsidR="00E555EF" w:rsidRPr="00F33477">
            <w:rPr>
              <w:rFonts w:hint="cs"/>
              <w:b/>
              <w:bCs/>
              <w:color w:val="00B050"/>
              <w:rtl/>
            </w:rPr>
            <w:t>ـ</w:t>
          </w:r>
          <w:r w:rsidR="00E555EF" w:rsidRPr="00F33477">
            <w:rPr>
              <w:b/>
              <w:bCs/>
              <w:color w:val="00B050"/>
              <w:rtl/>
            </w:rPr>
            <w:t>ص</w:t>
          </w:r>
          <w:r w:rsidR="00221BE1" w:rsidRPr="00F33477">
            <w:rPr>
              <w:rFonts w:hint="cs"/>
              <w:b/>
              <w:bCs/>
              <w:color w:val="00B050"/>
              <w:rtl/>
            </w:rPr>
            <w:t>ـ</w:t>
          </w:r>
          <w:r w:rsidR="00E555EF" w:rsidRPr="00F33477">
            <w:rPr>
              <w:b/>
              <w:bCs/>
              <w:color w:val="00B050"/>
              <w:rtl/>
            </w:rPr>
            <w:t>ال</w:t>
          </w:r>
          <w:r w:rsidR="00E555EF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>:</w:t>
          </w:r>
          <w:r w:rsidR="001F4DB7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B61350">
            <w:rPr>
              <w:b/>
              <w:bCs/>
              <w:color w:val="002060"/>
              <w:rtl/>
            </w:rPr>
            <w:t xml:space="preserve">هــو تَــبَـادُل </w:t>
          </w:r>
          <w:r w:rsidR="00B61350">
            <w:rPr>
              <w:rFonts w:cstheme="majorBidi"/>
              <w:color w:val="002060"/>
              <w:vertAlign w:val="subscript"/>
              <w:rtl/>
            </w:rPr>
            <w:t>....................................</w:t>
          </w:r>
          <w:r w:rsidR="00B61350">
            <w:rPr>
              <w:b/>
              <w:bCs/>
              <w:color w:val="002060"/>
              <w:rtl/>
            </w:rPr>
            <w:t xml:space="preserve"> </w:t>
          </w:r>
          <w:r w:rsidR="00B61350">
            <w:rPr>
              <w:b/>
              <w:bCs/>
              <w:color w:val="0070C0"/>
              <w:u w:val="double"/>
              <w:rtl/>
            </w:rPr>
            <w:t>بَــيْـنَ</w:t>
          </w:r>
          <w:r w:rsidR="00B61350">
            <w:rPr>
              <w:b/>
              <w:bCs/>
              <w:color w:val="0070C0"/>
              <w:rtl/>
            </w:rPr>
            <w:t xml:space="preserve"> </w:t>
          </w:r>
          <w:r w:rsidR="00B61350">
            <w:rPr>
              <w:rFonts w:cstheme="majorBidi"/>
              <w:color w:val="002060"/>
              <w:vertAlign w:val="subscript"/>
              <w:rtl/>
            </w:rPr>
            <w:t>......................................</w:t>
          </w:r>
          <w:r w:rsidR="00B61350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B61350">
            <w:rPr>
              <w:b/>
              <w:bCs/>
              <w:color w:val="0070C0"/>
              <w:u w:val="double"/>
              <w:rtl/>
            </w:rPr>
            <w:t>و</w:t>
          </w:r>
          <w:r w:rsidR="00B61350">
            <w:rPr>
              <w:b/>
              <w:bCs/>
              <w:color w:val="0070C0"/>
              <w:rtl/>
            </w:rPr>
            <w:t xml:space="preserve"> </w:t>
          </w:r>
          <w:r w:rsidR="00B61350">
            <w:rPr>
              <w:rFonts w:cstheme="majorBidi"/>
              <w:color w:val="002060"/>
              <w:vertAlign w:val="subscript"/>
              <w:rtl/>
            </w:rPr>
            <w:t>....................................</w:t>
          </w:r>
          <w:r w:rsidR="00B61350">
            <w:rPr>
              <w:b/>
              <w:bCs/>
              <w:color w:val="002060"/>
              <w:rtl/>
            </w:rPr>
            <w:t xml:space="preserve"> وهــذا يَـتَـطَـلَّـبُ اسـتـعــمـال نـفـس </w:t>
          </w:r>
          <w:r w:rsidR="00B61350">
            <w:rPr>
              <w:rFonts w:cstheme="majorBidi"/>
              <w:color w:val="002060"/>
              <w:vertAlign w:val="subscript"/>
              <w:rtl/>
            </w:rPr>
            <w:t>...................................................................</w:t>
          </w:r>
          <w:r w:rsidR="00B61350">
            <w:rPr>
              <w:b/>
              <w:bCs/>
              <w:color w:val="002060"/>
              <w:rtl/>
            </w:rPr>
            <w:t xml:space="preserve">  ِلـفَــهْــمِ وَإِدْرَاكِ مَـضْـمُــون </w:t>
          </w:r>
          <w:r w:rsidR="00B61350">
            <w:rPr>
              <w:rFonts w:cstheme="majorBidi"/>
              <w:color w:val="002060"/>
              <w:vertAlign w:val="subscript"/>
              <w:rtl/>
            </w:rPr>
            <w:t>.......................................</w:t>
          </w:r>
          <w:r w:rsidR="00B61350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B61350">
            <w:rPr>
              <w:b/>
              <w:bCs/>
              <w:color w:val="002060"/>
              <w:rtl/>
            </w:rPr>
            <w:t xml:space="preserve"> </w:t>
          </w:r>
        </w:p>
        <w:p w:rsidR="006A1A65" w:rsidRPr="00C066A6" w:rsidRDefault="006A1A65" w:rsidP="006A1A6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792B62" w:rsidRPr="00A86989" w:rsidRDefault="004D531D" w:rsidP="00792B62">
          <w:pPr>
            <w:pStyle w:val="Style16"/>
            <w:ind w:left="168"/>
            <w:rPr>
              <w:b/>
              <w:bCs/>
              <w:color w:val="002060"/>
              <w:rtl/>
            </w:rPr>
          </w:pPr>
          <w:r w:rsidRPr="00F33477">
            <w:rPr>
              <w:rFonts w:hint="cs"/>
              <w:b/>
              <w:bCs/>
              <w:color w:val="00B050"/>
              <w:rtl/>
            </w:rPr>
            <w:t>8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.1 </w:t>
          </w:r>
          <w:r w:rsidR="003015C1" w:rsidRPr="00F33477">
            <w:rPr>
              <w:b/>
              <w:bCs/>
              <w:color w:val="00B050"/>
              <w:rtl/>
            </w:rPr>
            <w:t>–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 </w:t>
          </w:r>
          <w:r w:rsidR="00E555EF" w:rsidRPr="00F33477">
            <w:rPr>
              <w:b/>
              <w:bCs/>
              <w:color w:val="00B050"/>
              <w:rtl/>
            </w:rPr>
            <w:t xml:space="preserve">تـكـنـولـوجـيـا الإعــلام والاتــصـال </w:t>
          </w:r>
          <w:r w:rsidR="00E555EF" w:rsidRPr="00F33477">
            <w:rPr>
              <w:b/>
              <w:bCs/>
              <w:color w:val="00B050"/>
            </w:rPr>
            <w:t>TIC</w:t>
          </w:r>
          <w:r w:rsidR="00E555EF" w:rsidRPr="00F33477">
            <w:rPr>
              <w:b/>
              <w:bCs/>
              <w:color w:val="00B050"/>
              <w:rtl/>
            </w:rPr>
            <w:t xml:space="preserve">  </w:t>
          </w:r>
          <w:r w:rsidR="003015C1" w:rsidRPr="00F33477">
            <w:rPr>
              <w:rFonts w:hint="cs"/>
              <w:b/>
              <w:bCs/>
              <w:color w:val="00B050"/>
              <w:rtl/>
            </w:rPr>
            <w:t xml:space="preserve">: </w:t>
          </w:r>
          <w:r w:rsidR="00792B62" w:rsidRPr="00A86989">
            <w:rPr>
              <w:b/>
              <w:bCs/>
              <w:color w:val="002060"/>
              <w:rtl/>
            </w:rPr>
            <w:t xml:space="preserve">هــو ذلـك </w:t>
          </w:r>
          <w:r w:rsidR="00792B62" w:rsidRPr="00A8698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</w:t>
          </w:r>
          <w:r w:rsidR="00792B62" w:rsidRPr="00A8698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792B62" w:rsidRPr="00A86989">
            <w:rPr>
              <w:b/>
              <w:bCs/>
              <w:color w:val="002060"/>
              <w:rtl/>
            </w:rPr>
            <w:t>و</w:t>
          </w:r>
          <w:r w:rsidR="00792B62" w:rsidRPr="00A86989">
            <w:rPr>
              <w:rFonts w:hint="cs"/>
              <w:b/>
              <w:bCs/>
              <w:color w:val="002060"/>
              <w:rtl/>
            </w:rPr>
            <w:t xml:space="preserve"> </w:t>
          </w:r>
          <w:r w:rsidR="00792B62" w:rsidRPr="00A8698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</w:t>
          </w:r>
          <w:r w:rsidR="00792B62" w:rsidRPr="00A8698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="00792B62" w:rsidRPr="00A86989">
            <w:rPr>
              <w:b/>
              <w:bCs/>
              <w:color w:val="002060"/>
              <w:rtl/>
            </w:rPr>
            <w:t>بـيـن</w:t>
          </w:r>
          <w:r w:rsidR="00792B62" w:rsidRPr="00A86989">
            <w:rPr>
              <w:rFonts w:hint="cs"/>
              <w:b/>
              <w:bCs/>
              <w:color w:val="002060"/>
              <w:rtl/>
            </w:rPr>
            <w:t xml:space="preserve"> :</w:t>
          </w:r>
        </w:p>
        <w:p w:rsidR="00792B62" w:rsidRPr="00242A3C" w:rsidRDefault="00792B62" w:rsidP="00792B62">
          <w:pPr>
            <w:pStyle w:val="Style16"/>
            <w:numPr>
              <w:ilvl w:val="0"/>
              <w:numId w:val="44"/>
            </w:numPr>
            <w:ind w:left="1218"/>
            <w:rPr>
              <w:b/>
              <w:bCs/>
              <w:color w:val="002060"/>
              <w:lang w:bidi="ar-DZ"/>
            </w:rPr>
          </w:pPr>
          <w:r w:rsidRPr="00242A3C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</w:t>
          </w:r>
          <w:r w:rsidRPr="00242A3C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Pr="00242A3C">
            <w:rPr>
              <w:rFonts w:hint="cs"/>
              <w:b/>
              <w:bCs/>
              <w:color w:val="002060"/>
              <w:rtl/>
            </w:rPr>
            <w:t xml:space="preserve">( الـحــواســيــب </w:t>
          </w:r>
          <w:r w:rsidRPr="00242A3C">
            <w:rPr>
              <w:b/>
              <w:bCs/>
              <w:color w:val="002060"/>
              <w:rtl/>
            </w:rPr>
            <w:t xml:space="preserve">، الـهــواتـف الـذكــيـة </w:t>
          </w:r>
          <w:r w:rsidRPr="00242A3C">
            <w:rPr>
              <w:rFonts w:hint="cs"/>
              <w:b/>
              <w:bCs/>
              <w:color w:val="002060"/>
              <w:rtl/>
            </w:rPr>
            <w:t xml:space="preserve">، الـلــوحـــات الـرقــمــيــة </w:t>
          </w:r>
          <w:r w:rsidRPr="00242A3C">
            <w:rPr>
              <w:b/>
              <w:bCs/>
              <w:color w:val="002060"/>
              <w:rtl/>
            </w:rPr>
            <w:t xml:space="preserve">... </w:t>
          </w:r>
          <w:r w:rsidRPr="00242A3C">
            <w:rPr>
              <w:rFonts w:hint="cs"/>
              <w:b/>
              <w:bCs/>
              <w:color w:val="002060"/>
              <w:rtl/>
            </w:rPr>
            <w:t>)</w:t>
          </w:r>
        </w:p>
        <w:p w:rsidR="00792B62" w:rsidRPr="00A86989" w:rsidRDefault="00792B62" w:rsidP="00792B62">
          <w:pPr>
            <w:pStyle w:val="Style16"/>
            <w:numPr>
              <w:ilvl w:val="0"/>
              <w:numId w:val="44"/>
            </w:numPr>
            <w:ind w:left="1218"/>
            <w:rPr>
              <w:b/>
              <w:bCs/>
              <w:color w:val="002060"/>
              <w:lang w:bidi="ar-DZ"/>
            </w:rPr>
          </w:pPr>
          <w:r w:rsidRPr="00A8698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</w:t>
          </w:r>
          <w:r w:rsidRPr="00A8698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( نُــظُــم الـتـشـغــيــل </w:t>
          </w:r>
          <w:r w:rsidRPr="00A86989">
            <w:rPr>
              <w:b/>
              <w:bCs/>
              <w:color w:val="002060"/>
            </w:rPr>
            <w:t>: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A86989">
            <w:rPr>
              <w:b/>
              <w:bCs/>
              <w:color w:val="002060"/>
            </w:rPr>
            <w:t>Windows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... ، الـبــرامـج الـتـطــبــيـــقــيــة : </w:t>
          </w:r>
          <w:r w:rsidRPr="00A86989">
            <w:rPr>
              <w:b/>
              <w:bCs/>
              <w:color w:val="002060"/>
            </w:rPr>
            <w:t>Word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 ... )</w:t>
          </w:r>
        </w:p>
        <w:p w:rsidR="00792B62" w:rsidRPr="00A86989" w:rsidRDefault="00792B62" w:rsidP="00576CB7">
          <w:pPr>
            <w:pStyle w:val="Style16"/>
            <w:numPr>
              <w:ilvl w:val="0"/>
              <w:numId w:val="44"/>
            </w:numPr>
            <w:spacing w:line="276" w:lineRule="auto"/>
            <w:ind w:left="1218"/>
            <w:rPr>
              <w:b/>
              <w:bCs/>
              <w:color w:val="002060"/>
              <w:lang w:bidi="ar-DZ"/>
            </w:rPr>
          </w:pPr>
          <w:r w:rsidRPr="00A8698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</w:t>
          </w:r>
          <w:r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</w:t>
          </w:r>
          <w:r w:rsidRPr="00A86989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................................................</w:t>
          </w:r>
          <w:r w:rsidRPr="00A86989">
            <w:rPr>
              <w:rFonts w:cstheme="majorBidi"/>
              <w:b/>
              <w:bCs/>
              <w:color w:val="002060"/>
              <w:rtl/>
            </w:rPr>
            <w:t xml:space="preserve"> </w:t>
          </w:r>
          <w:r w:rsidRPr="00A86989">
            <w:rPr>
              <w:b/>
              <w:bCs/>
              <w:color w:val="002060"/>
              <w:rtl/>
            </w:rPr>
            <w:t>(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A86989">
            <w:rPr>
              <w:b/>
              <w:bCs/>
              <w:color w:val="002060"/>
              <w:rtl/>
            </w:rPr>
            <w:t>ســلـكـيـة</w:t>
          </w:r>
          <w:r w:rsidRPr="00A86989">
            <w:rPr>
              <w:rFonts w:hint="cs"/>
              <w:b/>
              <w:bCs/>
              <w:color w:val="002060"/>
              <w:rtl/>
            </w:rPr>
            <w:t>،</w:t>
          </w:r>
          <w:r w:rsidRPr="00A86989">
            <w:rPr>
              <w:b/>
              <w:bCs/>
              <w:color w:val="002060"/>
              <w:rtl/>
            </w:rPr>
            <w:t xml:space="preserve"> لاســلـكـيـة، الـس</w:t>
          </w:r>
          <w:r w:rsidRPr="00A86989">
            <w:rPr>
              <w:rFonts w:hint="cs"/>
              <w:b/>
              <w:bCs/>
              <w:color w:val="002060"/>
              <w:rtl/>
            </w:rPr>
            <w:t>ـ</w:t>
          </w:r>
          <w:r w:rsidRPr="00A86989">
            <w:rPr>
              <w:b/>
              <w:bCs/>
              <w:color w:val="002060"/>
              <w:rtl/>
            </w:rPr>
            <w:t>ـم</w:t>
          </w:r>
          <w:r w:rsidRPr="00A86989">
            <w:rPr>
              <w:rFonts w:hint="cs"/>
              <w:b/>
              <w:bCs/>
              <w:color w:val="002060"/>
              <w:rtl/>
            </w:rPr>
            <w:t>ـ</w:t>
          </w:r>
          <w:r w:rsidRPr="00A86989">
            <w:rPr>
              <w:b/>
              <w:bCs/>
              <w:color w:val="002060"/>
              <w:rtl/>
            </w:rPr>
            <w:t>ـعـي الـب</w:t>
          </w:r>
          <w:r w:rsidRPr="00A86989">
            <w:rPr>
              <w:rFonts w:hint="cs"/>
              <w:b/>
              <w:bCs/>
              <w:color w:val="002060"/>
              <w:rtl/>
            </w:rPr>
            <w:t>ـ</w:t>
          </w:r>
          <w:r w:rsidRPr="00A86989">
            <w:rPr>
              <w:b/>
              <w:bCs/>
              <w:color w:val="002060"/>
              <w:rtl/>
            </w:rPr>
            <w:t>ـصـ</w:t>
          </w:r>
          <w:r w:rsidRPr="00A86989">
            <w:rPr>
              <w:rFonts w:hint="cs"/>
              <w:b/>
              <w:bCs/>
              <w:color w:val="002060"/>
              <w:rtl/>
            </w:rPr>
            <w:t>ـ</w:t>
          </w:r>
          <w:r w:rsidRPr="00A86989">
            <w:rPr>
              <w:b/>
              <w:bCs/>
              <w:color w:val="002060"/>
              <w:rtl/>
            </w:rPr>
            <w:t>ري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 </w:t>
          </w:r>
          <w:r w:rsidRPr="00A86989">
            <w:rPr>
              <w:b/>
              <w:bCs/>
              <w:color w:val="002060"/>
              <w:rtl/>
            </w:rPr>
            <w:t>)</w:t>
          </w:r>
          <w:r w:rsidRPr="00A86989">
            <w:rPr>
              <w:rFonts w:hint="cs"/>
              <w:b/>
              <w:bCs/>
              <w:color w:val="002060"/>
              <w:rtl/>
            </w:rPr>
            <w:t xml:space="preserve"> </w:t>
          </w:r>
        </w:p>
        <w:p w:rsidR="006A1A65" w:rsidRPr="0081462D" w:rsidRDefault="006A1A65" w:rsidP="00792B62">
          <w:pPr>
            <w:pStyle w:val="Style16"/>
            <w:ind w:left="168"/>
            <w:rPr>
              <w:b/>
              <w:bCs/>
              <w:color w:val="FF0000"/>
              <w:sz w:val="14"/>
              <w:szCs w:val="14"/>
              <w:rtl/>
            </w:rPr>
          </w:pPr>
        </w:p>
        <w:p w:rsidR="0009547D" w:rsidRPr="00D15975" w:rsidRDefault="0009547D" w:rsidP="00A4542C">
          <w:pPr>
            <w:pStyle w:val="Paragraphedeliste"/>
            <w:numPr>
              <w:ilvl w:val="0"/>
              <w:numId w:val="32"/>
            </w:numPr>
            <w:bidi/>
            <w:spacing w:after="0" w:line="360" w:lineRule="auto"/>
            <w:ind w:left="368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 w:rsidRPr="00D1597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مـجــالات </w:t>
          </w:r>
          <w:r w:rsidRPr="00D1597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الاسـتـعـمـال </w:t>
          </w:r>
          <w:r w:rsidRPr="00D1597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 xml:space="preserve">لا تـزال </w:t>
          </w:r>
          <w:r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تـكـنـولـوجـيـا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</w:t>
          </w:r>
          <w:r w:rsidR="00856A34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الإعــلام والات</w:t>
          </w:r>
          <w:r w:rsidR="00856A34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="00856A34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صـال</w:t>
          </w:r>
          <w:r w:rsidR="005678BB" w:rsidRPr="00D1597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5678BB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5678BB" w:rsidRPr="00D15975">
            <w:rPr>
              <w:rFonts w:asciiTheme="majorBidi" w:hAnsiTheme="majorBidi" w:cstheme="majorBidi"/>
              <w:b/>
              <w:bCs/>
              <w:sz w:val="28"/>
              <w:szCs w:val="28"/>
              <w:u w:val="single"/>
            </w:rPr>
            <w:t>TIC</w:t>
          </w:r>
          <w:r w:rsidR="005678BB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678BB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</w:t>
          </w:r>
          <w:r w:rsidR="00A4542C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ـغ</w:t>
          </w:r>
          <w:r w:rsidR="00A4542C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ْـ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ـز</w:t>
          </w:r>
          <w:r w:rsidR="00A4542C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و </w:t>
          </w:r>
          <w:r w:rsidR="00A4542C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كُـلَّ</w:t>
          </w:r>
          <w:r w:rsidR="001734CA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</w:t>
          </w:r>
          <w:r w:rsidR="001734CA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مـجــالات</w:t>
          </w:r>
          <w:r w:rsidR="001734CA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، فـهـي </w:t>
          </w:r>
          <w:r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تـقــد</w:t>
          </w:r>
          <w:r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ِّ</w:t>
          </w:r>
          <w:r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م</w:t>
          </w:r>
          <w:r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 xml:space="preserve"> لـنـا</w:t>
          </w:r>
          <w:r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 xml:space="preserve"> خــدمــات جـلــيـلـة 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و</w:t>
          </w:r>
          <w:r w:rsidR="00314422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بـأ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َ</w:t>
          </w:r>
          <w:r w:rsidR="00314422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ق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َ</w:t>
          </w:r>
          <w:r w:rsidR="00314422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ـ</w:t>
          </w:r>
          <w:r w:rsidR="001734CA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ـ</w:t>
          </w:r>
          <w:r w:rsidR="00314422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لِّ ج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ُ</w:t>
          </w:r>
          <w:r w:rsidR="00314422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ـه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ْ</w:t>
          </w:r>
          <w:r w:rsidR="005B10BC"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>ــدٍ</w:t>
          </w:r>
          <w:r w:rsidR="005B10BC" w:rsidRPr="00D1597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 w:bidi="ar-DZ"/>
            </w:rPr>
            <w:t>.</w:t>
          </w:r>
          <w:r w:rsidR="005B10BC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3361AE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مـن بـيـن تـلـك الـ</w:t>
          </w:r>
          <w:r w:rsidR="003361AE" w:rsidRPr="00D15975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مـجــالات</w:t>
          </w:r>
          <w:r w:rsidR="003361AE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F20047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ـذ</w:t>
          </w:r>
          <w:r w:rsidR="00F20047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ك</w:t>
          </w:r>
          <w:r w:rsidR="00F20047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260A11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ـر</w:t>
          </w:r>
          <w:r w:rsidR="00260A11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3361AE"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D1597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:</w:t>
          </w:r>
          <w:r w:rsidRPr="00D15975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 w:bidi="ar-DZ"/>
            </w:rPr>
            <w:t xml:space="preserve"> </w:t>
          </w:r>
        </w:p>
        <w:p w:rsidR="0009547D" w:rsidRDefault="0009547D" w:rsidP="0009547D">
          <w:pPr>
            <w:autoSpaceDE w:val="0"/>
            <w:autoSpaceDN w:val="0"/>
            <w:bidi/>
            <w:adjustRightInd w:val="0"/>
            <w:ind w:left="717"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  <w:lang w:bidi="ar-SA"/>
            </w:rPr>
          </w:pPr>
        </w:p>
        <w:p w:rsidR="007E5117" w:rsidRPr="006E10B9" w:rsidRDefault="007E5117" w:rsidP="007E5117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4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ع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َـيِّـنْ بـعـض الـ</w:t>
          </w:r>
          <w:r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/>
            </w:rPr>
            <w:t>خـدمـ</w:t>
          </w:r>
          <w:r w:rsidRPr="006E10B9">
            <w:rPr>
              <w:rFonts w:asciiTheme="majorBidi" w:eastAsiaTheme="minorHAnsi" w:hAnsiTheme="majorBidi" w:cstheme="majorBidi"/>
              <w:b/>
              <w:bCs/>
              <w:sz w:val="28"/>
              <w:szCs w:val="28"/>
              <w:rtl/>
              <w:lang w:eastAsia="en-US"/>
            </w:rPr>
            <w:t xml:space="preserve">ات 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الَّـت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ِ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ي ت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ُ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ـق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ـد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ِ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م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ُ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ـه</w:t>
          </w:r>
          <w:r w:rsidR="002811C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ـا لـنـا </w:t>
          </w:r>
          <w:r w:rsidRPr="006E10B9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تـكـنـولـوجـيـا</w:t>
          </w:r>
          <w:r w:rsidRPr="006E10B9">
            <w:rPr>
              <w:rFonts w:cs="Times New Roman" w:hint="cs"/>
              <w:b/>
              <w:bCs/>
              <w:color w:val="auto"/>
              <w:sz w:val="28"/>
              <w:szCs w:val="28"/>
              <w:rtl/>
            </w:rPr>
            <w:t>ت</w:t>
          </w:r>
          <w:r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 xml:space="preserve"> الإعــلام والات</w:t>
          </w:r>
          <w:r w:rsidRPr="006E10B9">
            <w:rPr>
              <w:rFonts w:cs="Times New Roman"/>
              <w:b/>
              <w:bCs/>
              <w:color w:val="auto"/>
              <w:sz w:val="28"/>
              <w:szCs w:val="28"/>
              <w:rtl/>
            </w:rPr>
            <w:t>ـصـال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756CE8"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  <w:u w:val="single"/>
              <w:lang w:val="fr-FR"/>
            </w:rPr>
            <w:t>TIC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في الـمـجـ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الات الـتـالـيـة :</w:t>
          </w:r>
        </w:p>
        <w:p w:rsidR="0032586F" w:rsidRPr="00281BF6" w:rsidRDefault="0032586F" w:rsidP="0032586F">
          <w:pPr>
            <w:autoSpaceDE w:val="0"/>
            <w:autoSpaceDN w:val="0"/>
            <w:bidi/>
            <w:adjustRightInd w:val="0"/>
            <w:ind w:left="717"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:rsidR="0009547D" w:rsidRPr="009924C4" w:rsidRDefault="0009547D" w:rsidP="0009547D">
          <w:pPr>
            <w:bidi/>
            <w:ind w:left="168"/>
            <w:rPr>
              <w:rFonts w:asciiTheme="majorBidi" w:hAnsiTheme="majorBidi" w:cs="Times New Roman"/>
              <w:b/>
              <w:bCs/>
              <w:color w:val="FF0000"/>
              <w:sz w:val="2"/>
              <w:szCs w:val="2"/>
              <w:rtl/>
            </w:rPr>
          </w:pPr>
        </w:p>
        <w:p w:rsidR="00855EE5" w:rsidRPr="00A86989" w:rsidRDefault="00855EE5" w:rsidP="00855EE5">
          <w:pPr>
            <w:pStyle w:val="Paragraphedeliste"/>
            <w:numPr>
              <w:ilvl w:val="0"/>
              <w:numId w:val="40"/>
            </w:numPr>
            <w:autoSpaceDE w:val="0"/>
            <w:autoSpaceDN w:val="0"/>
            <w:bidi/>
            <w:adjustRightInd w:val="0"/>
            <w:spacing w:after="0" w:line="360" w:lineRule="auto"/>
            <w:ind w:left="1077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الـتـعــلــيــم  </w:t>
          </w:r>
          <w:r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: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</w:t>
          </w:r>
          <w:r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 ،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</w:t>
          </w:r>
        </w:p>
        <w:p w:rsidR="00855EE5" w:rsidRPr="00A86989" w:rsidRDefault="00855EE5" w:rsidP="00855EE5">
          <w:pPr>
            <w:pStyle w:val="Paragraphedeliste"/>
            <w:numPr>
              <w:ilvl w:val="0"/>
              <w:numId w:val="40"/>
            </w:numPr>
            <w:autoSpaceDE w:val="0"/>
            <w:autoSpaceDN w:val="0"/>
            <w:bidi/>
            <w:adjustRightInd w:val="0"/>
            <w:spacing w:line="360" w:lineRule="auto"/>
            <w:ind w:left="1077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الـصـحــة  </w:t>
          </w:r>
          <w:r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: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،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</w:t>
          </w:r>
        </w:p>
        <w:p w:rsidR="00855EE5" w:rsidRPr="00A86989" w:rsidRDefault="00855EE5" w:rsidP="00855EE5">
          <w:pPr>
            <w:pStyle w:val="Paragraphedeliste"/>
            <w:numPr>
              <w:ilvl w:val="0"/>
              <w:numId w:val="40"/>
            </w:numPr>
            <w:autoSpaceDE w:val="0"/>
            <w:autoSpaceDN w:val="0"/>
            <w:bidi/>
            <w:adjustRightInd w:val="0"/>
            <w:spacing w:line="360" w:lineRule="auto"/>
            <w:ind w:left="1077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الإدارة  </w:t>
          </w:r>
          <w:r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: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،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</w:t>
          </w:r>
        </w:p>
        <w:p w:rsidR="00855EE5" w:rsidRPr="00A86989" w:rsidRDefault="00855EE5" w:rsidP="00855EE5">
          <w:pPr>
            <w:pStyle w:val="Paragraphedeliste"/>
            <w:numPr>
              <w:ilvl w:val="0"/>
              <w:numId w:val="40"/>
            </w:numPr>
            <w:autoSpaceDE w:val="0"/>
            <w:autoSpaceDN w:val="0"/>
            <w:bidi/>
            <w:adjustRightInd w:val="0"/>
            <w:spacing w:line="360" w:lineRule="auto"/>
            <w:ind w:left="1077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الاقـتـصـاد  </w:t>
          </w:r>
          <w:r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: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 ،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</w:t>
          </w:r>
        </w:p>
        <w:p w:rsidR="00855EE5" w:rsidRPr="00A86989" w:rsidRDefault="00855EE5" w:rsidP="00855EE5">
          <w:pPr>
            <w:pStyle w:val="Paragraphedeliste"/>
            <w:numPr>
              <w:ilvl w:val="0"/>
              <w:numId w:val="40"/>
            </w:numPr>
            <w:autoSpaceDE w:val="0"/>
            <w:autoSpaceDN w:val="0"/>
            <w:bidi/>
            <w:adjustRightInd w:val="0"/>
            <w:spacing w:after="0" w:line="360" w:lineRule="auto"/>
            <w:ind w:left="1077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الـنـقـل  </w:t>
          </w:r>
          <w:r w:rsidRPr="00A869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: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،  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Pr="00A86989"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</w:t>
          </w:r>
        </w:p>
        <w:p w:rsidR="00AC7051" w:rsidRPr="0081462D" w:rsidRDefault="00AC7051" w:rsidP="00AC7051">
          <w:pPr>
            <w:pStyle w:val="Style16"/>
            <w:spacing w:line="240" w:lineRule="auto"/>
            <w:rPr>
              <w:b/>
              <w:bCs/>
              <w:sz w:val="10"/>
              <w:szCs w:val="10"/>
              <w:rtl/>
              <w:lang w:bidi="ar-DZ"/>
            </w:rPr>
          </w:pPr>
        </w:p>
        <w:p w:rsidR="00AC7051" w:rsidRPr="005D6057" w:rsidRDefault="00AC7051" w:rsidP="005D6057">
          <w:pPr>
            <w:pStyle w:val="Paragraphedeliste"/>
            <w:numPr>
              <w:ilvl w:val="0"/>
              <w:numId w:val="32"/>
            </w:numPr>
            <w:bidi/>
            <w:spacing w:after="0" w:line="324" w:lineRule="auto"/>
            <w:ind w:left="527" w:hanging="357"/>
            <w:jc w:val="both"/>
            <w:rPr>
              <w:rFonts w:asciiTheme="majorBidi" w:hAnsiTheme="majorBidi" w:cstheme="majorBidi"/>
              <w:bCs/>
              <w:color w:val="FF0000"/>
              <w:sz w:val="28"/>
              <w:szCs w:val="28"/>
            </w:rPr>
          </w:pP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تـطــو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ُّ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ر تـ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ق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ـن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ـي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ـة الـم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ـع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ـل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ـوم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DE5B1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ـات </w:t>
          </w:r>
          <w:r w:rsidRPr="00DE5B1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5D6057" w:rsidRPr="005D605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تـطــو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ُّ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 تـ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ق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ـن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ـة الـم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ـع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ـل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ـوم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ـات </w:t>
          </w:r>
          <w:r w:rsidR="005D6057" w:rsidRPr="00A8698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يـشــ</w:t>
          </w:r>
          <w:r w:rsidR="005D6057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مــل كــل</w:t>
          </w:r>
          <w:r w:rsidR="006E288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ًا</w:t>
          </w:r>
          <w:r w:rsidR="005D6057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م</w:t>
          </w:r>
          <w:r w:rsidR="00E54E7F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D6057" w:rsidRPr="00A869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ن :</w:t>
          </w:r>
        </w:p>
        <w:p w:rsidR="005D6057" w:rsidRPr="0081462D" w:rsidRDefault="005D6057" w:rsidP="005D6057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FF0000"/>
              <w:sz w:val="12"/>
              <w:szCs w:val="12"/>
              <w:rtl/>
            </w:rPr>
          </w:pPr>
        </w:p>
        <w:p w:rsidR="005D6057" w:rsidRPr="0062100D" w:rsidRDefault="005D6057" w:rsidP="005D6057">
          <w:pPr>
            <w:pStyle w:val="Paragraphedeliste"/>
            <w:numPr>
              <w:ilvl w:val="0"/>
              <w:numId w:val="47"/>
            </w:numPr>
            <w:autoSpaceDE w:val="0"/>
            <w:autoSpaceDN w:val="0"/>
            <w:bidi/>
            <w:adjustRightInd w:val="0"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62100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تـطــو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ُّ</w:t>
          </w:r>
          <w:r w:rsidRPr="0062100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الأجـهـ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زة 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( أجـهــزة الـمـعــالـجـة / الاتِّصـال ) : 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الـحــواســيــب ، الـهــواتــف وشــبــكــات الاتِّـصــالات </w:t>
          </w:r>
        </w:p>
        <w:p w:rsidR="005D6057" w:rsidRPr="00E44EC5" w:rsidRDefault="005D6057" w:rsidP="00B07A25">
          <w:pPr>
            <w:pStyle w:val="Paragraphedeliste"/>
            <w:numPr>
              <w:ilvl w:val="0"/>
              <w:numId w:val="47"/>
            </w:numPr>
            <w:autoSpaceDE w:val="0"/>
            <w:autoSpaceDN w:val="0"/>
            <w:bidi/>
            <w:adjustRightInd w:val="0"/>
            <w:spacing w:after="0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2100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تـطــو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ُّ</w:t>
          </w:r>
          <w:r w:rsidRPr="0062100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ر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ب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رام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ـج </w:t>
          </w:r>
          <w:r w:rsidRPr="006210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: 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أنـظـمـة الـتـشـغـيـل ( </w:t>
          </w:r>
          <w:r w:rsidRPr="00A3241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Windows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،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A3241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Android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... )</w:t>
          </w:r>
          <w:r w:rsidR="00AB26A2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، الـبـرمـجــيــات والـتـطــبــيــق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A3241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ـات </w:t>
          </w:r>
        </w:p>
        <w:p w:rsidR="005D6057" w:rsidRPr="00B07A25" w:rsidRDefault="005D6057" w:rsidP="005D6057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84"/>
            <w:jc w:val="both"/>
            <w:rPr>
              <w:rFonts w:asciiTheme="majorBidi" w:hAnsiTheme="majorBidi" w:cstheme="majorBidi"/>
              <w:b/>
              <w:bCs/>
              <w:color w:val="FF0000"/>
              <w:sz w:val="20"/>
              <w:szCs w:val="20"/>
              <w:rtl/>
            </w:rPr>
          </w:pPr>
        </w:p>
        <w:p w:rsidR="006B6B89" w:rsidRPr="00A075E6" w:rsidRDefault="006B6B89" w:rsidP="006B6B89">
          <w:pPr>
            <w:pStyle w:val="Style16"/>
            <w:ind w:left="168"/>
            <w:rPr>
              <w:b/>
              <w:bCs/>
              <w:color w:val="00B050"/>
              <w:rtl/>
            </w:rPr>
          </w:pPr>
          <w:r w:rsidRPr="00A075E6">
            <w:rPr>
              <w:rFonts w:hint="cs"/>
              <w:b/>
              <w:bCs/>
              <w:color w:val="00B050"/>
              <w:rtl/>
            </w:rPr>
            <w:t xml:space="preserve">1.3 </w:t>
          </w:r>
          <w:r w:rsidRPr="00A075E6">
            <w:rPr>
              <w:b/>
              <w:bCs/>
              <w:color w:val="00B050"/>
              <w:rtl/>
            </w:rPr>
            <w:t>–</w:t>
          </w:r>
          <w:r w:rsidRPr="00A075E6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A075E6">
            <w:rPr>
              <w:b/>
              <w:bCs/>
              <w:color w:val="00B050"/>
              <w:rtl/>
            </w:rPr>
            <w:t>تـطــو</w:t>
          </w:r>
          <w:r w:rsidRPr="00A075E6">
            <w:rPr>
              <w:rFonts w:hint="cs"/>
              <w:b/>
              <w:bCs/>
              <w:color w:val="00B050"/>
              <w:rtl/>
            </w:rPr>
            <w:t>ُّ</w:t>
          </w:r>
          <w:r w:rsidRPr="00A075E6">
            <w:rPr>
              <w:b/>
              <w:bCs/>
              <w:color w:val="00B050"/>
              <w:rtl/>
            </w:rPr>
            <w:t>ر أجـهــزة</w:t>
          </w:r>
          <w:r w:rsidRPr="00A075E6">
            <w:rPr>
              <w:rFonts w:hint="cs"/>
              <w:b/>
              <w:bCs/>
              <w:color w:val="00B050"/>
              <w:rtl/>
            </w:rPr>
            <w:t xml:space="preserve"> الـمـعــالــجــة  :</w:t>
          </w:r>
        </w:p>
        <w:p w:rsidR="006B6B89" w:rsidRPr="006E10B9" w:rsidRDefault="006B6B89" w:rsidP="007C3205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5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ق</w:t>
          </w:r>
          <w:r w:rsidR="004400F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ــار</w:t>
          </w:r>
          <w:r w:rsidR="004400F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ِ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ن</w:t>
          </w:r>
          <w:r w:rsidR="004400F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ْ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ب</w:t>
          </w:r>
          <w:r w:rsidR="004400F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ـيـن الـحــواســيـب الأولـى والـحــواســيـب الـحــالــيـة فـي الـجــوانــب الـتــالــيـة :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حــجــم الـجــهــاز، الـطــاقــة الـمــســتــهــلــكــة، الـقــدرات وتــفــاعــل الــمــســتــخــدم مـع الـجـهـاز ( سـهـولـة </w:t>
          </w:r>
          <w:r w:rsidR="007C320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/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صـعـوبـة الاسـتـعـمـال )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:</w:t>
          </w:r>
        </w:p>
        <w:p w:rsidR="006B6B89" w:rsidRDefault="006B6B89" w:rsidP="00B07A25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tbl>
          <w:tblPr>
            <w:tblStyle w:val="Grilledutableau"/>
            <w:bidiVisual/>
            <w:tblW w:w="10178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2694"/>
            <w:gridCol w:w="3742"/>
            <w:gridCol w:w="3742"/>
          </w:tblGrid>
          <w:tr w:rsidR="006B6B89" w:rsidRPr="000E6E88" w:rsidTr="00E9134E">
            <w:trPr>
              <w:trHeight w:val="567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6B6B89" w:rsidRPr="008C6E91" w:rsidRDefault="006B6B89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30"/>
                    <w:szCs w:val="30"/>
                    <w:rtl/>
                    <w:lang w:eastAsia="en-US"/>
                  </w:rPr>
                  <w:t>الـخـصــائـص</w:t>
                </w:r>
              </w:p>
            </w:tc>
            <w:tc>
              <w:tcPr>
                <w:tcW w:w="3742" w:type="dxa"/>
                <w:vAlign w:val="center"/>
              </w:tcPr>
              <w:p w:rsidR="006B6B89" w:rsidRPr="008C6E91" w:rsidRDefault="006B6B89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8C6E91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الـحــواســيـ</w:t>
                </w:r>
                <w:r w:rsidR="008C6E91" w:rsidRPr="008C6E91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ـ</w:t>
                </w:r>
                <w:r w:rsidRPr="008C6E91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ب الأولـى</w:t>
                </w:r>
              </w:p>
            </w:tc>
            <w:tc>
              <w:tcPr>
                <w:tcW w:w="3742" w:type="dxa"/>
                <w:vAlign w:val="center"/>
              </w:tcPr>
              <w:p w:rsidR="006B6B89" w:rsidRPr="008C6E91" w:rsidRDefault="006B6B89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8C6E91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الـحــواســيـب الـحــالــيـة</w:t>
                </w:r>
              </w:p>
            </w:tc>
          </w:tr>
          <w:tr w:rsidR="006B6B89" w:rsidRPr="000E6E88" w:rsidTr="00E9134E">
            <w:trPr>
              <w:trHeight w:val="51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6B6B89" w:rsidRPr="00166CB8" w:rsidRDefault="006B6B89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حـــجـــم الـحـــاســــوب</w:t>
                </w:r>
              </w:p>
            </w:tc>
            <w:tc>
              <w:tcPr>
                <w:tcW w:w="3742" w:type="dxa"/>
                <w:vAlign w:val="center"/>
              </w:tcPr>
              <w:p w:rsidR="006B6B89" w:rsidRPr="0030721F" w:rsidRDefault="006B6B89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 w:rsidR="00251110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</w:t>
                </w:r>
                <w:r w:rsidR="008A767C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</w:t>
                </w:r>
                <w:r w:rsidR="00251110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 w:rsidR="008A767C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742" w:type="dxa"/>
                <w:vAlign w:val="center"/>
              </w:tcPr>
              <w:p w:rsidR="006B6B89" w:rsidRPr="0030721F" w:rsidRDefault="008A767C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8A767C" w:rsidRPr="000E6E88" w:rsidTr="00E9134E">
            <w:trPr>
              <w:trHeight w:val="51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A767C" w:rsidRPr="00166CB8" w:rsidRDefault="008A767C" w:rsidP="008A767C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الـطــاقــة الـمـســتـهــلـكـة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8A767C" w:rsidRPr="000E6E88" w:rsidTr="00E9134E">
            <w:trPr>
              <w:trHeight w:val="51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A767C" w:rsidRPr="00166CB8" w:rsidRDefault="008A767C" w:rsidP="008A767C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lang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قــــدرات الـحـــاســــوب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8A767C" w:rsidRPr="000E6E88" w:rsidTr="00E9134E">
            <w:trPr>
              <w:trHeight w:val="51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A767C" w:rsidRPr="00166CB8" w:rsidRDefault="008A767C" w:rsidP="008A767C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الـ</w:t>
                </w:r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ت</w:t>
                </w:r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</w:t>
                </w: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ــف</w:t>
                </w:r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ـــ</w:t>
                </w: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ــاع</w:t>
                </w:r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ـــ</w:t>
                </w: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ــل</w:t>
                </w:r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ــــيــ</w:t>
                </w:r>
                <w:r w:rsidR="00C31A1F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 w:rsidR="008277A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ـة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742" w:type="dxa"/>
                <w:vAlign w:val="center"/>
              </w:tcPr>
              <w:p w:rsidR="008A767C" w:rsidRPr="0030721F" w:rsidRDefault="008A767C" w:rsidP="008A767C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</w:tbl>
        <w:p w:rsidR="006B6B89" w:rsidRDefault="006B6B89" w:rsidP="006B6B89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p w:rsidR="007C510A" w:rsidRDefault="007C510A" w:rsidP="006B6B89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p w:rsidR="008F0262" w:rsidRDefault="008F0262" w:rsidP="00BD4998">
          <w:pPr>
            <w:pStyle w:val="Style16"/>
            <w:spacing w:line="240" w:lineRule="auto"/>
            <w:rPr>
              <w:sz w:val="12"/>
              <w:szCs w:val="12"/>
              <w:rtl/>
            </w:rPr>
          </w:pP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2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>.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3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3B4932">
            <w:rPr>
              <w:b/>
              <w:bCs/>
              <w:color w:val="00B050"/>
              <w:sz w:val="30"/>
              <w:szCs w:val="30"/>
              <w:rtl/>
            </w:rPr>
            <w:t>–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3B4932">
            <w:rPr>
              <w:b/>
              <w:bCs/>
              <w:color w:val="00B050"/>
              <w:sz w:val="30"/>
              <w:szCs w:val="30"/>
              <w:rtl/>
            </w:rPr>
            <w:t>تـطــو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ُّ</w:t>
          </w:r>
          <w:r>
            <w:rPr>
              <w:b/>
              <w:bCs/>
              <w:color w:val="00B050"/>
              <w:sz w:val="30"/>
              <w:szCs w:val="30"/>
              <w:rtl/>
            </w:rPr>
            <w:t>ر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9D0A94">
            <w:rPr>
              <w:rFonts w:eastAsia="Times New Roman" w:cstheme="majorBidi"/>
              <w:b/>
              <w:bCs/>
              <w:color w:val="00B050"/>
              <w:sz w:val="30"/>
              <w:szCs w:val="30"/>
              <w:rtl/>
            </w:rPr>
            <w:t>أج</w:t>
          </w:r>
          <w:r w:rsidRPr="009D0A94">
            <w:rPr>
              <w:rFonts w:eastAsia="Times New Roman" w:cstheme="majorBidi" w:hint="cs"/>
              <w:b/>
              <w:bCs/>
              <w:color w:val="00B050"/>
              <w:sz w:val="30"/>
              <w:szCs w:val="30"/>
              <w:rtl/>
            </w:rPr>
            <w:t>ـ</w:t>
          </w:r>
          <w:r w:rsidRPr="009D0A94">
            <w:rPr>
              <w:rFonts w:eastAsia="Times New Roman" w:cstheme="majorBidi"/>
              <w:b/>
              <w:bCs/>
              <w:color w:val="00B050"/>
              <w:sz w:val="30"/>
              <w:szCs w:val="30"/>
              <w:rtl/>
            </w:rPr>
            <w:t>ه</w:t>
          </w:r>
          <w:r w:rsidRPr="009D0A94">
            <w:rPr>
              <w:rFonts w:eastAsia="Times New Roman" w:cstheme="majorBidi" w:hint="cs"/>
              <w:b/>
              <w:bCs/>
              <w:color w:val="00B050"/>
              <w:sz w:val="30"/>
              <w:szCs w:val="30"/>
              <w:rtl/>
            </w:rPr>
            <w:t>ـ</w:t>
          </w:r>
          <w:r w:rsidRPr="009D0A94">
            <w:rPr>
              <w:rFonts w:eastAsia="Times New Roman" w:cstheme="majorBidi"/>
              <w:b/>
              <w:bCs/>
              <w:color w:val="00B050"/>
              <w:sz w:val="30"/>
              <w:szCs w:val="30"/>
              <w:rtl/>
            </w:rPr>
            <w:t>زة</w:t>
          </w:r>
          <w:r w:rsidRPr="009D0A94">
            <w:rPr>
              <w:b/>
              <w:bCs/>
              <w:color w:val="00B050"/>
              <w:sz w:val="30"/>
              <w:szCs w:val="30"/>
              <w:rtl/>
            </w:rPr>
            <w:t xml:space="preserve"> </w:t>
          </w:r>
          <w:r>
            <w:rPr>
              <w:b/>
              <w:bCs/>
              <w:color w:val="00B050"/>
              <w:sz w:val="30"/>
              <w:szCs w:val="30"/>
              <w:rtl/>
            </w:rPr>
            <w:t>ال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اتِّـصــال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>: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>
            <w:rPr>
              <w:rFonts w:eastAsia="Times New Roman" w:cstheme="majorBidi" w:hint="cs"/>
              <w:b/>
              <w:bCs/>
              <w:color w:val="000000"/>
              <w:sz w:val="30"/>
              <w:szCs w:val="30"/>
              <w:rtl/>
            </w:rPr>
            <w:t xml:space="preserve"> </w:t>
          </w:r>
        </w:p>
        <w:p w:rsidR="008F0262" w:rsidRDefault="008F0262" w:rsidP="00BD4998">
          <w:pPr>
            <w:pStyle w:val="Style16"/>
            <w:spacing w:line="240" w:lineRule="auto"/>
            <w:rPr>
              <w:sz w:val="12"/>
              <w:szCs w:val="12"/>
              <w:rtl/>
            </w:rPr>
          </w:pPr>
        </w:p>
        <w:p w:rsidR="008F0262" w:rsidRPr="006E10B9" w:rsidRDefault="008F0262" w:rsidP="006B6B89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 w:rsidR="006B6B8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6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الـجـدول الـتـالـي يـوضِّـح تـطـوُّر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الـتـ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واصـل عــبــر الـتــاريـخ، أكــمـ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ل الـج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ـدول بـالـمـعــلــومــات الـمــنــاسـبـة 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:</w:t>
          </w:r>
        </w:p>
        <w:p w:rsidR="008F0262" w:rsidRDefault="008F0262" w:rsidP="008F0262">
          <w:pPr>
            <w:autoSpaceDE w:val="0"/>
            <w:autoSpaceDN w:val="0"/>
            <w:bidi/>
            <w:adjustRightInd w:val="0"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10206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3402"/>
            <w:gridCol w:w="3402"/>
            <w:gridCol w:w="3402"/>
          </w:tblGrid>
          <w:tr w:rsidR="008F0262" w:rsidRPr="000E6E88" w:rsidTr="00B75F15">
            <w:trPr>
              <w:trHeight w:val="567"/>
              <w:jc w:val="center"/>
            </w:trPr>
            <w:tc>
              <w:tcPr>
                <w:tcW w:w="340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F0262" w:rsidRPr="001741CA" w:rsidRDefault="008F0262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32"/>
                    <w:szCs w:val="32"/>
                    <w:rtl/>
                    <w:lang w:val="en-US" w:bidi="ar-DZ"/>
                  </w:rPr>
                </w:pPr>
                <w:r w:rsidRPr="001741CA"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وســــيـــــلــــة الاتِّــصــال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1741CA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2"/>
                    <w:szCs w:val="32"/>
                    <w:rtl/>
                    <w:lang w:val="en-US" w:bidi="ar-DZ"/>
                  </w:rPr>
                </w:pPr>
                <w:r w:rsidRPr="001741CA"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مــــحــــتــــوى الــــرســــــالــــــة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1741CA" w:rsidRDefault="008F0262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2"/>
                    <w:szCs w:val="32"/>
                    <w:rtl/>
                    <w:lang w:val="en-US" w:bidi="ar-DZ"/>
                  </w:rPr>
                </w:pPr>
                <w:r w:rsidRPr="001741CA"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ســــرعــــــة الاتِّــ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ـ</w:t>
                </w:r>
                <w:r w:rsidRPr="001741CA"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ص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ـ</w:t>
                </w:r>
                <w:r w:rsidRPr="001741CA">
                  <w:rPr>
                    <w:rFonts w:ascii="Traditional Arabic" w:hAnsi="Traditional Arabic" w:cs="Traditional Arabic" w:hint="cs"/>
                    <w:b/>
                    <w:bCs/>
                    <w:sz w:val="32"/>
                    <w:szCs w:val="32"/>
                    <w:rtl/>
                    <w:lang w:val="en-US" w:bidi="ar-DZ"/>
                  </w:rPr>
                  <w:t>ــال</w:t>
                </w:r>
              </w:p>
            </w:tc>
          </w:tr>
          <w:tr w:rsidR="008F0262" w:rsidRPr="000E6E88" w:rsidTr="00B75F15">
            <w:trPr>
              <w:trHeight w:val="510"/>
              <w:jc w:val="center"/>
            </w:trPr>
            <w:tc>
              <w:tcPr>
                <w:tcW w:w="340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F0262" w:rsidRPr="005E62FF" w:rsidRDefault="008F0262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28"/>
                    <w:szCs w:val="28"/>
                    <w:rtl/>
                    <w:lang w:val="en-US" w:bidi="ar-DZ"/>
                  </w:rPr>
                </w:pP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حــ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ـــام الــ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ز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َّ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اج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ِــ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ـــل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  <w:t>بــــطـــيـــــئــــة</w:t>
                </w:r>
              </w:p>
            </w:tc>
          </w:tr>
          <w:tr w:rsidR="008F0262" w:rsidRPr="000E6E88" w:rsidTr="00B75F15">
            <w:trPr>
              <w:trHeight w:val="510"/>
              <w:jc w:val="center"/>
            </w:trPr>
            <w:tc>
              <w:tcPr>
                <w:tcW w:w="340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F0262" w:rsidRPr="005E62FF" w:rsidRDefault="008F0262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28"/>
                    <w:szCs w:val="28"/>
                    <w:rtl/>
                    <w:lang w:val="en-US" w:bidi="ar-DZ"/>
                  </w:rPr>
                </w:pP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ســـ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ـاعــ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ي 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ـــريـ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ــــد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  <w:t>نـــصـــوص  +  صــــور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</w:t>
                </w:r>
              </w:p>
            </w:tc>
          </w:tr>
          <w:tr w:rsidR="008F0262" w:rsidRPr="000E6E88" w:rsidTr="00B75F15">
            <w:trPr>
              <w:trHeight w:val="510"/>
              <w:jc w:val="center"/>
            </w:trPr>
            <w:tc>
              <w:tcPr>
                <w:tcW w:w="340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F0262" w:rsidRPr="005E62FF" w:rsidRDefault="008F0262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28"/>
                    <w:szCs w:val="28"/>
                    <w:lang w:bidi="ar-DZ"/>
                  </w:rPr>
                </w:pP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رس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ائ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ل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ص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 xml:space="preserve">رة  </w:t>
                </w:r>
                <w:r w:rsidRPr="005E62FF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  <w:lang w:bidi="ar-DZ"/>
                  </w:rPr>
                  <w:t>SMS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  <w:t>نـــصـــوص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</w:t>
                </w:r>
              </w:p>
            </w:tc>
          </w:tr>
          <w:tr w:rsidR="008F0262" w:rsidRPr="000E6E88" w:rsidTr="00B75F15">
            <w:trPr>
              <w:trHeight w:val="510"/>
              <w:jc w:val="center"/>
            </w:trPr>
            <w:tc>
              <w:tcPr>
                <w:tcW w:w="340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F0262" w:rsidRPr="005E62FF" w:rsidRDefault="008F0262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28"/>
                    <w:szCs w:val="28"/>
                    <w:rtl/>
                    <w:lang w:val="en-US" w:bidi="ar-DZ"/>
                  </w:rPr>
                </w:pP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ـــريـ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ــــد الإلـــكــــت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</w:t>
                </w:r>
                <w:r w:rsidRPr="005E62FF">
                  <w:rPr>
                    <w:rFonts w:ascii="Traditional Arabic" w:hAnsi="Traditional Arabic" w:cs="Traditional Arabic" w:hint="cs"/>
                    <w:b/>
                    <w:bCs/>
                    <w:sz w:val="28"/>
                    <w:szCs w:val="28"/>
                    <w:rtl/>
                    <w:lang w:val="en-US" w:bidi="ar-DZ"/>
                  </w:rPr>
                  <w:t>ـــرونـــــي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..........................................................</w:t>
                </w:r>
              </w:p>
            </w:tc>
            <w:tc>
              <w:tcPr>
                <w:tcW w:w="3402" w:type="dxa"/>
                <w:vAlign w:val="center"/>
              </w:tcPr>
              <w:p w:rsidR="008F0262" w:rsidRPr="0030721F" w:rsidRDefault="008F0262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  <w:t>ســـــريــــــعــــــة</w:t>
                </w:r>
                <w:r w:rsidR="00BC7E9C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  <w:t xml:space="preserve"> جــــــدا</w:t>
                </w:r>
              </w:p>
            </w:tc>
          </w:tr>
        </w:tbl>
        <w:p w:rsidR="008F0262" w:rsidRPr="001C1C91" w:rsidRDefault="008F0262" w:rsidP="008F0262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  <w:lang w:bidi="ar-DZ"/>
            </w:rPr>
          </w:pPr>
        </w:p>
        <w:p w:rsidR="008F0262" w:rsidRDefault="008F0262" w:rsidP="008F0262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  <w:lang w:bidi="ar-DZ"/>
            </w:rPr>
          </w:pPr>
        </w:p>
        <w:p w:rsidR="007E7E25" w:rsidRDefault="00204790" w:rsidP="007E7E25">
          <w:pPr>
            <w:pStyle w:val="Style16"/>
            <w:ind w:left="168"/>
            <w:rPr>
              <w:b/>
              <w:bCs/>
              <w:color w:val="00B050"/>
              <w:sz w:val="30"/>
              <w:szCs w:val="30"/>
            </w:rPr>
          </w:pP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3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>.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3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3B4932">
            <w:rPr>
              <w:b/>
              <w:bCs/>
              <w:color w:val="00B050"/>
              <w:sz w:val="30"/>
              <w:szCs w:val="30"/>
              <w:rtl/>
            </w:rPr>
            <w:t>–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>
            <w:rPr>
              <w:b/>
              <w:bCs/>
              <w:color w:val="00B050"/>
              <w:sz w:val="30"/>
              <w:szCs w:val="30"/>
              <w:rtl/>
            </w:rPr>
            <w:t>تـطــوُّر الـب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>ـ</w:t>
          </w:r>
          <w:r>
            <w:rPr>
              <w:b/>
              <w:bCs/>
              <w:color w:val="00B050"/>
              <w:sz w:val="30"/>
              <w:szCs w:val="30"/>
              <w:rtl/>
            </w:rPr>
            <w:t>ـرامـ</w:t>
          </w:r>
          <w:r w:rsidR="00E77E6F">
            <w:rPr>
              <w:rFonts w:hint="cs"/>
              <w:b/>
              <w:bCs/>
              <w:color w:val="00B050"/>
              <w:sz w:val="30"/>
              <w:szCs w:val="30"/>
              <w:rtl/>
            </w:rPr>
            <w:t>ـ</w:t>
          </w:r>
          <w:r w:rsidRPr="003B4932">
            <w:rPr>
              <w:b/>
              <w:bCs/>
              <w:color w:val="00B050"/>
              <w:sz w:val="30"/>
              <w:szCs w:val="30"/>
              <w:rtl/>
            </w:rPr>
            <w:t>ج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3B4932">
            <w:rPr>
              <w:rFonts w:hint="cs"/>
              <w:b/>
              <w:bCs/>
              <w:color w:val="00B050"/>
              <w:sz w:val="30"/>
              <w:szCs w:val="30"/>
              <w:rtl/>
            </w:rPr>
            <w:t>:</w:t>
          </w:r>
          <w:r>
            <w:rPr>
              <w:rFonts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="007E7E25" w:rsidRPr="00A075E6">
            <w:rPr>
              <w:b/>
              <w:bCs/>
              <w:color w:val="002060"/>
              <w:rtl/>
            </w:rPr>
            <w:t>تـنـقـسـم الـب</w:t>
          </w:r>
          <w:r w:rsidR="00E77E6F">
            <w:rPr>
              <w:rFonts w:hint="cs"/>
              <w:b/>
              <w:bCs/>
              <w:color w:val="002060"/>
              <w:rtl/>
            </w:rPr>
            <w:t>ـ</w:t>
          </w:r>
          <w:r w:rsidR="007E7E25" w:rsidRPr="00A075E6">
            <w:rPr>
              <w:b/>
              <w:bCs/>
              <w:color w:val="002060"/>
              <w:rtl/>
            </w:rPr>
            <w:t>ـرامـج إلـى</w:t>
          </w:r>
          <w:r w:rsidR="00E77E6F">
            <w:rPr>
              <w:rFonts w:hint="cs"/>
              <w:b/>
              <w:bCs/>
              <w:color w:val="002060"/>
              <w:rtl/>
            </w:rPr>
            <w:t xml:space="preserve"> :</w:t>
          </w:r>
          <w:r w:rsidR="007E7E25" w:rsidRPr="00A075E6">
            <w:rPr>
              <w:b/>
              <w:bCs/>
              <w:color w:val="00B050"/>
              <w:sz w:val="30"/>
              <w:szCs w:val="30"/>
              <w:rtl/>
            </w:rPr>
            <w:t xml:space="preserve"> </w:t>
          </w:r>
        </w:p>
        <w:p w:rsidR="007E7E25" w:rsidRPr="00E9043D" w:rsidRDefault="007E7E25" w:rsidP="007E7E25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375"/>
            <w:jc w:val="both"/>
            <w:rPr>
              <w:rFonts w:asciiTheme="majorBidi" w:hAnsiTheme="majorBidi" w:cstheme="majorBidi"/>
              <w:bCs/>
              <w:sz w:val="10"/>
              <w:szCs w:val="10"/>
            </w:rPr>
          </w:pPr>
        </w:p>
        <w:p w:rsidR="007E7E25" w:rsidRPr="00A075E6" w:rsidRDefault="007E7E25" w:rsidP="007E7E25">
          <w:pPr>
            <w:pStyle w:val="Paragraphedeliste"/>
            <w:numPr>
              <w:ilvl w:val="0"/>
              <w:numId w:val="38"/>
            </w:numPr>
            <w:autoSpaceDE w:val="0"/>
            <w:autoSpaceDN w:val="0"/>
            <w:bidi/>
            <w:adjustRightInd w:val="0"/>
            <w:spacing w:after="0" w:line="360" w:lineRule="auto"/>
            <w:ind w:left="528" w:hanging="302"/>
            <w:jc w:val="both"/>
            <w:rPr>
              <w:rFonts w:asciiTheme="majorBidi" w:hAnsiTheme="majorBidi" w:cstheme="majorBidi"/>
              <w:bCs/>
              <w:color w:val="0070C0"/>
              <w:sz w:val="28"/>
              <w:szCs w:val="28"/>
            </w:rPr>
          </w:pP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نُــظُــم الـتـشـغ</w:t>
          </w:r>
          <w:r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ـي</w:t>
          </w:r>
          <w:r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ـل</w:t>
          </w:r>
          <w:r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:</w:t>
          </w:r>
          <w:r w:rsidRPr="00A075E6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وهـي تـلـك الـبـرامـج الّـتي نُــزَوِّدُ بـهـا الـحــواســيــب، الـلــوحــات الـرقـمـيـة والـهـواتـف الـذكـيـة بـغـ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رض اسـ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تـغـ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لال مـ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كـ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ونـ</w:t>
          </w:r>
          <w:r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اتـهـا الـم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ـاديــة</w:t>
          </w:r>
          <w:r w:rsidR="00862DB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 xml:space="preserve"> 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 xml:space="preserve">، </w:t>
          </w:r>
          <w:r w:rsidR="00862DB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 xml:space="preserve"> 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وا</w:t>
          </w:r>
          <w:r w:rsidR="00375E92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ِ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سـتـخ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ـدام الـ</w:t>
          </w:r>
          <w:r w:rsidR="00CA21D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بـ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رام</w:t>
          </w:r>
          <w:r w:rsidR="00CA21D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ـج ال</w:t>
          </w:r>
          <w:r w:rsidR="00CA21D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ـت</w:t>
          </w:r>
          <w:r w:rsidR="00CA21D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ـطـ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ب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ـيــق</w:t>
          </w:r>
          <w:r w:rsidR="00CA21D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ـي</w:t>
          </w:r>
          <w:r w:rsidR="00CA21D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ـة ف</w:t>
          </w:r>
          <w:r w:rsidR="00FC316E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ـيـهـا</w:t>
          </w:r>
        </w:p>
        <w:p w:rsidR="007E7E25" w:rsidRPr="0026589A" w:rsidRDefault="007E7E25" w:rsidP="007E7E25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528"/>
            <w:jc w:val="both"/>
            <w:rPr>
              <w:rFonts w:asciiTheme="majorBidi" w:hAnsiTheme="majorBidi" w:cstheme="majorBidi"/>
              <w:bCs/>
              <w:sz w:val="16"/>
              <w:szCs w:val="16"/>
            </w:rPr>
          </w:pPr>
        </w:p>
        <w:p w:rsidR="007E7E25" w:rsidRPr="00A075E6" w:rsidRDefault="007E7E25" w:rsidP="007E7E25">
          <w:pPr>
            <w:pStyle w:val="Paragraphedeliste"/>
            <w:numPr>
              <w:ilvl w:val="0"/>
              <w:numId w:val="38"/>
            </w:numPr>
            <w:autoSpaceDE w:val="0"/>
            <w:autoSpaceDN w:val="0"/>
            <w:bidi/>
            <w:adjustRightInd w:val="0"/>
            <w:spacing w:after="0" w:line="360" w:lineRule="auto"/>
            <w:ind w:left="528" w:hanging="302"/>
            <w:jc w:val="both"/>
            <w:rPr>
              <w:rFonts w:asciiTheme="majorBidi" w:hAnsiTheme="majorBidi" w:cstheme="majorBidi"/>
              <w:bCs/>
              <w:color w:val="0070C0"/>
              <w:sz w:val="28"/>
              <w:szCs w:val="28"/>
            </w:rPr>
          </w:pP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الـب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ـرامـج الـتـط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ـب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ـي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ـقـ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ي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ـة</w:t>
          </w:r>
          <w:r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:</w:t>
          </w:r>
          <w:r w:rsidRPr="00A075E6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هـي الـ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ب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ـرامـج الّـتي تُـ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قــدِّم ل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>ـنـا خــدمــات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 xml:space="preserve"> مـ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ت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ـقــدمـة فـي مـ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ج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:lang w:bidi="ar-DZ"/>
            </w:rPr>
            <w:t>ـال</w:t>
          </w:r>
          <w:r w:rsidR="00BD5BAD"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 xml:space="preserve"> مُـحــدَّدَ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 xml:space="preserve"> ( مـعـ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الـجـة نـصـوص ، مـعـالـجـة ص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ـور ، مـحــاس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ـبـ</w:t>
          </w:r>
          <w:r w:rsidR="00D24FFF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ـ</w:t>
          </w:r>
          <w:r w:rsidR="00BD5BAD"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ة ... )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 xml:space="preserve"> </w:t>
          </w:r>
          <w:r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>بـحـيـث نـسـتـفـيـد مـنـهـا</w:t>
          </w:r>
          <w:r w:rsidRPr="00A075E6">
            <w:rPr>
              <w:rFonts w:asciiTheme="majorBidi" w:hAnsiTheme="majorBidi" w:cs="Times New Roman"/>
              <w:bCs/>
              <w:color w:val="0070C0"/>
              <w:sz w:val="28"/>
              <w:szCs w:val="28"/>
              <w:rtl/>
            </w:rPr>
            <w:t xml:space="preserve"> مـن خـلال نـظـام الـتـشـغـيـل</w:t>
          </w:r>
          <w:r w:rsidRPr="00A075E6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204790" w:rsidRPr="00D24FFF" w:rsidRDefault="00204790" w:rsidP="00204790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  <w:lang w:bidi="ar-DZ"/>
            </w:rPr>
          </w:pPr>
        </w:p>
        <w:p w:rsidR="00204790" w:rsidRPr="006E10B9" w:rsidRDefault="00204790" w:rsidP="00916E0C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E10B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7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E10B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بَــيِّــنْ 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الـتـعــديــلات الِّـتِي تَـطْــرَأُ عَــلَــى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الـبــرامــج</w:t>
          </w:r>
          <w:r w:rsidR="00964283" w:rsidRP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ب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ِ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ـغ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ـض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ِ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الـن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ـظ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ــر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ِ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ع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ــن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ْ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ن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ــو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ْ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ع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ِ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ــه</w:t>
          </w:r>
          <w:r w:rsidR="002F0B9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ـا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(</w:t>
          </w:r>
          <w:r w:rsidR="00D24FFF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D24FFF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نُــظُــم 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ت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ـشـغ</w:t>
          </w:r>
          <w:r w:rsidR="00D24FFF"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ـي</w:t>
          </w:r>
          <w:r w:rsidR="00D24FFF" w:rsidRPr="00A075E6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ـل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/ 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ب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ـرامـج 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ت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ـطـ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ب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ـيـ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قـ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ي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</w:t>
          </w:r>
          <w:r w:rsidR="00D24FFF" w:rsidRPr="00A075E6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ـة</w:t>
          </w:r>
          <w:r w:rsidR="00D24FFF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)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8F6E97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وذل</w:t>
          </w:r>
          <w:r w:rsidR="00207135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="008F6E97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ك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فـي الـجــوانــب الـتــالــيـة :</w:t>
          </w:r>
          <w:r w:rsidRPr="006E10B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2B31A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الـواجــهــة الـبــيــانــيــة 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،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نــوعــيــة الـخــدمــات ،</w:t>
          </w:r>
          <w:r w:rsidR="002B31A8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الأخــطــاء الـتــقــنــيــة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(</w:t>
          </w:r>
          <w:r w:rsidR="00964283"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val="fr-FR" w:eastAsia="en-US"/>
            </w:rPr>
            <w:t xml:space="preserve">Bugs </w:t>
          </w:r>
          <w:r w:rsidR="00964283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)</w:t>
          </w:r>
          <w:r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ث</w:t>
          </w:r>
          <w:r w:rsidR="00D677C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ــغ</w:t>
          </w:r>
          <w:r w:rsidR="00D677C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ــر</w:t>
          </w:r>
          <w:r w:rsidR="00D677C9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َ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ات </w:t>
          </w:r>
          <w:r w:rsidR="001C1F20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( نــقـــاط الـضـعــف )</w:t>
          </w:r>
          <w:r w:rsidR="00916E0C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="00703880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>الـبــرنــامــج</w:t>
          </w:r>
          <w:r w:rsidR="00916E0C">
            <w:rPr>
              <w:rFonts w:asciiTheme="majorBidi" w:eastAsiaTheme="minorHAnsi" w:hAnsiTheme="majorBidi" w:cstheme="majorBidi" w:hint="cs"/>
              <w:b/>
              <w:bCs/>
              <w:sz w:val="28"/>
              <w:szCs w:val="28"/>
              <w:rtl/>
              <w:lang w:eastAsia="en-US"/>
            </w:rPr>
            <w:t xml:space="preserve"> </w:t>
          </w:r>
          <w:r w:rsidRPr="006E10B9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:</w:t>
          </w:r>
        </w:p>
        <w:p w:rsidR="00204790" w:rsidRDefault="00204790" w:rsidP="00204790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tbl>
          <w:tblPr>
            <w:tblStyle w:val="Grilledutableau"/>
            <w:bidiVisual/>
            <w:tblW w:w="10175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2692"/>
            <w:gridCol w:w="7483"/>
          </w:tblGrid>
          <w:tr w:rsidR="002D486C" w:rsidRPr="000E6E88" w:rsidTr="00E9134E">
            <w:trPr>
              <w:trHeight w:val="680"/>
              <w:jc w:val="center"/>
            </w:trPr>
            <w:tc>
              <w:tcPr>
                <w:tcW w:w="269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D486C" w:rsidRPr="00A075E6" w:rsidRDefault="002D486C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30"/>
                    <w:szCs w:val="30"/>
                    <w:rtl/>
                    <w:lang w:eastAsia="en-US"/>
                  </w:rPr>
                  <w:t>الـخـصــائـص</w:t>
                </w:r>
              </w:p>
            </w:tc>
            <w:tc>
              <w:tcPr>
                <w:tcW w:w="7483" w:type="dxa"/>
                <w:vAlign w:val="center"/>
              </w:tcPr>
              <w:p w:rsidR="002D486C" w:rsidRPr="004A679D" w:rsidRDefault="00964283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الـتـع</w:t>
                </w:r>
                <w:r w:rsidR="00500062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ـ</w:t>
                </w: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 xml:space="preserve">ــديــلات </w:t>
                </w:r>
                <w:r w:rsidR="00312519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 w:bidi="ar-DZ"/>
                  </w:rPr>
                  <w:t xml:space="preserve">فـي </w:t>
                </w:r>
                <w:r w:rsidR="002D486C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الإصـ</w:t>
                </w:r>
                <w:r w:rsidR="00CE67D5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 w:bidi="ar-DZ"/>
                  </w:rPr>
                  <w:t>ـ</w:t>
                </w:r>
                <w:r w:rsidR="002D486C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دار</w:t>
                </w:r>
                <w:r w:rsidR="00AE63EB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ات</w:t>
                </w:r>
                <w:r w:rsidR="002D486C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 xml:space="preserve"> الـجــديــد</w:t>
                </w:r>
                <w:r w:rsidR="00AE63EB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ة</w:t>
                </w:r>
                <w:r w:rsidR="002D486C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 xml:space="preserve"> مـن الـبــ</w:t>
                </w:r>
                <w:r w:rsidR="00AE63EB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>را</w:t>
                </w:r>
                <w:r w:rsidR="002D486C" w:rsidRPr="004A679D">
                  <w:rPr>
                    <w:rFonts w:asciiTheme="majorBidi" w:eastAsiaTheme="minorHAnsi" w:hAnsiTheme="majorBidi" w:cstheme="majorBidi" w:hint="cs"/>
                    <w:b/>
                    <w:bCs/>
                    <w:sz w:val="30"/>
                    <w:szCs w:val="30"/>
                    <w:rtl/>
                    <w:lang w:eastAsia="en-US"/>
                  </w:rPr>
                  <w:t xml:space="preserve">مــج </w:t>
                </w:r>
              </w:p>
            </w:tc>
          </w:tr>
          <w:tr w:rsidR="002D486C" w:rsidRPr="000E6E88" w:rsidTr="00E9134E">
            <w:trPr>
              <w:trHeight w:val="680"/>
              <w:jc w:val="center"/>
            </w:trPr>
            <w:tc>
              <w:tcPr>
                <w:tcW w:w="269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D486C" w:rsidRPr="004A679D" w:rsidRDefault="002D486C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الـواجــهــة الـبــيــانــيــة</w:t>
                </w:r>
                <w:r w:rsidR="00A40C01"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 </w:t>
                </w:r>
              </w:p>
            </w:tc>
            <w:tc>
              <w:tcPr>
                <w:tcW w:w="7483" w:type="dxa"/>
                <w:vAlign w:val="center"/>
              </w:tcPr>
              <w:p w:rsidR="002D486C" w:rsidRPr="0030721F" w:rsidRDefault="002D486C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 w:rsidR="000A7DE0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</w:t>
                </w:r>
                <w:r w:rsidR="008B5862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</w:t>
                </w:r>
                <w:r w:rsidR="003F5F11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</w:t>
                </w:r>
                <w:r w:rsidR="008B5862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.................................................................................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</w:t>
                </w:r>
              </w:p>
            </w:tc>
          </w:tr>
          <w:tr w:rsidR="002D486C" w:rsidRPr="000E6E88" w:rsidTr="00E9134E">
            <w:trPr>
              <w:trHeight w:val="680"/>
              <w:jc w:val="center"/>
            </w:trPr>
            <w:tc>
              <w:tcPr>
                <w:tcW w:w="269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D486C" w:rsidRPr="004A679D" w:rsidRDefault="002D486C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نــوعــيــة الـخــدمــات</w:t>
                </w:r>
                <w:r w:rsidR="00A40C01"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 </w:t>
                </w:r>
              </w:p>
            </w:tc>
            <w:tc>
              <w:tcPr>
                <w:tcW w:w="7483" w:type="dxa"/>
                <w:vAlign w:val="center"/>
              </w:tcPr>
              <w:p w:rsidR="002D486C" w:rsidRPr="0030721F" w:rsidRDefault="003F5F11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...................................................................................................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</w:t>
                </w:r>
              </w:p>
            </w:tc>
          </w:tr>
          <w:tr w:rsidR="002D486C" w:rsidRPr="000E6E88" w:rsidTr="00E9134E">
            <w:trPr>
              <w:trHeight w:val="680"/>
              <w:jc w:val="center"/>
            </w:trPr>
            <w:tc>
              <w:tcPr>
                <w:tcW w:w="269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D486C" w:rsidRPr="004A679D" w:rsidRDefault="002D486C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lang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الأخــطــاء الـتــقــنــيــة  </w:t>
                </w:r>
              </w:p>
            </w:tc>
            <w:tc>
              <w:tcPr>
                <w:tcW w:w="7483" w:type="dxa"/>
                <w:vAlign w:val="center"/>
              </w:tcPr>
              <w:p w:rsidR="002D486C" w:rsidRPr="0030721F" w:rsidRDefault="003F5F11" w:rsidP="00703880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...................................................................................................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</w:t>
                </w:r>
              </w:p>
            </w:tc>
          </w:tr>
          <w:tr w:rsidR="002D486C" w:rsidRPr="000E6E88" w:rsidTr="00E9134E">
            <w:trPr>
              <w:trHeight w:val="680"/>
              <w:jc w:val="center"/>
            </w:trPr>
            <w:tc>
              <w:tcPr>
                <w:tcW w:w="2692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D486C" w:rsidRPr="004A679D" w:rsidRDefault="002D486C" w:rsidP="0070388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4A679D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ثــغـــرات الـبــرنــامــج</w:t>
                </w:r>
              </w:p>
            </w:tc>
            <w:tc>
              <w:tcPr>
                <w:tcW w:w="7483" w:type="dxa"/>
                <w:vAlign w:val="center"/>
              </w:tcPr>
              <w:p w:rsidR="002D486C" w:rsidRPr="0030721F" w:rsidRDefault="003F5F11" w:rsidP="00703880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...................................................................................................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</w:t>
                </w:r>
              </w:p>
            </w:tc>
          </w:tr>
        </w:tbl>
        <w:p w:rsidR="00204790" w:rsidRPr="00BE0C81" w:rsidRDefault="00204790" w:rsidP="00204790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p w:rsidR="007E7E25" w:rsidRDefault="007E7E25" w:rsidP="00204790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p w:rsidR="00152C4C" w:rsidRPr="00BE0C81" w:rsidRDefault="00152C4C" w:rsidP="00204790">
          <w:pPr>
            <w:pStyle w:val="Style16"/>
            <w:spacing w:line="240" w:lineRule="auto"/>
            <w:rPr>
              <w:sz w:val="12"/>
              <w:szCs w:val="12"/>
              <w:rtl/>
              <w:lang w:bidi="ar-DZ"/>
            </w:rPr>
          </w:pPr>
        </w:p>
        <w:p w:rsidR="007E7E25" w:rsidRPr="00F8420F" w:rsidRDefault="00897F0C" w:rsidP="00F8420F">
          <w:pPr>
            <w:pStyle w:val="Paragraphedeliste"/>
            <w:tabs>
              <w:tab w:val="right" w:pos="317"/>
            </w:tabs>
            <w:bidi/>
            <w:spacing w:after="160" w:line="240" w:lineRule="auto"/>
            <w:ind w:left="-57"/>
            <w:jc w:val="center"/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rtl/>
              <w:lang w:eastAsia="en-US" w:bidi="ar-DZ"/>
            </w:rPr>
          </w:pPr>
          <w:r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rtl/>
              <w:lang w:eastAsia="en-US" w:bidi="ar-DZ"/>
            </w:rPr>
            <w:t xml:space="preserve"> 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rtl/>
              <w:lang w:eastAsia="en-US" w:bidi="ar-DZ"/>
            </w:rPr>
            <w:t xml:space="preserve">" 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ك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ُ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ـلُّ هــذه ال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ـت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ـح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ْـ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ـس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ِــ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ـيـ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ن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َـــ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ـات و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غ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ـي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ْ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ـر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ِ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ه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ـا تُـبـيِّـنُ م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َــ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ـد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ى ت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طـ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ُــ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وُّر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ِ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 xml:space="preserve"> ال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ـب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ـرام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 xml:space="preserve">ـج </w:t>
          </w:r>
          <w:r w:rsidR="00F8420F" w:rsidRPr="00CC2377">
            <w:rPr>
              <w:rFonts w:asciiTheme="majorBidi" w:eastAsiaTheme="minorHAnsi" w:hAnsiTheme="majorBidi" w:cstheme="majorBidi"/>
              <w:b/>
              <w:bCs/>
              <w:color w:val="FF0000"/>
              <w:sz w:val="32"/>
              <w:szCs w:val="32"/>
              <w:u w:val="single"/>
              <w:rtl/>
              <w:lang w:eastAsia="en-US" w:bidi="ar-DZ"/>
            </w:rPr>
            <w:t>،</w:t>
          </w:r>
          <w:r w:rsidR="007E7E25" w:rsidRPr="00CC2377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 xml:space="preserve"> وهــذا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 xml:space="preserve"> ي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ن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ْـ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ـط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ب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ِـ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ـق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ُ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 xml:space="preserve"> ع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ـلـى أيِّ ب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ـرنـ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امـ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ج م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ُـ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ـع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ْ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ت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َــ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ـب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َ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04462C">
            <w:rPr>
              <w:rFonts w:ascii="Traditional Arabic" w:eastAsiaTheme="minorHAnsi" w:hAnsi="Traditional Arabic" w:cs="Traditional Arabic" w:hint="cs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ـ</w:t>
          </w:r>
          <w:r w:rsidR="007E7E25" w:rsidRPr="00F8420F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u w:val="single"/>
              <w:rtl/>
              <w:lang w:eastAsia="en-US" w:bidi="ar-DZ"/>
            </w:rPr>
            <w:t>ر</w:t>
          </w:r>
          <w:r w:rsidR="0004462C">
            <w:rPr>
              <w:rFonts w:ascii="Traditional Arabic" w:eastAsiaTheme="minorHAnsi" w:hAnsi="Traditional Arabic" w:cs="Traditional Arabic"/>
              <w:b/>
              <w:bCs/>
              <w:color w:val="FF0000"/>
              <w:sz w:val="36"/>
              <w:szCs w:val="36"/>
              <w:rtl/>
              <w:lang w:eastAsia="en-US" w:bidi="ar-DZ"/>
            </w:rPr>
            <w:t>"</w:t>
          </w:r>
        </w:p>
        <w:p w:rsidR="00AA5A63" w:rsidRPr="00BE0C81" w:rsidRDefault="00AA5A63" w:rsidP="008F0262">
          <w:pPr>
            <w:pStyle w:val="Style16"/>
            <w:spacing w:line="240" w:lineRule="auto"/>
            <w:rPr>
              <w:b/>
              <w:bCs/>
              <w:sz w:val="16"/>
              <w:szCs w:val="16"/>
              <w:rtl/>
              <w:lang w:bidi="ar-DZ"/>
            </w:rPr>
          </w:pPr>
        </w:p>
        <w:p w:rsidR="00A10549" w:rsidRPr="00170AAF" w:rsidRDefault="006B6B89" w:rsidP="00152C4C">
          <w:pPr>
            <w:pStyle w:val="Style16"/>
            <w:rPr>
              <w:rtl/>
            </w:rPr>
          </w:pPr>
          <w:r w:rsidRPr="00170AAF">
            <w:rPr>
              <w:rFonts w:cstheme="majorBidi"/>
              <w:b/>
              <w:bCs/>
              <w:color w:val="FF0000"/>
              <w:rtl/>
            </w:rPr>
            <w:t>واج</w:t>
          </w:r>
          <w:r w:rsidRPr="00170AAF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170AAF">
            <w:rPr>
              <w:rFonts w:cstheme="majorBidi"/>
              <w:b/>
              <w:bCs/>
              <w:color w:val="FF0000"/>
              <w:rtl/>
            </w:rPr>
            <w:t>ـب م</w:t>
          </w:r>
          <w:r w:rsidRPr="00170AAF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170AAF">
            <w:rPr>
              <w:rFonts w:cstheme="majorBidi"/>
              <w:b/>
              <w:bCs/>
              <w:color w:val="FF0000"/>
              <w:rtl/>
            </w:rPr>
            <w:t>ـن</w:t>
          </w:r>
          <w:r w:rsidRPr="00170AAF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170AAF">
            <w:rPr>
              <w:rFonts w:cstheme="majorBidi"/>
              <w:b/>
              <w:bCs/>
              <w:color w:val="FF0000"/>
              <w:rtl/>
            </w:rPr>
            <w:t xml:space="preserve">ـزلـي : </w:t>
          </w:r>
          <w:r w:rsidRPr="00170AAF">
            <w:rPr>
              <w:rFonts w:cstheme="majorBidi"/>
              <w:b/>
              <w:bCs/>
              <w:rtl/>
            </w:rPr>
            <w:t>أ</w:t>
          </w:r>
          <w:r w:rsidRPr="00170AAF">
            <w:rPr>
              <w:rFonts w:cstheme="majorBidi" w:hint="cs"/>
              <w:b/>
              <w:bCs/>
              <w:rtl/>
            </w:rPr>
            <w:t>َكْ</w:t>
          </w:r>
          <w:r w:rsidRPr="00170AAF">
            <w:rPr>
              <w:rFonts w:cstheme="majorBidi"/>
              <w:b/>
              <w:bCs/>
              <w:rtl/>
            </w:rPr>
            <w:t>ـ</w:t>
          </w:r>
          <w:r w:rsidRPr="00170AAF">
            <w:rPr>
              <w:rFonts w:cstheme="majorBidi" w:hint="cs"/>
              <w:b/>
              <w:bCs/>
              <w:rtl/>
            </w:rPr>
            <w:t>تُ</w:t>
          </w:r>
          <w:r w:rsidRPr="00170AAF">
            <w:rPr>
              <w:rFonts w:cstheme="majorBidi"/>
              <w:b/>
              <w:bCs/>
              <w:rtl/>
            </w:rPr>
            <w:t>ــ</w:t>
          </w:r>
          <w:r w:rsidRPr="00170AAF">
            <w:rPr>
              <w:rFonts w:cstheme="majorBidi" w:hint="cs"/>
              <w:b/>
              <w:bCs/>
              <w:rtl/>
            </w:rPr>
            <w:t>بْ</w:t>
          </w:r>
          <w:r w:rsidRPr="00170AAF">
            <w:rPr>
              <w:rFonts w:cstheme="majorBidi"/>
              <w:b/>
              <w:bCs/>
              <w:rtl/>
            </w:rPr>
            <w:t xml:space="preserve"> </w:t>
          </w:r>
          <w:r w:rsidRPr="00170AAF">
            <w:rPr>
              <w:rFonts w:cstheme="majorBidi" w:hint="cs"/>
              <w:b/>
              <w:bCs/>
              <w:rtl/>
            </w:rPr>
            <w:t>مَــقَــالًا عِــلْــمِــيًــا ( يـضـم صـفـحـتـيـن )</w:t>
          </w:r>
          <w:r w:rsidRPr="00170AAF">
            <w:rPr>
              <w:rFonts w:cstheme="majorBidi"/>
              <w:b/>
              <w:bCs/>
              <w:rtl/>
            </w:rPr>
            <w:t xml:space="preserve"> </w:t>
          </w:r>
          <w:r w:rsidRPr="00170AAF">
            <w:rPr>
              <w:rFonts w:cstheme="majorBidi" w:hint="cs"/>
              <w:b/>
              <w:bCs/>
              <w:rtl/>
            </w:rPr>
            <w:t>تَـ</w:t>
          </w:r>
          <w:r w:rsidRPr="00170AAF">
            <w:rPr>
              <w:rFonts w:cstheme="majorBidi"/>
              <w:b/>
              <w:bCs/>
              <w:rtl/>
            </w:rPr>
            <w:t>ـ</w:t>
          </w:r>
          <w:r w:rsidRPr="00170AAF">
            <w:rPr>
              <w:b/>
              <w:bCs/>
              <w:rtl/>
            </w:rPr>
            <w:t>شْ</w:t>
          </w:r>
          <w:r w:rsidRPr="00170AAF">
            <w:rPr>
              <w:rFonts w:hint="cs"/>
              <w:b/>
              <w:bCs/>
              <w:rtl/>
            </w:rPr>
            <w:t>ـ</w:t>
          </w:r>
          <w:r w:rsidRPr="00170AAF">
            <w:rPr>
              <w:b/>
              <w:bCs/>
              <w:rtl/>
            </w:rPr>
            <w:t>ـ</w:t>
          </w:r>
          <w:r w:rsidRPr="00170AAF">
            <w:rPr>
              <w:rFonts w:cstheme="majorBidi"/>
              <w:b/>
              <w:bCs/>
              <w:rtl/>
            </w:rPr>
            <w:t>رَحُ</w:t>
          </w:r>
          <w:r w:rsidRPr="00170AAF">
            <w:rPr>
              <w:rFonts w:cstheme="majorBidi" w:hint="cs"/>
              <w:b/>
              <w:bCs/>
              <w:rtl/>
            </w:rPr>
            <w:t xml:space="preserve"> فِــيـهِ مــفــهــوم </w:t>
          </w:r>
          <w:r w:rsidRPr="00170AAF">
            <w:rPr>
              <w:rFonts w:cstheme="majorBidi"/>
              <w:b/>
              <w:bCs/>
              <w:rtl/>
            </w:rPr>
            <w:t>ت</w:t>
          </w:r>
          <w:r w:rsidRPr="00170AAF">
            <w:rPr>
              <w:rFonts w:cstheme="majorBidi" w:hint="cs"/>
              <w:b/>
              <w:bCs/>
              <w:rtl/>
            </w:rPr>
            <w:t>ِ</w:t>
          </w:r>
          <w:r w:rsidRPr="00170AAF">
            <w:rPr>
              <w:rFonts w:cstheme="majorBidi"/>
              <w:b/>
              <w:bCs/>
              <w:rtl/>
            </w:rPr>
            <w:t>ـ</w:t>
          </w:r>
          <w:r w:rsidRPr="00170AAF">
            <w:rPr>
              <w:rFonts w:cstheme="majorBidi" w:hint="cs"/>
              <w:b/>
              <w:bCs/>
              <w:rtl/>
            </w:rPr>
            <w:t>ـ</w:t>
          </w:r>
          <w:r w:rsidRPr="00170AAF">
            <w:rPr>
              <w:rFonts w:cstheme="majorBidi"/>
              <w:b/>
              <w:bCs/>
              <w:rtl/>
            </w:rPr>
            <w:t>ك</w:t>
          </w:r>
          <w:r w:rsidRPr="00170AAF">
            <w:rPr>
              <w:rFonts w:cstheme="majorBidi" w:hint="cs"/>
              <w:b/>
              <w:bCs/>
              <w:rtl/>
            </w:rPr>
            <w:t>ْـ</w:t>
          </w:r>
          <w:r w:rsidRPr="00170AAF">
            <w:rPr>
              <w:rFonts w:cstheme="majorBidi"/>
              <w:b/>
              <w:bCs/>
              <w:rtl/>
            </w:rPr>
            <w:t>ـن</w:t>
          </w:r>
          <w:r w:rsidRPr="00170AAF">
            <w:rPr>
              <w:rFonts w:cstheme="majorBidi" w:hint="cs"/>
              <w:b/>
              <w:bCs/>
              <w:rtl/>
            </w:rPr>
            <w:t>ُـ</w:t>
          </w:r>
          <w:r w:rsidRPr="00170AAF">
            <w:rPr>
              <w:rFonts w:cstheme="majorBidi"/>
              <w:b/>
              <w:bCs/>
              <w:rtl/>
            </w:rPr>
            <w:t>ـول</w:t>
          </w:r>
          <w:r w:rsidRPr="00170AAF">
            <w:rPr>
              <w:rFonts w:cstheme="majorBidi" w:hint="cs"/>
              <w:b/>
              <w:bCs/>
              <w:rtl/>
            </w:rPr>
            <w:t>ُـ</w:t>
          </w:r>
          <w:r w:rsidRPr="00170AAF">
            <w:rPr>
              <w:rFonts w:cstheme="majorBidi"/>
              <w:b/>
              <w:bCs/>
              <w:rtl/>
            </w:rPr>
            <w:t>ـوج</w:t>
          </w:r>
          <w:r w:rsidRPr="00170AAF">
            <w:rPr>
              <w:rFonts w:cstheme="majorBidi" w:hint="cs"/>
              <w:b/>
              <w:bCs/>
              <w:rtl/>
            </w:rPr>
            <w:t>ِـ</w:t>
          </w:r>
          <w:r w:rsidRPr="00170AAF">
            <w:rPr>
              <w:rFonts w:cstheme="majorBidi"/>
              <w:b/>
              <w:bCs/>
              <w:rtl/>
            </w:rPr>
            <w:t>ـي</w:t>
          </w:r>
          <w:r w:rsidRPr="00170AAF">
            <w:rPr>
              <w:rFonts w:cstheme="majorBidi" w:hint="cs"/>
              <w:b/>
              <w:bCs/>
              <w:rtl/>
            </w:rPr>
            <w:t>َـ</w:t>
          </w:r>
          <w:r w:rsidRPr="00170AAF">
            <w:rPr>
              <w:rFonts w:cstheme="majorBidi"/>
              <w:b/>
              <w:bCs/>
              <w:rtl/>
            </w:rPr>
            <w:t>ـات الإ</w:t>
          </w:r>
          <w:r w:rsidRPr="00170AAF">
            <w:rPr>
              <w:rFonts w:cstheme="majorBidi" w:hint="cs"/>
              <w:b/>
              <w:bCs/>
              <w:rtl/>
            </w:rPr>
            <w:t>ِ</w:t>
          </w:r>
          <w:r w:rsidRPr="00170AAF">
            <w:rPr>
              <w:rFonts w:cstheme="majorBidi"/>
              <w:b/>
              <w:bCs/>
              <w:rtl/>
            </w:rPr>
            <w:t>ع</w:t>
          </w:r>
          <w:r w:rsidRPr="00170AAF">
            <w:rPr>
              <w:rFonts w:cstheme="majorBidi" w:hint="cs"/>
              <w:b/>
              <w:bCs/>
              <w:rtl/>
            </w:rPr>
            <w:t>ْ</w:t>
          </w:r>
          <w:r w:rsidRPr="00170AAF">
            <w:rPr>
              <w:rFonts w:cstheme="majorBidi"/>
              <w:b/>
              <w:bCs/>
              <w:rtl/>
            </w:rPr>
            <w:t>ــ</w:t>
          </w:r>
          <w:r w:rsidRPr="00170AAF">
            <w:rPr>
              <w:rFonts w:cstheme="majorBidi" w:hint="cs"/>
              <w:b/>
              <w:bCs/>
              <w:rtl/>
            </w:rPr>
            <w:t>ـ</w:t>
          </w:r>
          <w:r w:rsidRPr="00170AAF">
            <w:rPr>
              <w:rFonts w:cstheme="majorBidi"/>
              <w:b/>
              <w:bCs/>
              <w:rtl/>
            </w:rPr>
            <w:t>ل</w:t>
          </w:r>
          <w:r w:rsidRPr="00170AAF">
            <w:rPr>
              <w:rFonts w:cstheme="majorBidi" w:hint="cs"/>
              <w:b/>
              <w:bCs/>
              <w:rtl/>
            </w:rPr>
            <w:t>َ</w:t>
          </w:r>
          <w:r w:rsidRPr="00170AAF">
            <w:rPr>
              <w:rFonts w:cstheme="majorBidi"/>
              <w:b/>
              <w:bCs/>
              <w:rtl/>
            </w:rPr>
            <w:t>ام و</w:t>
          </w:r>
          <w:r w:rsidRPr="00170AAF">
            <w:rPr>
              <w:rFonts w:cstheme="majorBidi" w:hint="cs"/>
              <w:b/>
              <w:bCs/>
              <w:rtl/>
            </w:rPr>
            <w:t>َ</w:t>
          </w:r>
          <w:r w:rsidRPr="00170AAF">
            <w:rPr>
              <w:rFonts w:cstheme="majorBidi"/>
              <w:b/>
              <w:bCs/>
              <w:rtl/>
            </w:rPr>
            <w:t>الا</w:t>
          </w:r>
          <w:r w:rsidRPr="00170AAF">
            <w:rPr>
              <w:rFonts w:cstheme="majorBidi" w:hint="cs"/>
              <w:b/>
              <w:bCs/>
              <w:rtl/>
            </w:rPr>
            <w:t>ِ</w:t>
          </w:r>
          <w:r w:rsidRPr="00170AAF">
            <w:rPr>
              <w:rFonts w:cstheme="majorBidi"/>
              <w:b/>
              <w:bCs/>
              <w:rtl/>
            </w:rPr>
            <w:t>تِّـ</w:t>
          </w:r>
          <w:r w:rsidRPr="00170AAF">
            <w:rPr>
              <w:rFonts w:cstheme="majorBidi" w:hint="cs"/>
              <w:b/>
              <w:bCs/>
              <w:rtl/>
            </w:rPr>
            <w:t>ـ</w:t>
          </w:r>
          <w:r w:rsidRPr="00170AAF">
            <w:rPr>
              <w:rFonts w:cstheme="majorBidi"/>
              <w:b/>
              <w:bCs/>
              <w:rtl/>
            </w:rPr>
            <w:t>ص</w:t>
          </w:r>
          <w:r w:rsidRPr="00170AAF">
            <w:rPr>
              <w:rFonts w:cstheme="majorBidi" w:hint="cs"/>
              <w:b/>
              <w:bCs/>
              <w:rtl/>
            </w:rPr>
            <w:t>َـ</w:t>
          </w:r>
          <w:r w:rsidRPr="00170AAF">
            <w:rPr>
              <w:rFonts w:cstheme="majorBidi"/>
              <w:b/>
              <w:bCs/>
              <w:rtl/>
            </w:rPr>
            <w:t>ـال</w:t>
          </w:r>
          <w:r w:rsidRPr="00170AAF">
            <w:rPr>
              <w:rFonts w:cstheme="majorBidi" w:hint="cs"/>
              <w:b/>
              <w:bCs/>
              <w:rtl/>
            </w:rPr>
            <w:t xml:space="preserve">  ( </w:t>
          </w:r>
          <w:r w:rsidRPr="00170AAF">
            <w:rPr>
              <w:rFonts w:cstheme="majorBidi"/>
              <w:b/>
              <w:bCs/>
            </w:rPr>
            <w:t>TIC</w:t>
          </w:r>
          <w:r w:rsidRPr="00170AAF">
            <w:rPr>
              <w:rFonts w:cstheme="majorBidi" w:hint="cs"/>
              <w:b/>
              <w:bCs/>
              <w:rtl/>
            </w:rPr>
            <w:t xml:space="preserve"> )</w:t>
          </w:r>
          <w:r w:rsidRPr="00170AAF">
            <w:rPr>
              <w:rFonts w:cstheme="majorBidi"/>
              <w:b/>
              <w:bCs/>
              <w:rtl/>
            </w:rPr>
            <w:t xml:space="preserve"> </w:t>
          </w:r>
          <w:r w:rsidRPr="00170AAF">
            <w:rPr>
              <w:rFonts w:cstheme="majorBidi" w:hint="cs"/>
              <w:b/>
              <w:bCs/>
              <w:rtl/>
            </w:rPr>
            <w:t xml:space="preserve"> </w:t>
          </w:r>
          <w:r w:rsidR="00F618C8" w:rsidRPr="00170AAF">
            <w:rPr>
              <w:rFonts w:cstheme="majorBidi" w:hint="cs"/>
              <w:b/>
              <w:bCs/>
              <w:rtl/>
              <w:lang w:bidi="ar-DZ"/>
            </w:rPr>
            <w:t>مُــبَــيِّــنًــا إيـجــابــيــات وســلــبــيــات</w:t>
          </w:r>
          <w:r w:rsidR="00F618C8" w:rsidRPr="00170AAF">
            <w:rPr>
              <w:rFonts w:cstheme="majorBidi" w:hint="cs"/>
              <w:b/>
              <w:bCs/>
              <w:rtl/>
            </w:rPr>
            <w:t xml:space="preserve"> </w:t>
          </w:r>
          <w:r w:rsidR="00F618C8" w:rsidRPr="00170AAF">
            <w:rPr>
              <w:rFonts w:cstheme="majorBidi"/>
              <w:b/>
              <w:bCs/>
            </w:rPr>
            <w:t>TIC</w:t>
          </w:r>
          <w:r w:rsidR="00F618C8" w:rsidRPr="00170AAF">
            <w:rPr>
              <w:rFonts w:cstheme="majorBidi"/>
              <w:b/>
              <w:bCs/>
              <w:rtl/>
            </w:rPr>
            <w:t xml:space="preserve"> </w:t>
          </w:r>
          <w:r w:rsidR="00F618C8" w:rsidRPr="00170AAF">
            <w:rPr>
              <w:rFonts w:cstheme="majorBidi" w:hint="cs"/>
              <w:b/>
              <w:bCs/>
              <w:rtl/>
            </w:rPr>
            <w:t xml:space="preserve"> </w:t>
          </w:r>
          <w:r w:rsidRPr="00170AAF">
            <w:rPr>
              <w:rFonts w:cstheme="majorBidi" w:hint="cs"/>
              <w:b/>
              <w:bCs/>
              <w:rtl/>
            </w:rPr>
            <w:t>.</w:t>
          </w:r>
          <w:r w:rsidR="00152C4C" w:rsidRPr="00170AAF">
            <w:rPr>
              <w:rtl/>
            </w:rPr>
            <w:t xml:space="preserve"> </w:t>
          </w:r>
        </w:p>
      </w:sdtContent>
    </w:sdt>
    <w:sectPr w:rsidR="00A10549" w:rsidRPr="00170AAF" w:rsidSect="002D4044"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350" w:rsidRDefault="00582350" w:rsidP="00120CA6">
      <w:r>
        <w:separator/>
      </w:r>
    </w:p>
  </w:endnote>
  <w:endnote w:type="continuationSeparator" w:id="0">
    <w:p w:rsidR="00582350" w:rsidRDefault="00582350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880" w:rsidRPr="00B13C61" w:rsidRDefault="00703880" w:rsidP="000725F9">
    <w:pPr>
      <w:pStyle w:val="Pieddepage"/>
      <w:rPr>
        <w:rFonts w:cs="Times New Roman"/>
      </w:rPr>
    </w:pPr>
    <w:r w:rsidRPr="00B13C61">
      <w:rPr>
        <w:rFonts w:cs="Times New Roman"/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91C9D5" wp14:editId="43F89E89">
              <wp:simplePos x="0" y="0"/>
              <wp:positionH relativeFrom="column">
                <wp:posOffset>3188970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03880" w:rsidRPr="00733275" w:rsidRDefault="00703880" w:rsidP="002F2E57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D7320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D7320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D7320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582350" w:rsidRPr="00582350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D73209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91C9D5" id="Rectangle 8" o:spid="_x0000_s1028" style="position:absolute;margin-left:251.1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Bpk3AH3AAA&#10;AAkBAAAPAAAAAAAAAAAAAAAAANgEAABkcnMvZG93bnJldi54bWxQSwUGAAAAAAQABADzAAAA4QUA&#10;AAAA&#10;" fillcolor="white [3201]" strokecolor="white [3212]" strokeweight="1pt">
              <v:textbox>
                <w:txbxContent>
                  <w:p w:rsidR="00703880" w:rsidRPr="00733275" w:rsidRDefault="00703880" w:rsidP="002F2E57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D7320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D7320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D7320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582350" w:rsidRPr="00582350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D73209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Pr="00B13C61">
      <w:rPr>
        <w:rFonts w:cs="Times New Roman"/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3E6C36A" wp14:editId="36E38496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542DE4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" strokecolor="gray [1629]" strokeweight="1pt">
              <v:stroke joinstyle="miter"/>
            </v:line>
          </w:pict>
        </mc:Fallback>
      </mc:AlternateContent>
    </w:r>
    <w:r w:rsidRPr="00B13C61">
      <w:rPr>
        <w:rFonts w:cs="Times New Roman"/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162487B" wp14:editId="4283764B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03880" w:rsidRPr="00C97263" w:rsidRDefault="00703880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A56D66" id="Rectangle 9" o:spid="_x0000_s1029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703880" w:rsidRPr="00C97263" w:rsidRDefault="00703880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703880" w:rsidRPr="0068727B" w:rsidRDefault="00703880" w:rsidP="00FF10F5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ـة</w:t>
    </w:r>
    <w:r>
      <w:rPr>
        <w:rFonts w:cs="Times New Roman" w:hint="cs"/>
        <w:b/>
        <w:bCs/>
        <w:rtl/>
      </w:rPr>
      <w:t xml:space="preserve"> </w:t>
    </w:r>
    <w:r w:rsidRPr="00CC7E10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تــقــنــيــة الـمـعــلــومــات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</w:t>
    </w:r>
  </w:p>
  <w:p w:rsidR="00703880" w:rsidRPr="004719FC" w:rsidRDefault="00703880" w:rsidP="004719F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97330718"/>
      <w:docPartObj>
        <w:docPartGallery w:val="Page Numbers (Bottom of Page)"/>
        <w:docPartUnique/>
      </w:docPartObj>
    </w:sdtPr>
    <w:sdtEndPr/>
    <w:sdtContent>
      <w:p w:rsidR="00703880" w:rsidRDefault="00703880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485DEC65" wp14:editId="5642ADAA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03880" w:rsidRPr="00F342A0" w:rsidRDefault="00703880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F588423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703880" w:rsidRPr="00F342A0" w:rsidRDefault="00703880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703880" w:rsidRDefault="00703880" w:rsidP="00710178">
    <w:pPr>
      <w:pStyle w:val="Pieddepage"/>
    </w:pPr>
  </w:p>
  <w:p w:rsidR="00703880" w:rsidRPr="004719FC" w:rsidRDefault="00703880" w:rsidP="00710178">
    <w:pPr>
      <w:pStyle w:val="Pieddepage"/>
    </w:pPr>
  </w:p>
  <w:p w:rsidR="00703880" w:rsidRPr="00710178" w:rsidRDefault="00703880" w:rsidP="0071017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350" w:rsidRDefault="00582350" w:rsidP="00120CA6">
      <w:r>
        <w:separator/>
      </w:r>
    </w:p>
  </w:footnote>
  <w:footnote w:type="continuationSeparator" w:id="0">
    <w:p w:rsidR="00582350" w:rsidRDefault="00582350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077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74"/>
    </w:tblGrid>
    <w:tr w:rsidR="00703880" w:rsidTr="00864BE5">
      <w:trPr>
        <w:jc w:val="center"/>
      </w:trPr>
      <w:tc>
        <w:tcPr>
          <w:tcW w:w="10774" w:type="dxa"/>
          <w:tcBorders>
            <w:bottom w:val="thickThinSmallGap" w:sz="12" w:space="0" w:color="auto"/>
          </w:tcBorders>
          <w:vAlign w:val="center"/>
        </w:tcPr>
        <w:p w:rsidR="00703880" w:rsidRPr="000E44D5" w:rsidRDefault="000E44D5" w:rsidP="00E63FE1">
          <w:pPr>
            <w:pStyle w:val="En-tte"/>
            <w:bidi/>
            <w:spacing w:before="240"/>
            <w:ind w:left="-113" w:right="-227"/>
            <w:rPr>
              <w:rFonts w:asciiTheme="majorBidi" w:hAnsiTheme="majorBidi" w:cstheme="majorBidi"/>
              <w:b/>
              <w:bCs/>
              <w:u w:val="single"/>
              <w:rtl/>
            </w:rPr>
          </w:pPr>
          <w:r w:rsidRPr="000E44D5">
            <w:rPr>
              <w:rFonts w:asciiTheme="majorBidi" w:hAnsiTheme="majorBidi" w:cstheme="majorBidi"/>
              <w:b/>
              <w:bCs/>
              <w:rtl/>
            </w:rPr>
            <w:t>وثــيــقــة الــتــلــمــي</w:t>
          </w:r>
          <w:r w:rsidR="0065423C">
            <w:rPr>
              <w:rFonts w:asciiTheme="majorBidi" w:hAnsiTheme="majorBidi" w:cstheme="majorBidi" w:hint="cs"/>
              <w:b/>
              <w:bCs/>
              <w:rtl/>
            </w:rPr>
            <w:t>ـ</w:t>
          </w:r>
          <w:r w:rsidRPr="000E44D5">
            <w:rPr>
              <w:rFonts w:asciiTheme="majorBidi" w:hAnsiTheme="majorBidi" w:cstheme="majorBidi"/>
              <w:b/>
              <w:bCs/>
              <w:rtl/>
            </w:rPr>
            <w:t>ــذ  :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0E44D5">
            <w:rPr>
              <w:rFonts w:asciiTheme="majorBidi" w:hAnsiTheme="majorBidi" w:cstheme="majorBidi"/>
              <w:vertAlign w:val="subscript"/>
              <w:rtl/>
            </w:rPr>
            <w:t xml:space="preserve"> ......................</w:t>
          </w:r>
          <w:r w:rsidRPr="000E44D5">
            <w:rPr>
              <w:rFonts w:asciiTheme="majorBidi" w:hAnsiTheme="majorBidi" w:cstheme="majorBidi" w:hint="cs"/>
              <w:vertAlign w:val="subscript"/>
              <w:rtl/>
            </w:rPr>
            <w:t>...</w:t>
          </w:r>
          <w:r w:rsidRPr="000E44D5">
            <w:rPr>
              <w:rFonts w:asciiTheme="majorBidi" w:hAnsiTheme="majorBidi" w:cstheme="majorBidi"/>
              <w:vertAlign w:val="subscript"/>
              <w:rtl/>
            </w:rPr>
            <w:t>....</w:t>
          </w:r>
          <w:r w:rsidRPr="000E44D5">
            <w:rPr>
              <w:rFonts w:asciiTheme="majorBidi" w:hAnsiTheme="majorBidi" w:cstheme="majorBidi" w:hint="cs"/>
              <w:vertAlign w:val="subscript"/>
              <w:rtl/>
            </w:rPr>
            <w:t>..</w:t>
          </w:r>
          <w:r w:rsidRPr="000E44D5">
            <w:rPr>
              <w:rFonts w:asciiTheme="majorBidi" w:hAnsiTheme="majorBidi" w:cstheme="majorBidi"/>
              <w:vertAlign w:val="subscript"/>
              <w:rtl/>
            </w:rPr>
            <w:t>........</w:t>
          </w:r>
          <w:r>
            <w:rPr>
              <w:rFonts w:asciiTheme="majorBidi" w:hAnsiTheme="majorBidi" w:cstheme="majorBidi" w:hint="cs"/>
              <w:vertAlign w:val="subscript"/>
              <w:rtl/>
            </w:rPr>
            <w:t>...........</w:t>
          </w:r>
          <w:r w:rsidRPr="000E44D5">
            <w:rPr>
              <w:rFonts w:asciiTheme="majorBidi" w:hAnsiTheme="majorBidi" w:cstheme="majorBidi"/>
              <w:vertAlign w:val="subscript"/>
              <w:rtl/>
            </w:rPr>
            <w:t>...........................</w:t>
          </w:r>
          <w:r w:rsidRPr="000E44D5">
            <w:rPr>
              <w:rFonts w:asciiTheme="majorBidi" w:hAnsiTheme="majorBidi" w:cstheme="majorBidi" w:hint="cs"/>
              <w:b/>
              <w:bCs/>
              <w:rtl/>
            </w:rPr>
            <w:t xml:space="preserve">                       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  </w:t>
          </w:r>
          <w:r w:rsidR="0065423C"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 w:rsidRPr="000E44D5">
            <w:rPr>
              <w:rFonts w:asciiTheme="majorBidi" w:hAnsiTheme="majorBidi" w:cstheme="majorBidi" w:hint="cs"/>
              <w:b/>
              <w:bCs/>
              <w:rtl/>
            </w:rPr>
            <w:t xml:space="preserve">     </w:t>
          </w:r>
          <w:r w:rsidRPr="000E44D5">
            <w:rPr>
              <w:rFonts w:asciiTheme="majorBidi" w:hAnsiTheme="majorBidi" w:cstheme="majorBidi"/>
              <w:b/>
              <w:bCs/>
            </w:rPr>
            <w:t xml:space="preserve"> </w:t>
          </w:r>
          <w:r w:rsidRPr="000E44D5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</w:p>
      </w:tc>
    </w:tr>
  </w:tbl>
  <w:p w:rsidR="00703880" w:rsidRPr="00AD4655" w:rsidRDefault="00703880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B4ADE"/>
    <w:multiLevelType w:val="hybridMultilevel"/>
    <w:tmpl w:val="DA102F94"/>
    <w:lvl w:ilvl="0" w:tplc="8172874E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9550B"/>
    <w:multiLevelType w:val="hybridMultilevel"/>
    <w:tmpl w:val="65B07F2A"/>
    <w:lvl w:ilvl="0" w:tplc="1B9C89A8">
      <w:start w:val="1"/>
      <w:numFmt w:val="arabicAlpha"/>
      <w:lvlText w:val="%1-"/>
      <w:lvlJc w:val="left"/>
      <w:pPr>
        <w:ind w:left="5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6" w:hanging="360"/>
      </w:pPr>
    </w:lvl>
    <w:lvl w:ilvl="2" w:tplc="040C001B" w:tentative="1">
      <w:start w:val="1"/>
      <w:numFmt w:val="lowerRoman"/>
      <w:lvlText w:val="%3."/>
      <w:lvlJc w:val="right"/>
      <w:pPr>
        <w:ind w:left="1976" w:hanging="180"/>
      </w:pPr>
    </w:lvl>
    <w:lvl w:ilvl="3" w:tplc="040C000F" w:tentative="1">
      <w:start w:val="1"/>
      <w:numFmt w:val="decimal"/>
      <w:lvlText w:val="%4."/>
      <w:lvlJc w:val="left"/>
      <w:pPr>
        <w:ind w:left="2696" w:hanging="360"/>
      </w:pPr>
    </w:lvl>
    <w:lvl w:ilvl="4" w:tplc="040C0019" w:tentative="1">
      <w:start w:val="1"/>
      <w:numFmt w:val="lowerLetter"/>
      <w:lvlText w:val="%5."/>
      <w:lvlJc w:val="left"/>
      <w:pPr>
        <w:ind w:left="3416" w:hanging="360"/>
      </w:pPr>
    </w:lvl>
    <w:lvl w:ilvl="5" w:tplc="040C001B" w:tentative="1">
      <w:start w:val="1"/>
      <w:numFmt w:val="lowerRoman"/>
      <w:lvlText w:val="%6."/>
      <w:lvlJc w:val="right"/>
      <w:pPr>
        <w:ind w:left="4136" w:hanging="180"/>
      </w:pPr>
    </w:lvl>
    <w:lvl w:ilvl="6" w:tplc="040C000F" w:tentative="1">
      <w:start w:val="1"/>
      <w:numFmt w:val="decimal"/>
      <w:lvlText w:val="%7."/>
      <w:lvlJc w:val="left"/>
      <w:pPr>
        <w:ind w:left="4856" w:hanging="360"/>
      </w:pPr>
    </w:lvl>
    <w:lvl w:ilvl="7" w:tplc="040C0019" w:tentative="1">
      <w:start w:val="1"/>
      <w:numFmt w:val="lowerLetter"/>
      <w:lvlText w:val="%8."/>
      <w:lvlJc w:val="left"/>
      <w:pPr>
        <w:ind w:left="5576" w:hanging="360"/>
      </w:pPr>
    </w:lvl>
    <w:lvl w:ilvl="8" w:tplc="040C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2">
    <w:nsid w:val="088D49EF"/>
    <w:multiLevelType w:val="hybridMultilevel"/>
    <w:tmpl w:val="557833D0"/>
    <w:lvl w:ilvl="0" w:tplc="E1681310">
      <w:start w:val="1"/>
      <w:numFmt w:val="bullet"/>
      <w:lvlText w:val=""/>
      <w:lvlJc w:val="left"/>
      <w:pPr>
        <w:ind w:left="819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3">
    <w:nsid w:val="09617DC9"/>
    <w:multiLevelType w:val="multilevel"/>
    <w:tmpl w:val="F23EE8AC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1"/>
      <w:numFmt w:val="decimal"/>
      <w:isLgl/>
      <w:lvlText w:val="%1.%2"/>
      <w:lvlJc w:val="left"/>
      <w:pPr>
        <w:ind w:left="678" w:hanging="51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4">
    <w:nsid w:val="0CAA0CE5"/>
    <w:multiLevelType w:val="hybridMultilevel"/>
    <w:tmpl w:val="F1C0EDAC"/>
    <w:lvl w:ilvl="0" w:tplc="14B244D6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b/>
        <w:bCs/>
        <w:color w:val="002060"/>
        <w:sz w:val="24"/>
        <w:szCs w:val="24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">
    <w:nsid w:val="0E074483"/>
    <w:multiLevelType w:val="multilevel"/>
    <w:tmpl w:val="1696D6B2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1"/>
      <w:numFmt w:val="decimal"/>
      <w:isLgl/>
      <w:lvlText w:val="%1.%2"/>
      <w:lvlJc w:val="left"/>
      <w:pPr>
        <w:ind w:left="678" w:hanging="51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6">
    <w:nsid w:val="144715A4"/>
    <w:multiLevelType w:val="hybridMultilevel"/>
    <w:tmpl w:val="F1EECE7E"/>
    <w:lvl w:ilvl="0" w:tplc="96B083A4">
      <w:start w:val="1"/>
      <w:numFmt w:val="bullet"/>
      <w:lvlText w:val="─"/>
      <w:lvlJc w:val="left"/>
      <w:pPr>
        <w:ind w:left="18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7">
    <w:nsid w:val="19BB5A7E"/>
    <w:multiLevelType w:val="hybridMultilevel"/>
    <w:tmpl w:val="B06A49B8"/>
    <w:lvl w:ilvl="0" w:tplc="96B083A4">
      <w:start w:val="1"/>
      <w:numFmt w:val="bullet"/>
      <w:lvlText w:val="─"/>
      <w:lvlJc w:val="left"/>
      <w:pPr>
        <w:ind w:left="147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8">
    <w:nsid w:val="19E80DDE"/>
    <w:multiLevelType w:val="hybridMultilevel"/>
    <w:tmpl w:val="3B6AB2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A378DF"/>
    <w:multiLevelType w:val="hybridMultilevel"/>
    <w:tmpl w:val="65B07F2A"/>
    <w:lvl w:ilvl="0" w:tplc="1B9C89A8">
      <w:start w:val="1"/>
      <w:numFmt w:val="arabicAlpha"/>
      <w:lvlText w:val="%1-"/>
      <w:lvlJc w:val="left"/>
      <w:pPr>
        <w:ind w:left="5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6" w:hanging="360"/>
      </w:pPr>
    </w:lvl>
    <w:lvl w:ilvl="2" w:tplc="040C001B" w:tentative="1">
      <w:start w:val="1"/>
      <w:numFmt w:val="lowerRoman"/>
      <w:lvlText w:val="%3."/>
      <w:lvlJc w:val="right"/>
      <w:pPr>
        <w:ind w:left="1976" w:hanging="180"/>
      </w:pPr>
    </w:lvl>
    <w:lvl w:ilvl="3" w:tplc="040C000F" w:tentative="1">
      <w:start w:val="1"/>
      <w:numFmt w:val="decimal"/>
      <w:lvlText w:val="%4."/>
      <w:lvlJc w:val="left"/>
      <w:pPr>
        <w:ind w:left="2696" w:hanging="360"/>
      </w:pPr>
    </w:lvl>
    <w:lvl w:ilvl="4" w:tplc="040C0019" w:tentative="1">
      <w:start w:val="1"/>
      <w:numFmt w:val="lowerLetter"/>
      <w:lvlText w:val="%5."/>
      <w:lvlJc w:val="left"/>
      <w:pPr>
        <w:ind w:left="3416" w:hanging="360"/>
      </w:pPr>
    </w:lvl>
    <w:lvl w:ilvl="5" w:tplc="040C001B" w:tentative="1">
      <w:start w:val="1"/>
      <w:numFmt w:val="lowerRoman"/>
      <w:lvlText w:val="%6."/>
      <w:lvlJc w:val="right"/>
      <w:pPr>
        <w:ind w:left="4136" w:hanging="180"/>
      </w:pPr>
    </w:lvl>
    <w:lvl w:ilvl="6" w:tplc="040C000F" w:tentative="1">
      <w:start w:val="1"/>
      <w:numFmt w:val="decimal"/>
      <w:lvlText w:val="%7."/>
      <w:lvlJc w:val="left"/>
      <w:pPr>
        <w:ind w:left="4856" w:hanging="360"/>
      </w:pPr>
    </w:lvl>
    <w:lvl w:ilvl="7" w:tplc="040C0019" w:tentative="1">
      <w:start w:val="1"/>
      <w:numFmt w:val="lowerLetter"/>
      <w:lvlText w:val="%8."/>
      <w:lvlJc w:val="left"/>
      <w:pPr>
        <w:ind w:left="5576" w:hanging="360"/>
      </w:pPr>
    </w:lvl>
    <w:lvl w:ilvl="8" w:tplc="040C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0">
    <w:nsid w:val="1BE60E34"/>
    <w:multiLevelType w:val="hybridMultilevel"/>
    <w:tmpl w:val="1236F130"/>
    <w:lvl w:ilvl="0" w:tplc="96B083A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>
    <w:nsid w:val="1F541528"/>
    <w:multiLevelType w:val="hybridMultilevel"/>
    <w:tmpl w:val="86E6868A"/>
    <w:lvl w:ilvl="0" w:tplc="8172874E">
      <w:start w:val="1"/>
      <w:numFmt w:val="bullet"/>
      <w:lvlText w:val="─"/>
      <w:lvlJc w:val="left"/>
      <w:pPr>
        <w:ind w:left="108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2000ED1"/>
    <w:multiLevelType w:val="hybridMultilevel"/>
    <w:tmpl w:val="4476DF46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5F5052"/>
    <w:multiLevelType w:val="hybridMultilevel"/>
    <w:tmpl w:val="363884A8"/>
    <w:lvl w:ilvl="0" w:tplc="E1681310">
      <w:start w:val="1"/>
      <w:numFmt w:val="bullet"/>
      <w:lvlText w:val=""/>
      <w:lvlJc w:val="left"/>
      <w:pPr>
        <w:ind w:left="1455" w:hanging="360"/>
      </w:pPr>
      <w:rPr>
        <w:rFonts w:ascii="Wingdings" w:hAnsi="Wingdings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4">
    <w:nsid w:val="25AE3FCC"/>
    <w:multiLevelType w:val="hybridMultilevel"/>
    <w:tmpl w:val="B7A24A5A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2F3AD1"/>
    <w:multiLevelType w:val="hybridMultilevel"/>
    <w:tmpl w:val="3D58A5BA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9A4B52"/>
    <w:multiLevelType w:val="hybridMultilevel"/>
    <w:tmpl w:val="3B548216"/>
    <w:lvl w:ilvl="0" w:tplc="14B244D6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17">
    <w:nsid w:val="2E5D6E45"/>
    <w:multiLevelType w:val="multilevel"/>
    <w:tmpl w:val="47D8B0B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2160"/>
      </w:pPr>
      <w:rPr>
        <w:rFonts w:hint="default"/>
      </w:rPr>
    </w:lvl>
  </w:abstractNum>
  <w:abstractNum w:abstractNumId="18">
    <w:nsid w:val="2EE4110C"/>
    <w:multiLevelType w:val="hybridMultilevel"/>
    <w:tmpl w:val="5D3053D6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F92330"/>
    <w:multiLevelType w:val="hybridMultilevel"/>
    <w:tmpl w:val="5248E304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300E39E7"/>
    <w:multiLevelType w:val="hybridMultilevel"/>
    <w:tmpl w:val="24E2697C"/>
    <w:lvl w:ilvl="0" w:tplc="14B244D6">
      <w:start w:val="1"/>
      <w:numFmt w:val="bullet"/>
      <w:lvlText w:val=""/>
      <w:lvlJc w:val="left"/>
      <w:pPr>
        <w:ind w:left="1248" w:hanging="360"/>
      </w:pPr>
      <w:rPr>
        <w:rFonts w:ascii="Wingdings" w:hAnsi="Wingdings" w:hint="default"/>
        <w:b/>
        <w:bCs/>
        <w:color w:val="002060"/>
        <w:sz w:val="24"/>
        <w:szCs w:val="24"/>
        <w:lang w:bidi="ar-SA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1">
    <w:nsid w:val="32BB728E"/>
    <w:multiLevelType w:val="hybridMultilevel"/>
    <w:tmpl w:val="0E9024D4"/>
    <w:lvl w:ilvl="0" w:tplc="96B083A4">
      <w:start w:val="1"/>
      <w:numFmt w:val="bullet"/>
      <w:lvlText w:val="─"/>
      <w:lvlJc w:val="left"/>
      <w:pPr>
        <w:ind w:left="96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22">
    <w:nsid w:val="34DA45EC"/>
    <w:multiLevelType w:val="multilevel"/>
    <w:tmpl w:val="19149C7C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1"/>
      <w:numFmt w:val="decimal"/>
      <w:isLgl/>
      <w:lvlText w:val="%1.%2"/>
      <w:lvlJc w:val="left"/>
      <w:pPr>
        <w:ind w:left="678" w:hanging="51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23">
    <w:nsid w:val="34DD3177"/>
    <w:multiLevelType w:val="hybridMultilevel"/>
    <w:tmpl w:val="B7D26738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70C7CA0"/>
    <w:multiLevelType w:val="hybridMultilevel"/>
    <w:tmpl w:val="AF96C052"/>
    <w:lvl w:ilvl="0" w:tplc="96B083A4">
      <w:start w:val="1"/>
      <w:numFmt w:val="bullet"/>
      <w:lvlText w:val="─"/>
      <w:lvlJc w:val="left"/>
      <w:pPr>
        <w:ind w:left="291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25">
    <w:nsid w:val="39413FBD"/>
    <w:multiLevelType w:val="hybridMultilevel"/>
    <w:tmpl w:val="B72E12B4"/>
    <w:lvl w:ilvl="0" w:tplc="14B244D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99F5127"/>
    <w:multiLevelType w:val="hybridMultilevel"/>
    <w:tmpl w:val="20A6E232"/>
    <w:lvl w:ilvl="0" w:tplc="96B083A4">
      <w:start w:val="1"/>
      <w:numFmt w:val="bullet"/>
      <w:lvlText w:val="─"/>
      <w:lvlJc w:val="left"/>
      <w:pPr>
        <w:ind w:left="64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B2A6A62"/>
    <w:multiLevelType w:val="hybridMultilevel"/>
    <w:tmpl w:val="C450BD10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CC63547"/>
    <w:multiLevelType w:val="hybridMultilevel"/>
    <w:tmpl w:val="3E3C1740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CF54DF1"/>
    <w:multiLevelType w:val="hybridMultilevel"/>
    <w:tmpl w:val="03D8BEB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1772C00"/>
    <w:multiLevelType w:val="hybridMultilevel"/>
    <w:tmpl w:val="4FFE4F8C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4813D78"/>
    <w:multiLevelType w:val="hybridMultilevel"/>
    <w:tmpl w:val="E752B68C"/>
    <w:lvl w:ilvl="0" w:tplc="B738608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2060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7892020"/>
    <w:multiLevelType w:val="hybridMultilevel"/>
    <w:tmpl w:val="51FC92DA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8F0700D"/>
    <w:multiLevelType w:val="hybridMultilevel"/>
    <w:tmpl w:val="98BA8F8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A084AB9"/>
    <w:multiLevelType w:val="hybridMultilevel"/>
    <w:tmpl w:val="D07012C0"/>
    <w:lvl w:ilvl="0" w:tplc="96B083A4">
      <w:start w:val="1"/>
      <w:numFmt w:val="bullet"/>
      <w:lvlText w:val="─"/>
      <w:lvlJc w:val="left"/>
      <w:pPr>
        <w:ind w:left="96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35">
    <w:nsid w:val="4BDA2114"/>
    <w:multiLevelType w:val="hybridMultilevel"/>
    <w:tmpl w:val="5B645F4C"/>
    <w:lvl w:ilvl="0" w:tplc="14B244D6">
      <w:start w:val="1"/>
      <w:numFmt w:val="bullet"/>
      <w:lvlText w:val=""/>
      <w:lvlJc w:val="left"/>
      <w:pPr>
        <w:ind w:left="958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36">
    <w:nsid w:val="51D75A50"/>
    <w:multiLevelType w:val="hybridMultilevel"/>
    <w:tmpl w:val="F4589E96"/>
    <w:lvl w:ilvl="0" w:tplc="E1681310">
      <w:start w:val="1"/>
      <w:numFmt w:val="bullet"/>
      <w:lvlText w:val=""/>
      <w:lvlJc w:val="left"/>
      <w:pPr>
        <w:ind w:left="639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3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37">
    <w:nsid w:val="55126317"/>
    <w:multiLevelType w:val="hybridMultilevel"/>
    <w:tmpl w:val="6480E2A8"/>
    <w:lvl w:ilvl="0" w:tplc="96B083A4">
      <w:start w:val="1"/>
      <w:numFmt w:val="bullet"/>
      <w:lvlText w:val="─"/>
      <w:lvlJc w:val="left"/>
      <w:pPr>
        <w:ind w:left="958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38">
    <w:nsid w:val="5BB5091A"/>
    <w:multiLevelType w:val="hybridMultilevel"/>
    <w:tmpl w:val="BC163FA8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0950D48"/>
    <w:multiLevelType w:val="hybridMultilevel"/>
    <w:tmpl w:val="8CD071E2"/>
    <w:lvl w:ilvl="0" w:tplc="040C000F">
      <w:start w:val="1"/>
      <w:numFmt w:val="decimal"/>
      <w:lvlText w:val="%1."/>
      <w:lvlJc w:val="left"/>
      <w:pPr>
        <w:ind w:left="789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40">
    <w:nsid w:val="6A5D3D3B"/>
    <w:multiLevelType w:val="multilevel"/>
    <w:tmpl w:val="7C2C2C9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>
    <w:nsid w:val="6D08143D"/>
    <w:multiLevelType w:val="hybridMultilevel"/>
    <w:tmpl w:val="3FB6B294"/>
    <w:lvl w:ilvl="0" w:tplc="96B083A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2">
    <w:nsid w:val="6F0D1695"/>
    <w:multiLevelType w:val="hybridMultilevel"/>
    <w:tmpl w:val="0560A208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2851CF5"/>
    <w:multiLevelType w:val="hybridMultilevel"/>
    <w:tmpl w:val="44C6B3C0"/>
    <w:lvl w:ilvl="0" w:tplc="040C0009">
      <w:start w:val="1"/>
      <w:numFmt w:val="bullet"/>
      <w:lvlText w:val=""/>
      <w:lvlJc w:val="left"/>
      <w:pPr>
        <w:ind w:left="1474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44">
    <w:nsid w:val="73723B4E"/>
    <w:multiLevelType w:val="hybridMultilevel"/>
    <w:tmpl w:val="C690119A"/>
    <w:lvl w:ilvl="0" w:tplc="6B68EA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40B163B"/>
    <w:multiLevelType w:val="hybridMultilevel"/>
    <w:tmpl w:val="F0AA38A4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>
    <w:nsid w:val="760C07E1"/>
    <w:multiLevelType w:val="hybridMultilevel"/>
    <w:tmpl w:val="401CDBD2"/>
    <w:lvl w:ilvl="0" w:tplc="14A8D0C8">
      <w:start w:val="2"/>
      <w:numFmt w:val="bullet"/>
      <w:lvlText w:val="-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00000A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A3E5E44"/>
    <w:multiLevelType w:val="hybridMultilevel"/>
    <w:tmpl w:val="71460ABC"/>
    <w:lvl w:ilvl="0" w:tplc="96B083A4">
      <w:start w:val="1"/>
      <w:numFmt w:val="bullet"/>
      <w:lvlText w:val="─"/>
      <w:lvlJc w:val="left"/>
      <w:pPr>
        <w:ind w:left="789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8">
    <w:nsid w:val="7F094476"/>
    <w:multiLevelType w:val="hybridMultilevel"/>
    <w:tmpl w:val="5B346598"/>
    <w:lvl w:ilvl="0" w:tplc="6B68EA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0"/>
  </w:num>
  <w:num w:numId="3">
    <w:abstractNumId w:val="28"/>
  </w:num>
  <w:num w:numId="4">
    <w:abstractNumId w:val="11"/>
  </w:num>
  <w:num w:numId="5">
    <w:abstractNumId w:val="27"/>
  </w:num>
  <w:num w:numId="6">
    <w:abstractNumId w:val="40"/>
  </w:num>
  <w:num w:numId="7">
    <w:abstractNumId w:val="30"/>
  </w:num>
  <w:num w:numId="8">
    <w:abstractNumId w:val="1"/>
  </w:num>
  <w:num w:numId="9">
    <w:abstractNumId w:val="2"/>
  </w:num>
  <w:num w:numId="10">
    <w:abstractNumId w:val="21"/>
  </w:num>
  <w:num w:numId="11">
    <w:abstractNumId w:val="9"/>
  </w:num>
  <w:num w:numId="12">
    <w:abstractNumId w:val="8"/>
  </w:num>
  <w:num w:numId="13">
    <w:abstractNumId w:val="34"/>
  </w:num>
  <w:num w:numId="14">
    <w:abstractNumId w:val="10"/>
  </w:num>
  <w:num w:numId="15">
    <w:abstractNumId w:val="26"/>
  </w:num>
  <w:num w:numId="16">
    <w:abstractNumId w:val="38"/>
  </w:num>
  <w:num w:numId="17">
    <w:abstractNumId w:val="42"/>
  </w:num>
  <w:num w:numId="18">
    <w:abstractNumId w:val="6"/>
  </w:num>
  <w:num w:numId="19">
    <w:abstractNumId w:val="36"/>
  </w:num>
  <w:num w:numId="20">
    <w:abstractNumId w:val="23"/>
  </w:num>
  <w:num w:numId="21">
    <w:abstractNumId w:val="32"/>
  </w:num>
  <w:num w:numId="22">
    <w:abstractNumId w:val="33"/>
  </w:num>
  <w:num w:numId="23">
    <w:abstractNumId w:val="48"/>
  </w:num>
  <w:num w:numId="24">
    <w:abstractNumId w:val="19"/>
  </w:num>
  <w:num w:numId="25">
    <w:abstractNumId w:val="24"/>
  </w:num>
  <w:num w:numId="26">
    <w:abstractNumId w:val="44"/>
  </w:num>
  <w:num w:numId="27">
    <w:abstractNumId w:val="14"/>
  </w:num>
  <w:num w:numId="28">
    <w:abstractNumId w:val="15"/>
  </w:num>
  <w:num w:numId="29">
    <w:abstractNumId w:val="12"/>
  </w:num>
  <w:num w:numId="30">
    <w:abstractNumId w:val="39"/>
  </w:num>
  <w:num w:numId="31">
    <w:abstractNumId w:val="47"/>
  </w:num>
  <w:num w:numId="32">
    <w:abstractNumId w:val="3"/>
  </w:num>
  <w:num w:numId="33">
    <w:abstractNumId w:val="41"/>
  </w:num>
  <w:num w:numId="34">
    <w:abstractNumId w:val="4"/>
  </w:num>
  <w:num w:numId="35">
    <w:abstractNumId w:val="18"/>
  </w:num>
  <w:num w:numId="36">
    <w:abstractNumId w:val="13"/>
  </w:num>
  <w:num w:numId="37">
    <w:abstractNumId w:val="16"/>
  </w:num>
  <w:num w:numId="38">
    <w:abstractNumId w:val="43"/>
  </w:num>
  <w:num w:numId="39">
    <w:abstractNumId w:val="17"/>
  </w:num>
  <w:num w:numId="40">
    <w:abstractNumId w:val="7"/>
  </w:num>
  <w:num w:numId="41">
    <w:abstractNumId w:val="25"/>
  </w:num>
  <w:num w:numId="42">
    <w:abstractNumId w:val="20"/>
  </w:num>
  <w:num w:numId="43">
    <w:abstractNumId w:val="37"/>
  </w:num>
  <w:num w:numId="44">
    <w:abstractNumId w:val="35"/>
  </w:num>
  <w:num w:numId="45">
    <w:abstractNumId w:val="45"/>
  </w:num>
  <w:num w:numId="46">
    <w:abstractNumId w:val="22"/>
  </w:num>
  <w:num w:numId="47">
    <w:abstractNumId w:val="29"/>
  </w:num>
  <w:num w:numId="48">
    <w:abstractNumId w:val="5"/>
  </w:num>
  <w:num w:numId="49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attachedTemplate r:id="rId1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13A"/>
    <w:rsid w:val="00001319"/>
    <w:rsid w:val="00001CD1"/>
    <w:rsid w:val="00002F3F"/>
    <w:rsid w:val="000037F0"/>
    <w:rsid w:val="000043BA"/>
    <w:rsid w:val="00004501"/>
    <w:rsid w:val="0000468D"/>
    <w:rsid w:val="00004D9A"/>
    <w:rsid w:val="000052C4"/>
    <w:rsid w:val="000053D0"/>
    <w:rsid w:val="00010A2B"/>
    <w:rsid w:val="00011334"/>
    <w:rsid w:val="000120CA"/>
    <w:rsid w:val="00012E5C"/>
    <w:rsid w:val="00013145"/>
    <w:rsid w:val="00013C48"/>
    <w:rsid w:val="00013CE8"/>
    <w:rsid w:val="000146F7"/>
    <w:rsid w:val="00015642"/>
    <w:rsid w:val="00015A8B"/>
    <w:rsid w:val="00015DA4"/>
    <w:rsid w:val="00016C07"/>
    <w:rsid w:val="00017337"/>
    <w:rsid w:val="0001784C"/>
    <w:rsid w:val="00021745"/>
    <w:rsid w:val="000220AC"/>
    <w:rsid w:val="00023CE1"/>
    <w:rsid w:val="00025F50"/>
    <w:rsid w:val="000265C9"/>
    <w:rsid w:val="000269D7"/>
    <w:rsid w:val="000277E4"/>
    <w:rsid w:val="00027863"/>
    <w:rsid w:val="00027A12"/>
    <w:rsid w:val="0003233E"/>
    <w:rsid w:val="00034010"/>
    <w:rsid w:val="000343D7"/>
    <w:rsid w:val="00034EBF"/>
    <w:rsid w:val="0003505F"/>
    <w:rsid w:val="0003520C"/>
    <w:rsid w:val="00035A99"/>
    <w:rsid w:val="0003670B"/>
    <w:rsid w:val="000376B4"/>
    <w:rsid w:val="00037E1D"/>
    <w:rsid w:val="00040C9B"/>
    <w:rsid w:val="0004145F"/>
    <w:rsid w:val="000419F8"/>
    <w:rsid w:val="00042DED"/>
    <w:rsid w:val="000440A3"/>
    <w:rsid w:val="0004462C"/>
    <w:rsid w:val="0004490F"/>
    <w:rsid w:val="00044AF8"/>
    <w:rsid w:val="000450D3"/>
    <w:rsid w:val="00045799"/>
    <w:rsid w:val="000465A4"/>
    <w:rsid w:val="00046F41"/>
    <w:rsid w:val="00046F6C"/>
    <w:rsid w:val="0004790A"/>
    <w:rsid w:val="00047E4C"/>
    <w:rsid w:val="00047EDA"/>
    <w:rsid w:val="000526DF"/>
    <w:rsid w:val="00052822"/>
    <w:rsid w:val="00052D52"/>
    <w:rsid w:val="00055310"/>
    <w:rsid w:val="000605F7"/>
    <w:rsid w:val="00060621"/>
    <w:rsid w:val="0006158C"/>
    <w:rsid w:val="00061A1E"/>
    <w:rsid w:val="00062138"/>
    <w:rsid w:val="00062B40"/>
    <w:rsid w:val="00065BAF"/>
    <w:rsid w:val="0006687B"/>
    <w:rsid w:val="000670FC"/>
    <w:rsid w:val="00067B6A"/>
    <w:rsid w:val="00070E84"/>
    <w:rsid w:val="000712CA"/>
    <w:rsid w:val="000713C8"/>
    <w:rsid w:val="000719B9"/>
    <w:rsid w:val="000725F9"/>
    <w:rsid w:val="0007322E"/>
    <w:rsid w:val="0007339D"/>
    <w:rsid w:val="000733B0"/>
    <w:rsid w:val="00073A7C"/>
    <w:rsid w:val="00073FB1"/>
    <w:rsid w:val="00074826"/>
    <w:rsid w:val="00074833"/>
    <w:rsid w:val="00076269"/>
    <w:rsid w:val="000766B0"/>
    <w:rsid w:val="00076730"/>
    <w:rsid w:val="00076961"/>
    <w:rsid w:val="00080EB0"/>
    <w:rsid w:val="00081E57"/>
    <w:rsid w:val="00081EFA"/>
    <w:rsid w:val="00083416"/>
    <w:rsid w:val="0008436F"/>
    <w:rsid w:val="0008466D"/>
    <w:rsid w:val="000846BC"/>
    <w:rsid w:val="00084DD4"/>
    <w:rsid w:val="00085C61"/>
    <w:rsid w:val="00085D93"/>
    <w:rsid w:val="00085F0F"/>
    <w:rsid w:val="00085F5E"/>
    <w:rsid w:val="000863C8"/>
    <w:rsid w:val="00090D35"/>
    <w:rsid w:val="00090EB0"/>
    <w:rsid w:val="00091696"/>
    <w:rsid w:val="00091A1F"/>
    <w:rsid w:val="00091D3E"/>
    <w:rsid w:val="00091F7F"/>
    <w:rsid w:val="00092838"/>
    <w:rsid w:val="000934D6"/>
    <w:rsid w:val="0009377E"/>
    <w:rsid w:val="00095418"/>
    <w:rsid w:val="0009547D"/>
    <w:rsid w:val="000A00AD"/>
    <w:rsid w:val="000A04E5"/>
    <w:rsid w:val="000A4105"/>
    <w:rsid w:val="000A42A2"/>
    <w:rsid w:val="000A5CFA"/>
    <w:rsid w:val="000A7DE0"/>
    <w:rsid w:val="000B0145"/>
    <w:rsid w:val="000B0154"/>
    <w:rsid w:val="000B06EF"/>
    <w:rsid w:val="000B0F59"/>
    <w:rsid w:val="000B153F"/>
    <w:rsid w:val="000B1C89"/>
    <w:rsid w:val="000B1FEB"/>
    <w:rsid w:val="000B2301"/>
    <w:rsid w:val="000B2673"/>
    <w:rsid w:val="000B4008"/>
    <w:rsid w:val="000B4AFE"/>
    <w:rsid w:val="000B50FF"/>
    <w:rsid w:val="000B513B"/>
    <w:rsid w:val="000B64C7"/>
    <w:rsid w:val="000B6D67"/>
    <w:rsid w:val="000B6E80"/>
    <w:rsid w:val="000B7482"/>
    <w:rsid w:val="000C0210"/>
    <w:rsid w:val="000C05E3"/>
    <w:rsid w:val="000C1D2E"/>
    <w:rsid w:val="000C216B"/>
    <w:rsid w:val="000C2363"/>
    <w:rsid w:val="000C2832"/>
    <w:rsid w:val="000C29A8"/>
    <w:rsid w:val="000C2E25"/>
    <w:rsid w:val="000C2FFE"/>
    <w:rsid w:val="000C3ADE"/>
    <w:rsid w:val="000C3F4F"/>
    <w:rsid w:val="000C4D3D"/>
    <w:rsid w:val="000C5F04"/>
    <w:rsid w:val="000C608A"/>
    <w:rsid w:val="000C6843"/>
    <w:rsid w:val="000C7194"/>
    <w:rsid w:val="000D024F"/>
    <w:rsid w:val="000D4149"/>
    <w:rsid w:val="000D4D21"/>
    <w:rsid w:val="000D530D"/>
    <w:rsid w:val="000D6DFE"/>
    <w:rsid w:val="000D72BC"/>
    <w:rsid w:val="000D72E8"/>
    <w:rsid w:val="000D7A98"/>
    <w:rsid w:val="000E0481"/>
    <w:rsid w:val="000E089B"/>
    <w:rsid w:val="000E0BC5"/>
    <w:rsid w:val="000E11DF"/>
    <w:rsid w:val="000E1CA5"/>
    <w:rsid w:val="000E2BA7"/>
    <w:rsid w:val="000E3AF0"/>
    <w:rsid w:val="000E3F20"/>
    <w:rsid w:val="000E44D5"/>
    <w:rsid w:val="000E46D3"/>
    <w:rsid w:val="000E51C7"/>
    <w:rsid w:val="000E6D34"/>
    <w:rsid w:val="000E6E24"/>
    <w:rsid w:val="000F1244"/>
    <w:rsid w:val="000F1B0D"/>
    <w:rsid w:val="000F1E50"/>
    <w:rsid w:val="000F27B6"/>
    <w:rsid w:val="000F46EC"/>
    <w:rsid w:val="000F4A63"/>
    <w:rsid w:val="000F4BA1"/>
    <w:rsid w:val="000F56DE"/>
    <w:rsid w:val="000F58D6"/>
    <w:rsid w:val="000F5C92"/>
    <w:rsid w:val="000F678C"/>
    <w:rsid w:val="000F6856"/>
    <w:rsid w:val="000F6886"/>
    <w:rsid w:val="000F6E2C"/>
    <w:rsid w:val="000F7B19"/>
    <w:rsid w:val="001003D1"/>
    <w:rsid w:val="0010097C"/>
    <w:rsid w:val="00100B22"/>
    <w:rsid w:val="0010112D"/>
    <w:rsid w:val="001016D5"/>
    <w:rsid w:val="001027BB"/>
    <w:rsid w:val="00102910"/>
    <w:rsid w:val="00102E4D"/>
    <w:rsid w:val="0010365C"/>
    <w:rsid w:val="0010366D"/>
    <w:rsid w:val="001058F4"/>
    <w:rsid w:val="00106F8A"/>
    <w:rsid w:val="00107670"/>
    <w:rsid w:val="00107973"/>
    <w:rsid w:val="00107C17"/>
    <w:rsid w:val="00110500"/>
    <w:rsid w:val="00111497"/>
    <w:rsid w:val="001118E6"/>
    <w:rsid w:val="00111919"/>
    <w:rsid w:val="001123C4"/>
    <w:rsid w:val="00112F3F"/>
    <w:rsid w:val="00114318"/>
    <w:rsid w:val="00114CC4"/>
    <w:rsid w:val="00116042"/>
    <w:rsid w:val="00116708"/>
    <w:rsid w:val="00117B0B"/>
    <w:rsid w:val="00120A64"/>
    <w:rsid w:val="00120CA6"/>
    <w:rsid w:val="00121BB9"/>
    <w:rsid w:val="00121E30"/>
    <w:rsid w:val="00122697"/>
    <w:rsid w:val="00122A38"/>
    <w:rsid w:val="001251A2"/>
    <w:rsid w:val="001261E4"/>
    <w:rsid w:val="001263BD"/>
    <w:rsid w:val="001265A9"/>
    <w:rsid w:val="00127556"/>
    <w:rsid w:val="001279B1"/>
    <w:rsid w:val="001300BD"/>
    <w:rsid w:val="001306F5"/>
    <w:rsid w:val="0013154B"/>
    <w:rsid w:val="00131CED"/>
    <w:rsid w:val="001335EB"/>
    <w:rsid w:val="00133F62"/>
    <w:rsid w:val="00134B8A"/>
    <w:rsid w:val="00135007"/>
    <w:rsid w:val="00135142"/>
    <w:rsid w:val="00135C8F"/>
    <w:rsid w:val="00136028"/>
    <w:rsid w:val="0013649C"/>
    <w:rsid w:val="0014001F"/>
    <w:rsid w:val="0014015E"/>
    <w:rsid w:val="00140C07"/>
    <w:rsid w:val="00141188"/>
    <w:rsid w:val="00143276"/>
    <w:rsid w:val="0014385D"/>
    <w:rsid w:val="00143CE8"/>
    <w:rsid w:val="00143D8A"/>
    <w:rsid w:val="00144880"/>
    <w:rsid w:val="0014502A"/>
    <w:rsid w:val="0014540F"/>
    <w:rsid w:val="00145E89"/>
    <w:rsid w:val="001468EC"/>
    <w:rsid w:val="0014775E"/>
    <w:rsid w:val="001503A2"/>
    <w:rsid w:val="00150D23"/>
    <w:rsid w:val="00152C4C"/>
    <w:rsid w:val="001532D2"/>
    <w:rsid w:val="0015358E"/>
    <w:rsid w:val="00154286"/>
    <w:rsid w:val="00154674"/>
    <w:rsid w:val="001547EE"/>
    <w:rsid w:val="0015527F"/>
    <w:rsid w:val="00155B2A"/>
    <w:rsid w:val="00156878"/>
    <w:rsid w:val="00156893"/>
    <w:rsid w:val="00157AEB"/>
    <w:rsid w:val="001610AA"/>
    <w:rsid w:val="0016145D"/>
    <w:rsid w:val="001619A8"/>
    <w:rsid w:val="00161EFD"/>
    <w:rsid w:val="0016240D"/>
    <w:rsid w:val="00162D40"/>
    <w:rsid w:val="00163DD7"/>
    <w:rsid w:val="001649FF"/>
    <w:rsid w:val="00164A5C"/>
    <w:rsid w:val="00164A78"/>
    <w:rsid w:val="0016536E"/>
    <w:rsid w:val="00165CA2"/>
    <w:rsid w:val="00166CB8"/>
    <w:rsid w:val="001670DC"/>
    <w:rsid w:val="00167B88"/>
    <w:rsid w:val="001702B5"/>
    <w:rsid w:val="00170905"/>
    <w:rsid w:val="00170AAF"/>
    <w:rsid w:val="00171D51"/>
    <w:rsid w:val="00172B16"/>
    <w:rsid w:val="001732B0"/>
    <w:rsid w:val="00173300"/>
    <w:rsid w:val="001734CA"/>
    <w:rsid w:val="00173B58"/>
    <w:rsid w:val="00174124"/>
    <w:rsid w:val="00174139"/>
    <w:rsid w:val="001741CA"/>
    <w:rsid w:val="00174308"/>
    <w:rsid w:val="00174559"/>
    <w:rsid w:val="00175250"/>
    <w:rsid w:val="00176CDC"/>
    <w:rsid w:val="00176F5C"/>
    <w:rsid w:val="00177E4E"/>
    <w:rsid w:val="001803EC"/>
    <w:rsid w:val="001807C6"/>
    <w:rsid w:val="00180F8F"/>
    <w:rsid w:val="00181D5F"/>
    <w:rsid w:val="0018235B"/>
    <w:rsid w:val="00184974"/>
    <w:rsid w:val="00184D2F"/>
    <w:rsid w:val="00186214"/>
    <w:rsid w:val="0018694D"/>
    <w:rsid w:val="001872B8"/>
    <w:rsid w:val="0018760C"/>
    <w:rsid w:val="00187A1F"/>
    <w:rsid w:val="00187BD4"/>
    <w:rsid w:val="001908C8"/>
    <w:rsid w:val="0019192F"/>
    <w:rsid w:val="00191D4D"/>
    <w:rsid w:val="00192254"/>
    <w:rsid w:val="001924DE"/>
    <w:rsid w:val="00192B91"/>
    <w:rsid w:val="00193173"/>
    <w:rsid w:val="00195D88"/>
    <w:rsid w:val="00196261"/>
    <w:rsid w:val="00196DF7"/>
    <w:rsid w:val="0019747B"/>
    <w:rsid w:val="00197548"/>
    <w:rsid w:val="001A003A"/>
    <w:rsid w:val="001A1F66"/>
    <w:rsid w:val="001A297D"/>
    <w:rsid w:val="001A32BB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1970"/>
    <w:rsid w:val="001B2185"/>
    <w:rsid w:val="001B273A"/>
    <w:rsid w:val="001B2974"/>
    <w:rsid w:val="001B2EBE"/>
    <w:rsid w:val="001B3AE6"/>
    <w:rsid w:val="001B4D6B"/>
    <w:rsid w:val="001B4FB0"/>
    <w:rsid w:val="001B6962"/>
    <w:rsid w:val="001B75F2"/>
    <w:rsid w:val="001B7E85"/>
    <w:rsid w:val="001B7F9E"/>
    <w:rsid w:val="001C051B"/>
    <w:rsid w:val="001C08B6"/>
    <w:rsid w:val="001C0C7E"/>
    <w:rsid w:val="001C0E4A"/>
    <w:rsid w:val="001C1C91"/>
    <w:rsid w:val="001C1F20"/>
    <w:rsid w:val="001C245A"/>
    <w:rsid w:val="001C29EA"/>
    <w:rsid w:val="001C36F9"/>
    <w:rsid w:val="001C3CEA"/>
    <w:rsid w:val="001C4981"/>
    <w:rsid w:val="001C4F79"/>
    <w:rsid w:val="001C5225"/>
    <w:rsid w:val="001C58F8"/>
    <w:rsid w:val="001C6D24"/>
    <w:rsid w:val="001C6D6E"/>
    <w:rsid w:val="001C789A"/>
    <w:rsid w:val="001C7C53"/>
    <w:rsid w:val="001C7DC2"/>
    <w:rsid w:val="001D1A90"/>
    <w:rsid w:val="001D1AB6"/>
    <w:rsid w:val="001D26AE"/>
    <w:rsid w:val="001D33D8"/>
    <w:rsid w:val="001D3783"/>
    <w:rsid w:val="001D3A8E"/>
    <w:rsid w:val="001D4903"/>
    <w:rsid w:val="001D4B05"/>
    <w:rsid w:val="001D6047"/>
    <w:rsid w:val="001D70C4"/>
    <w:rsid w:val="001D7EA1"/>
    <w:rsid w:val="001E00A7"/>
    <w:rsid w:val="001E102F"/>
    <w:rsid w:val="001E2D1B"/>
    <w:rsid w:val="001E4236"/>
    <w:rsid w:val="001E584B"/>
    <w:rsid w:val="001E6464"/>
    <w:rsid w:val="001E658B"/>
    <w:rsid w:val="001E6AF3"/>
    <w:rsid w:val="001E74A3"/>
    <w:rsid w:val="001F0853"/>
    <w:rsid w:val="001F195A"/>
    <w:rsid w:val="001F30F5"/>
    <w:rsid w:val="001F4DB7"/>
    <w:rsid w:val="001F4F0F"/>
    <w:rsid w:val="001F4FA1"/>
    <w:rsid w:val="001F5380"/>
    <w:rsid w:val="001F62D8"/>
    <w:rsid w:val="001F6DC4"/>
    <w:rsid w:val="00200472"/>
    <w:rsid w:val="002006AC"/>
    <w:rsid w:val="0020083B"/>
    <w:rsid w:val="00200EA2"/>
    <w:rsid w:val="0020169E"/>
    <w:rsid w:val="00201BCD"/>
    <w:rsid w:val="002021B4"/>
    <w:rsid w:val="00202807"/>
    <w:rsid w:val="002031A0"/>
    <w:rsid w:val="00204790"/>
    <w:rsid w:val="00204A4B"/>
    <w:rsid w:val="00204B4F"/>
    <w:rsid w:val="00204F76"/>
    <w:rsid w:val="00205AFE"/>
    <w:rsid w:val="00205DBE"/>
    <w:rsid w:val="00206AB1"/>
    <w:rsid w:val="00206AEE"/>
    <w:rsid w:val="00207135"/>
    <w:rsid w:val="0020753A"/>
    <w:rsid w:val="00207FF5"/>
    <w:rsid w:val="0021024C"/>
    <w:rsid w:val="0021025E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63EC"/>
    <w:rsid w:val="0021681B"/>
    <w:rsid w:val="002175C2"/>
    <w:rsid w:val="00217A3A"/>
    <w:rsid w:val="00217EDC"/>
    <w:rsid w:val="00220353"/>
    <w:rsid w:val="00221AD6"/>
    <w:rsid w:val="00221BE1"/>
    <w:rsid w:val="002220E0"/>
    <w:rsid w:val="00222985"/>
    <w:rsid w:val="00226AA5"/>
    <w:rsid w:val="0023087B"/>
    <w:rsid w:val="0023138B"/>
    <w:rsid w:val="00232138"/>
    <w:rsid w:val="002328B6"/>
    <w:rsid w:val="00234C69"/>
    <w:rsid w:val="002350CF"/>
    <w:rsid w:val="00235312"/>
    <w:rsid w:val="00236F49"/>
    <w:rsid w:val="00237101"/>
    <w:rsid w:val="00237A72"/>
    <w:rsid w:val="00237DD1"/>
    <w:rsid w:val="00240761"/>
    <w:rsid w:val="002411AD"/>
    <w:rsid w:val="00244007"/>
    <w:rsid w:val="00244B4D"/>
    <w:rsid w:val="00244D05"/>
    <w:rsid w:val="002465E5"/>
    <w:rsid w:val="00246E21"/>
    <w:rsid w:val="00246EAF"/>
    <w:rsid w:val="0024767F"/>
    <w:rsid w:val="00247868"/>
    <w:rsid w:val="00247FD0"/>
    <w:rsid w:val="00251110"/>
    <w:rsid w:val="002514B9"/>
    <w:rsid w:val="00251ED2"/>
    <w:rsid w:val="00252DF9"/>
    <w:rsid w:val="002546DD"/>
    <w:rsid w:val="0025512E"/>
    <w:rsid w:val="002560D6"/>
    <w:rsid w:val="0025656B"/>
    <w:rsid w:val="002571EF"/>
    <w:rsid w:val="0026096C"/>
    <w:rsid w:val="00260A11"/>
    <w:rsid w:val="0026122C"/>
    <w:rsid w:val="00261D3B"/>
    <w:rsid w:val="002624F5"/>
    <w:rsid w:val="0026270F"/>
    <w:rsid w:val="0026350A"/>
    <w:rsid w:val="00264D98"/>
    <w:rsid w:val="0026589A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3306"/>
    <w:rsid w:val="002749CE"/>
    <w:rsid w:val="00275123"/>
    <w:rsid w:val="00275D10"/>
    <w:rsid w:val="00276394"/>
    <w:rsid w:val="00276AD2"/>
    <w:rsid w:val="0027700C"/>
    <w:rsid w:val="00277431"/>
    <w:rsid w:val="002779AD"/>
    <w:rsid w:val="002779C0"/>
    <w:rsid w:val="00277FA3"/>
    <w:rsid w:val="00280760"/>
    <w:rsid w:val="00280EC3"/>
    <w:rsid w:val="0028108D"/>
    <w:rsid w:val="002811C5"/>
    <w:rsid w:val="00281AD1"/>
    <w:rsid w:val="00281BF6"/>
    <w:rsid w:val="00281C31"/>
    <w:rsid w:val="00282B92"/>
    <w:rsid w:val="00282BBF"/>
    <w:rsid w:val="00282F45"/>
    <w:rsid w:val="002834DC"/>
    <w:rsid w:val="00283C0F"/>
    <w:rsid w:val="00283E87"/>
    <w:rsid w:val="00284C74"/>
    <w:rsid w:val="00286618"/>
    <w:rsid w:val="002879D9"/>
    <w:rsid w:val="0029024C"/>
    <w:rsid w:val="0029047B"/>
    <w:rsid w:val="00291258"/>
    <w:rsid w:val="00291DB9"/>
    <w:rsid w:val="00292FFF"/>
    <w:rsid w:val="002936A1"/>
    <w:rsid w:val="002938BF"/>
    <w:rsid w:val="002945BF"/>
    <w:rsid w:val="00294C2C"/>
    <w:rsid w:val="00294D77"/>
    <w:rsid w:val="00295334"/>
    <w:rsid w:val="0029644E"/>
    <w:rsid w:val="002A1263"/>
    <w:rsid w:val="002A1A02"/>
    <w:rsid w:val="002A29E8"/>
    <w:rsid w:val="002A32B3"/>
    <w:rsid w:val="002A38ED"/>
    <w:rsid w:val="002A3EC3"/>
    <w:rsid w:val="002A6802"/>
    <w:rsid w:val="002B0176"/>
    <w:rsid w:val="002B0498"/>
    <w:rsid w:val="002B0F07"/>
    <w:rsid w:val="002B1522"/>
    <w:rsid w:val="002B1737"/>
    <w:rsid w:val="002B29CF"/>
    <w:rsid w:val="002B2B1F"/>
    <w:rsid w:val="002B2FAC"/>
    <w:rsid w:val="002B31A8"/>
    <w:rsid w:val="002B361B"/>
    <w:rsid w:val="002B4856"/>
    <w:rsid w:val="002B4954"/>
    <w:rsid w:val="002B5531"/>
    <w:rsid w:val="002B57C7"/>
    <w:rsid w:val="002B5B32"/>
    <w:rsid w:val="002B679D"/>
    <w:rsid w:val="002B7070"/>
    <w:rsid w:val="002B769C"/>
    <w:rsid w:val="002B7B1C"/>
    <w:rsid w:val="002C073F"/>
    <w:rsid w:val="002C0C7A"/>
    <w:rsid w:val="002C12D9"/>
    <w:rsid w:val="002C14DD"/>
    <w:rsid w:val="002C18D7"/>
    <w:rsid w:val="002C21E1"/>
    <w:rsid w:val="002C266B"/>
    <w:rsid w:val="002C2AAE"/>
    <w:rsid w:val="002C2BF5"/>
    <w:rsid w:val="002C2C1E"/>
    <w:rsid w:val="002C2C54"/>
    <w:rsid w:val="002C343A"/>
    <w:rsid w:val="002C3694"/>
    <w:rsid w:val="002C3C9F"/>
    <w:rsid w:val="002C4E62"/>
    <w:rsid w:val="002C5ED4"/>
    <w:rsid w:val="002C6E23"/>
    <w:rsid w:val="002C7542"/>
    <w:rsid w:val="002D0A34"/>
    <w:rsid w:val="002D295B"/>
    <w:rsid w:val="002D3547"/>
    <w:rsid w:val="002D3BAA"/>
    <w:rsid w:val="002D4044"/>
    <w:rsid w:val="002D486C"/>
    <w:rsid w:val="002D4C57"/>
    <w:rsid w:val="002D7DAF"/>
    <w:rsid w:val="002E004A"/>
    <w:rsid w:val="002E0367"/>
    <w:rsid w:val="002E0550"/>
    <w:rsid w:val="002E0F7B"/>
    <w:rsid w:val="002E1159"/>
    <w:rsid w:val="002E2248"/>
    <w:rsid w:val="002E3D91"/>
    <w:rsid w:val="002E45BC"/>
    <w:rsid w:val="002E4DA6"/>
    <w:rsid w:val="002E53F6"/>
    <w:rsid w:val="002E5B76"/>
    <w:rsid w:val="002E718B"/>
    <w:rsid w:val="002F0B98"/>
    <w:rsid w:val="002F0C83"/>
    <w:rsid w:val="002F2414"/>
    <w:rsid w:val="002F2644"/>
    <w:rsid w:val="002F28D7"/>
    <w:rsid w:val="002F2E57"/>
    <w:rsid w:val="002F3673"/>
    <w:rsid w:val="002F3B77"/>
    <w:rsid w:val="002F3F9B"/>
    <w:rsid w:val="002F406C"/>
    <w:rsid w:val="002F54AB"/>
    <w:rsid w:val="002F5A57"/>
    <w:rsid w:val="002F64C6"/>
    <w:rsid w:val="002F747D"/>
    <w:rsid w:val="00300028"/>
    <w:rsid w:val="003015C1"/>
    <w:rsid w:val="003038FC"/>
    <w:rsid w:val="00305366"/>
    <w:rsid w:val="00305AF1"/>
    <w:rsid w:val="00305C70"/>
    <w:rsid w:val="00305FB9"/>
    <w:rsid w:val="00306583"/>
    <w:rsid w:val="0030721F"/>
    <w:rsid w:val="00307AD2"/>
    <w:rsid w:val="00307E6A"/>
    <w:rsid w:val="00307ECD"/>
    <w:rsid w:val="003100B2"/>
    <w:rsid w:val="003104FD"/>
    <w:rsid w:val="00312519"/>
    <w:rsid w:val="0031251C"/>
    <w:rsid w:val="003126F6"/>
    <w:rsid w:val="00313339"/>
    <w:rsid w:val="00313381"/>
    <w:rsid w:val="00314422"/>
    <w:rsid w:val="0031482B"/>
    <w:rsid w:val="00314B80"/>
    <w:rsid w:val="003150C5"/>
    <w:rsid w:val="0031524A"/>
    <w:rsid w:val="0031577C"/>
    <w:rsid w:val="0031621E"/>
    <w:rsid w:val="0031639D"/>
    <w:rsid w:val="003219F7"/>
    <w:rsid w:val="00322ABE"/>
    <w:rsid w:val="00324730"/>
    <w:rsid w:val="00324843"/>
    <w:rsid w:val="00324F33"/>
    <w:rsid w:val="00325584"/>
    <w:rsid w:val="00325683"/>
    <w:rsid w:val="0032586F"/>
    <w:rsid w:val="00326781"/>
    <w:rsid w:val="00327591"/>
    <w:rsid w:val="003303A0"/>
    <w:rsid w:val="00331244"/>
    <w:rsid w:val="00331AEF"/>
    <w:rsid w:val="00333688"/>
    <w:rsid w:val="0033389D"/>
    <w:rsid w:val="00334457"/>
    <w:rsid w:val="00335307"/>
    <w:rsid w:val="003361AE"/>
    <w:rsid w:val="0033626B"/>
    <w:rsid w:val="003362C4"/>
    <w:rsid w:val="00336A90"/>
    <w:rsid w:val="00337BDB"/>
    <w:rsid w:val="003417A7"/>
    <w:rsid w:val="00341958"/>
    <w:rsid w:val="00341C26"/>
    <w:rsid w:val="00341EB2"/>
    <w:rsid w:val="003431E2"/>
    <w:rsid w:val="00343C99"/>
    <w:rsid w:val="00344E89"/>
    <w:rsid w:val="00344EBF"/>
    <w:rsid w:val="003453D0"/>
    <w:rsid w:val="00345DF9"/>
    <w:rsid w:val="00345FBF"/>
    <w:rsid w:val="003465D1"/>
    <w:rsid w:val="00346AA0"/>
    <w:rsid w:val="00346D7E"/>
    <w:rsid w:val="00347C94"/>
    <w:rsid w:val="0035097A"/>
    <w:rsid w:val="00351FBB"/>
    <w:rsid w:val="00352166"/>
    <w:rsid w:val="00353466"/>
    <w:rsid w:val="00353681"/>
    <w:rsid w:val="00353FAB"/>
    <w:rsid w:val="003544A6"/>
    <w:rsid w:val="003545E5"/>
    <w:rsid w:val="003563FE"/>
    <w:rsid w:val="00356C25"/>
    <w:rsid w:val="00357CCF"/>
    <w:rsid w:val="00360401"/>
    <w:rsid w:val="00360A29"/>
    <w:rsid w:val="00361347"/>
    <w:rsid w:val="003625D9"/>
    <w:rsid w:val="00363A16"/>
    <w:rsid w:val="00365493"/>
    <w:rsid w:val="003660B1"/>
    <w:rsid w:val="003668FA"/>
    <w:rsid w:val="00366BC1"/>
    <w:rsid w:val="00366CF4"/>
    <w:rsid w:val="00367147"/>
    <w:rsid w:val="0036753F"/>
    <w:rsid w:val="00367713"/>
    <w:rsid w:val="00367BA0"/>
    <w:rsid w:val="00370346"/>
    <w:rsid w:val="00370367"/>
    <w:rsid w:val="00371151"/>
    <w:rsid w:val="003712F5"/>
    <w:rsid w:val="00371A3A"/>
    <w:rsid w:val="0037261B"/>
    <w:rsid w:val="00375E92"/>
    <w:rsid w:val="0037629E"/>
    <w:rsid w:val="00376AD8"/>
    <w:rsid w:val="00376FAD"/>
    <w:rsid w:val="0037767D"/>
    <w:rsid w:val="003802B4"/>
    <w:rsid w:val="00380399"/>
    <w:rsid w:val="00380DE2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49F5"/>
    <w:rsid w:val="00385346"/>
    <w:rsid w:val="003869FB"/>
    <w:rsid w:val="00386D42"/>
    <w:rsid w:val="003870AD"/>
    <w:rsid w:val="0038728A"/>
    <w:rsid w:val="00387D94"/>
    <w:rsid w:val="00390008"/>
    <w:rsid w:val="003912B0"/>
    <w:rsid w:val="0039138B"/>
    <w:rsid w:val="003917C8"/>
    <w:rsid w:val="00393883"/>
    <w:rsid w:val="00393AA3"/>
    <w:rsid w:val="003945B8"/>
    <w:rsid w:val="00394A7C"/>
    <w:rsid w:val="0039516F"/>
    <w:rsid w:val="00396144"/>
    <w:rsid w:val="003A001E"/>
    <w:rsid w:val="003A0B2A"/>
    <w:rsid w:val="003A1455"/>
    <w:rsid w:val="003A235D"/>
    <w:rsid w:val="003A2A93"/>
    <w:rsid w:val="003A3D66"/>
    <w:rsid w:val="003A4004"/>
    <w:rsid w:val="003A5AAA"/>
    <w:rsid w:val="003A5F48"/>
    <w:rsid w:val="003A686A"/>
    <w:rsid w:val="003B007A"/>
    <w:rsid w:val="003B0A93"/>
    <w:rsid w:val="003B0C3A"/>
    <w:rsid w:val="003B1C33"/>
    <w:rsid w:val="003B1EF0"/>
    <w:rsid w:val="003B35AC"/>
    <w:rsid w:val="003B3A42"/>
    <w:rsid w:val="003B462E"/>
    <w:rsid w:val="003B48D8"/>
    <w:rsid w:val="003B4932"/>
    <w:rsid w:val="003B5524"/>
    <w:rsid w:val="003B7C97"/>
    <w:rsid w:val="003B7E86"/>
    <w:rsid w:val="003C0775"/>
    <w:rsid w:val="003C1CB5"/>
    <w:rsid w:val="003C2E9C"/>
    <w:rsid w:val="003C3BDD"/>
    <w:rsid w:val="003C3D6F"/>
    <w:rsid w:val="003C4508"/>
    <w:rsid w:val="003C519A"/>
    <w:rsid w:val="003C573E"/>
    <w:rsid w:val="003C7F15"/>
    <w:rsid w:val="003D0A84"/>
    <w:rsid w:val="003D0D0E"/>
    <w:rsid w:val="003D17C3"/>
    <w:rsid w:val="003D1F26"/>
    <w:rsid w:val="003D1FB0"/>
    <w:rsid w:val="003D2395"/>
    <w:rsid w:val="003D4AFF"/>
    <w:rsid w:val="003D5B5C"/>
    <w:rsid w:val="003D5C41"/>
    <w:rsid w:val="003D604C"/>
    <w:rsid w:val="003D7C6A"/>
    <w:rsid w:val="003E03FD"/>
    <w:rsid w:val="003E0B82"/>
    <w:rsid w:val="003E2957"/>
    <w:rsid w:val="003E29DF"/>
    <w:rsid w:val="003E29FD"/>
    <w:rsid w:val="003E3F52"/>
    <w:rsid w:val="003E421B"/>
    <w:rsid w:val="003E47D6"/>
    <w:rsid w:val="003E68EE"/>
    <w:rsid w:val="003E6961"/>
    <w:rsid w:val="003E6D65"/>
    <w:rsid w:val="003E7635"/>
    <w:rsid w:val="003E7F83"/>
    <w:rsid w:val="003F0060"/>
    <w:rsid w:val="003F0530"/>
    <w:rsid w:val="003F0798"/>
    <w:rsid w:val="003F1E9B"/>
    <w:rsid w:val="003F3100"/>
    <w:rsid w:val="003F3C12"/>
    <w:rsid w:val="003F3DC1"/>
    <w:rsid w:val="003F4501"/>
    <w:rsid w:val="003F4658"/>
    <w:rsid w:val="003F4B98"/>
    <w:rsid w:val="003F4D69"/>
    <w:rsid w:val="003F5383"/>
    <w:rsid w:val="003F5F11"/>
    <w:rsid w:val="003F74F4"/>
    <w:rsid w:val="004006AD"/>
    <w:rsid w:val="0040099C"/>
    <w:rsid w:val="00400DF3"/>
    <w:rsid w:val="004010A5"/>
    <w:rsid w:val="004010CA"/>
    <w:rsid w:val="00401A13"/>
    <w:rsid w:val="00402679"/>
    <w:rsid w:val="00403FA5"/>
    <w:rsid w:val="00403FC9"/>
    <w:rsid w:val="00404A03"/>
    <w:rsid w:val="00405BBE"/>
    <w:rsid w:val="004106C6"/>
    <w:rsid w:val="0041203D"/>
    <w:rsid w:val="00413C13"/>
    <w:rsid w:val="004150C2"/>
    <w:rsid w:val="0041627F"/>
    <w:rsid w:val="004170DB"/>
    <w:rsid w:val="00417AC1"/>
    <w:rsid w:val="00417DE5"/>
    <w:rsid w:val="004221D1"/>
    <w:rsid w:val="00425276"/>
    <w:rsid w:val="004265E5"/>
    <w:rsid w:val="004265F3"/>
    <w:rsid w:val="00426B3C"/>
    <w:rsid w:val="00426C60"/>
    <w:rsid w:val="00426EF5"/>
    <w:rsid w:val="0043023C"/>
    <w:rsid w:val="00430378"/>
    <w:rsid w:val="00431092"/>
    <w:rsid w:val="004311B7"/>
    <w:rsid w:val="00435186"/>
    <w:rsid w:val="00435E4B"/>
    <w:rsid w:val="004362B0"/>
    <w:rsid w:val="00436D61"/>
    <w:rsid w:val="00436F12"/>
    <w:rsid w:val="004400F9"/>
    <w:rsid w:val="00440C31"/>
    <w:rsid w:val="00441268"/>
    <w:rsid w:val="00441EDC"/>
    <w:rsid w:val="00442326"/>
    <w:rsid w:val="004432A2"/>
    <w:rsid w:val="00443D51"/>
    <w:rsid w:val="00443E69"/>
    <w:rsid w:val="004442C7"/>
    <w:rsid w:val="00444F8C"/>
    <w:rsid w:val="00445BF2"/>
    <w:rsid w:val="00446360"/>
    <w:rsid w:val="0044645F"/>
    <w:rsid w:val="00446B41"/>
    <w:rsid w:val="00447196"/>
    <w:rsid w:val="004507EC"/>
    <w:rsid w:val="004519F5"/>
    <w:rsid w:val="00451AEC"/>
    <w:rsid w:val="00451DE0"/>
    <w:rsid w:val="00453CD3"/>
    <w:rsid w:val="00454BBD"/>
    <w:rsid w:val="00454F93"/>
    <w:rsid w:val="004573C1"/>
    <w:rsid w:val="004603AC"/>
    <w:rsid w:val="00460EFE"/>
    <w:rsid w:val="00462A89"/>
    <w:rsid w:val="00462E44"/>
    <w:rsid w:val="004632E7"/>
    <w:rsid w:val="00464528"/>
    <w:rsid w:val="00464ED7"/>
    <w:rsid w:val="004650E1"/>
    <w:rsid w:val="004651CA"/>
    <w:rsid w:val="0046531C"/>
    <w:rsid w:val="004654D4"/>
    <w:rsid w:val="00465D08"/>
    <w:rsid w:val="00466E16"/>
    <w:rsid w:val="004677CB"/>
    <w:rsid w:val="00470544"/>
    <w:rsid w:val="00470B01"/>
    <w:rsid w:val="00471101"/>
    <w:rsid w:val="004719FC"/>
    <w:rsid w:val="00471BEB"/>
    <w:rsid w:val="00472D3B"/>
    <w:rsid w:val="00474DED"/>
    <w:rsid w:val="00475B2E"/>
    <w:rsid w:val="00476236"/>
    <w:rsid w:val="0047757E"/>
    <w:rsid w:val="00477FFA"/>
    <w:rsid w:val="00480154"/>
    <w:rsid w:val="004802C5"/>
    <w:rsid w:val="00480A0A"/>
    <w:rsid w:val="004816E8"/>
    <w:rsid w:val="004841E4"/>
    <w:rsid w:val="0048452E"/>
    <w:rsid w:val="00484592"/>
    <w:rsid w:val="004848C1"/>
    <w:rsid w:val="004853AC"/>
    <w:rsid w:val="004855FB"/>
    <w:rsid w:val="00490AED"/>
    <w:rsid w:val="00491AF2"/>
    <w:rsid w:val="004931C0"/>
    <w:rsid w:val="004938DC"/>
    <w:rsid w:val="00493A46"/>
    <w:rsid w:val="004944FF"/>
    <w:rsid w:val="00494748"/>
    <w:rsid w:val="00494751"/>
    <w:rsid w:val="00494CB7"/>
    <w:rsid w:val="004957CB"/>
    <w:rsid w:val="004964E5"/>
    <w:rsid w:val="004976F7"/>
    <w:rsid w:val="00497BED"/>
    <w:rsid w:val="004A0454"/>
    <w:rsid w:val="004A0864"/>
    <w:rsid w:val="004A0F10"/>
    <w:rsid w:val="004A1727"/>
    <w:rsid w:val="004A2A43"/>
    <w:rsid w:val="004A433D"/>
    <w:rsid w:val="004A5575"/>
    <w:rsid w:val="004A5809"/>
    <w:rsid w:val="004A5F3E"/>
    <w:rsid w:val="004A5FA9"/>
    <w:rsid w:val="004A628B"/>
    <w:rsid w:val="004A66F5"/>
    <w:rsid w:val="004A679D"/>
    <w:rsid w:val="004A6A21"/>
    <w:rsid w:val="004A6FAD"/>
    <w:rsid w:val="004A7DD4"/>
    <w:rsid w:val="004A7E80"/>
    <w:rsid w:val="004B0C83"/>
    <w:rsid w:val="004B0DE4"/>
    <w:rsid w:val="004B17B6"/>
    <w:rsid w:val="004B2AA7"/>
    <w:rsid w:val="004B3382"/>
    <w:rsid w:val="004B346F"/>
    <w:rsid w:val="004B3AB2"/>
    <w:rsid w:val="004B409D"/>
    <w:rsid w:val="004B4268"/>
    <w:rsid w:val="004B4864"/>
    <w:rsid w:val="004B4C13"/>
    <w:rsid w:val="004B4E6C"/>
    <w:rsid w:val="004B51B0"/>
    <w:rsid w:val="004B74BD"/>
    <w:rsid w:val="004B797B"/>
    <w:rsid w:val="004B79BD"/>
    <w:rsid w:val="004B7E1E"/>
    <w:rsid w:val="004C0990"/>
    <w:rsid w:val="004C14F0"/>
    <w:rsid w:val="004C171F"/>
    <w:rsid w:val="004C248E"/>
    <w:rsid w:val="004C29FD"/>
    <w:rsid w:val="004C3955"/>
    <w:rsid w:val="004C4188"/>
    <w:rsid w:val="004C46C2"/>
    <w:rsid w:val="004C6D27"/>
    <w:rsid w:val="004C729F"/>
    <w:rsid w:val="004D0788"/>
    <w:rsid w:val="004D0934"/>
    <w:rsid w:val="004D0E8C"/>
    <w:rsid w:val="004D0F13"/>
    <w:rsid w:val="004D18B2"/>
    <w:rsid w:val="004D2573"/>
    <w:rsid w:val="004D3116"/>
    <w:rsid w:val="004D3401"/>
    <w:rsid w:val="004D3C8F"/>
    <w:rsid w:val="004D3E69"/>
    <w:rsid w:val="004D405B"/>
    <w:rsid w:val="004D4C51"/>
    <w:rsid w:val="004D4C65"/>
    <w:rsid w:val="004D4EE9"/>
    <w:rsid w:val="004D531D"/>
    <w:rsid w:val="004E309C"/>
    <w:rsid w:val="004E4B90"/>
    <w:rsid w:val="004E5164"/>
    <w:rsid w:val="004E61CC"/>
    <w:rsid w:val="004E66C4"/>
    <w:rsid w:val="004E7183"/>
    <w:rsid w:val="004E7358"/>
    <w:rsid w:val="004E7525"/>
    <w:rsid w:val="004E7629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062"/>
    <w:rsid w:val="005003AA"/>
    <w:rsid w:val="00500580"/>
    <w:rsid w:val="00500D93"/>
    <w:rsid w:val="00500FBB"/>
    <w:rsid w:val="005011E0"/>
    <w:rsid w:val="00501235"/>
    <w:rsid w:val="005012C6"/>
    <w:rsid w:val="005012F3"/>
    <w:rsid w:val="00501553"/>
    <w:rsid w:val="00501FBB"/>
    <w:rsid w:val="00502B24"/>
    <w:rsid w:val="005031A1"/>
    <w:rsid w:val="0050325B"/>
    <w:rsid w:val="005053DF"/>
    <w:rsid w:val="00505486"/>
    <w:rsid w:val="00505FA3"/>
    <w:rsid w:val="005062AE"/>
    <w:rsid w:val="005064B8"/>
    <w:rsid w:val="005107C3"/>
    <w:rsid w:val="00510FBB"/>
    <w:rsid w:val="00511D36"/>
    <w:rsid w:val="00511E2E"/>
    <w:rsid w:val="005124DA"/>
    <w:rsid w:val="00513130"/>
    <w:rsid w:val="00513398"/>
    <w:rsid w:val="00513680"/>
    <w:rsid w:val="005143E3"/>
    <w:rsid w:val="0051493F"/>
    <w:rsid w:val="005154CE"/>
    <w:rsid w:val="00515925"/>
    <w:rsid w:val="00516E7A"/>
    <w:rsid w:val="00520A5A"/>
    <w:rsid w:val="00520AAC"/>
    <w:rsid w:val="00520BFA"/>
    <w:rsid w:val="00521279"/>
    <w:rsid w:val="005216E6"/>
    <w:rsid w:val="00521B5A"/>
    <w:rsid w:val="00522565"/>
    <w:rsid w:val="005239C5"/>
    <w:rsid w:val="00523C41"/>
    <w:rsid w:val="0052441F"/>
    <w:rsid w:val="00524B2E"/>
    <w:rsid w:val="0052529E"/>
    <w:rsid w:val="005268EC"/>
    <w:rsid w:val="005276C7"/>
    <w:rsid w:val="00530210"/>
    <w:rsid w:val="00531967"/>
    <w:rsid w:val="0053281B"/>
    <w:rsid w:val="005339FA"/>
    <w:rsid w:val="00535DF8"/>
    <w:rsid w:val="00535F9A"/>
    <w:rsid w:val="00536E07"/>
    <w:rsid w:val="00537CD8"/>
    <w:rsid w:val="005405CA"/>
    <w:rsid w:val="00541AE4"/>
    <w:rsid w:val="005423C2"/>
    <w:rsid w:val="0054254A"/>
    <w:rsid w:val="005434D2"/>
    <w:rsid w:val="005437B8"/>
    <w:rsid w:val="00544D3B"/>
    <w:rsid w:val="00545055"/>
    <w:rsid w:val="00545B04"/>
    <w:rsid w:val="00546245"/>
    <w:rsid w:val="005462C1"/>
    <w:rsid w:val="0054671E"/>
    <w:rsid w:val="00546E3A"/>
    <w:rsid w:val="0054722F"/>
    <w:rsid w:val="00552B28"/>
    <w:rsid w:val="00554045"/>
    <w:rsid w:val="00554204"/>
    <w:rsid w:val="00555E8E"/>
    <w:rsid w:val="00555F4F"/>
    <w:rsid w:val="0055617B"/>
    <w:rsid w:val="00556BC2"/>
    <w:rsid w:val="0055746D"/>
    <w:rsid w:val="005616F1"/>
    <w:rsid w:val="00561D48"/>
    <w:rsid w:val="00562562"/>
    <w:rsid w:val="00563BF9"/>
    <w:rsid w:val="0056438B"/>
    <w:rsid w:val="005645B6"/>
    <w:rsid w:val="0056464D"/>
    <w:rsid w:val="005648FD"/>
    <w:rsid w:val="00564FD0"/>
    <w:rsid w:val="0056509E"/>
    <w:rsid w:val="00565ACB"/>
    <w:rsid w:val="00566C22"/>
    <w:rsid w:val="005671CD"/>
    <w:rsid w:val="005678BB"/>
    <w:rsid w:val="00567AE6"/>
    <w:rsid w:val="005715C7"/>
    <w:rsid w:val="00573628"/>
    <w:rsid w:val="00573C27"/>
    <w:rsid w:val="005748C3"/>
    <w:rsid w:val="00574D45"/>
    <w:rsid w:val="00576788"/>
    <w:rsid w:val="0057681E"/>
    <w:rsid w:val="00576CB7"/>
    <w:rsid w:val="00576DEB"/>
    <w:rsid w:val="00577F6E"/>
    <w:rsid w:val="00580823"/>
    <w:rsid w:val="00581729"/>
    <w:rsid w:val="0058198E"/>
    <w:rsid w:val="00581ABB"/>
    <w:rsid w:val="00582350"/>
    <w:rsid w:val="005841EA"/>
    <w:rsid w:val="005844BF"/>
    <w:rsid w:val="00584BA3"/>
    <w:rsid w:val="00585331"/>
    <w:rsid w:val="00585831"/>
    <w:rsid w:val="00585A27"/>
    <w:rsid w:val="005863C5"/>
    <w:rsid w:val="0058651A"/>
    <w:rsid w:val="005868CC"/>
    <w:rsid w:val="00590283"/>
    <w:rsid w:val="005918F5"/>
    <w:rsid w:val="005921C4"/>
    <w:rsid w:val="00592C11"/>
    <w:rsid w:val="00592CE6"/>
    <w:rsid w:val="00593AEE"/>
    <w:rsid w:val="0059576B"/>
    <w:rsid w:val="005960DD"/>
    <w:rsid w:val="00596208"/>
    <w:rsid w:val="00596499"/>
    <w:rsid w:val="00597615"/>
    <w:rsid w:val="00597DFA"/>
    <w:rsid w:val="005A05A6"/>
    <w:rsid w:val="005A05E6"/>
    <w:rsid w:val="005A0D8B"/>
    <w:rsid w:val="005A2B33"/>
    <w:rsid w:val="005A2C96"/>
    <w:rsid w:val="005A3E00"/>
    <w:rsid w:val="005A460A"/>
    <w:rsid w:val="005A4A0B"/>
    <w:rsid w:val="005A53E2"/>
    <w:rsid w:val="005A542F"/>
    <w:rsid w:val="005A6810"/>
    <w:rsid w:val="005A6E99"/>
    <w:rsid w:val="005A6FB3"/>
    <w:rsid w:val="005A70E8"/>
    <w:rsid w:val="005A79A7"/>
    <w:rsid w:val="005B045F"/>
    <w:rsid w:val="005B06A2"/>
    <w:rsid w:val="005B0C06"/>
    <w:rsid w:val="005B10BC"/>
    <w:rsid w:val="005B1A0C"/>
    <w:rsid w:val="005B1BA4"/>
    <w:rsid w:val="005B21D5"/>
    <w:rsid w:val="005B29C7"/>
    <w:rsid w:val="005B36E6"/>
    <w:rsid w:val="005B516D"/>
    <w:rsid w:val="005B635F"/>
    <w:rsid w:val="005B6A47"/>
    <w:rsid w:val="005B6FD9"/>
    <w:rsid w:val="005B77EE"/>
    <w:rsid w:val="005B7989"/>
    <w:rsid w:val="005C06CF"/>
    <w:rsid w:val="005C173A"/>
    <w:rsid w:val="005C174A"/>
    <w:rsid w:val="005C17AC"/>
    <w:rsid w:val="005C2474"/>
    <w:rsid w:val="005C47AD"/>
    <w:rsid w:val="005C4854"/>
    <w:rsid w:val="005C48FC"/>
    <w:rsid w:val="005C4A44"/>
    <w:rsid w:val="005C52C6"/>
    <w:rsid w:val="005C699A"/>
    <w:rsid w:val="005C7015"/>
    <w:rsid w:val="005D03C7"/>
    <w:rsid w:val="005D03E6"/>
    <w:rsid w:val="005D0721"/>
    <w:rsid w:val="005D16BE"/>
    <w:rsid w:val="005D1E02"/>
    <w:rsid w:val="005D36CE"/>
    <w:rsid w:val="005D414C"/>
    <w:rsid w:val="005D6057"/>
    <w:rsid w:val="005D68C1"/>
    <w:rsid w:val="005D7A5D"/>
    <w:rsid w:val="005D7CF2"/>
    <w:rsid w:val="005E0A11"/>
    <w:rsid w:val="005E0B91"/>
    <w:rsid w:val="005E23F2"/>
    <w:rsid w:val="005E318A"/>
    <w:rsid w:val="005E3441"/>
    <w:rsid w:val="005E35CC"/>
    <w:rsid w:val="005E45A4"/>
    <w:rsid w:val="005E5B3F"/>
    <w:rsid w:val="005E5B99"/>
    <w:rsid w:val="005E5E27"/>
    <w:rsid w:val="005E62FF"/>
    <w:rsid w:val="005F0699"/>
    <w:rsid w:val="005F10AA"/>
    <w:rsid w:val="005F1C03"/>
    <w:rsid w:val="005F3095"/>
    <w:rsid w:val="005F346C"/>
    <w:rsid w:val="005F34F5"/>
    <w:rsid w:val="005F4120"/>
    <w:rsid w:val="005F41E6"/>
    <w:rsid w:val="005F460C"/>
    <w:rsid w:val="005F635D"/>
    <w:rsid w:val="005F6B34"/>
    <w:rsid w:val="005F702F"/>
    <w:rsid w:val="005F7351"/>
    <w:rsid w:val="005F7402"/>
    <w:rsid w:val="005F7D67"/>
    <w:rsid w:val="0060056E"/>
    <w:rsid w:val="00600778"/>
    <w:rsid w:val="00600E58"/>
    <w:rsid w:val="0060255F"/>
    <w:rsid w:val="00602EE9"/>
    <w:rsid w:val="00604D8A"/>
    <w:rsid w:val="006050C4"/>
    <w:rsid w:val="00605247"/>
    <w:rsid w:val="00605553"/>
    <w:rsid w:val="006066A0"/>
    <w:rsid w:val="0060702E"/>
    <w:rsid w:val="00607C04"/>
    <w:rsid w:val="00610610"/>
    <w:rsid w:val="006112C4"/>
    <w:rsid w:val="006115EF"/>
    <w:rsid w:val="00611A27"/>
    <w:rsid w:val="00611B83"/>
    <w:rsid w:val="00612B54"/>
    <w:rsid w:val="00613A38"/>
    <w:rsid w:val="00613E6A"/>
    <w:rsid w:val="0061485A"/>
    <w:rsid w:val="00614E46"/>
    <w:rsid w:val="00615FED"/>
    <w:rsid w:val="00616098"/>
    <w:rsid w:val="00620476"/>
    <w:rsid w:val="006209F5"/>
    <w:rsid w:val="0062100D"/>
    <w:rsid w:val="006213F8"/>
    <w:rsid w:val="006220AA"/>
    <w:rsid w:val="006231F0"/>
    <w:rsid w:val="00623484"/>
    <w:rsid w:val="00624153"/>
    <w:rsid w:val="00624E60"/>
    <w:rsid w:val="00625669"/>
    <w:rsid w:val="00625F55"/>
    <w:rsid w:val="006260BC"/>
    <w:rsid w:val="00626557"/>
    <w:rsid w:val="0062734E"/>
    <w:rsid w:val="00627814"/>
    <w:rsid w:val="0063093F"/>
    <w:rsid w:val="006313B2"/>
    <w:rsid w:val="006320A4"/>
    <w:rsid w:val="00632420"/>
    <w:rsid w:val="00632F77"/>
    <w:rsid w:val="00633477"/>
    <w:rsid w:val="00634A50"/>
    <w:rsid w:val="00634D6B"/>
    <w:rsid w:val="00635439"/>
    <w:rsid w:val="00635EAC"/>
    <w:rsid w:val="00635F10"/>
    <w:rsid w:val="0063601E"/>
    <w:rsid w:val="00636B94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464B3"/>
    <w:rsid w:val="0065250B"/>
    <w:rsid w:val="0065300E"/>
    <w:rsid w:val="0065318D"/>
    <w:rsid w:val="00653A48"/>
    <w:rsid w:val="00653F93"/>
    <w:rsid w:val="0065423C"/>
    <w:rsid w:val="00654D7A"/>
    <w:rsid w:val="00656AA5"/>
    <w:rsid w:val="00656BF2"/>
    <w:rsid w:val="00656DF5"/>
    <w:rsid w:val="006605B9"/>
    <w:rsid w:val="006613B8"/>
    <w:rsid w:val="006613F5"/>
    <w:rsid w:val="006621E6"/>
    <w:rsid w:val="00664056"/>
    <w:rsid w:val="00664C60"/>
    <w:rsid w:val="00664CC2"/>
    <w:rsid w:val="00664FD6"/>
    <w:rsid w:val="00665832"/>
    <w:rsid w:val="00665943"/>
    <w:rsid w:val="00665ADB"/>
    <w:rsid w:val="0066688B"/>
    <w:rsid w:val="00666E9A"/>
    <w:rsid w:val="006671B8"/>
    <w:rsid w:val="00667D1C"/>
    <w:rsid w:val="00667EF3"/>
    <w:rsid w:val="0067026C"/>
    <w:rsid w:val="00670EF5"/>
    <w:rsid w:val="006729D6"/>
    <w:rsid w:val="006737E0"/>
    <w:rsid w:val="00673FF9"/>
    <w:rsid w:val="006741A4"/>
    <w:rsid w:val="006756E0"/>
    <w:rsid w:val="00675945"/>
    <w:rsid w:val="00675CF2"/>
    <w:rsid w:val="00675E3A"/>
    <w:rsid w:val="00676590"/>
    <w:rsid w:val="006766D9"/>
    <w:rsid w:val="0068082E"/>
    <w:rsid w:val="00680993"/>
    <w:rsid w:val="006813C0"/>
    <w:rsid w:val="00681525"/>
    <w:rsid w:val="00682DE9"/>
    <w:rsid w:val="00682F16"/>
    <w:rsid w:val="00683384"/>
    <w:rsid w:val="00683D4B"/>
    <w:rsid w:val="00683DDE"/>
    <w:rsid w:val="00683ED4"/>
    <w:rsid w:val="00684453"/>
    <w:rsid w:val="00684A84"/>
    <w:rsid w:val="00684EB7"/>
    <w:rsid w:val="00685647"/>
    <w:rsid w:val="00685ECC"/>
    <w:rsid w:val="00686367"/>
    <w:rsid w:val="006864A0"/>
    <w:rsid w:val="0068727B"/>
    <w:rsid w:val="00687B07"/>
    <w:rsid w:val="0069033D"/>
    <w:rsid w:val="00690E6E"/>
    <w:rsid w:val="00690F04"/>
    <w:rsid w:val="006918B6"/>
    <w:rsid w:val="00692B12"/>
    <w:rsid w:val="00692D1C"/>
    <w:rsid w:val="00693705"/>
    <w:rsid w:val="006956ED"/>
    <w:rsid w:val="00695B8E"/>
    <w:rsid w:val="0069635B"/>
    <w:rsid w:val="00696A56"/>
    <w:rsid w:val="00697071"/>
    <w:rsid w:val="00697667"/>
    <w:rsid w:val="00697CE6"/>
    <w:rsid w:val="006A029A"/>
    <w:rsid w:val="006A0316"/>
    <w:rsid w:val="006A0576"/>
    <w:rsid w:val="006A0856"/>
    <w:rsid w:val="006A0EBF"/>
    <w:rsid w:val="006A1A65"/>
    <w:rsid w:val="006A34BB"/>
    <w:rsid w:val="006A35B0"/>
    <w:rsid w:val="006A43FA"/>
    <w:rsid w:val="006A5C76"/>
    <w:rsid w:val="006A72F8"/>
    <w:rsid w:val="006A773E"/>
    <w:rsid w:val="006B08CF"/>
    <w:rsid w:val="006B14B5"/>
    <w:rsid w:val="006B1C28"/>
    <w:rsid w:val="006B21B6"/>
    <w:rsid w:val="006B3A37"/>
    <w:rsid w:val="006B58F2"/>
    <w:rsid w:val="006B5E5F"/>
    <w:rsid w:val="006B64F4"/>
    <w:rsid w:val="006B6511"/>
    <w:rsid w:val="006B6B89"/>
    <w:rsid w:val="006B738D"/>
    <w:rsid w:val="006C05DD"/>
    <w:rsid w:val="006C10E0"/>
    <w:rsid w:val="006C1835"/>
    <w:rsid w:val="006C4657"/>
    <w:rsid w:val="006C4767"/>
    <w:rsid w:val="006C4D14"/>
    <w:rsid w:val="006C67F5"/>
    <w:rsid w:val="006C6A17"/>
    <w:rsid w:val="006C6B1B"/>
    <w:rsid w:val="006C7969"/>
    <w:rsid w:val="006C79C2"/>
    <w:rsid w:val="006D0B24"/>
    <w:rsid w:val="006D0F4F"/>
    <w:rsid w:val="006D1738"/>
    <w:rsid w:val="006D1FCF"/>
    <w:rsid w:val="006D2853"/>
    <w:rsid w:val="006D2C81"/>
    <w:rsid w:val="006D337D"/>
    <w:rsid w:val="006D4216"/>
    <w:rsid w:val="006D4CE3"/>
    <w:rsid w:val="006D6E3C"/>
    <w:rsid w:val="006D73E4"/>
    <w:rsid w:val="006D773D"/>
    <w:rsid w:val="006E10B9"/>
    <w:rsid w:val="006E16A6"/>
    <w:rsid w:val="006E2883"/>
    <w:rsid w:val="006E355A"/>
    <w:rsid w:val="006E65DD"/>
    <w:rsid w:val="006E6A2E"/>
    <w:rsid w:val="006E7193"/>
    <w:rsid w:val="006E722C"/>
    <w:rsid w:val="006E7982"/>
    <w:rsid w:val="006E7D9F"/>
    <w:rsid w:val="006F020D"/>
    <w:rsid w:val="006F0F8A"/>
    <w:rsid w:val="006F0F9D"/>
    <w:rsid w:val="006F10A6"/>
    <w:rsid w:val="006F3721"/>
    <w:rsid w:val="006F3754"/>
    <w:rsid w:val="006F4BC4"/>
    <w:rsid w:val="006F5D38"/>
    <w:rsid w:val="006F60A6"/>
    <w:rsid w:val="006F6F2C"/>
    <w:rsid w:val="00700353"/>
    <w:rsid w:val="00701620"/>
    <w:rsid w:val="00701C98"/>
    <w:rsid w:val="00702021"/>
    <w:rsid w:val="00703116"/>
    <w:rsid w:val="007034E2"/>
    <w:rsid w:val="00703880"/>
    <w:rsid w:val="007048D3"/>
    <w:rsid w:val="00704DA1"/>
    <w:rsid w:val="0070526B"/>
    <w:rsid w:val="007057A9"/>
    <w:rsid w:val="0070596E"/>
    <w:rsid w:val="007065E3"/>
    <w:rsid w:val="00706656"/>
    <w:rsid w:val="00706B76"/>
    <w:rsid w:val="00706CE9"/>
    <w:rsid w:val="00707452"/>
    <w:rsid w:val="007076B0"/>
    <w:rsid w:val="0071006C"/>
    <w:rsid w:val="00710178"/>
    <w:rsid w:val="00712A09"/>
    <w:rsid w:val="00713A7D"/>
    <w:rsid w:val="00713B13"/>
    <w:rsid w:val="00714A2F"/>
    <w:rsid w:val="007159CC"/>
    <w:rsid w:val="00717956"/>
    <w:rsid w:val="007222AA"/>
    <w:rsid w:val="0072380F"/>
    <w:rsid w:val="00723A42"/>
    <w:rsid w:val="00723FD7"/>
    <w:rsid w:val="00725123"/>
    <w:rsid w:val="0072729F"/>
    <w:rsid w:val="007275F1"/>
    <w:rsid w:val="00727DBD"/>
    <w:rsid w:val="0073065B"/>
    <w:rsid w:val="00730846"/>
    <w:rsid w:val="0073095C"/>
    <w:rsid w:val="00731769"/>
    <w:rsid w:val="00732527"/>
    <w:rsid w:val="00733275"/>
    <w:rsid w:val="00733996"/>
    <w:rsid w:val="00733BBA"/>
    <w:rsid w:val="00733F8A"/>
    <w:rsid w:val="007342BA"/>
    <w:rsid w:val="0073436C"/>
    <w:rsid w:val="007347C8"/>
    <w:rsid w:val="00734CDB"/>
    <w:rsid w:val="00736C0B"/>
    <w:rsid w:val="00737D57"/>
    <w:rsid w:val="0074047F"/>
    <w:rsid w:val="00740583"/>
    <w:rsid w:val="00741AB9"/>
    <w:rsid w:val="00741F24"/>
    <w:rsid w:val="007420FE"/>
    <w:rsid w:val="00743B8D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2FD"/>
    <w:rsid w:val="00751BD3"/>
    <w:rsid w:val="00753692"/>
    <w:rsid w:val="00753A2B"/>
    <w:rsid w:val="00753D45"/>
    <w:rsid w:val="007554BD"/>
    <w:rsid w:val="0075550D"/>
    <w:rsid w:val="00755E68"/>
    <w:rsid w:val="00757218"/>
    <w:rsid w:val="00757CDD"/>
    <w:rsid w:val="00760476"/>
    <w:rsid w:val="007606C8"/>
    <w:rsid w:val="00760866"/>
    <w:rsid w:val="00760CB7"/>
    <w:rsid w:val="007610F0"/>
    <w:rsid w:val="00763878"/>
    <w:rsid w:val="0076496E"/>
    <w:rsid w:val="00764EBF"/>
    <w:rsid w:val="00765541"/>
    <w:rsid w:val="00765713"/>
    <w:rsid w:val="0077026A"/>
    <w:rsid w:val="00770E2F"/>
    <w:rsid w:val="0077131E"/>
    <w:rsid w:val="00771BAE"/>
    <w:rsid w:val="00772525"/>
    <w:rsid w:val="007728CC"/>
    <w:rsid w:val="00772A86"/>
    <w:rsid w:val="00773914"/>
    <w:rsid w:val="00773EB4"/>
    <w:rsid w:val="007753A1"/>
    <w:rsid w:val="00775A76"/>
    <w:rsid w:val="007779AD"/>
    <w:rsid w:val="00777E29"/>
    <w:rsid w:val="007800CA"/>
    <w:rsid w:val="00781DFD"/>
    <w:rsid w:val="00782A17"/>
    <w:rsid w:val="00783636"/>
    <w:rsid w:val="0078449D"/>
    <w:rsid w:val="0078501E"/>
    <w:rsid w:val="00785086"/>
    <w:rsid w:val="00785250"/>
    <w:rsid w:val="0078550C"/>
    <w:rsid w:val="00785C5C"/>
    <w:rsid w:val="00786332"/>
    <w:rsid w:val="00786B06"/>
    <w:rsid w:val="00787F48"/>
    <w:rsid w:val="00790714"/>
    <w:rsid w:val="00790E5D"/>
    <w:rsid w:val="00791050"/>
    <w:rsid w:val="007912C2"/>
    <w:rsid w:val="00792089"/>
    <w:rsid w:val="00792361"/>
    <w:rsid w:val="00792B62"/>
    <w:rsid w:val="00793543"/>
    <w:rsid w:val="0079368B"/>
    <w:rsid w:val="00793A87"/>
    <w:rsid w:val="00793B20"/>
    <w:rsid w:val="00794C0A"/>
    <w:rsid w:val="007960D5"/>
    <w:rsid w:val="007979C9"/>
    <w:rsid w:val="007A1A3D"/>
    <w:rsid w:val="007A1DA3"/>
    <w:rsid w:val="007A1E82"/>
    <w:rsid w:val="007A2635"/>
    <w:rsid w:val="007A3F19"/>
    <w:rsid w:val="007A439B"/>
    <w:rsid w:val="007A4E14"/>
    <w:rsid w:val="007A5A95"/>
    <w:rsid w:val="007A5AB0"/>
    <w:rsid w:val="007A6D93"/>
    <w:rsid w:val="007A724A"/>
    <w:rsid w:val="007A7C6C"/>
    <w:rsid w:val="007A7D2E"/>
    <w:rsid w:val="007B0C86"/>
    <w:rsid w:val="007B0E94"/>
    <w:rsid w:val="007B142C"/>
    <w:rsid w:val="007B1432"/>
    <w:rsid w:val="007B19ED"/>
    <w:rsid w:val="007B2139"/>
    <w:rsid w:val="007B2D28"/>
    <w:rsid w:val="007B34A3"/>
    <w:rsid w:val="007B5230"/>
    <w:rsid w:val="007B59AD"/>
    <w:rsid w:val="007B5FC3"/>
    <w:rsid w:val="007B7A4D"/>
    <w:rsid w:val="007C1008"/>
    <w:rsid w:val="007C156E"/>
    <w:rsid w:val="007C1648"/>
    <w:rsid w:val="007C23E6"/>
    <w:rsid w:val="007C2906"/>
    <w:rsid w:val="007C2D10"/>
    <w:rsid w:val="007C3205"/>
    <w:rsid w:val="007C397D"/>
    <w:rsid w:val="007C414F"/>
    <w:rsid w:val="007C491B"/>
    <w:rsid w:val="007C510A"/>
    <w:rsid w:val="007C59EE"/>
    <w:rsid w:val="007C642E"/>
    <w:rsid w:val="007C64DD"/>
    <w:rsid w:val="007C652C"/>
    <w:rsid w:val="007C6B47"/>
    <w:rsid w:val="007C715D"/>
    <w:rsid w:val="007C78FB"/>
    <w:rsid w:val="007C7A76"/>
    <w:rsid w:val="007D0231"/>
    <w:rsid w:val="007D0264"/>
    <w:rsid w:val="007D09C0"/>
    <w:rsid w:val="007D0A9B"/>
    <w:rsid w:val="007D14FE"/>
    <w:rsid w:val="007D26AE"/>
    <w:rsid w:val="007D2CB7"/>
    <w:rsid w:val="007D303F"/>
    <w:rsid w:val="007D3CE0"/>
    <w:rsid w:val="007D4563"/>
    <w:rsid w:val="007D5FEC"/>
    <w:rsid w:val="007D64B3"/>
    <w:rsid w:val="007D662C"/>
    <w:rsid w:val="007D6D56"/>
    <w:rsid w:val="007D6E3A"/>
    <w:rsid w:val="007D6F6F"/>
    <w:rsid w:val="007D7135"/>
    <w:rsid w:val="007D7395"/>
    <w:rsid w:val="007D7503"/>
    <w:rsid w:val="007D7EEB"/>
    <w:rsid w:val="007E02C7"/>
    <w:rsid w:val="007E072F"/>
    <w:rsid w:val="007E12E2"/>
    <w:rsid w:val="007E1341"/>
    <w:rsid w:val="007E5117"/>
    <w:rsid w:val="007E5724"/>
    <w:rsid w:val="007E5929"/>
    <w:rsid w:val="007E62AB"/>
    <w:rsid w:val="007E6728"/>
    <w:rsid w:val="007E6A6A"/>
    <w:rsid w:val="007E6B46"/>
    <w:rsid w:val="007E73E5"/>
    <w:rsid w:val="007E765C"/>
    <w:rsid w:val="007E7DA1"/>
    <w:rsid w:val="007E7E25"/>
    <w:rsid w:val="007F0B3D"/>
    <w:rsid w:val="007F0F49"/>
    <w:rsid w:val="007F11AE"/>
    <w:rsid w:val="007F1660"/>
    <w:rsid w:val="007F2975"/>
    <w:rsid w:val="007F3F78"/>
    <w:rsid w:val="007F406B"/>
    <w:rsid w:val="007F4217"/>
    <w:rsid w:val="007F4B10"/>
    <w:rsid w:val="007F667E"/>
    <w:rsid w:val="007F677C"/>
    <w:rsid w:val="007F79CB"/>
    <w:rsid w:val="007F7F46"/>
    <w:rsid w:val="00800695"/>
    <w:rsid w:val="00801BE4"/>
    <w:rsid w:val="00802287"/>
    <w:rsid w:val="00804CF3"/>
    <w:rsid w:val="00804F60"/>
    <w:rsid w:val="0080694C"/>
    <w:rsid w:val="00806ACD"/>
    <w:rsid w:val="00806CF1"/>
    <w:rsid w:val="00807204"/>
    <w:rsid w:val="008074D4"/>
    <w:rsid w:val="0080794D"/>
    <w:rsid w:val="00810087"/>
    <w:rsid w:val="00810188"/>
    <w:rsid w:val="008111E8"/>
    <w:rsid w:val="00811B4C"/>
    <w:rsid w:val="00812787"/>
    <w:rsid w:val="00812850"/>
    <w:rsid w:val="00813CB7"/>
    <w:rsid w:val="0081462D"/>
    <w:rsid w:val="00815293"/>
    <w:rsid w:val="00815297"/>
    <w:rsid w:val="008156C9"/>
    <w:rsid w:val="008157BC"/>
    <w:rsid w:val="00816364"/>
    <w:rsid w:val="008167B3"/>
    <w:rsid w:val="00816972"/>
    <w:rsid w:val="00816AD6"/>
    <w:rsid w:val="008176A2"/>
    <w:rsid w:val="00820CE1"/>
    <w:rsid w:val="0082240E"/>
    <w:rsid w:val="00823731"/>
    <w:rsid w:val="008256B8"/>
    <w:rsid w:val="00825745"/>
    <w:rsid w:val="0082634D"/>
    <w:rsid w:val="00826A79"/>
    <w:rsid w:val="00826CDC"/>
    <w:rsid w:val="008270D9"/>
    <w:rsid w:val="008277A9"/>
    <w:rsid w:val="00827825"/>
    <w:rsid w:val="00827B4A"/>
    <w:rsid w:val="00830A67"/>
    <w:rsid w:val="008315DD"/>
    <w:rsid w:val="00832C6F"/>
    <w:rsid w:val="00832DB1"/>
    <w:rsid w:val="00832EC5"/>
    <w:rsid w:val="00833FFB"/>
    <w:rsid w:val="008343CE"/>
    <w:rsid w:val="00834515"/>
    <w:rsid w:val="008359D2"/>
    <w:rsid w:val="008364CD"/>
    <w:rsid w:val="00836B87"/>
    <w:rsid w:val="00837A22"/>
    <w:rsid w:val="00841AD3"/>
    <w:rsid w:val="00841EA2"/>
    <w:rsid w:val="00842D1A"/>
    <w:rsid w:val="008438A5"/>
    <w:rsid w:val="00844149"/>
    <w:rsid w:val="0084430F"/>
    <w:rsid w:val="008445DF"/>
    <w:rsid w:val="00845933"/>
    <w:rsid w:val="00845F26"/>
    <w:rsid w:val="00846880"/>
    <w:rsid w:val="00846D36"/>
    <w:rsid w:val="00846E3D"/>
    <w:rsid w:val="008474C0"/>
    <w:rsid w:val="00850080"/>
    <w:rsid w:val="00850D4E"/>
    <w:rsid w:val="00850DCC"/>
    <w:rsid w:val="008510B7"/>
    <w:rsid w:val="00852033"/>
    <w:rsid w:val="008524C9"/>
    <w:rsid w:val="008527B4"/>
    <w:rsid w:val="00852882"/>
    <w:rsid w:val="00852DC8"/>
    <w:rsid w:val="00854578"/>
    <w:rsid w:val="0085554F"/>
    <w:rsid w:val="00855EE5"/>
    <w:rsid w:val="00856686"/>
    <w:rsid w:val="00856A34"/>
    <w:rsid w:val="00857124"/>
    <w:rsid w:val="0085720B"/>
    <w:rsid w:val="008576F8"/>
    <w:rsid w:val="008623F9"/>
    <w:rsid w:val="00862843"/>
    <w:rsid w:val="00862DB4"/>
    <w:rsid w:val="0086388C"/>
    <w:rsid w:val="00863DE8"/>
    <w:rsid w:val="0086422B"/>
    <w:rsid w:val="0086480B"/>
    <w:rsid w:val="00864BE5"/>
    <w:rsid w:val="0086593C"/>
    <w:rsid w:val="008661FB"/>
    <w:rsid w:val="008663A8"/>
    <w:rsid w:val="0086680D"/>
    <w:rsid w:val="00866ABE"/>
    <w:rsid w:val="0086751A"/>
    <w:rsid w:val="00867DE6"/>
    <w:rsid w:val="00870075"/>
    <w:rsid w:val="00870172"/>
    <w:rsid w:val="008704D0"/>
    <w:rsid w:val="00871146"/>
    <w:rsid w:val="008715A2"/>
    <w:rsid w:val="008715D2"/>
    <w:rsid w:val="00871E5C"/>
    <w:rsid w:val="00873290"/>
    <w:rsid w:val="00874511"/>
    <w:rsid w:val="0087532B"/>
    <w:rsid w:val="008753FA"/>
    <w:rsid w:val="008757B1"/>
    <w:rsid w:val="0087609E"/>
    <w:rsid w:val="008768ED"/>
    <w:rsid w:val="00876942"/>
    <w:rsid w:val="008773A9"/>
    <w:rsid w:val="00877584"/>
    <w:rsid w:val="00877896"/>
    <w:rsid w:val="0088005A"/>
    <w:rsid w:val="0088073F"/>
    <w:rsid w:val="00881083"/>
    <w:rsid w:val="00882481"/>
    <w:rsid w:val="00882F6B"/>
    <w:rsid w:val="00883276"/>
    <w:rsid w:val="008853B8"/>
    <w:rsid w:val="00886056"/>
    <w:rsid w:val="00886117"/>
    <w:rsid w:val="0088648F"/>
    <w:rsid w:val="00887BF4"/>
    <w:rsid w:val="00891521"/>
    <w:rsid w:val="00891F84"/>
    <w:rsid w:val="008925B4"/>
    <w:rsid w:val="00892999"/>
    <w:rsid w:val="00892D77"/>
    <w:rsid w:val="00893115"/>
    <w:rsid w:val="00893C6F"/>
    <w:rsid w:val="00893F2D"/>
    <w:rsid w:val="00894741"/>
    <w:rsid w:val="00896501"/>
    <w:rsid w:val="00897F0C"/>
    <w:rsid w:val="008A00A5"/>
    <w:rsid w:val="008A10E4"/>
    <w:rsid w:val="008A11D7"/>
    <w:rsid w:val="008A123E"/>
    <w:rsid w:val="008A2525"/>
    <w:rsid w:val="008A2F46"/>
    <w:rsid w:val="008A4D88"/>
    <w:rsid w:val="008A5328"/>
    <w:rsid w:val="008A5B58"/>
    <w:rsid w:val="008A6597"/>
    <w:rsid w:val="008A66A7"/>
    <w:rsid w:val="008A6C22"/>
    <w:rsid w:val="008A73A0"/>
    <w:rsid w:val="008A741A"/>
    <w:rsid w:val="008A767C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5862"/>
    <w:rsid w:val="008B694D"/>
    <w:rsid w:val="008B69A4"/>
    <w:rsid w:val="008B70CA"/>
    <w:rsid w:val="008B76D7"/>
    <w:rsid w:val="008C16D7"/>
    <w:rsid w:val="008C25D7"/>
    <w:rsid w:val="008C3B8A"/>
    <w:rsid w:val="008C3D35"/>
    <w:rsid w:val="008C5F7C"/>
    <w:rsid w:val="008C60F2"/>
    <w:rsid w:val="008C636F"/>
    <w:rsid w:val="008C6C63"/>
    <w:rsid w:val="008C6E91"/>
    <w:rsid w:val="008C768C"/>
    <w:rsid w:val="008C7FA9"/>
    <w:rsid w:val="008D0737"/>
    <w:rsid w:val="008D1477"/>
    <w:rsid w:val="008D26B8"/>
    <w:rsid w:val="008D28D1"/>
    <w:rsid w:val="008D320E"/>
    <w:rsid w:val="008D327F"/>
    <w:rsid w:val="008D34D2"/>
    <w:rsid w:val="008D36E7"/>
    <w:rsid w:val="008D48AF"/>
    <w:rsid w:val="008D50A0"/>
    <w:rsid w:val="008D5246"/>
    <w:rsid w:val="008D5810"/>
    <w:rsid w:val="008D5B6C"/>
    <w:rsid w:val="008D7682"/>
    <w:rsid w:val="008E0518"/>
    <w:rsid w:val="008E081E"/>
    <w:rsid w:val="008E0CBB"/>
    <w:rsid w:val="008E119F"/>
    <w:rsid w:val="008E189D"/>
    <w:rsid w:val="008E1C2E"/>
    <w:rsid w:val="008E25B2"/>
    <w:rsid w:val="008E3C0E"/>
    <w:rsid w:val="008E48B6"/>
    <w:rsid w:val="008E4CAA"/>
    <w:rsid w:val="008E548E"/>
    <w:rsid w:val="008E559F"/>
    <w:rsid w:val="008E5840"/>
    <w:rsid w:val="008E6818"/>
    <w:rsid w:val="008E6A6E"/>
    <w:rsid w:val="008E6C32"/>
    <w:rsid w:val="008E6E9D"/>
    <w:rsid w:val="008E750E"/>
    <w:rsid w:val="008E77FE"/>
    <w:rsid w:val="008F01FB"/>
    <w:rsid w:val="008F0262"/>
    <w:rsid w:val="008F0FE7"/>
    <w:rsid w:val="008F1083"/>
    <w:rsid w:val="008F163C"/>
    <w:rsid w:val="008F17BE"/>
    <w:rsid w:val="008F27D5"/>
    <w:rsid w:val="008F29FC"/>
    <w:rsid w:val="008F2ECF"/>
    <w:rsid w:val="008F3030"/>
    <w:rsid w:val="008F389E"/>
    <w:rsid w:val="008F438C"/>
    <w:rsid w:val="008F46D7"/>
    <w:rsid w:val="008F4CAF"/>
    <w:rsid w:val="008F5706"/>
    <w:rsid w:val="008F6BEF"/>
    <w:rsid w:val="008F6C1A"/>
    <w:rsid w:val="008F6E97"/>
    <w:rsid w:val="008F7B0F"/>
    <w:rsid w:val="008F7BF3"/>
    <w:rsid w:val="008F7CB2"/>
    <w:rsid w:val="00901B10"/>
    <w:rsid w:val="009020F8"/>
    <w:rsid w:val="00902DA9"/>
    <w:rsid w:val="0090368C"/>
    <w:rsid w:val="00904225"/>
    <w:rsid w:val="00905924"/>
    <w:rsid w:val="009063E7"/>
    <w:rsid w:val="00906964"/>
    <w:rsid w:val="00906AFB"/>
    <w:rsid w:val="009100D4"/>
    <w:rsid w:val="00910658"/>
    <w:rsid w:val="00911F45"/>
    <w:rsid w:val="00912534"/>
    <w:rsid w:val="009125CD"/>
    <w:rsid w:val="00912EF1"/>
    <w:rsid w:val="00914710"/>
    <w:rsid w:val="0091526E"/>
    <w:rsid w:val="009153B7"/>
    <w:rsid w:val="00915E50"/>
    <w:rsid w:val="00916560"/>
    <w:rsid w:val="00916E0C"/>
    <w:rsid w:val="009172D7"/>
    <w:rsid w:val="009172F6"/>
    <w:rsid w:val="00917A1E"/>
    <w:rsid w:val="0092124B"/>
    <w:rsid w:val="009239E0"/>
    <w:rsid w:val="009240D7"/>
    <w:rsid w:val="009246DD"/>
    <w:rsid w:val="00926B7C"/>
    <w:rsid w:val="00927440"/>
    <w:rsid w:val="0092768A"/>
    <w:rsid w:val="0092786B"/>
    <w:rsid w:val="00927A6C"/>
    <w:rsid w:val="009304DA"/>
    <w:rsid w:val="0093052C"/>
    <w:rsid w:val="00930B7E"/>
    <w:rsid w:val="00930F8D"/>
    <w:rsid w:val="0093108E"/>
    <w:rsid w:val="009314CF"/>
    <w:rsid w:val="0093302F"/>
    <w:rsid w:val="00933899"/>
    <w:rsid w:val="009343B9"/>
    <w:rsid w:val="0093504E"/>
    <w:rsid w:val="00935272"/>
    <w:rsid w:val="00936CD8"/>
    <w:rsid w:val="0093729A"/>
    <w:rsid w:val="009376C4"/>
    <w:rsid w:val="00940DE5"/>
    <w:rsid w:val="0094200A"/>
    <w:rsid w:val="0094289F"/>
    <w:rsid w:val="0094347D"/>
    <w:rsid w:val="00943777"/>
    <w:rsid w:val="00943FD5"/>
    <w:rsid w:val="00944844"/>
    <w:rsid w:val="009458F8"/>
    <w:rsid w:val="009467CB"/>
    <w:rsid w:val="009506A5"/>
    <w:rsid w:val="009509B3"/>
    <w:rsid w:val="0095155D"/>
    <w:rsid w:val="00953FE6"/>
    <w:rsid w:val="00954442"/>
    <w:rsid w:val="009547D8"/>
    <w:rsid w:val="00954EA9"/>
    <w:rsid w:val="00954F25"/>
    <w:rsid w:val="00955A03"/>
    <w:rsid w:val="00955E35"/>
    <w:rsid w:val="00956FE5"/>
    <w:rsid w:val="009571CA"/>
    <w:rsid w:val="009605B4"/>
    <w:rsid w:val="00960EEF"/>
    <w:rsid w:val="00961048"/>
    <w:rsid w:val="00961446"/>
    <w:rsid w:val="0096156E"/>
    <w:rsid w:val="00962538"/>
    <w:rsid w:val="00962BE4"/>
    <w:rsid w:val="009636BA"/>
    <w:rsid w:val="00963771"/>
    <w:rsid w:val="00964283"/>
    <w:rsid w:val="00964FAD"/>
    <w:rsid w:val="00965DD4"/>
    <w:rsid w:val="00965F74"/>
    <w:rsid w:val="00966F03"/>
    <w:rsid w:val="009673E6"/>
    <w:rsid w:val="00967A5B"/>
    <w:rsid w:val="0097059F"/>
    <w:rsid w:val="009713C7"/>
    <w:rsid w:val="00971EA0"/>
    <w:rsid w:val="0097264D"/>
    <w:rsid w:val="00972AFF"/>
    <w:rsid w:val="00972B49"/>
    <w:rsid w:val="00972B6F"/>
    <w:rsid w:val="00972C32"/>
    <w:rsid w:val="0097489E"/>
    <w:rsid w:val="00975995"/>
    <w:rsid w:val="009763F9"/>
    <w:rsid w:val="0098072E"/>
    <w:rsid w:val="00980FC3"/>
    <w:rsid w:val="00981CCD"/>
    <w:rsid w:val="009828CC"/>
    <w:rsid w:val="00983767"/>
    <w:rsid w:val="00983C6B"/>
    <w:rsid w:val="00984974"/>
    <w:rsid w:val="00984D93"/>
    <w:rsid w:val="0098512B"/>
    <w:rsid w:val="00987533"/>
    <w:rsid w:val="00987F12"/>
    <w:rsid w:val="00991B75"/>
    <w:rsid w:val="009924C4"/>
    <w:rsid w:val="00995159"/>
    <w:rsid w:val="00995790"/>
    <w:rsid w:val="009979F5"/>
    <w:rsid w:val="00997C56"/>
    <w:rsid w:val="009A0841"/>
    <w:rsid w:val="009A2CDD"/>
    <w:rsid w:val="009A3423"/>
    <w:rsid w:val="009A39AB"/>
    <w:rsid w:val="009A3DE6"/>
    <w:rsid w:val="009A456E"/>
    <w:rsid w:val="009A4B3F"/>
    <w:rsid w:val="009A6C1A"/>
    <w:rsid w:val="009B1882"/>
    <w:rsid w:val="009B1C4A"/>
    <w:rsid w:val="009B2490"/>
    <w:rsid w:val="009B2740"/>
    <w:rsid w:val="009B2E9F"/>
    <w:rsid w:val="009B3D6F"/>
    <w:rsid w:val="009B5B5C"/>
    <w:rsid w:val="009C0B31"/>
    <w:rsid w:val="009C13F5"/>
    <w:rsid w:val="009C2512"/>
    <w:rsid w:val="009C2A96"/>
    <w:rsid w:val="009C308E"/>
    <w:rsid w:val="009C4D5F"/>
    <w:rsid w:val="009C5AFA"/>
    <w:rsid w:val="009C5FCA"/>
    <w:rsid w:val="009C6E8F"/>
    <w:rsid w:val="009C749A"/>
    <w:rsid w:val="009C7C26"/>
    <w:rsid w:val="009D0009"/>
    <w:rsid w:val="009D02F0"/>
    <w:rsid w:val="009D08DF"/>
    <w:rsid w:val="009D0A94"/>
    <w:rsid w:val="009D2520"/>
    <w:rsid w:val="009D291F"/>
    <w:rsid w:val="009D2AF4"/>
    <w:rsid w:val="009D33AA"/>
    <w:rsid w:val="009D3433"/>
    <w:rsid w:val="009D3A19"/>
    <w:rsid w:val="009D4517"/>
    <w:rsid w:val="009D5819"/>
    <w:rsid w:val="009D58AE"/>
    <w:rsid w:val="009D5B12"/>
    <w:rsid w:val="009D6196"/>
    <w:rsid w:val="009D63AA"/>
    <w:rsid w:val="009D7E33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6A95"/>
    <w:rsid w:val="009E7390"/>
    <w:rsid w:val="009F0200"/>
    <w:rsid w:val="009F0B22"/>
    <w:rsid w:val="009F1A90"/>
    <w:rsid w:val="009F3D60"/>
    <w:rsid w:val="009F6018"/>
    <w:rsid w:val="009F6299"/>
    <w:rsid w:val="009F7895"/>
    <w:rsid w:val="00A002D3"/>
    <w:rsid w:val="00A007CA"/>
    <w:rsid w:val="00A00A1A"/>
    <w:rsid w:val="00A00A9E"/>
    <w:rsid w:val="00A012AC"/>
    <w:rsid w:val="00A02139"/>
    <w:rsid w:val="00A0324C"/>
    <w:rsid w:val="00A039E4"/>
    <w:rsid w:val="00A03A39"/>
    <w:rsid w:val="00A04417"/>
    <w:rsid w:val="00A04C48"/>
    <w:rsid w:val="00A06473"/>
    <w:rsid w:val="00A06556"/>
    <w:rsid w:val="00A06C74"/>
    <w:rsid w:val="00A075E6"/>
    <w:rsid w:val="00A101BB"/>
    <w:rsid w:val="00A10549"/>
    <w:rsid w:val="00A10894"/>
    <w:rsid w:val="00A11B54"/>
    <w:rsid w:val="00A12324"/>
    <w:rsid w:val="00A12BE8"/>
    <w:rsid w:val="00A13525"/>
    <w:rsid w:val="00A13A24"/>
    <w:rsid w:val="00A13CAB"/>
    <w:rsid w:val="00A14A1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25A"/>
    <w:rsid w:val="00A24D03"/>
    <w:rsid w:val="00A253EF"/>
    <w:rsid w:val="00A27E5C"/>
    <w:rsid w:val="00A30406"/>
    <w:rsid w:val="00A30D80"/>
    <w:rsid w:val="00A3254B"/>
    <w:rsid w:val="00A33079"/>
    <w:rsid w:val="00A33532"/>
    <w:rsid w:val="00A343D4"/>
    <w:rsid w:val="00A3467E"/>
    <w:rsid w:val="00A35532"/>
    <w:rsid w:val="00A3563F"/>
    <w:rsid w:val="00A36178"/>
    <w:rsid w:val="00A3622D"/>
    <w:rsid w:val="00A3652D"/>
    <w:rsid w:val="00A36624"/>
    <w:rsid w:val="00A3681B"/>
    <w:rsid w:val="00A36A26"/>
    <w:rsid w:val="00A36B39"/>
    <w:rsid w:val="00A377EA"/>
    <w:rsid w:val="00A40998"/>
    <w:rsid w:val="00A40C01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2C"/>
    <w:rsid w:val="00A4543B"/>
    <w:rsid w:val="00A46A77"/>
    <w:rsid w:val="00A474A3"/>
    <w:rsid w:val="00A4760D"/>
    <w:rsid w:val="00A50C6D"/>
    <w:rsid w:val="00A51009"/>
    <w:rsid w:val="00A510F6"/>
    <w:rsid w:val="00A51336"/>
    <w:rsid w:val="00A51FF2"/>
    <w:rsid w:val="00A52840"/>
    <w:rsid w:val="00A5365C"/>
    <w:rsid w:val="00A5463E"/>
    <w:rsid w:val="00A55085"/>
    <w:rsid w:val="00A565AC"/>
    <w:rsid w:val="00A56C28"/>
    <w:rsid w:val="00A56E1F"/>
    <w:rsid w:val="00A579EA"/>
    <w:rsid w:val="00A600AC"/>
    <w:rsid w:val="00A60135"/>
    <w:rsid w:val="00A60D93"/>
    <w:rsid w:val="00A622FC"/>
    <w:rsid w:val="00A62DCC"/>
    <w:rsid w:val="00A62EBD"/>
    <w:rsid w:val="00A63EE9"/>
    <w:rsid w:val="00A65C8A"/>
    <w:rsid w:val="00A660B3"/>
    <w:rsid w:val="00A6671F"/>
    <w:rsid w:val="00A66EC7"/>
    <w:rsid w:val="00A701F9"/>
    <w:rsid w:val="00A73D05"/>
    <w:rsid w:val="00A742D0"/>
    <w:rsid w:val="00A74482"/>
    <w:rsid w:val="00A75473"/>
    <w:rsid w:val="00A7715C"/>
    <w:rsid w:val="00A80210"/>
    <w:rsid w:val="00A80BD4"/>
    <w:rsid w:val="00A80CEB"/>
    <w:rsid w:val="00A81F92"/>
    <w:rsid w:val="00A8270D"/>
    <w:rsid w:val="00A833CE"/>
    <w:rsid w:val="00A83859"/>
    <w:rsid w:val="00A8515A"/>
    <w:rsid w:val="00A8655C"/>
    <w:rsid w:val="00A86A23"/>
    <w:rsid w:val="00A86E95"/>
    <w:rsid w:val="00A87DAD"/>
    <w:rsid w:val="00A90D5F"/>
    <w:rsid w:val="00A90F3B"/>
    <w:rsid w:val="00A91D5A"/>
    <w:rsid w:val="00A91FC6"/>
    <w:rsid w:val="00A91FE4"/>
    <w:rsid w:val="00A92208"/>
    <w:rsid w:val="00A92569"/>
    <w:rsid w:val="00A92BAA"/>
    <w:rsid w:val="00A92DE0"/>
    <w:rsid w:val="00A933C9"/>
    <w:rsid w:val="00A934F4"/>
    <w:rsid w:val="00A936F5"/>
    <w:rsid w:val="00A93E21"/>
    <w:rsid w:val="00A94CE8"/>
    <w:rsid w:val="00A9506E"/>
    <w:rsid w:val="00A96E18"/>
    <w:rsid w:val="00AA1A8D"/>
    <w:rsid w:val="00AA20A1"/>
    <w:rsid w:val="00AA2347"/>
    <w:rsid w:val="00AA2CFA"/>
    <w:rsid w:val="00AA3DC9"/>
    <w:rsid w:val="00AA4B72"/>
    <w:rsid w:val="00AA4F94"/>
    <w:rsid w:val="00AA55A0"/>
    <w:rsid w:val="00AA5A63"/>
    <w:rsid w:val="00AA6447"/>
    <w:rsid w:val="00AA6690"/>
    <w:rsid w:val="00AA6C7B"/>
    <w:rsid w:val="00AA76E2"/>
    <w:rsid w:val="00AA7FEE"/>
    <w:rsid w:val="00AB0B44"/>
    <w:rsid w:val="00AB1E09"/>
    <w:rsid w:val="00AB26A2"/>
    <w:rsid w:val="00AB4555"/>
    <w:rsid w:val="00AB4A0E"/>
    <w:rsid w:val="00AB6B36"/>
    <w:rsid w:val="00AB7A86"/>
    <w:rsid w:val="00AC01A6"/>
    <w:rsid w:val="00AC1716"/>
    <w:rsid w:val="00AC1A02"/>
    <w:rsid w:val="00AC1BD1"/>
    <w:rsid w:val="00AC20C8"/>
    <w:rsid w:val="00AC3254"/>
    <w:rsid w:val="00AC37BB"/>
    <w:rsid w:val="00AC4172"/>
    <w:rsid w:val="00AC4F52"/>
    <w:rsid w:val="00AC6568"/>
    <w:rsid w:val="00AC7051"/>
    <w:rsid w:val="00AD00C7"/>
    <w:rsid w:val="00AD0B6B"/>
    <w:rsid w:val="00AD1953"/>
    <w:rsid w:val="00AD1B17"/>
    <w:rsid w:val="00AD1E51"/>
    <w:rsid w:val="00AD2C18"/>
    <w:rsid w:val="00AD3730"/>
    <w:rsid w:val="00AD3C6E"/>
    <w:rsid w:val="00AD4528"/>
    <w:rsid w:val="00AD4655"/>
    <w:rsid w:val="00AD719C"/>
    <w:rsid w:val="00AD71A1"/>
    <w:rsid w:val="00AE1328"/>
    <w:rsid w:val="00AE14FC"/>
    <w:rsid w:val="00AE1DE6"/>
    <w:rsid w:val="00AE298A"/>
    <w:rsid w:val="00AE454D"/>
    <w:rsid w:val="00AE46F5"/>
    <w:rsid w:val="00AE5540"/>
    <w:rsid w:val="00AE5674"/>
    <w:rsid w:val="00AE56EA"/>
    <w:rsid w:val="00AE6125"/>
    <w:rsid w:val="00AE619A"/>
    <w:rsid w:val="00AE63EB"/>
    <w:rsid w:val="00AE744F"/>
    <w:rsid w:val="00AE7454"/>
    <w:rsid w:val="00AE7855"/>
    <w:rsid w:val="00AE7BC9"/>
    <w:rsid w:val="00AE7D60"/>
    <w:rsid w:val="00AF05D2"/>
    <w:rsid w:val="00AF13A7"/>
    <w:rsid w:val="00AF1F88"/>
    <w:rsid w:val="00AF4A97"/>
    <w:rsid w:val="00AF5986"/>
    <w:rsid w:val="00AF5F1E"/>
    <w:rsid w:val="00AF7229"/>
    <w:rsid w:val="00AF75FC"/>
    <w:rsid w:val="00AF7B24"/>
    <w:rsid w:val="00B010B1"/>
    <w:rsid w:val="00B01694"/>
    <w:rsid w:val="00B01B3E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07A25"/>
    <w:rsid w:val="00B07A6B"/>
    <w:rsid w:val="00B10256"/>
    <w:rsid w:val="00B105C7"/>
    <w:rsid w:val="00B106CC"/>
    <w:rsid w:val="00B107AA"/>
    <w:rsid w:val="00B10AF5"/>
    <w:rsid w:val="00B10D89"/>
    <w:rsid w:val="00B11977"/>
    <w:rsid w:val="00B12256"/>
    <w:rsid w:val="00B123E6"/>
    <w:rsid w:val="00B12F44"/>
    <w:rsid w:val="00B13C61"/>
    <w:rsid w:val="00B140EF"/>
    <w:rsid w:val="00B14AF8"/>
    <w:rsid w:val="00B15620"/>
    <w:rsid w:val="00B15ECB"/>
    <w:rsid w:val="00B15F83"/>
    <w:rsid w:val="00B1674D"/>
    <w:rsid w:val="00B16D6D"/>
    <w:rsid w:val="00B20940"/>
    <w:rsid w:val="00B20DA7"/>
    <w:rsid w:val="00B215CB"/>
    <w:rsid w:val="00B2296A"/>
    <w:rsid w:val="00B23A16"/>
    <w:rsid w:val="00B23B30"/>
    <w:rsid w:val="00B23D8B"/>
    <w:rsid w:val="00B243C8"/>
    <w:rsid w:val="00B25087"/>
    <w:rsid w:val="00B25305"/>
    <w:rsid w:val="00B25EFD"/>
    <w:rsid w:val="00B2622E"/>
    <w:rsid w:val="00B26683"/>
    <w:rsid w:val="00B279E6"/>
    <w:rsid w:val="00B27AAD"/>
    <w:rsid w:val="00B27B3A"/>
    <w:rsid w:val="00B30330"/>
    <w:rsid w:val="00B30AF3"/>
    <w:rsid w:val="00B30B08"/>
    <w:rsid w:val="00B31624"/>
    <w:rsid w:val="00B31CCC"/>
    <w:rsid w:val="00B325AD"/>
    <w:rsid w:val="00B332EA"/>
    <w:rsid w:val="00B3370A"/>
    <w:rsid w:val="00B344C0"/>
    <w:rsid w:val="00B346A5"/>
    <w:rsid w:val="00B34EE8"/>
    <w:rsid w:val="00B35C26"/>
    <w:rsid w:val="00B362FA"/>
    <w:rsid w:val="00B36546"/>
    <w:rsid w:val="00B36580"/>
    <w:rsid w:val="00B368B7"/>
    <w:rsid w:val="00B36F26"/>
    <w:rsid w:val="00B3748B"/>
    <w:rsid w:val="00B41423"/>
    <w:rsid w:val="00B41BA4"/>
    <w:rsid w:val="00B422B7"/>
    <w:rsid w:val="00B42A04"/>
    <w:rsid w:val="00B430C7"/>
    <w:rsid w:val="00B43ACE"/>
    <w:rsid w:val="00B44FD5"/>
    <w:rsid w:val="00B45361"/>
    <w:rsid w:val="00B45739"/>
    <w:rsid w:val="00B47008"/>
    <w:rsid w:val="00B4701A"/>
    <w:rsid w:val="00B47697"/>
    <w:rsid w:val="00B47D43"/>
    <w:rsid w:val="00B5009A"/>
    <w:rsid w:val="00B50D58"/>
    <w:rsid w:val="00B51211"/>
    <w:rsid w:val="00B5124A"/>
    <w:rsid w:val="00B51B08"/>
    <w:rsid w:val="00B529DF"/>
    <w:rsid w:val="00B5663C"/>
    <w:rsid w:val="00B56671"/>
    <w:rsid w:val="00B56F37"/>
    <w:rsid w:val="00B570A4"/>
    <w:rsid w:val="00B573F8"/>
    <w:rsid w:val="00B61350"/>
    <w:rsid w:val="00B62466"/>
    <w:rsid w:val="00B63592"/>
    <w:rsid w:val="00B638DD"/>
    <w:rsid w:val="00B63C7C"/>
    <w:rsid w:val="00B6417D"/>
    <w:rsid w:val="00B6487B"/>
    <w:rsid w:val="00B64E23"/>
    <w:rsid w:val="00B65411"/>
    <w:rsid w:val="00B6647D"/>
    <w:rsid w:val="00B66C00"/>
    <w:rsid w:val="00B6715B"/>
    <w:rsid w:val="00B67216"/>
    <w:rsid w:val="00B70F8C"/>
    <w:rsid w:val="00B72C84"/>
    <w:rsid w:val="00B733FF"/>
    <w:rsid w:val="00B73D78"/>
    <w:rsid w:val="00B74846"/>
    <w:rsid w:val="00B758E0"/>
    <w:rsid w:val="00B75E22"/>
    <w:rsid w:val="00B75F15"/>
    <w:rsid w:val="00B760AB"/>
    <w:rsid w:val="00B76339"/>
    <w:rsid w:val="00B7709B"/>
    <w:rsid w:val="00B801FC"/>
    <w:rsid w:val="00B80A3A"/>
    <w:rsid w:val="00B81996"/>
    <w:rsid w:val="00B81B1F"/>
    <w:rsid w:val="00B82050"/>
    <w:rsid w:val="00B8217E"/>
    <w:rsid w:val="00B82974"/>
    <w:rsid w:val="00B83326"/>
    <w:rsid w:val="00B8374E"/>
    <w:rsid w:val="00B8403B"/>
    <w:rsid w:val="00B87F33"/>
    <w:rsid w:val="00B900FA"/>
    <w:rsid w:val="00B90760"/>
    <w:rsid w:val="00B90AE8"/>
    <w:rsid w:val="00B90BF2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A0D52"/>
    <w:rsid w:val="00BA0F74"/>
    <w:rsid w:val="00BA10E0"/>
    <w:rsid w:val="00BA1EC8"/>
    <w:rsid w:val="00BA2CD9"/>
    <w:rsid w:val="00BA56DE"/>
    <w:rsid w:val="00BA5A56"/>
    <w:rsid w:val="00BA6805"/>
    <w:rsid w:val="00BA7552"/>
    <w:rsid w:val="00BA762C"/>
    <w:rsid w:val="00BA78F7"/>
    <w:rsid w:val="00BB089B"/>
    <w:rsid w:val="00BB1115"/>
    <w:rsid w:val="00BB16CD"/>
    <w:rsid w:val="00BB22FB"/>
    <w:rsid w:val="00BB24EA"/>
    <w:rsid w:val="00BB4796"/>
    <w:rsid w:val="00BB4853"/>
    <w:rsid w:val="00BB49F1"/>
    <w:rsid w:val="00BB5D8E"/>
    <w:rsid w:val="00BB65C8"/>
    <w:rsid w:val="00BB7009"/>
    <w:rsid w:val="00BB7AA8"/>
    <w:rsid w:val="00BB7DF6"/>
    <w:rsid w:val="00BB7EB0"/>
    <w:rsid w:val="00BC0688"/>
    <w:rsid w:val="00BC0C5B"/>
    <w:rsid w:val="00BC1496"/>
    <w:rsid w:val="00BC28A4"/>
    <w:rsid w:val="00BC5793"/>
    <w:rsid w:val="00BC5C60"/>
    <w:rsid w:val="00BC61FB"/>
    <w:rsid w:val="00BC631B"/>
    <w:rsid w:val="00BC6DB7"/>
    <w:rsid w:val="00BC7667"/>
    <w:rsid w:val="00BC7E9C"/>
    <w:rsid w:val="00BD11CD"/>
    <w:rsid w:val="00BD1A94"/>
    <w:rsid w:val="00BD1B13"/>
    <w:rsid w:val="00BD1E01"/>
    <w:rsid w:val="00BD1F67"/>
    <w:rsid w:val="00BD34D8"/>
    <w:rsid w:val="00BD3A1C"/>
    <w:rsid w:val="00BD4574"/>
    <w:rsid w:val="00BD4998"/>
    <w:rsid w:val="00BD50F4"/>
    <w:rsid w:val="00BD5238"/>
    <w:rsid w:val="00BD5BAD"/>
    <w:rsid w:val="00BE0B49"/>
    <w:rsid w:val="00BE0C81"/>
    <w:rsid w:val="00BE2045"/>
    <w:rsid w:val="00BE20AD"/>
    <w:rsid w:val="00BE231E"/>
    <w:rsid w:val="00BE237D"/>
    <w:rsid w:val="00BE2764"/>
    <w:rsid w:val="00BE3312"/>
    <w:rsid w:val="00BE3447"/>
    <w:rsid w:val="00BE386B"/>
    <w:rsid w:val="00BE443F"/>
    <w:rsid w:val="00BE4AB3"/>
    <w:rsid w:val="00BE5136"/>
    <w:rsid w:val="00BE5A62"/>
    <w:rsid w:val="00BE6510"/>
    <w:rsid w:val="00BE6576"/>
    <w:rsid w:val="00BE6ABF"/>
    <w:rsid w:val="00BF063E"/>
    <w:rsid w:val="00BF0C5D"/>
    <w:rsid w:val="00BF0EDB"/>
    <w:rsid w:val="00BF2B21"/>
    <w:rsid w:val="00BF4168"/>
    <w:rsid w:val="00BF46C1"/>
    <w:rsid w:val="00BF47E4"/>
    <w:rsid w:val="00BF5096"/>
    <w:rsid w:val="00BF5D54"/>
    <w:rsid w:val="00BF6919"/>
    <w:rsid w:val="00BF7A5F"/>
    <w:rsid w:val="00BF7FFE"/>
    <w:rsid w:val="00C00335"/>
    <w:rsid w:val="00C01221"/>
    <w:rsid w:val="00C01A33"/>
    <w:rsid w:val="00C025E5"/>
    <w:rsid w:val="00C029B6"/>
    <w:rsid w:val="00C031E1"/>
    <w:rsid w:val="00C034F5"/>
    <w:rsid w:val="00C03E90"/>
    <w:rsid w:val="00C049AF"/>
    <w:rsid w:val="00C049DB"/>
    <w:rsid w:val="00C066A6"/>
    <w:rsid w:val="00C07218"/>
    <w:rsid w:val="00C07A9F"/>
    <w:rsid w:val="00C11773"/>
    <w:rsid w:val="00C117FB"/>
    <w:rsid w:val="00C11AF5"/>
    <w:rsid w:val="00C11E73"/>
    <w:rsid w:val="00C1259F"/>
    <w:rsid w:val="00C129AF"/>
    <w:rsid w:val="00C12B74"/>
    <w:rsid w:val="00C136C1"/>
    <w:rsid w:val="00C142A7"/>
    <w:rsid w:val="00C1436D"/>
    <w:rsid w:val="00C14564"/>
    <w:rsid w:val="00C162C7"/>
    <w:rsid w:val="00C167F4"/>
    <w:rsid w:val="00C17427"/>
    <w:rsid w:val="00C17D9F"/>
    <w:rsid w:val="00C22681"/>
    <w:rsid w:val="00C22AF4"/>
    <w:rsid w:val="00C23495"/>
    <w:rsid w:val="00C23CF2"/>
    <w:rsid w:val="00C24270"/>
    <w:rsid w:val="00C247FC"/>
    <w:rsid w:val="00C24BBD"/>
    <w:rsid w:val="00C252D5"/>
    <w:rsid w:val="00C256A2"/>
    <w:rsid w:val="00C256BB"/>
    <w:rsid w:val="00C25D2D"/>
    <w:rsid w:val="00C263AF"/>
    <w:rsid w:val="00C26A4B"/>
    <w:rsid w:val="00C27DAE"/>
    <w:rsid w:val="00C30241"/>
    <w:rsid w:val="00C30F1E"/>
    <w:rsid w:val="00C3147D"/>
    <w:rsid w:val="00C3177B"/>
    <w:rsid w:val="00C31A1F"/>
    <w:rsid w:val="00C31A40"/>
    <w:rsid w:val="00C31C12"/>
    <w:rsid w:val="00C32D3D"/>
    <w:rsid w:val="00C33085"/>
    <w:rsid w:val="00C3344A"/>
    <w:rsid w:val="00C3488A"/>
    <w:rsid w:val="00C35EC9"/>
    <w:rsid w:val="00C3694E"/>
    <w:rsid w:val="00C36F39"/>
    <w:rsid w:val="00C371B8"/>
    <w:rsid w:val="00C37C5F"/>
    <w:rsid w:val="00C40AA2"/>
    <w:rsid w:val="00C40C6E"/>
    <w:rsid w:val="00C4103E"/>
    <w:rsid w:val="00C43978"/>
    <w:rsid w:val="00C446B1"/>
    <w:rsid w:val="00C44B40"/>
    <w:rsid w:val="00C44D24"/>
    <w:rsid w:val="00C44F2D"/>
    <w:rsid w:val="00C454AF"/>
    <w:rsid w:val="00C457F7"/>
    <w:rsid w:val="00C45E92"/>
    <w:rsid w:val="00C45F7A"/>
    <w:rsid w:val="00C4653A"/>
    <w:rsid w:val="00C467C9"/>
    <w:rsid w:val="00C467F5"/>
    <w:rsid w:val="00C469A2"/>
    <w:rsid w:val="00C4796D"/>
    <w:rsid w:val="00C47EFA"/>
    <w:rsid w:val="00C506AD"/>
    <w:rsid w:val="00C506F8"/>
    <w:rsid w:val="00C5099D"/>
    <w:rsid w:val="00C50EF9"/>
    <w:rsid w:val="00C51B58"/>
    <w:rsid w:val="00C52009"/>
    <w:rsid w:val="00C522FE"/>
    <w:rsid w:val="00C53127"/>
    <w:rsid w:val="00C53761"/>
    <w:rsid w:val="00C538DE"/>
    <w:rsid w:val="00C53A47"/>
    <w:rsid w:val="00C54008"/>
    <w:rsid w:val="00C54796"/>
    <w:rsid w:val="00C54C26"/>
    <w:rsid w:val="00C55E74"/>
    <w:rsid w:val="00C572A3"/>
    <w:rsid w:val="00C574DA"/>
    <w:rsid w:val="00C57A82"/>
    <w:rsid w:val="00C57FBF"/>
    <w:rsid w:val="00C60A7E"/>
    <w:rsid w:val="00C617E2"/>
    <w:rsid w:val="00C626A9"/>
    <w:rsid w:val="00C628D7"/>
    <w:rsid w:val="00C629A0"/>
    <w:rsid w:val="00C62D45"/>
    <w:rsid w:val="00C63821"/>
    <w:rsid w:val="00C63CAD"/>
    <w:rsid w:val="00C640A0"/>
    <w:rsid w:val="00C64199"/>
    <w:rsid w:val="00C65BC9"/>
    <w:rsid w:val="00C71020"/>
    <w:rsid w:val="00C71BAA"/>
    <w:rsid w:val="00C71E2F"/>
    <w:rsid w:val="00C7249B"/>
    <w:rsid w:val="00C7319B"/>
    <w:rsid w:val="00C738CE"/>
    <w:rsid w:val="00C7395C"/>
    <w:rsid w:val="00C74086"/>
    <w:rsid w:val="00C7501C"/>
    <w:rsid w:val="00C75A68"/>
    <w:rsid w:val="00C7648B"/>
    <w:rsid w:val="00C801FC"/>
    <w:rsid w:val="00C8029D"/>
    <w:rsid w:val="00C819D4"/>
    <w:rsid w:val="00C81CBB"/>
    <w:rsid w:val="00C82E6A"/>
    <w:rsid w:val="00C83057"/>
    <w:rsid w:val="00C830B1"/>
    <w:rsid w:val="00C846D0"/>
    <w:rsid w:val="00C848D6"/>
    <w:rsid w:val="00C85726"/>
    <w:rsid w:val="00C8699B"/>
    <w:rsid w:val="00C86D78"/>
    <w:rsid w:val="00C91E59"/>
    <w:rsid w:val="00C92930"/>
    <w:rsid w:val="00C92B96"/>
    <w:rsid w:val="00C9308D"/>
    <w:rsid w:val="00C932A0"/>
    <w:rsid w:val="00C93918"/>
    <w:rsid w:val="00C93B8F"/>
    <w:rsid w:val="00C964AE"/>
    <w:rsid w:val="00C974A7"/>
    <w:rsid w:val="00C9773E"/>
    <w:rsid w:val="00C97EF1"/>
    <w:rsid w:val="00CA006F"/>
    <w:rsid w:val="00CA057F"/>
    <w:rsid w:val="00CA10FD"/>
    <w:rsid w:val="00CA21DE"/>
    <w:rsid w:val="00CA2E9F"/>
    <w:rsid w:val="00CA31A9"/>
    <w:rsid w:val="00CA64F3"/>
    <w:rsid w:val="00CA656E"/>
    <w:rsid w:val="00CA6B9D"/>
    <w:rsid w:val="00CA70F2"/>
    <w:rsid w:val="00CB0B6A"/>
    <w:rsid w:val="00CB1747"/>
    <w:rsid w:val="00CB1ACF"/>
    <w:rsid w:val="00CB2EB5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B684B"/>
    <w:rsid w:val="00CB7B84"/>
    <w:rsid w:val="00CC00F2"/>
    <w:rsid w:val="00CC0228"/>
    <w:rsid w:val="00CC0476"/>
    <w:rsid w:val="00CC0F8F"/>
    <w:rsid w:val="00CC13BE"/>
    <w:rsid w:val="00CC2377"/>
    <w:rsid w:val="00CC2753"/>
    <w:rsid w:val="00CC2B93"/>
    <w:rsid w:val="00CC2FC9"/>
    <w:rsid w:val="00CC4337"/>
    <w:rsid w:val="00CC564E"/>
    <w:rsid w:val="00CC62F5"/>
    <w:rsid w:val="00CC6507"/>
    <w:rsid w:val="00CC7E10"/>
    <w:rsid w:val="00CD00AB"/>
    <w:rsid w:val="00CD1086"/>
    <w:rsid w:val="00CD1E4A"/>
    <w:rsid w:val="00CD3C36"/>
    <w:rsid w:val="00CD4016"/>
    <w:rsid w:val="00CD406F"/>
    <w:rsid w:val="00CD484E"/>
    <w:rsid w:val="00CD4929"/>
    <w:rsid w:val="00CD56DC"/>
    <w:rsid w:val="00CD6203"/>
    <w:rsid w:val="00CD6A52"/>
    <w:rsid w:val="00CD6E79"/>
    <w:rsid w:val="00CD78A8"/>
    <w:rsid w:val="00CD7B97"/>
    <w:rsid w:val="00CD7C56"/>
    <w:rsid w:val="00CD7CBB"/>
    <w:rsid w:val="00CE037D"/>
    <w:rsid w:val="00CE14FB"/>
    <w:rsid w:val="00CE38F1"/>
    <w:rsid w:val="00CE3D4D"/>
    <w:rsid w:val="00CE40E6"/>
    <w:rsid w:val="00CE41AA"/>
    <w:rsid w:val="00CE5A98"/>
    <w:rsid w:val="00CE63FC"/>
    <w:rsid w:val="00CE67D5"/>
    <w:rsid w:val="00CE7220"/>
    <w:rsid w:val="00CF03E9"/>
    <w:rsid w:val="00CF0D6B"/>
    <w:rsid w:val="00CF10E3"/>
    <w:rsid w:val="00CF1DDA"/>
    <w:rsid w:val="00CF2947"/>
    <w:rsid w:val="00CF2A12"/>
    <w:rsid w:val="00CF32D4"/>
    <w:rsid w:val="00CF3455"/>
    <w:rsid w:val="00CF3C46"/>
    <w:rsid w:val="00CF5182"/>
    <w:rsid w:val="00CF564D"/>
    <w:rsid w:val="00CF56E5"/>
    <w:rsid w:val="00CF5718"/>
    <w:rsid w:val="00CF6184"/>
    <w:rsid w:val="00CF6345"/>
    <w:rsid w:val="00CF70EB"/>
    <w:rsid w:val="00D001AA"/>
    <w:rsid w:val="00D00C38"/>
    <w:rsid w:val="00D00D5D"/>
    <w:rsid w:val="00D015C5"/>
    <w:rsid w:val="00D01718"/>
    <w:rsid w:val="00D017B4"/>
    <w:rsid w:val="00D01BE5"/>
    <w:rsid w:val="00D02555"/>
    <w:rsid w:val="00D02CDE"/>
    <w:rsid w:val="00D03CC0"/>
    <w:rsid w:val="00D0483E"/>
    <w:rsid w:val="00D054DB"/>
    <w:rsid w:val="00D060D6"/>
    <w:rsid w:val="00D06117"/>
    <w:rsid w:val="00D06B8D"/>
    <w:rsid w:val="00D107CE"/>
    <w:rsid w:val="00D11CD2"/>
    <w:rsid w:val="00D13978"/>
    <w:rsid w:val="00D14A15"/>
    <w:rsid w:val="00D14A6D"/>
    <w:rsid w:val="00D15975"/>
    <w:rsid w:val="00D16DBA"/>
    <w:rsid w:val="00D1751D"/>
    <w:rsid w:val="00D17C6D"/>
    <w:rsid w:val="00D20305"/>
    <w:rsid w:val="00D2116C"/>
    <w:rsid w:val="00D23A0B"/>
    <w:rsid w:val="00D24BD5"/>
    <w:rsid w:val="00D24FFF"/>
    <w:rsid w:val="00D25D0D"/>
    <w:rsid w:val="00D30225"/>
    <w:rsid w:val="00D30607"/>
    <w:rsid w:val="00D308F5"/>
    <w:rsid w:val="00D30CD4"/>
    <w:rsid w:val="00D3119B"/>
    <w:rsid w:val="00D31317"/>
    <w:rsid w:val="00D31470"/>
    <w:rsid w:val="00D3176A"/>
    <w:rsid w:val="00D31C75"/>
    <w:rsid w:val="00D32C5A"/>
    <w:rsid w:val="00D330CD"/>
    <w:rsid w:val="00D33D43"/>
    <w:rsid w:val="00D3556C"/>
    <w:rsid w:val="00D35F4C"/>
    <w:rsid w:val="00D36CBA"/>
    <w:rsid w:val="00D375A8"/>
    <w:rsid w:val="00D37623"/>
    <w:rsid w:val="00D37727"/>
    <w:rsid w:val="00D40760"/>
    <w:rsid w:val="00D41444"/>
    <w:rsid w:val="00D42D41"/>
    <w:rsid w:val="00D434BC"/>
    <w:rsid w:val="00D437E6"/>
    <w:rsid w:val="00D44232"/>
    <w:rsid w:val="00D44843"/>
    <w:rsid w:val="00D45061"/>
    <w:rsid w:val="00D45547"/>
    <w:rsid w:val="00D45F66"/>
    <w:rsid w:val="00D467C5"/>
    <w:rsid w:val="00D46BAB"/>
    <w:rsid w:val="00D46EDF"/>
    <w:rsid w:val="00D51A7C"/>
    <w:rsid w:val="00D521E1"/>
    <w:rsid w:val="00D53429"/>
    <w:rsid w:val="00D540FA"/>
    <w:rsid w:val="00D54132"/>
    <w:rsid w:val="00D549C0"/>
    <w:rsid w:val="00D5627B"/>
    <w:rsid w:val="00D569EA"/>
    <w:rsid w:val="00D56B57"/>
    <w:rsid w:val="00D573F0"/>
    <w:rsid w:val="00D57A06"/>
    <w:rsid w:val="00D6114D"/>
    <w:rsid w:val="00D63B07"/>
    <w:rsid w:val="00D63E31"/>
    <w:rsid w:val="00D64063"/>
    <w:rsid w:val="00D64BBA"/>
    <w:rsid w:val="00D65B64"/>
    <w:rsid w:val="00D664DB"/>
    <w:rsid w:val="00D6655B"/>
    <w:rsid w:val="00D67044"/>
    <w:rsid w:val="00D677C9"/>
    <w:rsid w:val="00D678BF"/>
    <w:rsid w:val="00D67F94"/>
    <w:rsid w:val="00D7119B"/>
    <w:rsid w:val="00D712D5"/>
    <w:rsid w:val="00D71C3C"/>
    <w:rsid w:val="00D73209"/>
    <w:rsid w:val="00D73CBC"/>
    <w:rsid w:val="00D746AC"/>
    <w:rsid w:val="00D75DE4"/>
    <w:rsid w:val="00D760EF"/>
    <w:rsid w:val="00D77401"/>
    <w:rsid w:val="00D779D4"/>
    <w:rsid w:val="00D77EFE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5417"/>
    <w:rsid w:val="00D85695"/>
    <w:rsid w:val="00D8596C"/>
    <w:rsid w:val="00D85DED"/>
    <w:rsid w:val="00D85F83"/>
    <w:rsid w:val="00D867D3"/>
    <w:rsid w:val="00D86B25"/>
    <w:rsid w:val="00D90086"/>
    <w:rsid w:val="00D917CB"/>
    <w:rsid w:val="00D91927"/>
    <w:rsid w:val="00D93076"/>
    <w:rsid w:val="00D93302"/>
    <w:rsid w:val="00D93774"/>
    <w:rsid w:val="00D93BF0"/>
    <w:rsid w:val="00D94907"/>
    <w:rsid w:val="00D953AC"/>
    <w:rsid w:val="00D95BD4"/>
    <w:rsid w:val="00D96AAE"/>
    <w:rsid w:val="00DA098E"/>
    <w:rsid w:val="00DA121E"/>
    <w:rsid w:val="00DA2285"/>
    <w:rsid w:val="00DA3586"/>
    <w:rsid w:val="00DA3811"/>
    <w:rsid w:val="00DA4967"/>
    <w:rsid w:val="00DA5150"/>
    <w:rsid w:val="00DA552C"/>
    <w:rsid w:val="00DA6BDB"/>
    <w:rsid w:val="00DA6E3B"/>
    <w:rsid w:val="00DA7FCF"/>
    <w:rsid w:val="00DB149E"/>
    <w:rsid w:val="00DB1630"/>
    <w:rsid w:val="00DB3158"/>
    <w:rsid w:val="00DB4A9A"/>
    <w:rsid w:val="00DB532E"/>
    <w:rsid w:val="00DB5406"/>
    <w:rsid w:val="00DB5DAB"/>
    <w:rsid w:val="00DB5DC8"/>
    <w:rsid w:val="00DB66EC"/>
    <w:rsid w:val="00DB6ED2"/>
    <w:rsid w:val="00DB7001"/>
    <w:rsid w:val="00DB7AEC"/>
    <w:rsid w:val="00DC0415"/>
    <w:rsid w:val="00DC1B55"/>
    <w:rsid w:val="00DC1D6D"/>
    <w:rsid w:val="00DC1DE7"/>
    <w:rsid w:val="00DC2387"/>
    <w:rsid w:val="00DC2CDE"/>
    <w:rsid w:val="00DC2ED2"/>
    <w:rsid w:val="00DC3756"/>
    <w:rsid w:val="00DC4BBA"/>
    <w:rsid w:val="00DC4EC8"/>
    <w:rsid w:val="00DC6200"/>
    <w:rsid w:val="00DC653F"/>
    <w:rsid w:val="00DC67C2"/>
    <w:rsid w:val="00DD009E"/>
    <w:rsid w:val="00DD0309"/>
    <w:rsid w:val="00DD03CB"/>
    <w:rsid w:val="00DD05E6"/>
    <w:rsid w:val="00DD0F95"/>
    <w:rsid w:val="00DD2A69"/>
    <w:rsid w:val="00DD38C7"/>
    <w:rsid w:val="00DD3C12"/>
    <w:rsid w:val="00DD42D0"/>
    <w:rsid w:val="00DD6693"/>
    <w:rsid w:val="00DD720C"/>
    <w:rsid w:val="00DE05C3"/>
    <w:rsid w:val="00DE07FA"/>
    <w:rsid w:val="00DE148D"/>
    <w:rsid w:val="00DE1B73"/>
    <w:rsid w:val="00DE2CE3"/>
    <w:rsid w:val="00DE3902"/>
    <w:rsid w:val="00DE3CA8"/>
    <w:rsid w:val="00DE4A44"/>
    <w:rsid w:val="00DE4EF7"/>
    <w:rsid w:val="00DE5B11"/>
    <w:rsid w:val="00DE6C7C"/>
    <w:rsid w:val="00DE78BD"/>
    <w:rsid w:val="00DE7BA9"/>
    <w:rsid w:val="00DE7FBB"/>
    <w:rsid w:val="00DF1606"/>
    <w:rsid w:val="00DF2358"/>
    <w:rsid w:val="00DF2530"/>
    <w:rsid w:val="00DF28CE"/>
    <w:rsid w:val="00DF367F"/>
    <w:rsid w:val="00E002C6"/>
    <w:rsid w:val="00E01500"/>
    <w:rsid w:val="00E0198E"/>
    <w:rsid w:val="00E01C68"/>
    <w:rsid w:val="00E02179"/>
    <w:rsid w:val="00E046CD"/>
    <w:rsid w:val="00E05D5D"/>
    <w:rsid w:val="00E06B73"/>
    <w:rsid w:val="00E06BD8"/>
    <w:rsid w:val="00E07247"/>
    <w:rsid w:val="00E07A6F"/>
    <w:rsid w:val="00E113DF"/>
    <w:rsid w:val="00E11FE6"/>
    <w:rsid w:val="00E129DE"/>
    <w:rsid w:val="00E13648"/>
    <w:rsid w:val="00E14AB9"/>
    <w:rsid w:val="00E15161"/>
    <w:rsid w:val="00E15B41"/>
    <w:rsid w:val="00E15EA1"/>
    <w:rsid w:val="00E1624B"/>
    <w:rsid w:val="00E16968"/>
    <w:rsid w:val="00E16B03"/>
    <w:rsid w:val="00E16E46"/>
    <w:rsid w:val="00E17090"/>
    <w:rsid w:val="00E178C6"/>
    <w:rsid w:val="00E201AC"/>
    <w:rsid w:val="00E206D7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31797"/>
    <w:rsid w:val="00E31E46"/>
    <w:rsid w:val="00E32114"/>
    <w:rsid w:val="00E3236B"/>
    <w:rsid w:val="00E32C72"/>
    <w:rsid w:val="00E33065"/>
    <w:rsid w:val="00E3320F"/>
    <w:rsid w:val="00E349B5"/>
    <w:rsid w:val="00E34D51"/>
    <w:rsid w:val="00E40485"/>
    <w:rsid w:val="00E41995"/>
    <w:rsid w:val="00E4213D"/>
    <w:rsid w:val="00E43534"/>
    <w:rsid w:val="00E43A6B"/>
    <w:rsid w:val="00E44BBC"/>
    <w:rsid w:val="00E44EC5"/>
    <w:rsid w:val="00E45B63"/>
    <w:rsid w:val="00E5081F"/>
    <w:rsid w:val="00E50F19"/>
    <w:rsid w:val="00E51B8C"/>
    <w:rsid w:val="00E51E58"/>
    <w:rsid w:val="00E523F8"/>
    <w:rsid w:val="00E5252C"/>
    <w:rsid w:val="00E52E47"/>
    <w:rsid w:val="00E537EB"/>
    <w:rsid w:val="00E54E7F"/>
    <w:rsid w:val="00E54F53"/>
    <w:rsid w:val="00E55340"/>
    <w:rsid w:val="00E555EF"/>
    <w:rsid w:val="00E5584A"/>
    <w:rsid w:val="00E562A7"/>
    <w:rsid w:val="00E57D6F"/>
    <w:rsid w:val="00E60269"/>
    <w:rsid w:val="00E608D3"/>
    <w:rsid w:val="00E60978"/>
    <w:rsid w:val="00E61745"/>
    <w:rsid w:val="00E62804"/>
    <w:rsid w:val="00E62946"/>
    <w:rsid w:val="00E62B21"/>
    <w:rsid w:val="00E6368B"/>
    <w:rsid w:val="00E63C43"/>
    <w:rsid w:val="00E63FE1"/>
    <w:rsid w:val="00E64ABD"/>
    <w:rsid w:val="00E65528"/>
    <w:rsid w:val="00E661B5"/>
    <w:rsid w:val="00E704A5"/>
    <w:rsid w:val="00E70EF8"/>
    <w:rsid w:val="00E7182B"/>
    <w:rsid w:val="00E71C89"/>
    <w:rsid w:val="00E72FD9"/>
    <w:rsid w:val="00E73A67"/>
    <w:rsid w:val="00E74C33"/>
    <w:rsid w:val="00E74EF7"/>
    <w:rsid w:val="00E75498"/>
    <w:rsid w:val="00E7665E"/>
    <w:rsid w:val="00E77044"/>
    <w:rsid w:val="00E773F6"/>
    <w:rsid w:val="00E77485"/>
    <w:rsid w:val="00E77604"/>
    <w:rsid w:val="00E777C0"/>
    <w:rsid w:val="00E77E6F"/>
    <w:rsid w:val="00E8045B"/>
    <w:rsid w:val="00E80B37"/>
    <w:rsid w:val="00E80D74"/>
    <w:rsid w:val="00E80DFA"/>
    <w:rsid w:val="00E814D5"/>
    <w:rsid w:val="00E82B78"/>
    <w:rsid w:val="00E82D6C"/>
    <w:rsid w:val="00E831C1"/>
    <w:rsid w:val="00E83936"/>
    <w:rsid w:val="00E83B2E"/>
    <w:rsid w:val="00E83C06"/>
    <w:rsid w:val="00E859FD"/>
    <w:rsid w:val="00E85EC8"/>
    <w:rsid w:val="00E86685"/>
    <w:rsid w:val="00E9043D"/>
    <w:rsid w:val="00E9099F"/>
    <w:rsid w:val="00E909EB"/>
    <w:rsid w:val="00E9134E"/>
    <w:rsid w:val="00E91584"/>
    <w:rsid w:val="00E91623"/>
    <w:rsid w:val="00E917A4"/>
    <w:rsid w:val="00E9222B"/>
    <w:rsid w:val="00E93C01"/>
    <w:rsid w:val="00E93C80"/>
    <w:rsid w:val="00E946DE"/>
    <w:rsid w:val="00E947D7"/>
    <w:rsid w:val="00E949CD"/>
    <w:rsid w:val="00E95445"/>
    <w:rsid w:val="00E96690"/>
    <w:rsid w:val="00E97DE1"/>
    <w:rsid w:val="00E97E1D"/>
    <w:rsid w:val="00EA1FFE"/>
    <w:rsid w:val="00EA2F42"/>
    <w:rsid w:val="00EA3959"/>
    <w:rsid w:val="00EA444C"/>
    <w:rsid w:val="00EA46DC"/>
    <w:rsid w:val="00EA4AD6"/>
    <w:rsid w:val="00EA618C"/>
    <w:rsid w:val="00EA61CF"/>
    <w:rsid w:val="00EA7251"/>
    <w:rsid w:val="00EA7505"/>
    <w:rsid w:val="00EA750F"/>
    <w:rsid w:val="00EB0696"/>
    <w:rsid w:val="00EB311E"/>
    <w:rsid w:val="00EB4034"/>
    <w:rsid w:val="00EB43CB"/>
    <w:rsid w:val="00EB49C6"/>
    <w:rsid w:val="00EB5AE2"/>
    <w:rsid w:val="00EB7BCA"/>
    <w:rsid w:val="00EC038E"/>
    <w:rsid w:val="00EC147C"/>
    <w:rsid w:val="00EC1560"/>
    <w:rsid w:val="00EC1FBF"/>
    <w:rsid w:val="00EC24AB"/>
    <w:rsid w:val="00EC2DA3"/>
    <w:rsid w:val="00EC2F7D"/>
    <w:rsid w:val="00EC39C9"/>
    <w:rsid w:val="00EC41DF"/>
    <w:rsid w:val="00EC4460"/>
    <w:rsid w:val="00EC496F"/>
    <w:rsid w:val="00EC6362"/>
    <w:rsid w:val="00EC699E"/>
    <w:rsid w:val="00EC6D6C"/>
    <w:rsid w:val="00EC7E1D"/>
    <w:rsid w:val="00ED051D"/>
    <w:rsid w:val="00ED1791"/>
    <w:rsid w:val="00ED1BF0"/>
    <w:rsid w:val="00ED1E97"/>
    <w:rsid w:val="00ED2A8C"/>
    <w:rsid w:val="00ED308F"/>
    <w:rsid w:val="00ED414B"/>
    <w:rsid w:val="00ED47F2"/>
    <w:rsid w:val="00ED49B9"/>
    <w:rsid w:val="00ED4C39"/>
    <w:rsid w:val="00ED62FA"/>
    <w:rsid w:val="00ED6498"/>
    <w:rsid w:val="00ED6B2B"/>
    <w:rsid w:val="00ED6DBA"/>
    <w:rsid w:val="00ED78E3"/>
    <w:rsid w:val="00ED798F"/>
    <w:rsid w:val="00EE0658"/>
    <w:rsid w:val="00EE0AA3"/>
    <w:rsid w:val="00EE1068"/>
    <w:rsid w:val="00EE10D7"/>
    <w:rsid w:val="00EE11DC"/>
    <w:rsid w:val="00EE1FE8"/>
    <w:rsid w:val="00EE2663"/>
    <w:rsid w:val="00EE2FD8"/>
    <w:rsid w:val="00EE3117"/>
    <w:rsid w:val="00EE3372"/>
    <w:rsid w:val="00EE395F"/>
    <w:rsid w:val="00EE5C7F"/>
    <w:rsid w:val="00EE5D95"/>
    <w:rsid w:val="00EE60B1"/>
    <w:rsid w:val="00EE66FB"/>
    <w:rsid w:val="00EE73C1"/>
    <w:rsid w:val="00EE7437"/>
    <w:rsid w:val="00EF1346"/>
    <w:rsid w:val="00EF1EC4"/>
    <w:rsid w:val="00EF23E3"/>
    <w:rsid w:val="00EF262F"/>
    <w:rsid w:val="00EF2DAE"/>
    <w:rsid w:val="00EF3435"/>
    <w:rsid w:val="00EF353F"/>
    <w:rsid w:val="00EF3721"/>
    <w:rsid w:val="00EF3CAF"/>
    <w:rsid w:val="00EF3E60"/>
    <w:rsid w:val="00EF4F6D"/>
    <w:rsid w:val="00EF5636"/>
    <w:rsid w:val="00EF5792"/>
    <w:rsid w:val="00F01A5E"/>
    <w:rsid w:val="00F0230B"/>
    <w:rsid w:val="00F03486"/>
    <w:rsid w:val="00F0357A"/>
    <w:rsid w:val="00F0384B"/>
    <w:rsid w:val="00F05680"/>
    <w:rsid w:val="00F06B3C"/>
    <w:rsid w:val="00F07747"/>
    <w:rsid w:val="00F07A17"/>
    <w:rsid w:val="00F07D26"/>
    <w:rsid w:val="00F11505"/>
    <w:rsid w:val="00F118C3"/>
    <w:rsid w:val="00F1252A"/>
    <w:rsid w:val="00F1335F"/>
    <w:rsid w:val="00F137B5"/>
    <w:rsid w:val="00F137BF"/>
    <w:rsid w:val="00F13D11"/>
    <w:rsid w:val="00F13D16"/>
    <w:rsid w:val="00F14336"/>
    <w:rsid w:val="00F145F5"/>
    <w:rsid w:val="00F15B75"/>
    <w:rsid w:val="00F16546"/>
    <w:rsid w:val="00F16A75"/>
    <w:rsid w:val="00F16B54"/>
    <w:rsid w:val="00F20047"/>
    <w:rsid w:val="00F22465"/>
    <w:rsid w:val="00F22A24"/>
    <w:rsid w:val="00F22D32"/>
    <w:rsid w:val="00F2337D"/>
    <w:rsid w:val="00F2354F"/>
    <w:rsid w:val="00F24AE6"/>
    <w:rsid w:val="00F24CD7"/>
    <w:rsid w:val="00F24D2F"/>
    <w:rsid w:val="00F25410"/>
    <w:rsid w:val="00F25746"/>
    <w:rsid w:val="00F262DC"/>
    <w:rsid w:val="00F266AB"/>
    <w:rsid w:val="00F26D06"/>
    <w:rsid w:val="00F26F5F"/>
    <w:rsid w:val="00F26F86"/>
    <w:rsid w:val="00F30D49"/>
    <w:rsid w:val="00F32762"/>
    <w:rsid w:val="00F33477"/>
    <w:rsid w:val="00F342A0"/>
    <w:rsid w:val="00F349DC"/>
    <w:rsid w:val="00F34A87"/>
    <w:rsid w:val="00F34EF2"/>
    <w:rsid w:val="00F36FE2"/>
    <w:rsid w:val="00F37534"/>
    <w:rsid w:val="00F4031E"/>
    <w:rsid w:val="00F41841"/>
    <w:rsid w:val="00F41B4E"/>
    <w:rsid w:val="00F41DA1"/>
    <w:rsid w:val="00F42815"/>
    <w:rsid w:val="00F42B9B"/>
    <w:rsid w:val="00F43680"/>
    <w:rsid w:val="00F43AD7"/>
    <w:rsid w:val="00F43B90"/>
    <w:rsid w:val="00F43EE3"/>
    <w:rsid w:val="00F44143"/>
    <w:rsid w:val="00F44D18"/>
    <w:rsid w:val="00F45783"/>
    <w:rsid w:val="00F45E4F"/>
    <w:rsid w:val="00F45E83"/>
    <w:rsid w:val="00F46CDC"/>
    <w:rsid w:val="00F47717"/>
    <w:rsid w:val="00F500CA"/>
    <w:rsid w:val="00F505E6"/>
    <w:rsid w:val="00F51733"/>
    <w:rsid w:val="00F5216C"/>
    <w:rsid w:val="00F53625"/>
    <w:rsid w:val="00F53C0D"/>
    <w:rsid w:val="00F55C24"/>
    <w:rsid w:val="00F55F7B"/>
    <w:rsid w:val="00F56538"/>
    <w:rsid w:val="00F565FA"/>
    <w:rsid w:val="00F57391"/>
    <w:rsid w:val="00F57E15"/>
    <w:rsid w:val="00F57F02"/>
    <w:rsid w:val="00F60019"/>
    <w:rsid w:val="00F607E5"/>
    <w:rsid w:val="00F616C2"/>
    <w:rsid w:val="00F618C8"/>
    <w:rsid w:val="00F62237"/>
    <w:rsid w:val="00F62280"/>
    <w:rsid w:val="00F62C3F"/>
    <w:rsid w:val="00F62FC6"/>
    <w:rsid w:val="00F635C2"/>
    <w:rsid w:val="00F644E4"/>
    <w:rsid w:val="00F64B84"/>
    <w:rsid w:val="00F6621B"/>
    <w:rsid w:val="00F66B65"/>
    <w:rsid w:val="00F6755A"/>
    <w:rsid w:val="00F67788"/>
    <w:rsid w:val="00F7022B"/>
    <w:rsid w:val="00F71705"/>
    <w:rsid w:val="00F71B43"/>
    <w:rsid w:val="00F720EA"/>
    <w:rsid w:val="00F730D3"/>
    <w:rsid w:val="00F74927"/>
    <w:rsid w:val="00F75F7B"/>
    <w:rsid w:val="00F76017"/>
    <w:rsid w:val="00F764B2"/>
    <w:rsid w:val="00F80026"/>
    <w:rsid w:val="00F804B4"/>
    <w:rsid w:val="00F80834"/>
    <w:rsid w:val="00F8222F"/>
    <w:rsid w:val="00F82EFC"/>
    <w:rsid w:val="00F8420F"/>
    <w:rsid w:val="00F84552"/>
    <w:rsid w:val="00F846D0"/>
    <w:rsid w:val="00F85A90"/>
    <w:rsid w:val="00F87D81"/>
    <w:rsid w:val="00F90F9C"/>
    <w:rsid w:val="00F91491"/>
    <w:rsid w:val="00F915A5"/>
    <w:rsid w:val="00F91CEF"/>
    <w:rsid w:val="00F92399"/>
    <w:rsid w:val="00F92AC3"/>
    <w:rsid w:val="00F93490"/>
    <w:rsid w:val="00F943BF"/>
    <w:rsid w:val="00F944AD"/>
    <w:rsid w:val="00F94588"/>
    <w:rsid w:val="00F96193"/>
    <w:rsid w:val="00F975C4"/>
    <w:rsid w:val="00FA017D"/>
    <w:rsid w:val="00FA04ED"/>
    <w:rsid w:val="00FA1B46"/>
    <w:rsid w:val="00FA23B8"/>
    <w:rsid w:val="00FA4456"/>
    <w:rsid w:val="00FA503F"/>
    <w:rsid w:val="00FA56DC"/>
    <w:rsid w:val="00FA6A96"/>
    <w:rsid w:val="00FB0B04"/>
    <w:rsid w:val="00FB18DE"/>
    <w:rsid w:val="00FB2A44"/>
    <w:rsid w:val="00FB2AC1"/>
    <w:rsid w:val="00FB394D"/>
    <w:rsid w:val="00FB3B79"/>
    <w:rsid w:val="00FB44FA"/>
    <w:rsid w:val="00FB5150"/>
    <w:rsid w:val="00FB57FD"/>
    <w:rsid w:val="00FB6AC8"/>
    <w:rsid w:val="00FB6F28"/>
    <w:rsid w:val="00FC02A8"/>
    <w:rsid w:val="00FC03AD"/>
    <w:rsid w:val="00FC07F2"/>
    <w:rsid w:val="00FC0AE6"/>
    <w:rsid w:val="00FC2783"/>
    <w:rsid w:val="00FC2C24"/>
    <w:rsid w:val="00FC30B1"/>
    <w:rsid w:val="00FC316E"/>
    <w:rsid w:val="00FC3511"/>
    <w:rsid w:val="00FC3898"/>
    <w:rsid w:val="00FC4F5E"/>
    <w:rsid w:val="00FC5636"/>
    <w:rsid w:val="00FC5705"/>
    <w:rsid w:val="00FC59DD"/>
    <w:rsid w:val="00FC5A73"/>
    <w:rsid w:val="00FC5DA3"/>
    <w:rsid w:val="00FC609A"/>
    <w:rsid w:val="00FC6BA1"/>
    <w:rsid w:val="00FC7DD4"/>
    <w:rsid w:val="00FD001B"/>
    <w:rsid w:val="00FD089F"/>
    <w:rsid w:val="00FD0AAF"/>
    <w:rsid w:val="00FD16BB"/>
    <w:rsid w:val="00FD16E4"/>
    <w:rsid w:val="00FD1927"/>
    <w:rsid w:val="00FD19CC"/>
    <w:rsid w:val="00FD1BEC"/>
    <w:rsid w:val="00FD43BF"/>
    <w:rsid w:val="00FD4636"/>
    <w:rsid w:val="00FD46E4"/>
    <w:rsid w:val="00FD51A0"/>
    <w:rsid w:val="00FD5982"/>
    <w:rsid w:val="00FD5E06"/>
    <w:rsid w:val="00FD7250"/>
    <w:rsid w:val="00FD7CAD"/>
    <w:rsid w:val="00FE02DF"/>
    <w:rsid w:val="00FE076A"/>
    <w:rsid w:val="00FE10AD"/>
    <w:rsid w:val="00FE1268"/>
    <w:rsid w:val="00FE2EE7"/>
    <w:rsid w:val="00FE45BF"/>
    <w:rsid w:val="00FE48D6"/>
    <w:rsid w:val="00FE4D21"/>
    <w:rsid w:val="00FE68CB"/>
    <w:rsid w:val="00FE7C16"/>
    <w:rsid w:val="00FF0522"/>
    <w:rsid w:val="00FF0AC3"/>
    <w:rsid w:val="00FF10F5"/>
    <w:rsid w:val="00FF23E0"/>
    <w:rsid w:val="00FF285B"/>
    <w:rsid w:val="00FF2A27"/>
    <w:rsid w:val="00FF426F"/>
    <w:rsid w:val="00FF44B1"/>
    <w:rsid w:val="00FF4ABE"/>
    <w:rsid w:val="00FF4C31"/>
    <w:rsid w:val="00FF4CF4"/>
    <w:rsid w:val="00FF4EBC"/>
    <w:rsid w:val="00FF5D19"/>
    <w:rsid w:val="00FF5EA3"/>
    <w:rsid w:val="00FF600B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7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6C0B8-2764-4C52-9D4F-2DBA2185CA24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02CA4CDC-6234-414D-8AC8-BBB5AC195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Chem4Word.dotx</Template>
  <TotalTime>9447</TotalTime>
  <Pages>5</Pages>
  <Words>1824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1ــ تــقــنـيــة الـمـــعــلـومـــات  ــ  وثــيـــقــة الـتــلــمــيـــذ _2</vt:lpstr>
    </vt:vector>
  </TitlesOfParts>
  <Company/>
  <LinksUpToDate>false</LinksUpToDate>
  <CharactersWithSpaces>11833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1ــ تــقــنـيــة الـمـــعــلـومـــات  ــ  وثــيـــقــة الـتــلــمــيـــذ _2</dc:title>
  <dc:creator>Shm</dc:creator>
  <cp:lastModifiedBy>Dual</cp:lastModifiedBy>
  <cp:revision>2955</cp:revision>
  <cp:lastPrinted>2025-09-03T08:04:00Z</cp:lastPrinted>
  <dcterms:created xsi:type="dcterms:W3CDTF">2015-09-05T08:26:00Z</dcterms:created>
  <dcterms:modified xsi:type="dcterms:W3CDTF">2025-09-03T08:32:00Z</dcterms:modified>
  <cp:contentStatus/>
  <dc:language>ar-DZ</dc:language>
</cp:coreProperties>
</file>
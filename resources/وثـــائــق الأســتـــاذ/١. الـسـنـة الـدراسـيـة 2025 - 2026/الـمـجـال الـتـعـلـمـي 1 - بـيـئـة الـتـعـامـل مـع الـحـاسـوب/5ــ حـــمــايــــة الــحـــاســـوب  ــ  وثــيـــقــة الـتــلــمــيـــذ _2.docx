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D84A25" w:rsidP="00D84A25">
          <w:pPr>
            <w:widowControl/>
            <w:tabs>
              <w:tab w:val="left" w:pos="595"/>
              <w:tab w:val="center" w:pos="5358"/>
            </w:tabs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sz w:val="16"/>
              <w:szCs w:val="16"/>
              <w:rtl/>
            </w:rPr>
            <w:tab/>
          </w:r>
          <w:r>
            <w:rPr>
              <w:rFonts w:asciiTheme="majorBidi" w:hAnsiTheme="majorBidi" w:cstheme="majorBidi"/>
              <w:sz w:val="16"/>
              <w:szCs w:val="16"/>
              <w:rtl/>
            </w:rPr>
            <w:tab/>
          </w:r>
          <w:r w:rsidR="00EC7175"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C71692" wp14:editId="17B9C96D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1334590</wp:posOffset>
                    </wp:positionV>
                    <wp:extent cx="6111875" cy="7650025"/>
                    <wp:effectExtent l="0" t="0" r="22225" b="2730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50025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A19B2" w:rsidRPr="00EC7175" w:rsidRDefault="004A19B2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4A19B2" w:rsidRDefault="004A19B2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4A19B2" w:rsidRPr="00EC7175" w:rsidRDefault="004A19B2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4A19B2" w:rsidRPr="00EC7175" w:rsidRDefault="004A19B2" w:rsidP="0074142C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4A19B2" w:rsidRPr="00EC7175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Pr="00EC7175" w:rsidRDefault="004A19B2" w:rsidP="00184ED5">
                                <w:pPr>
                                  <w:bidi/>
                                  <w:spacing w:line="360" w:lineRule="auto"/>
                                  <w:ind w:left="48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الـبــرمــجــيــات الـخــبــيــثــة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Malwares </w:t>
                                </w:r>
                              </w:p>
                              <w:p w:rsidR="004A19B2" w:rsidRPr="0074142C" w:rsidRDefault="004A19B2" w:rsidP="0074142C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.1 تـعــ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ريــف الـبــرمــجـ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ــة 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ــثــة</w:t>
                                </w:r>
                              </w:p>
                              <w:p w:rsidR="004A19B2" w:rsidRPr="0074142C" w:rsidRDefault="004A19B2" w:rsidP="0074142C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2.1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أنـــواع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ــرمــج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4142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ـيــثــة</w:t>
                                </w:r>
                              </w:p>
                              <w:p w:rsidR="004A19B2" w:rsidRPr="0074142C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Default="004A19B2" w:rsidP="00E06C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="00E06C6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أعــــراض الإصـــابـــة بـالـفـــيـــــروســـــــــات</w:t>
                                </w:r>
                              </w:p>
                              <w:p w:rsidR="004A19B2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571D98" w:rsidRPr="00571D98" w:rsidRDefault="00571D98" w:rsidP="00571D98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وقـــــ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ـــة مــن الــفـ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ــيــ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571D9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ــروســـــــــــات</w:t>
                                </w:r>
                              </w:p>
                              <w:p w:rsidR="00571D98" w:rsidRPr="00A93D41" w:rsidRDefault="00571D98" w:rsidP="00571D98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Default="00571D98" w:rsidP="00184ED5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="004A19B2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4A19B2" w:rsidRPr="00A93D4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مــضـــاد</w:t>
                                </w:r>
                                <w:r w:rsidR="004A19B2" w:rsidRPr="00A93D41"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الـفــيـــروســــــات    </w:t>
                                </w:r>
                                <w:r w:rsidR="004A19B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  <w:r w:rsidR="004A19B2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Antivirus</w:t>
                                </w:r>
                                <w:r w:rsidR="004A19B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4A19B2" w:rsidRPr="00EC7175" w:rsidRDefault="004A19B2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A19B2" w:rsidRDefault="004A19B2" w:rsidP="00C10E48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واجـــب مـــنـــزلــي  :</w:t>
                                </w:r>
                              </w:p>
                              <w:p w:rsidR="004A19B2" w:rsidRPr="00174784" w:rsidRDefault="004A19B2" w:rsidP="00323E2F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</w:rPr>
                                </w:pPr>
                                <w:r w:rsidRPr="0017478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  <w:rtl/>
                                  </w:rPr>
                                  <w:t>مــاهـي أبـــرز أســبــــاب الـعـــــدوى بـالــفــيـــروســــــات ؟</w:t>
                                </w:r>
                              </w:p>
                              <w:p w:rsidR="004A19B2" w:rsidRPr="00955862" w:rsidRDefault="004A19B2" w:rsidP="00323E2F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95586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2060"/>
                                    <w:sz w:val="40"/>
                                    <w:szCs w:val="40"/>
                                    <w:rtl/>
                                  </w:rPr>
                                  <w:t>مــا هــو الـحــل الأمــثــل لـوقـــايـــة الـبــيــانــات مـن الـضــيـــاع ؟ عــلِّــل إجـــابــتــك .</w:t>
                                </w:r>
                              </w:p>
                              <w:p w:rsidR="004A19B2" w:rsidRPr="00831124" w:rsidRDefault="004A19B2" w:rsidP="00EC7175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E87E95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5.1pt;width:481.25pt;height:602.3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" adj="1358" fillcolor="#e8fdfe" strokecolor="#4472c4 [3208]" strokeweight=".5pt">
                    <v:stroke joinstyle="miter"/>
                    <v:textbox>
                      <w:txbxContent>
                        <w:p w:rsidR="004A19B2" w:rsidRPr="00EC7175" w:rsidRDefault="004A19B2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4A19B2" w:rsidRDefault="004A19B2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4A19B2" w:rsidRPr="00EC7175" w:rsidRDefault="004A19B2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4A19B2" w:rsidRPr="00EC7175" w:rsidRDefault="004A19B2" w:rsidP="0074142C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4A19B2" w:rsidRPr="00EC7175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Pr="00EC7175" w:rsidRDefault="004A19B2" w:rsidP="00184ED5">
                          <w:pPr>
                            <w:bidi/>
                            <w:spacing w:line="360" w:lineRule="auto"/>
                            <w:ind w:left="48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الـبــرمــجــيــات الـخــبــيــثــة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Malwares </w:t>
                          </w:r>
                        </w:p>
                        <w:p w:rsidR="004A19B2" w:rsidRPr="0074142C" w:rsidRDefault="004A19B2" w:rsidP="0074142C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.1 تـعــ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ريــف الـبــرمــجـ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ــة الـخـ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ــثــة</w:t>
                          </w:r>
                        </w:p>
                        <w:p w:rsidR="004A19B2" w:rsidRPr="0074142C" w:rsidRDefault="004A19B2" w:rsidP="0074142C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2.1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أنـــواع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ــرمــج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الـخـ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4142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ـيــثــة</w:t>
                          </w:r>
                        </w:p>
                        <w:p w:rsidR="004A19B2" w:rsidRPr="0074142C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Default="004A19B2" w:rsidP="00E06C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="00E06C6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أعــــراض الإصـــابـــة بـالـفـــيـــــروســـــــــات</w:t>
                          </w:r>
                        </w:p>
                        <w:p w:rsidR="004A19B2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571D98" w:rsidRPr="00571D98" w:rsidRDefault="00571D98" w:rsidP="00571D98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وقـــــ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ـــة مــن الــفـ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ــيــ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571D9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ــروســـــــــــات</w:t>
                          </w:r>
                        </w:p>
                        <w:p w:rsidR="00571D98" w:rsidRPr="00A93D41" w:rsidRDefault="00571D98" w:rsidP="00571D98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Default="00571D98" w:rsidP="00184ED5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="004A19B2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4A19B2" w:rsidRPr="00A93D4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مــضـــاد</w:t>
                          </w:r>
                          <w:r w:rsidR="004A19B2" w:rsidRPr="00A93D41"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الـفــيـــروســــــات    </w:t>
                          </w:r>
                          <w:r w:rsidR="004A19B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  <w:r w:rsidR="004A19B2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Antivirus</w:t>
                          </w:r>
                          <w:r w:rsidR="004A19B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4A19B2" w:rsidRPr="00EC7175" w:rsidRDefault="004A19B2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A19B2" w:rsidRDefault="004A19B2" w:rsidP="00C10E48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واجـــب مـــنـــزلــي  :</w:t>
                          </w:r>
                        </w:p>
                        <w:p w:rsidR="004A19B2" w:rsidRPr="00174784" w:rsidRDefault="004A19B2" w:rsidP="00323E2F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2060"/>
                              <w:sz w:val="40"/>
                              <w:szCs w:val="40"/>
                            </w:rPr>
                          </w:pPr>
                          <w:r w:rsidRPr="0017478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2060"/>
                              <w:sz w:val="40"/>
                              <w:szCs w:val="40"/>
                              <w:rtl/>
                            </w:rPr>
                            <w:t>مــاهـي أبـــرز أســبــــاب الـعـــــدوى بـالــفــيـــروســــــات ؟</w:t>
                          </w:r>
                        </w:p>
                        <w:p w:rsidR="004A19B2" w:rsidRPr="00955862" w:rsidRDefault="004A19B2" w:rsidP="00323E2F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2060"/>
                              <w:sz w:val="40"/>
                              <w:szCs w:val="40"/>
                              <w:rtl/>
                            </w:rPr>
                          </w:pPr>
                          <w:r w:rsidRPr="0095586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2060"/>
                              <w:sz w:val="40"/>
                              <w:szCs w:val="40"/>
                              <w:rtl/>
                            </w:rPr>
                            <w:t>مــا هــو الـحــل الأمــثــل لـوقـــايـــة الـبــيــانــات مـن الـضــيـــاع ؟ عــلِّــل إجـــابــتــك .</w:t>
                          </w:r>
                        </w:p>
                        <w:p w:rsidR="004A19B2" w:rsidRPr="00831124" w:rsidRDefault="004A19B2" w:rsidP="00EC7175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D711AE3" wp14:editId="07214A77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4A19B2" w:rsidRDefault="004A19B2" w:rsidP="00D84A2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حماية الحاسوب 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796C7A1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4A19B2" w:rsidRDefault="004A19B2" w:rsidP="00D84A25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حماية الحاسوب 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323D43" w:rsidRDefault="00323D43" w:rsidP="00323D4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6D4216" w:rsidRDefault="006D4216" w:rsidP="006D4216">
          <w:pPr>
            <w:pStyle w:val="Style16"/>
            <w:spacing w:line="240" w:lineRule="auto"/>
            <w:rPr>
              <w:rFonts w:cstheme="majorBidi"/>
              <w:sz w:val="18"/>
              <w:szCs w:val="18"/>
            </w:rPr>
          </w:pPr>
        </w:p>
        <w:p w:rsidR="004D028B" w:rsidRDefault="004D028B" w:rsidP="006D4216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  <w:sectPr w:rsidR="004D028B" w:rsidSect="004D028B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BA2CCC" w:rsidRPr="00BA2CCC" w:rsidRDefault="00BA2CCC" w:rsidP="00BA2CCC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885903" w:rsidRPr="003564C1" w:rsidRDefault="00885903" w:rsidP="00885903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 w:rsidR="00FD40B2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 w:rsidR="00FD40B2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885903" w:rsidRPr="003564C1" w:rsidRDefault="00885903" w:rsidP="00885903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FD40B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BA2CCC" w:rsidRPr="00BA2CCC" w:rsidRDefault="00BA2CCC" w:rsidP="00BA2CCC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3D6D5E" w:rsidRPr="003D6D5E" w:rsidRDefault="003D6D5E" w:rsidP="003D6D5E">
          <w:pPr>
            <w:pStyle w:val="Style16"/>
            <w:spacing w:line="420" w:lineRule="auto"/>
            <w:ind w:left="227"/>
            <w:rPr>
              <w:rFonts w:cstheme="majorBidi"/>
              <w:b/>
              <w:bCs/>
              <w:color w:val="FF0000"/>
              <w:rtl/>
            </w:rPr>
          </w:pPr>
          <w:r w:rsidRPr="003D6D5E">
            <w:rPr>
              <w:rFonts w:cstheme="majorBidi"/>
              <w:b/>
              <w:bCs/>
              <w:color w:val="FF0000"/>
              <w:u w:val="single"/>
              <w:rtl/>
            </w:rPr>
            <w:t>الإشـكـالـيـة</w:t>
          </w:r>
          <w:r w:rsidRPr="003D6D5E">
            <w:rPr>
              <w:rFonts w:cstheme="majorBidi"/>
              <w:b/>
              <w:bCs/>
              <w:color w:val="FF0000"/>
              <w:rtl/>
            </w:rPr>
            <w:t xml:space="preserve"> : </w:t>
          </w:r>
        </w:p>
        <w:p w:rsidR="003D6D5E" w:rsidRPr="003D6D5E" w:rsidRDefault="003D6D5E" w:rsidP="00900D3B">
          <w:pPr>
            <w:pStyle w:val="Style16"/>
            <w:spacing w:line="348" w:lineRule="auto"/>
            <w:ind w:left="227"/>
            <w:rPr>
              <w:b/>
              <w:bCs/>
              <w:rtl/>
            </w:rPr>
          </w:pPr>
          <w:r w:rsidRPr="003D6D5E">
            <w:rPr>
              <w:rFonts w:cstheme="majorBidi" w:hint="cs"/>
              <w:b/>
              <w:bCs/>
              <w:rtl/>
            </w:rPr>
            <w:t xml:space="preserve">مــا هــي الأخـــطـــار الّـتـي قَــدْ تُــلْــحِــقُ أضــــرَارًا 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بــ</w:t>
          </w:r>
          <w:r w:rsidRPr="003D6D5E">
            <w:rPr>
              <w:b/>
              <w:bCs/>
              <w:rtl/>
            </w:rPr>
            <w:t>الـبـ</w:t>
          </w:r>
          <w:r w:rsidRPr="003D6D5E">
            <w:rPr>
              <w:rFonts w:hint="cs"/>
              <w:b/>
              <w:bCs/>
              <w:rtl/>
              <w:lang w:bidi="ar-DZ"/>
            </w:rPr>
            <w:t>ـ</w:t>
          </w:r>
          <w:r w:rsidRPr="003D6D5E">
            <w:rPr>
              <w:b/>
              <w:bCs/>
              <w:rtl/>
            </w:rPr>
            <w:t>ي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ـان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>ا</w:t>
          </w:r>
          <w:r w:rsidRPr="003D6D5E">
            <w:rPr>
              <w:b/>
              <w:bCs/>
              <w:rtl/>
            </w:rPr>
            <w:t>ت ال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ـم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ـحـ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ف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>ــ</w:t>
          </w:r>
          <w:r w:rsidRPr="003D6D5E">
            <w:rPr>
              <w:b/>
              <w:bCs/>
              <w:rtl/>
            </w:rPr>
            <w:t>وظـ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ة فـي</w:t>
          </w:r>
          <w:r w:rsidRPr="003D6D5E">
            <w:rPr>
              <w:rFonts w:hint="cs"/>
              <w:b/>
              <w:bCs/>
              <w:rtl/>
            </w:rPr>
            <w:t xml:space="preserve"> </w:t>
          </w:r>
          <w:r w:rsidRPr="003D6D5E">
            <w:rPr>
              <w:rFonts w:cstheme="majorBidi" w:hint="cs"/>
              <w:b/>
              <w:bCs/>
              <w:rtl/>
            </w:rPr>
            <w:t>الــحـــــاســــوب</w:t>
          </w:r>
          <w:r w:rsidRPr="003D6D5E">
            <w:rPr>
              <w:rFonts w:hint="cs"/>
              <w:b/>
              <w:bCs/>
              <w:rtl/>
            </w:rPr>
            <w:t xml:space="preserve"> ؟ وبــمـاذا يــنــبـغـي </w:t>
          </w:r>
          <w:r w:rsidRPr="003D6D5E">
            <w:rPr>
              <w:b/>
              <w:bCs/>
              <w:rtl/>
            </w:rPr>
            <w:t>أَنْ نُـولِـي الاهــتـ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ـمـ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 xml:space="preserve">ـام أكــثــر لـضــمــان فــعـــالــيــة الـحـــاســـوب والاســتــفـــادة مِــنْـهُ لـمــدة أطـــول </w:t>
          </w:r>
          <w:r w:rsidRPr="003D6D5E">
            <w:rPr>
              <w:rFonts w:hint="cs"/>
              <w:b/>
              <w:bCs/>
              <w:rtl/>
              <w:lang w:bidi="ar-DZ"/>
            </w:rPr>
            <w:t>؟</w:t>
          </w:r>
          <w:r w:rsidRPr="003D6D5E">
            <w:rPr>
              <w:b/>
              <w:bCs/>
              <w:rtl/>
            </w:rPr>
            <w:t xml:space="preserve"> </w:t>
          </w:r>
        </w:p>
        <w:p w:rsidR="003D6D5E" w:rsidRPr="00BA2CCC" w:rsidRDefault="003D6D5E" w:rsidP="003D6D5E">
          <w:pPr>
            <w:pStyle w:val="Style16"/>
            <w:spacing w:line="240" w:lineRule="auto"/>
            <w:rPr>
              <w:rFonts w:cstheme="majorBidi"/>
              <w:b/>
              <w:bCs/>
              <w:sz w:val="22"/>
              <w:szCs w:val="22"/>
              <w:rtl/>
            </w:rPr>
          </w:pPr>
          <w:r w:rsidRPr="00AC071E">
            <w:rPr>
              <w:rFonts w:cstheme="majorBidi" w:hint="cs"/>
              <w:b/>
              <w:bCs/>
              <w:sz w:val="14"/>
              <w:szCs w:val="14"/>
              <w:rtl/>
            </w:rPr>
            <w:t> </w:t>
          </w:r>
        </w:p>
        <w:p w:rsidR="003D6D5E" w:rsidRPr="003D6D5E" w:rsidRDefault="003D6D5E" w:rsidP="003D6D5E">
          <w:pPr>
            <w:pStyle w:val="Style16"/>
            <w:rPr>
              <w:rFonts w:cstheme="majorBidi"/>
              <w:b/>
              <w:bCs/>
              <w:color w:val="FF0000"/>
            </w:rPr>
          </w:pPr>
          <w:r w:rsidRPr="003D6D5E">
            <w:rPr>
              <w:rFonts w:cstheme="majorBidi"/>
              <w:b/>
              <w:bCs/>
              <w:color w:val="FF0000"/>
              <w:u w:val="single"/>
              <w:rtl/>
            </w:rPr>
            <w:t>الإجــابــة</w:t>
          </w:r>
          <w:r w:rsidRPr="003D6D5E">
            <w:rPr>
              <w:rFonts w:cstheme="majorBidi"/>
              <w:b/>
              <w:bCs/>
              <w:color w:val="FF0000"/>
            </w:rPr>
            <w:t xml:space="preserve"> </w:t>
          </w:r>
          <w:r w:rsidRPr="003D6D5E">
            <w:rPr>
              <w:rFonts w:cstheme="majorBidi"/>
              <w:b/>
              <w:bCs/>
              <w:color w:val="FF0000"/>
              <w:rtl/>
            </w:rPr>
            <w:t>:</w:t>
          </w:r>
        </w:p>
        <w:p w:rsidR="003D6D5E" w:rsidRPr="003D6D5E" w:rsidRDefault="003D6D5E" w:rsidP="00FC0521">
          <w:pPr>
            <w:pStyle w:val="Style16"/>
            <w:spacing w:line="348" w:lineRule="auto"/>
            <w:ind w:left="1894" w:hanging="539"/>
            <w:rPr>
              <w:rFonts w:cstheme="majorBidi"/>
              <w:b/>
              <w:bCs/>
              <w:rtl/>
            </w:rPr>
          </w:pPr>
          <w:r w:rsidRPr="003D6D5E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Pr="003D6D5E">
            <w:rPr>
              <w:rFonts w:cstheme="majorBidi"/>
              <w:b/>
              <w:bCs/>
              <w:color w:val="002060"/>
              <w:sz w:val="18"/>
              <w:szCs w:val="18"/>
            </w:rPr>
            <w:sym w:font="Symbol" w:char="F0A8"/>
          </w:r>
          <w:r w:rsidRPr="003D6D5E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Pr="003D6D5E">
            <w:rPr>
              <w:rFonts w:cstheme="majorBidi" w:hint="cs"/>
              <w:b/>
              <w:bCs/>
              <w:rtl/>
            </w:rPr>
            <w:t>أ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ب</w:t>
          </w:r>
          <w:r w:rsidR="00271D27">
            <w:rPr>
              <w:rFonts w:cstheme="majorBidi" w:hint="cs"/>
              <w:b/>
              <w:bCs/>
              <w:rtl/>
            </w:rPr>
            <w:t>ْ</w:t>
          </w:r>
          <w:r w:rsidRPr="003D6D5E">
            <w:rPr>
              <w:rFonts w:cstheme="majorBidi" w:hint="cs"/>
              <w:b/>
              <w:bCs/>
              <w:rtl/>
            </w:rPr>
            <w:t>ــ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</w:t>
          </w:r>
          <w:r w:rsidRPr="003D6D5E">
            <w:rPr>
              <w:rFonts w:cstheme="majorBidi" w:hint="cs"/>
              <w:b/>
              <w:bCs/>
              <w:rtl/>
            </w:rPr>
            <w:t>ر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ز</w:t>
          </w:r>
          <w:r w:rsidR="00271D27">
            <w:rPr>
              <w:rFonts w:cstheme="majorBidi" w:hint="cs"/>
              <w:b/>
              <w:bCs/>
              <w:rtl/>
            </w:rPr>
            <w:t>ُ</w:t>
          </w:r>
          <w:r w:rsidRPr="003D6D5E">
            <w:rPr>
              <w:rFonts w:cstheme="majorBidi" w:hint="cs"/>
              <w:b/>
              <w:bCs/>
              <w:rtl/>
            </w:rPr>
            <w:t xml:space="preserve"> الأ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خ</w:t>
          </w:r>
          <w:r w:rsidR="00271D27">
            <w:rPr>
              <w:rFonts w:cstheme="majorBidi" w:hint="cs"/>
              <w:b/>
              <w:bCs/>
              <w:rtl/>
            </w:rPr>
            <w:t>ْ</w:t>
          </w:r>
          <w:r w:rsidRPr="003D6D5E">
            <w:rPr>
              <w:rFonts w:cstheme="majorBidi" w:hint="cs"/>
              <w:b/>
              <w:bCs/>
              <w:rtl/>
            </w:rPr>
            <w:t>ــط</w:t>
          </w:r>
          <w:r w:rsidR="00271D27">
            <w:rPr>
              <w:rFonts w:cstheme="majorBidi" w:hint="cs"/>
              <w:b/>
              <w:bCs/>
              <w:rtl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>ـــار</w:t>
          </w:r>
          <w:r w:rsidR="00271D27">
            <w:rPr>
              <w:rFonts w:cstheme="majorBidi" w:hint="cs"/>
              <w:b/>
              <w:bCs/>
              <w:rtl/>
            </w:rPr>
            <w:t>ِ</w:t>
          </w:r>
          <w:r w:rsidRPr="003D6D5E">
            <w:rPr>
              <w:rFonts w:cstheme="majorBidi"/>
              <w:b/>
              <w:bCs/>
            </w:rPr>
            <w:t xml:space="preserve"> </w:t>
          </w:r>
          <w:r w:rsidR="001857CB">
            <w:rPr>
              <w:rFonts w:cstheme="majorBidi" w:hint="cs"/>
              <w:b/>
              <w:bCs/>
              <w:rtl/>
              <w:lang w:bidi="ar-DZ"/>
            </w:rPr>
            <w:t>الـمُــتَــرَبِـ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ـصَـة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ِ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 xml:space="preserve"> ب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ِ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</w:t>
          </w:r>
          <w:r w:rsidRPr="003D6D5E">
            <w:rPr>
              <w:b/>
              <w:bCs/>
              <w:rtl/>
            </w:rPr>
            <w:t>الـ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ب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ـي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rFonts w:hint="cs"/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ـان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>ـا</w:t>
          </w:r>
          <w:r w:rsidRPr="003D6D5E">
            <w:rPr>
              <w:b/>
              <w:bCs/>
              <w:rtl/>
            </w:rPr>
            <w:t>ت</w:t>
          </w:r>
          <w:r w:rsidR="00271D27">
            <w:rPr>
              <w:rFonts w:hint="cs"/>
              <w:b/>
              <w:bCs/>
              <w:rtl/>
            </w:rPr>
            <w:t>ِ</w:t>
          </w:r>
          <w:r w:rsidRPr="003D6D5E">
            <w:rPr>
              <w:b/>
              <w:bCs/>
              <w:rtl/>
            </w:rPr>
            <w:t xml:space="preserve"> 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هِـ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ـي</w:t>
          </w:r>
          <w:r w:rsidR="00271D27">
            <w:rPr>
              <w:rFonts w:cstheme="majorBidi" w:hint="cs"/>
              <w:b/>
              <w:bCs/>
              <w:rtl/>
              <w:lang w:bidi="ar-DZ"/>
            </w:rPr>
            <w:t>َ</w:t>
          </w:r>
          <w:r w:rsidRPr="003D6D5E">
            <w:rPr>
              <w:rFonts w:cstheme="majorBidi" w:hint="cs"/>
              <w:b/>
              <w:bCs/>
              <w:rtl/>
            </w:rPr>
            <w:t xml:space="preserve"> : 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</w:t>
          </w:r>
          <w:r w:rsidRPr="003D6D5E">
            <w:rPr>
              <w:rFonts w:eastAsiaTheme="minorHAnsi" w:cstheme="majorBidi" w:hint="cs"/>
              <w:b/>
              <w:bCs/>
              <w:rtl/>
              <w:lang w:eastAsia="en-US"/>
            </w:rPr>
            <w:t xml:space="preserve"> </w:t>
          </w:r>
          <w:r w:rsidRPr="003D6D5E">
            <w:rPr>
              <w:rFonts w:cstheme="majorBidi" w:hint="cs"/>
              <w:b/>
              <w:bCs/>
              <w:rtl/>
              <w:lang w:bidi="ar-DZ"/>
            </w:rPr>
            <w:t>أو</w:t>
          </w:r>
          <w:r w:rsidRPr="003D6D5E">
            <w:rPr>
              <w:rFonts w:cstheme="majorBidi" w:hint="cs"/>
              <w:b/>
              <w:bCs/>
              <w:rtl/>
            </w:rPr>
            <w:t xml:space="preserve"> 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........................................................................</w:t>
          </w:r>
          <w:r>
            <w:rPr>
              <w:rFonts w:cstheme="majorBidi" w:hint="cs"/>
              <w:vertAlign w:val="subscript"/>
              <w:rtl/>
              <w:lang w:bidi="ar-DZ"/>
            </w:rPr>
            <w:t>......................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...............................</w:t>
          </w:r>
          <w:r w:rsidRPr="003D6D5E">
            <w:rPr>
              <w:rFonts w:eastAsiaTheme="minorHAnsi" w:cstheme="majorBidi" w:hint="cs"/>
              <w:b/>
              <w:bCs/>
              <w:rtl/>
              <w:lang w:eastAsia="en-US"/>
            </w:rPr>
            <w:t xml:space="preserve"> </w:t>
          </w:r>
        </w:p>
        <w:p w:rsidR="003D6D5E" w:rsidRPr="00BA2CCC" w:rsidRDefault="003D6D5E" w:rsidP="003D6D5E">
          <w:pPr>
            <w:pStyle w:val="Style16"/>
            <w:spacing w:line="240" w:lineRule="auto"/>
            <w:ind w:left="946"/>
            <w:rPr>
              <w:rFonts w:cstheme="majorBidi"/>
              <w:b/>
              <w:bCs/>
              <w:color w:val="002060"/>
              <w:sz w:val="10"/>
              <w:szCs w:val="10"/>
              <w:rtl/>
            </w:rPr>
          </w:pPr>
        </w:p>
        <w:p w:rsidR="003D6D5E" w:rsidRPr="003D6D5E" w:rsidRDefault="003D6D5E" w:rsidP="0012191E">
          <w:pPr>
            <w:pStyle w:val="Style16"/>
            <w:ind w:left="1716" w:hanging="360"/>
            <w:rPr>
              <w:rFonts w:cstheme="majorBidi"/>
              <w:b/>
              <w:bCs/>
              <w:rtl/>
              <w:lang w:bidi="ar-DZ"/>
            </w:rPr>
          </w:pPr>
          <w:r w:rsidRPr="003D6D5E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Pr="003D6D5E">
            <w:rPr>
              <w:rFonts w:cstheme="majorBidi"/>
              <w:b/>
              <w:bCs/>
              <w:color w:val="002060"/>
              <w:sz w:val="18"/>
              <w:szCs w:val="18"/>
            </w:rPr>
            <w:sym w:font="Symbol" w:char="F0A8"/>
          </w:r>
          <w:r w:rsidR="00883EFC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="00883EFC">
            <w:rPr>
              <w:b/>
              <w:bCs/>
              <w:rtl/>
            </w:rPr>
            <w:t>ل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>ـض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ـم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ـان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 xml:space="preserve"> ف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ـع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ــال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>ــي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ـة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b/>
              <w:bCs/>
              <w:rtl/>
            </w:rPr>
            <w:t xml:space="preserve"> الـح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ــاس</w:t>
          </w:r>
          <w:r w:rsidR="00271D27">
            <w:rPr>
              <w:rFonts w:hint="cs"/>
              <w:b/>
              <w:bCs/>
              <w:rtl/>
            </w:rPr>
            <w:t>ُ</w:t>
          </w:r>
          <w:r w:rsidRPr="003D6D5E">
            <w:rPr>
              <w:b/>
              <w:bCs/>
              <w:rtl/>
            </w:rPr>
            <w:t>ــوب</w:t>
          </w:r>
          <w:r w:rsidR="00271D27">
            <w:rPr>
              <w:rFonts w:hint="cs"/>
              <w:b/>
              <w:bCs/>
              <w:rtl/>
            </w:rPr>
            <w:t>ِ</w:t>
          </w:r>
          <w:r w:rsidRPr="003D6D5E">
            <w:rPr>
              <w:b/>
              <w:bCs/>
              <w:rtl/>
            </w:rPr>
            <w:t xml:space="preserve"> </w:t>
          </w:r>
          <w:r w:rsidRPr="003D6D5E">
            <w:rPr>
              <w:rFonts w:hint="cs"/>
              <w:b/>
              <w:bCs/>
              <w:rtl/>
              <w:lang w:bidi="ar-DZ"/>
            </w:rPr>
            <w:t>لَا بُـــدَّ</w:t>
          </w:r>
          <w:r w:rsidRPr="003D6D5E">
            <w:rPr>
              <w:b/>
              <w:bCs/>
              <w:rtl/>
            </w:rPr>
            <w:t xml:space="preserve"> أَنْ </w:t>
          </w:r>
          <w:r w:rsidR="00883EFC">
            <w:rPr>
              <w:rFonts w:hint="cs"/>
              <w:b/>
              <w:bCs/>
              <w:rtl/>
            </w:rPr>
            <w:t>ن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rFonts w:hint="cs"/>
              <w:b/>
              <w:bCs/>
              <w:rtl/>
            </w:rPr>
            <w:t>ـه</w:t>
          </w:r>
          <w:r w:rsidR="00271D27">
            <w:rPr>
              <w:rFonts w:hint="cs"/>
              <w:b/>
              <w:bCs/>
              <w:rtl/>
            </w:rPr>
            <w:t>ْ</w:t>
          </w:r>
          <w:r w:rsidR="00883EFC">
            <w:rPr>
              <w:rFonts w:hint="cs"/>
              <w:b/>
              <w:bCs/>
              <w:rtl/>
            </w:rPr>
            <w:t>ـت</w:t>
          </w:r>
          <w:r w:rsidR="00271D27">
            <w:rPr>
              <w:rFonts w:hint="cs"/>
              <w:b/>
              <w:bCs/>
              <w:rtl/>
            </w:rPr>
            <w:t>َـمَ</w:t>
          </w:r>
          <w:r w:rsidR="00883EFC">
            <w:rPr>
              <w:rFonts w:hint="cs"/>
              <w:b/>
              <w:bCs/>
              <w:rtl/>
            </w:rPr>
            <w:t xml:space="preserve"> </w:t>
          </w:r>
          <w:r w:rsidR="00883EFC">
            <w:rPr>
              <w:b/>
              <w:bCs/>
              <w:rtl/>
            </w:rPr>
            <w:t>أ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ك</w:t>
          </w:r>
          <w:r w:rsidR="00271D27">
            <w:rPr>
              <w:rFonts w:hint="cs"/>
              <w:b/>
              <w:bCs/>
              <w:rtl/>
            </w:rPr>
            <w:t>ْ</w:t>
          </w:r>
          <w:r w:rsidR="00883EFC">
            <w:rPr>
              <w:b/>
              <w:bCs/>
              <w:rtl/>
            </w:rPr>
            <w:t>ـث</w:t>
          </w:r>
          <w:r w:rsidR="00271D27">
            <w:rPr>
              <w:rFonts w:hint="cs"/>
              <w:b/>
              <w:bCs/>
              <w:rtl/>
            </w:rPr>
            <w:t>َ</w:t>
          </w:r>
          <w:r w:rsidR="00883EFC">
            <w:rPr>
              <w:b/>
              <w:bCs/>
              <w:rtl/>
            </w:rPr>
            <w:t>ـ</w:t>
          </w:r>
          <w:r w:rsidRPr="003D6D5E">
            <w:rPr>
              <w:b/>
              <w:bCs/>
              <w:rtl/>
            </w:rPr>
            <w:t>ر</w:t>
          </w:r>
          <w:r w:rsidR="00271D27">
            <w:rPr>
              <w:rFonts w:hint="cs"/>
              <w:b/>
              <w:bCs/>
              <w:rtl/>
            </w:rPr>
            <w:t>َ</w:t>
          </w:r>
          <w:r w:rsidRPr="003D6D5E">
            <w:rPr>
              <w:b/>
              <w:bCs/>
              <w:rtl/>
            </w:rPr>
            <w:t xml:space="preserve"> </w:t>
          </w:r>
          <w:r w:rsidR="00883EFC">
            <w:rPr>
              <w:rFonts w:hint="cs"/>
              <w:b/>
              <w:bCs/>
              <w:rtl/>
            </w:rPr>
            <w:t>ب</w:t>
          </w:r>
          <w:r w:rsidR="00271D27">
            <w:rPr>
              <w:rFonts w:hint="cs"/>
              <w:b/>
              <w:bCs/>
              <w:rtl/>
            </w:rPr>
            <w:t>ِ</w:t>
          </w:r>
          <w:r w:rsidR="00883EFC">
            <w:rPr>
              <w:rFonts w:hint="cs"/>
              <w:b/>
              <w:bCs/>
              <w:rtl/>
            </w:rPr>
            <w:t>ـ</w:t>
          </w:r>
          <w:r w:rsidRPr="003D6D5E">
            <w:rPr>
              <w:rFonts w:hint="cs"/>
              <w:b/>
              <w:bCs/>
              <w:rtl/>
            </w:rPr>
            <w:t xml:space="preserve">  :</w:t>
          </w:r>
          <w:r w:rsidRPr="003D6D5E">
            <w:rPr>
              <w:b/>
              <w:bCs/>
              <w:rtl/>
            </w:rPr>
            <w:t xml:space="preserve"> </w:t>
          </w:r>
          <w:r w:rsidRPr="003D6D5E">
            <w:rPr>
              <w:rFonts w:hint="cs"/>
              <w:b/>
              <w:bCs/>
              <w:rtl/>
            </w:rPr>
            <w:t xml:space="preserve"> 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</w:t>
          </w:r>
          <w:r w:rsidR="00883EFC">
            <w:rPr>
              <w:rFonts w:cstheme="majorBidi" w:hint="cs"/>
              <w:vertAlign w:val="subscript"/>
              <w:rtl/>
              <w:lang w:bidi="ar-DZ"/>
            </w:rPr>
            <w:t>....................</w:t>
          </w:r>
          <w:r>
            <w:rPr>
              <w:rFonts w:cstheme="majorBidi" w:hint="cs"/>
              <w:vertAlign w:val="subscript"/>
              <w:rtl/>
              <w:lang w:bidi="ar-DZ"/>
            </w:rPr>
            <w:t>.....</w:t>
          </w:r>
          <w:r w:rsidRPr="003D6D5E">
            <w:rPr>
              <w:rFonts w:cstheme="majorBidi" w:hint="cs"/>
              <w:vertAlign w:val="subscript"/>
              <w:rtl/>
              <w:lang w:bidi="ar-DZ"/>
            </w:rPr>
            <w:t>..........................</w:t>
          </w:r>
          <w:r w:rsidRPr="003D6D5E">
            <w:rPr>
              <w:rFonts w:cstheme="majorBidi" w:hint="cs"/>
              <w:rtl/>
              <w:lang w:bidi="ar-DZ"/>
            </w:rPr>
            <w:t xml:space="preserve"> </w:t>
          </w:r>
        </w:p>
        <w:p w:rsidR="003D6D5E" w:rsidRPr="00900D3B" w:rsidRDefault="003D6D5E" w:rsidP="004B6427">
          <w:pPr>
            <w:pStyle w:val="Style16"/>
            <w:spacing w:line="240" w:lineRule="auto"/>
            <w:ind w:left="528"/>
            <w:rPr>
              <w:rFonts w:cstheme="majorBidi"/>
              <w:sz w:val="16"/>
              <w:szCs w:val="16"/>
              <w:lang w:bidi="ar-DZ"/>
            </w:rPr>
          </w:pPr>
        </w:p>
        <w:p w:rsidR="00E91995" w:rsidRPr="00B74405" w:rsidRDefault="00E91995" w:rsidP="00865F4F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206A4A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الـ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ب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رم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ج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ي</w:t>
          </w:r>
          <w:r w:rsidR="00E03F62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 xml:space="preserve">ات 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الـ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خ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ب</w:t>
          </w:r>
          <w:r w:rsidR="00E03F62">
            <w:rPr>
              <w:rFonts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ي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ث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06A4A">
            <w:rPr>
              <w:b/>
              <w:bCs/>
              <w:color w:val="FF0000"/>
              <w:sz w:val="28"/>
              <w:szCs w:val="28"/>
              <w:rtl/>
            </w:rPr>
            <w:t>ة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206A4A">
            <w:rPr>
              <w:rFonts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Malwares</w:t>
          </w:r>
          <w:r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:</w:t>
          </w:r>
          <w:r w:rsidRPr="00206A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B74405" w:rsidRPr="008A6597" w:rsidRDefault="00874F24" w:rsidP="001B1D09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1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B7773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عَـــرِّفْ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الـب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ــر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B7773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B2FA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ـج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ـــي</w:t>
          </w:r>
          <w:r w:rsidR="00833E3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40F4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ـــات</w:t>
          </w:r>
          <w:r w:rsidRPr="00B7773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الـخــبــيـــثــة</w:t>
          </w:r>
          <w:r w:rsidR="0088499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</w:t>
          </w:r>
          <w:r w:rsidR="0088499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ُــبَــيِّــنًــا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الـج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ــو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ان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ــب الَّـتِي ت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</w:t>
          </w:r>
          <w:r w:rsidR="00636B6E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B64C2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سُ</w:t>
          </w:r>
          <w:r w:rsidR="00FF25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B64C2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B77731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هَـا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40F46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ب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C40F46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أ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ض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ــرَار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</w:t>
          </w:r>
          <w:r w:rsidR="009E185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B2FA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ــا</w:t>
          </w:r>
        </w:p>
        <w:p w:rsidR="00B74405" w:rsidRDefault="00B74405" w:rsidP="00B7440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B74405" w:rsidRPr="00573C27" w:rsidRDefault="00B74405" w:rsidP="00B7440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0671F3" w:rsidRPr="00206A4A" w:rsidRDefault="000671F3" w:rsidP="00166F81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206A4A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>1</w:t>
          </w:r>
          <w:r w:rsidRPr="00206A4A">
            <w:rPr>
              <w:rFonts w:cstheme="majorBidi"/>
              <w:b/>
              <w:bCs/>
              <w:color w:val="00B050"/>
              <w:rtl/>
            </w:rPr>
            <w:t>.</w:t>
          </w:r>
          <w:r w:rsidR="00002C76" w:rsidRPr="00206A4A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206A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C39CA" w:rsidRPr="00206A4A">
            <w:rPr>
              <w:rFonts w:cstheme="majorBidi" w:hint="cs"/>
              <w:b/>
              <w:bCs/>
              <w:color w:val="00B050"/>
              <w:rtl/>
            </w:rPr>
            <w:t>تـعــري</w:t>
          </w:r>
          <w:r w:rsidR="00166F81" w:rsidRPr="00206A4A">
            <w:rPr>
              <w:rFonts w:cstheme="majorBidi" w:hint="cs"/>
              <w:b/>
              <w:bCs/>
              <w:color w:val="00B050"/>
              <w:rtl/>
            </w:rPr>
            <w:t>ــ</w:t>
          </w:r>
          <w:r w:rsidR="002C39CA" w:rsidRPr="00206A4A">
            <w:rPr>
              <w:rFonts w:cstheme="majorBidi" w:hint="cs"/>
              <w:b/>
              <w:bCs/>
              <w:color w:val="00B050"/>
              <w:rtl/>
            </w:rPr>
            <w:t xml:space="preserve">ف </w:t>
          </w:r>
          <w:r w:rsidRPr="00206A4A">
            <w:rPr>
              <w:rFonts w:cstheme="majorBidi" w:hint="cs"/>
              <w:b/>
              <w:bCs/>
              <w:color w:val="00B050"/>
              <w:rtl/>
            </w:rPr>
            <w:t>الـ</w:t>
          </w:r>
          <w:r w:rsidRPr="00206A4A">
            <w:rPr>
              <w:b/>
              <w:bCs/>
              <w:color w:val="00B050"/>
              <w:rtl/>
            </w:rPr>
            <w:t>ب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رم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ج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="00166F81"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ي</w:t>
          </w:r>
          <w:r w:rsidR="00166F81"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="002C39CA" w:rsidRPr="00206A4A">
            <w:rPr>
              <w:rFonts w:hint="cs"/>
              <w:b/>
              <w:bCs/>
              <w:color w:val="00B050"/>
              <w:rtl/>
            </w:rPr>
            <w:t>ة</w:t>
          </w:r>
          <w:r w:rsidRPr="00206A4A">
            <w:rPr>
              <w:b/>
              <w:bCs/>
              <w:color w:val="00B050"/>
              <w:rtl/>
            </w:rPr>
            <w:t xml:space="preserve"> </w:t>
          </w:r>
          <w:r w:rsidRPr="00206A4A">
            <w:rPr>
              <w:rFonts w:hint="cs"/>
              <w:b/>
              <w:bCs/>
              <w:color w:val="00B050"/>
              <w:rtl/>
            </w:rPr>
            <w:t>الـ</w:t>
          </w:r>
          <w:r w:rsidRPr="00206A4A">
            <w:rPr>
              <w:b/>
              <w:bCs/>
              <w:color w:val="00B050"/>
              <w:rtl/>
            </w:rPr>
            <w:t>خ</w:t>
          </w:r>
          <w:r w:rsidRPr="00206A4A">
            <w:rPr>
              <w:rFonts w:hint="cs"/>
              <w:b/>
              <w:bCs/>
              <w:color w:val="00B050"/>
              <w:rtl/>
            </w:rPr>
            <w:t>ــ</w:t>
          </w:r>
          <w:r w:rsidRPr="00206A4A">
            <w:rPr>
              <w:b/>
              <w:bCs/>
              <w:color w:val="00B050"/>
              <w:rtl/>
            </w:rPr>
            <w:t>ب</w:t>
          </w:r>
          <w:r w:rsidR="00166F81"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ي</w:t>
          </w:r>
          <w:r w:rsidRPr="00206A4A">
            <w:rPr>
              <w:rFonts w:hint="cs"/>
              <w:b/>
              <w:bCs/>
              <w:color w:val="00B050"/>
              <w:rtl/>
            </w:rPr>
            <w:t>ــ</w:t>
          </w:r>
          <w:r w:rsidRPr="00206A4A">
            <w:rPr>
              <w:b/>
              <w:bCs/>
              <w:color w:val="00B050"/>
              <w:rtl/>
            </w:rPr>
            <w:t>ث</w:t>
          </w:r>
          <w:r w:rsidRPr="00206A4A">
            <w:rPr>
              <w:rFonts w:hint="cs"/>
              <w:b/>
              <w:bCs/>
              <w:color w:val="00B050"/>
              <w:rtl/>
            </w:rPr>
            <w:t>ـ</w:t>
          </w:r>
          <w:r w:rsidRPr="00206A4A">
            <w:rPr>
              <w:b/>
              <w:bCs/>
              <w:color w:val="00B050"/>
              <w:rtl/>
            </w:rPr>
            <w:t>ة</w:t>
          </w:r>
          <w:r w:rsidRPr="00206A4A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206A4A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206A4A">
            <w:rPr>
              <w:b/>
              <w:bCs/>
              <w:color w:val="00B050"/>
            </w:rPr>
            <w:t>Malware</w:t>
          </w:r>
          <w:r w:rsidRPr="00206A4A">
            <w:rPr>
              <w:rFonts w:hint="cs"/>
              <w:b/>
              <w:bCs/>
              <w:color w:val="00B050"/>
              <w:rtl/>
            </w:rPr>
            <w:t xml:space="preserve">  </w:t>
          </w:r>
          <w:r w:rsidRPr="00206A4A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0671F3" w:rsidRPr="00F172E5" w:rsidRDefault="000671F3" w:rsidP="00900D3B">
          <w:pPr>
            <w:pStyle w:val="Style16"/>
            <w:spacing w:line="348" w:lineRule="auto"/>
            <w:ind w:left="510"/>
            <w:rPr>
              <w:b/>
              <w:bCs/>
              <w:color w:val="002060"/>
              <w:rtl/>
              <w:lang w:bidi="ar-DZ"/>
            </w:rPr>
          </w:pPr>
          <w:r w:rsidRPr="00F172E5">
            <w:rPr>
              <w:b/>
              <w:bCs/>
              <w:color w:val="002060"/>
              <w:rtl/>
              <w:lang w:bidi="ar-DZ"/>
            </w:rPr>
            <w:t>هـ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ي ك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 xml:space="preserve">ـلُّ </w:t>
          </w:r>
          <w:r w:rsidR="00E1625D" w:rsidRPr="00F172E5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="00E1625D" w:rsidRPr="00F172E5">
            <w:rPr>
              <w:rFonts w:cstheme="majorBidi"/>
              <w:b/>
              <w:bCs/>
              <w:color w:val="002060"/>
              <w:lang w:bidi="ar-DZ"/>
            </w:rPr>
            <w:t xml:space="preserve"> </w:t>
          </w:r>
          <w:r w:rsidRPr="00F172E5">
            <w:rPr>
              <w:b/>
              <w:bCs/>
              <w:color w:val="002060"/>
              <w:rtl/>
              <w:lang w:bidi="ar-DZ"/>
            </w:rPr>
            <w:t>صُ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مِّ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ـم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ـ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ت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ْ</w:t>
          </w:r>
          <w:r w:rsidR="00CD329A">
            <w:rPr>
              <w:b/>
              <w:bCs/>
              <w:color w:val="002060"/>
              <w:rtl/>
              <w:lang w:bidi="ar-DZ"/>
            </w:rPr>
            <w:t xml:space="preserve"> وط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ُ</w:t>
          </w:r>
          <w:r w:rsidR="00435CC9"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F172E5">
            <w:rPr>
              <w:b/>
              <w:bCs/>
              <w:color w:val="002060"/>
              <w:rtl/>
              <w:lang w:bidi="ar-DZ"/>
            </w:rPr>
            <w:t>وِّر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ت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ْ</w:t>
          </w:r>
          <w:r w:rsidRPr="00F172E5">
            <w:rPr>
              <w:b/>
              <w:bCs/>
              <w:color w:val="002060"/>
              <w:rtl/>
              <w:lang w:bidi="ar-DZ"/>
            </w:rPr>
            <w:t xml:space="preserve"> ب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ِ</w:t>
          </w:r>
          <w:r w:rsidRPr="00F172E5">
            <w:rPr>
              <w:b/>
              <w:bCs/>
              <w:color w:val="002060"/>
              <w:rtl/>
              <w:lang w:bidi="ar-DZ"/>
            </w:rPr>
            <w:t>ـه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ــد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َ</w:t>
          </w:r>
          <w:r w:rsidRPr="00F172E5">
            <w:rPr>
              <w:b/>
              <w:bCs/>
              <w:color w:val="002060"/>
              <w:rtl/>
              <w:lang w:bidi="ar-DZ"/>
            </w:rPr>
            <w:t>ف</w:t>
          </w:r>
          <w:r w:rsidR="00CD329A">
            <w:rPr>
              <w:rFonts w:hint="cs"/>
              <w:b/>
              <w:bCs/>
              <w:color w:val="002060"/>
              <w:rtl/>
              <w:lang w:bidi="ar-DZ"/>
            </w:rPr>
            <w:t>ِ</w:t>
          </w:r>
          <w:r w:rsidRPr="00F172E5">
            <w:rPr>
              <w:b/>
              <w:bCs/>
              <w:color w:val="002060"/>
              <w:rtl/>
              <w:lang w:bidi="ar-DZ"/>
            </w:rPr>
            <w:t xml:space="preserve"> </w:t>
          </w:r>
          <w:r w:rsidR="00E1625D" w:rsidRPr="00F172E5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............................................................................ </w:t>
          </w:r>
          <w:r w:rsidR="00E1625D" w:rsidRPr="00F172E5">
            <w:rPr>
              <w:rFonts w:cstheme="majorBidi"/>
              <w:b/>
              <w:bCs/>
              <w:color w:val="002060"/>
              <w:rtl/>
              <w:lang w:val="en-US" w:bidi="ar-DZ"/>
            </w:rPr>
            <w:t xml:space="preserve"> </w:t>
          </w:r>
          <w:r w:rsidRPr="00F172E5">
            <w:rPr>
              <w:b/>
              <w:bCs/>
              <w:color w:val="002060"/>
              <w:rtl/>
              <w:lang w:bidi="ar-DZ"/>
            </w:rPr>
            <w:t>بــ :</w:t>
          </w:r>
        </w:p>
        <w:p w:rsidR="00EB1E05" w:rsidRPr="00F172E5" w:rsidRDefault="00EB1E05" w:rsidP="00900D3B">
          <w:pPr>
            <w:pStyle w:val="Paragraphedeliste"/>
            <w:numPr>
              <w:ilvl w:val="0"/>
              <w:numId w:val="5"/>
            </w:numPr>
            <w:tabs>
              <w:tab w:val="right" w:pos="317"/>
              <w:tab w:val="right" w:pos="1077"/>
            </w:tabs>
            <w:bidi/>
            <w:spacing w:after="160" w:line="348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F172E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  وذلــك</w:t>
          </w:r>
          <w:r w:rsidRPr="00F172E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فـي عـــتــــاده 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أو </w:t>
          </w:r>
          <w:r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600F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 </w:t>
          </w:r>
        </w:p>
        <w:p w:rsidR="000671F3" w:rsidRPr="00900D3B" w:rsidRDefault="000671F3" w:rsidP="00900D3B">
          <w:pPr>
            <w:pStyle w:val="Paragraphedeliste"/>
            <w:numPr>
              <w:ilvl w:val="0"/>
              <w:numId w:val="5"/>
            </w:numPr>
            <w:tabs>
              <w:tab w:val="right" w:pos="317"/>
              <w:tab w:val="right" w:pos="1077"/>
            </w:tabs>
            <w:bidi/>
            <w:spacing w:after="0" w:line="348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أو 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الـمـ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س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ـت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خ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ـدم</w:t>
          </w:r>
          <w:r w:rsidRPr="00F172E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="00E1625D"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 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عـلـيـه 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وا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ِ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ن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ْـ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ـت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ِ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ـه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َ</w:t>
          </w:r>
          <w:r w:rsidR="009C64F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ــاك</w:t>
          </w:r>
          <w:r w:rsidR="000203F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>ِ</w:t>
          </w:r>
          <w:r w:rsidRPr="00F172E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="000203F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E1625D" w:rsidRPr="00F172E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 </w:t>
          </w:r>
        </w:p>
        <w:p w:rsidR="00900D3B" w:rsidRPr="00900D3B" w:rsidRDefault="00900D3B" w:rsidP="00900D3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BC6A0F" w:rsidRPr="00206A4A" w:rsidRDefault="000C250A" w:rsidP="004A07D8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206A4A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206A4A">
            <w:rPr>
              <w:rFonts w:cstheme="majorBidi"/>
              <w:b/>
              <w:bCs/>
              <w:color w:val="00B050"/>
              <w:rtl/>
            </w:rPr>
            <w:t>.</w:t>
          </w:r>
          <w:r w:rsidR="00002C76" w:rsidRPr="00206A4A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206A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 xml:space="preserve">أنــواع </w:t>
          </w:r>
          <w:r w:rsidR="00BC6A0F" w:rsidRPr="00206A4A">
            <w:rPr>
              <w:rFonts w:cstheme="majorBidi" w:hint="cs"/>
              <w:b/>
              <w:bCs/>
              <w:color w:val="00B050"/>
              <w:rtl/>
            </w:rPr>
            <w:t>الـ</w:t>
          </w:r>
          <w:r w:rsidR="00BC6A0F" w:rsidRPr="00206A4A">
            <w:rPr>
              <w:b/>
              <w:bCs/>
              <w:color w:val="00B050"/>
              <w:rtl/>
            </w:rPr>
            <w:t>ب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رم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ج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ي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 xml:space="preserve">ات 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الـ</w:t>
          </w:r>
          <w:r w:rsidR="00BC6A0F" w:rsidRPr="00206A4A">
            <w:rPr>
              <w:b/>
              <w:bCs/>
              <w:color w:val="00B050"/>
              <w:rtl/>
            </w:rPr>
            <w:t>خ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ــ</w:t>
          </w:r>
          <w:r w:rsidR="00BC6A0F" w:rsidRPr="00206A4A">
            <w:rPr>
              <w:b/>
              <w:bCs/>
              <w:color w:val="00B050"/>
              <w:rtl/>
            </w:rPr>
            <w:t>ب</w:t>
          </w:r>
          <w:r w:rsidR="006D5C9F">
            <w:rPr>
              <w:rFonts w:hint="cs"/>
              <w:b/>
              <w:bCs/>
              <w:color w:val="00B050"/>
              <w:rtl/>
            </w:rPr>
            <w:t>ــ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ي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ــ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ث</w:t>
          </w:r>
          <w:r w:rsidR="006D5C9F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>ـ</w:t>
          </w:r>
          <w:r w:rsidR="00BC6A0F" w:rsidRPr="00206A4A">
            <w:rPr>
              <w:b/>
              <w:bCs/>
              <w:color w:val="00B050"/>
              <w:rtl/>
            </w:rPr>
            <w:t>ة</w:t>
          </w:r>
          <w:r w:rsidR="00BC6A0F" w:rsidRPr="00206A4A">
            <w:rPr>
              <w:rFonts w:hint="cs"/>
              <w:b/>
              <w:bCs/>
              <w:color w:val="00B050"/>
              <w:rtl/>
            </w:rPr>
            <w:t xml:space="preserve">  </w:t>
          </w:r>
          <w:r w:rsidR="00BC6A0F" w:rsidRPr="00206A4A">
            <w:rPr>
              <w:rFonts w:cstheme="majorBidi"/>
              <w:b/>
              <w:bCs/>
              <w:color w:val="002060"/>
              <w:rtl/>
            </w:rPr>
            <w:t xml:space="preserve">: </w:t>
          </w:r>
        </w:p>
        <w:p w:rsidR="006468F7" w:rsidRPr="008A6597" w:rsidRDefault="006468F7" w:rsidP="00344A38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2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344A3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بِـاِسْــتِــعْــمَــال الأسْــهُــمِ 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ــط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ك</w:t>
          </w:r>
          <w:r w:rsidR="002D551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43595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2D551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94666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ـر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م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94666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ـج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ــي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ــة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ٍ</w:t>
          </w:r>
          <w:r w:rsidR="00435952" w:rsidRPr="0043595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خ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ــب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2D551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ـيــث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6C0812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</w:t>
          </w:r>
          <w:r w:rsidR="00344A3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ٍ</w:t>
          </w:r>
          <w:r w:rsidR="0043595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الـخ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ــاص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94666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6C081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الَّـتِي ت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ــن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ــاس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ــب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ــه</w:t>
          </w:r>
          <w:r w:rsidR="00344A3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ـا </w:t>
          </w:r>
          <w:r w:rsidR="00820E2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6468F7" w:rsidRDefault="006468F7" w:rsidP="00900D3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CB525F" w:rsidRPr="00900D3B" w:rsidRDefault="00CB525F" w:rsidP="00CB525F">
          <w:pPr>
            <w:pStyle w:val="Paragraphedeliste"/>
            <w:tabs>
              <w:tab w:val="right" w:pos="459"/>
            </w:tabs>
            <w:bidi/>
            <w:spacing w:after="0" w:line="240" w:lineRule="auto"/>
            <w:jc w:val="both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tbl>
          <w:tblPr>
            <w:tblStyle w:val="Grilledutableau"/>
            <w:bidiVisual/>
            <w:tblW w:w="10574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620"/>
            <w:gridCol w:w="5954"/>
          </w:tblGrid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737AD1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 w:line="240" w:lineRule="auto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الـف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ــي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ـــر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ُ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وس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ـــــات 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Viruses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بـرمـجـيـة خــبــيــثـة مـتـواريـة في بـرنـامـج آخ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ـر كـأنهـا جــزء مـنـه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 w:line="336" w:lineRule="auto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الــد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ِّ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يـــد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ان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Worms / Vers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ـن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ـاس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ـخ وتـرتــبـط بـالـمـلـفـ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ات وتـع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ـم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ـد عـلـيـهـا للانـ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ـشــ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ار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ح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ــص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ــان طَــرْوَادَة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Trojan Horse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قــوم بــم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ـس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ـح الـبــيــانــات فـي ظــروف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يـخـتـارهـا مـن صَـمَّـمَـهـا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ب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ــر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ــج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ــي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ــات الـت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َّ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ـج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ــسُّــس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Spyware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تـعــتــمــد عـلـى نــفــســهـا لـلانــتــش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ــار بـاس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ـتـغـ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ـلال ال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ـثــغـــرات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ب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ــر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ام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ـج الإنْـــزَال             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Droppers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جــمــع مــعــلــوم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ات عــن الـمــســتــخـ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دم لأغـــراض مـ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خ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ـلـ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ف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</w:p>
            </w:tc>
          </w:tr>
          <w:tr w:rsidR="00895217" w:rsidRPr="004C66EC" w:rsidTr="00900D3B">
            <w:trPr>
              <w:trHeight w:val="567"/>
              <w:jc w:val="center"/>
            </w:trPr>
            <w:tc>
              <w:tcPr>
                <w:tcW w:w="4620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numPr>
                    <w:ilvl w:val="0"/>
                    <w:numId w:val="1"/>
                  </w:numPr>
                  <w:tabs>
                    <w:tab w:val="right" w:pos="380"/>
                  </w:tabs>
                  <w:bidi/>
                  <w:spacing w:after="0" w:line="336" w:lineRule="auto"/>
                  <w:ind w:left="839" w:hanging="839"/>
                  <w:jc w:val="both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الـق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ــن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ـاب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ــل الـم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ــن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ــق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ِ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ــي</w:t>
                </w:r>
                <w:r w:rsidR="00153C2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َ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ـة </w:t>
                </w:r>
                <w:r w:rsidRPr="004C66EC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en-US" w:bidi="ar-DZ"/>
                  </w:rPr>
                  <w:t>Logic Bombs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954" w:type="dxa"/>
                <w:vAlign w:val="center"/>
              </w:tcPr>
              <w:p w:rsidR="00895217" w:rsidRPr="004C66EC" w:rsidRDefault="00895217" w:rsidP="00895217">
                <w:pPr>
                  <w:pStyle w:val="Paragraphedeliste"/>
                  <w:tabs>
                    <w:tab w:val="right" w:pos="459"/>
                  </w:tabs>
                  <w:bidi/>
                  <w:spacing w:after="0" w:line="24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تـسـتـهــدف بــرامــج الـحـ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مـ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ايــة لإزال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ـتـهـا أو إبـ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ط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ـا</w:t>
                </w:r>
                <w:r w:rsidRPr="004C66EC">
                  <w:rPr>
                    <w:rFonts w:asciiTheme="majorBidi" w:hAnsiTheme="majorBidi" w:cstheme="majorBidi" w:hint="eastAsia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مـ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فـ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4C66EC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>عــولـهـا</w:t>
                </w:r>
              </w:p>
            </w:tc>
          </w:tr>
        </w:tbl>
        <w:p w:rsidR="00BC6A0F" w:rsidRPr="00D04A7E" w:rsidRDefault="00BC6A0F" w:rsidP="00E75D56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</w:p>
        <w:p w:rsidR="004209A3" w:rsidRPr="004209A3" w:rsidRDefault="004209A3" w:rsidP="00865F4F">
          <w:pPr>
            <w:pStyle w:val="Paragraphedeliste"/>
            <w:numPr>
              <w:ilvl w:val="0"/>
              <w:numId w:val="4"/>
            </w:numPr>
            <w:bidi/>
            <w:spacing w:after="0" w:line="348" w:lineRule="auto"/>
            <w:ind w:left="368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4209A3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أعـ</w:t>
          </w:r>
          <w:r w:rsidR="00531C0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09A3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ـراض الإصــابــة بـالــفــيـــروســــات</w:t>
          </w:r>
          <w:r w:rsidR="00FE0DD7" w:rsidRPr="00206A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E0DD7"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BA2CCC" w:rsidRPr="004209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F17A9" w:rsidRPr="00865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6F17A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FD0CE8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</w:rPr>
            <w:t>3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6F17A9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بـع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 ت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وص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 ذاك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رة ال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لاش ب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اس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وب ت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غ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س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وك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 ك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ً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A311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ا،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 هــي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الأع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راض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الَّـتي 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تُـ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بَ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ـيِّ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230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ـنُ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الـجـهــاز 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ـصـ</w:t>
          </w:r>
          <w:r w:rsidR="0094666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اب أو 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خ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="0094666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رق م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 ط</w:t>
          </w:r>
          <w:r w:rsidR="00BA2C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B21A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2C2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رف 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الـف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ـروس</w:t>
          </w:r>
          <w:r w:rsidR="0094666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7295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ات</w:t>
          </w:r>
          <w:r w:rsidRPr="004209A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376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6F17A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4A5966" w:rsidRPr="00BA2CCC" w:rsidRDefault="004A5966" w:rsidP="004A5966">
          <w:pPr>
            <w:widowControl/>
            <w:suppressAutoHyphens w:val="0"/>
            <w:jc w:val="center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val="fr-FR" w:eastAsia="en-US"/>
            </w:rPr>
          </w:pPr>
          <w:r w:rsidRPr="00BA2CCC">
            <w:rPr>
              <w:rFonts w:asciiTheme="majorBidi" w:eastAsiaTheme="minorHAnsi" w:hAnsiTheme="majorBidi" w:cstheme="majorBidi"/>
              <w:b/>
              <w:bCs/>
              <w:sz w:val="10"/>
              <w:szCs w:val="10"/>
              <w:rtl/>
              <w:lang w:eastAsia="en-US"/>
            </w:rPr>
            <w:br w:type="page"/>
          </w:r>
        </w:p>
        <w:p w:rsidR="00FD0CE8" w:rsidRDefault="00FD0CE8" w:rsidP="00FD0CE8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27756D" w:rsidRPr="003620CA" w:rsidRDefault="0027756D" w:rsidP="00D00B7F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36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ف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 بِـــدْءِ الـت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ــش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ــيــل، وفـي 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6D007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طــ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ــيـ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ـق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ــات والـ</w:t>
          </w:r>
          <w:r w:rsidR="006D007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6D007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ــرمـ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جـ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ـيـ</w:t>
          </w:r>
          <w:r w:rsidR="0094666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</w:t>
          </w:r>
        </w:p>
        <w:p w:rsidR="003620CA" w:rsidRPr="003620CA" w:rsidRDefault="003620CA" w:rsidP="00D00B7F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36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EF41A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ح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ــف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ــظ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الـب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ـان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ــات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ــد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ج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ــود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( 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ـس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الـت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ـاس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ـخ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)</w:t>
          </w:r>
        </w:p>
        <w:p w:rsidR="003620CA" w:rsidRPr="00DB1CB2" w:rsidRDefault="003620CA" w:rsidP="00D00B7F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36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DE4F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بـ</w:t>
          </w:r>
          <w:r w:rsidR="000418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عـ</w:t>
          </w:r>
          <w:r w:rsidR="000418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ض 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</w:t>
          </w:r>
          <w:r w:rsidR="000418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61C73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ـفـ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B163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ات</w:t>
          </w:r>
          <w:r w:rsidR="005B163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تَ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ـعَ</w:t>
          </w:r>
          <w:r w:rsidR="00361C7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ــذُّر 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A249A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DE4F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 </w:t>
          </w:r>
          <w:r w:rsid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أو </w:t>
          </w:r>
          <w:r w:rsid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DE4F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7171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A249A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 </w:t>
          </w:r>
          <w:r w:rsidR="00063AC7"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إلــى 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9C5C41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BE1F6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96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4159B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EF41A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4159B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4159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24159B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B96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4159B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24159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24159B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B96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9C5C41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063AC7" w:rsidRPr="00DB1CB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 </w:t>
          </w:r>
          <w:r w:rsidR="00063AC7"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لا تُـ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ف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ـتَ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ـح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ول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 تُـ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نَ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ـفَّ</w:t>
          </w:r>
          <w:r w:rsidR="00361C73" w:rsidRPr="00DB1CB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DB1CB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ـذ</w:t>
          </w:r>
        </w:p>
        <w:p w:rsidR="003620CA" w:rsidRPr="003620CA" w:rsidRDefault="00DA0D1A" w:rsidP="00D00B7F">
          <w:pPr>
            <w:pStyle w:val="Paragraphedeliste"/>
            <w:numPr>
              <w:ilvl w:val="0"/>
              <w:numId w:val="16"/>
            </w:numPr>
            <w:tabs>
              <w:tab w:val="right" w:pos="317"/>
              <w:tab w:val="right" w:pos="1077"/>
            </w:tabs>
            <w:bidi/>
            <w:spacing w:after="0" w:line="336" w:lineRule="auto"/>
            <w:ind w:left="755" w:hanging="386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3F51A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EF41A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9A31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 </w:t>
          </w:r>
          <w:r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س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ــائ</w:t>
          </w:r>
          <w:r w:rsidR="003925E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ــل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E1F67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BE1F6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26A2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BE1F6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E1F67" w:rsidRPr="003620CA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="00237991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(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23799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Messages d’erreurs</w:t>
          </w:r>
          <w:r w:rsidR="0023799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237991" w:rsidRPr="003620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)</w:t>
          </w:r>
          <w:r w:rsidR="00852B4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A19B2" w:rsidRPr="00D00B7F" w:rsidRDefault="004A19B2" w:rsidP="004A19B2">
          <w:pPr>
            <w:tabs>
              <w:tab w:val="right" w:pos="317"/>
              <w:tab w:val="right" w:pos="793"/>
            </w:tabs>
            <w:bidi/>
            <w:jc w:val="both"/>
            <w:rPr>
              <w:rFonts w:asciiTheme="majorBidi" w:eastAsiaTheme="minorHAnsi" w:hAnsiTheme="majorBidi" w:cstheme="majorBidi"/>
              <w:b/>
              <w:bCs/>
              <w:sz w:val="20"/>
              <w:szCs w:val="20"/>
              <w:rtl/>
              <w:lang w:eastAsia="en-US"/>
            </w:rPr>
          </w:pPr>
        </w:p>
        <w:p w:rsidR="00FD0CE8" w:rsidRDefault="00FD0CE8" w:rsidP="00865F4F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الــوقـــايـــة مـن 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الـفـ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ـروسـ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FD0CE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</w:t>
          </w:r>
          <w:r w:rsidRPr="00FD0C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  </w:t>
          </w:r>
          <w:r w:rsidRPr="00206A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1F354A" w:rsidRPr="00FD0CE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1F354A" w:rsidRPr="001F354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1F35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</w:rPr>
            <w:t>4</w:t>
          </w:r>
          <w:r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BE3DF3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:</w:t>
          </w:r>
          <w:r w:rsidRPr="001F354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بـعـد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مـعــرفــة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أعــراض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الإص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ـاب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</w:t>
          </w:r>
          <w:r w:rsidR="00B7687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 فـ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594FB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ـا هــي </w:t>
          </w:r>
          <w:r w:rsidR="00004DD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ط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رق 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الَّـتِي تــســمــح لــنــا  بِ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63BD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ق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ـاي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الـحـــاســوب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مـن الـ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ـروس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52B4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ـات ؟</w:t>
          </w:r>
          <w:r w:rsidR="001F354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1F354A" w:rsidRDefault="001F354A" w:rsidP="001F354A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4A19B2" w:rsidRPr="00FE7F0F" w:rsidRDefault="004A19B2" w:rsidP="004A19B2">
          <w:pPr>
            <w:pStyle w:val="Paragraphedeliste"/>
            <w:bidi/>
            <w:spacing w:after="0" w:line="336" w:lineRule="auto"/>
            <w:ind w:left="34"/>
            <w:jc w:val="center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p w:rsidR="004A19B2" w:rsidRPr="006A2323" w:rsidRDefault="00141C02" w:rsidP="00D00B7F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651"/>
            </w:tabs>
            <w:bidi/>
            <w:spacing w:after="0" w:line="336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D56C1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إنــ</w:t>
          </w:r>
          <w:r w:rsidRPr="00D56C1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ش</w:t>
          </w:r>
          <w:r w:rsidRPr="00D56C1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ــاء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A19B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4A19B2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ا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حــتــيــاطــيـة 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616C6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702F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2702F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2702FF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الــم</w:t>
          </w:r>
          <w:r w:rsidR="002702F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ه</w:t>
          </w:r>
          <w:r w:rsidR="002702F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ـم</w:t>
          </w:r>
          <w:r w:rsidR="002702F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َّ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ـة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عـ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ل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ى </w:t>
          </w:r>
          <w:r w:rsidR="004A19B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16C6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702F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616C6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4A19B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4A19B2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616C6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(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DVD</w:t>
          </w:r>
          <w:r w:rsidR="004A19B2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... )</w:t>
          </w:r>
          <w:r w:rsidR="004A19B2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A19B2" w:rsidRPr="006A2323" w:rsidRDefault="004A19B2" w:rsidP="00D00B7F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651"/>
            </w:tabs>
            <w:bidi/>
            <w:spacing w:after="160" w:line="336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تـ</w:t>
          </w:r>
          <w:r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نـ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صـ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ي</w:t>
          </w:r>
          <w:r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ـب</w:t>
          </w:r>
          <w:r w:rsidRPr="004F20E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4F20E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6D7D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الـ</w:t>
          </w:r>
          <w:r w:rsidR="00B537C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ض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B537C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ـر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ور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ي</w:t>
          </w:r>
          <w:r w:rsidR="008E042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="00B537C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D7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ــة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:</w:t>
          </w:r>
        </w:p>
        <w:p w:rsidR="004A19B2" w:rsidRPr="006A2323" w:rsidRDefault="004A19B2" w:rsidP="00D00B7F">
          <w:pPr>
            <w:pStyle w:val="Paragraphedeliste"/>
            <w:numPr>
              <w:ilvl w:val="0"/>
              <w:numId w:val="14"/>
            </w:numPr>
            <w:tabs>
              <w:tab w:val="right" w:pos="317"/>
              <w:tab w:val="right" w:pos="651"/>
            </w:tabs>
            <w:bidi/>
            <w:spacing w:after="160" w:line="336" w:lineRule="auto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...............................................................................................................................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Antivirus </w:t>
          </w:r>
        </w:p>
        <w:p w:rsidR="004A19B2" w:rsidRPr="006A2323" w:rsidRDefault="004A19B2" w:rsidP="00D00B7F">
          <w:pPr>
            <w:pStyle w:val="Paragraphedeliste"/>
            <w:numPr>
              <w:ilvl w:val="0"/>
              <w:numId w:val="14"/>
            </w:numPr>
            <w:tabs>
              <w:tab w:val="right" w:pos="317"/>
              <w:tab w:val="right" w:pos="651"/>
            </w:tabs>
            <w:bidi/>
            <w:spacing w:after="160" w:line="336" w:lineRule="auto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...............................................................................................................................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Firewall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</w:p>
        <w:p w:rsidR="004A19B2" w:rsidRPr="006A2323" w:rsidRDefault="004A19B2" w:rsidP="00D00B7F">
          <w:pPr>
            <w:pStyle w:val="Paragraphedeliste"/>
            <w:numPr>
              <w:ilvl w:val="0"/>
              <w:numId w:val="14"/>
            </w:numPr>
            <w:tabs>
              <w:tab w:val="right" w:pos="317"/>
              <w:tab w:val="right" w:pos="651"/>
            </w:tabs>
            <w:bidi/>
            <w:spacing w:after="0" w:line="336" w:lineRule="auto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...............................................................................................................................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USB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Guard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</w:p>
        <w:p w:rsidR="004A19B2" w:rsidRPr="006A2323" w:rsidRDefault="004A19B2" w:rsidP="00D00B7F">
          <w:pPr>
            <w:tabs>
              <w:tab w:val="right" w:pos="317"/>
              <w:tab w:val="right" w:pos="651"/>
            </w:tabs>
            <w:bidi/>
            <w:spacing w:line="336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/>
            </w:rPr>
          </w:pP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مـع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</w:rPr>
            <w:t xml:space="preserve"> </w:t>
          </w:r>
          <w:r w:rsidRPr="006A2323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تـلـك ال</w:t>
          </w:r>
          <w:r w:rsidR="008333C0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</w:t>
          </w:r>
          <w:r w:rsidR="008333C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ـرامـ</w:t>
          </w:r>
          <w:r w:rsidR="008333C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Pr="006A2323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بـانـ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ـظ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622605" w:rsidRPr="006A2323" w:rsidRDefault="008333C0" w:rsidP="00D00B7F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651"/>
            </w:tabs>
            <w:bidi/>
            <w:spacing w:after="0" w:line="336" w:lineRule="auto"/>
            <w:ind w:left="646" w:hanging="357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اســتــ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ع</w:t>
          </w:r>
          <w:r w:rsidR="00D2405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="00D2405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مــ</w:t>
          </w:r>
          <w:r w:rsidR="00D2405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ا</w:t>
          </w:r>
          <w:r w:rsidR="00F81A2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ل</w:t>
          </w:r>
          <w:r w:rsidRPr="008333C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F81A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لا سِــيَ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ّ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ــمَـا عــنــد الــو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ل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ـــوج</w:t>
          </w:r>
          <w:r w:rsidR="0019623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إلــى 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الأق</w:t>
          </w:r>
          <w:r w:rsidR="00622605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ــراص 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622605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622605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والـمـ</w:t>
          </w:r>
          <w:r w:rsidR="00622605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لـفــات </w:t>
          </w:r>
          <w:r w:rsidR="00622605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F81A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622605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622605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مـن الأنـتـرنـ</w:t>
          </w:r>
          <w:r w:rsidR="00622605"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622605"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ت </w:t>
          </w:r>
        </w:p>
        <w:p w:rsidR="00622605" w:rsidRPr="006A2323" w:rsidRDefault="00F7404A" w:rsidP="00D00B7F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793"/>
            </w:tabs>
            <w:bidi/>
            <w:spacing w:after="0" w:line="336" w:lineRule="auto"/>
            <w:ind w:left="646" w:hanging="357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تـحـ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م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ـي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ـل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52392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8B50F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33AF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E5626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52392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90F41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333AF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52392F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52392F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مـن مـ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واق</w:t>
          </w:r>
          <w:r w:rsidR="00423657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ـع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410F6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333AF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7E5626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7E5626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8C6865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و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</w:rPr>
            <w:t>تـ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</w:rPr>
            <w:t>ب</w:t>
          </w:r>
          <w:r w:rsidR="00D45504" w:rsidRPr="002958D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</w:rPr>
            <w:t xml:space="preserve">ـادل </w:t>
          </w:r>
          <w:r w:rsidRPr="002958D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الـمـلـفــات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مـع أشـ</w:t>
          </w:r>
          <w:r w:rsidR="00423657" w:rsidRPr="006A232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خ</w:t>
          </w:r>
          <w:r w:rsidR="00D45504" w:rsidRPr="006A232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</w:t>
          </w:r>
          <w:r w:rsidR="00423657" w:rsidRPr="006A232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 xml:space="preserve">ـاص </w:t>
          </w:r>
          <w:r w:rsidR="008B50F2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="008B50F2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 xml:space="preserve"> ب</w:t>
          </w:r>
          <w:r w:rsidR="00874CF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ِ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ـه</w:t>
          </w:r>
          <w:r w:rsidR="00874CF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ِ</w:t>
          </w:r>
          <w:r w:rsidRPr="006A2323">
            <w:rPr>
              <w:rFonts w:asciiTheme="majorBidi" w:eastAsia="Droid Sans Fallback" w:hAnsiTheme="majorBidi" w:cstheme="majorBidi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ـم</w:t>
          </w:r>
          <w:r w:rsidR="00874CF3">
            <w:rPr>
              <w:rFonts w:asciiTheme="majorBidi" w:eastAsia="Droid Sans Fallback" w:hAnsiTheme="majorBidi" w:cstheme="majorBidi" w:hint="cs"/>
              <w:b/>
              <w:bCs/>
              <w:color w:val="002060"/>
              <w:sz w:val="28"/>
              <w:szCs w:val="28"/>
              <w:rtl/>
              <w:lang w:val="en-US" w:eastAsia="zh-CN" w:bidi="ar-DZ"/>
            </w:rPr>
            <w:t>ْ</w:t>
          </w:r>
        </w:p>
        <w:p w:rsidR="00F7404A" w:rsidRPr="006A2323" w:rsidRDefault="00611464" w:rsidP="00D00B7F">
          <w:pPr>
            <w:pStyle w:val="Paragraphedeliste"/>
            <w:numPr>
              <w:ilvl w:val="0"/>
              <w:numId w:val="13"/>
            </w:numPr>
            <w:tabs>
              <w:tab w:val="right" w:pos="317"/>
              <w:tab w:val="right" w:pos="793"/>
            </w:tabs>
            <w:bidi/>
            <w:spacing w:after="0" w:line="348" w:lineRule="auto"/>
            <w:ind w:left="651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الــتــعـ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ــامــل ب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ِ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ح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ذ</w:t>
          </w:r>
          <w:r w:rsidR="00333AF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َ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ر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ٍ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مــع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F9361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16323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F9361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خ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ـص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ُ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وص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ًـ</w:t>
          </w:r>
          <w:r w:rsidR="00F6395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ـا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الـ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مـ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ج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ـه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ـول</w:t>
          </w:r>
          <w:r w:rsidR="0016323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ـ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ة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F73AB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BC41A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9432B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والـمُــرْفَــقَــة بـ</w:t>
          </w:r>
          <w:r w:rsidRPr="009432B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9432B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مـ</w:t>
          </w:r>
          <w:r w:rsidRPr="009432B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ـ</w:t>
          </w:r>
          <w:r w:rsidRPr="009432B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double"/>
              <w:rtl/>
              <w:lang w:val="en-US"/>
            </w:rPr>
            <w:t>لـفــات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>أ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و</w:t>
          </w:r>
          <w:r w:rsidRPr="006A23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EA42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16323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410F6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/>
            </w:rPr>
            <w:t>مُــرِيــبَــة</w:t>
          </w:r>
          <w:r w:rsidR="00F9361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</w:p>
        <w:p w:rsidR="008F11DD" w:rsidRPr="00D00B7F" w:rsidRDefault="008F11DD" w:rsidP="00E54F28">
          <w:pPr>
            <w:bidi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  <w:rtl/>
            </w:rPr>
          </w:pPr>
        </w:p>
        <w:p w:rsidR="00F255B6" w:rsidRDefault="00F255B6" w:rsidP="00D00B7F">
          <w:pPr>
            <w:pStyle w:val="Paragraphedeliste"/>
            <w:numPr>
              <w:ilvl w:val="0"/>
              <w:numId w:val="4"/>
            </w:numPr>
            <w:bidi/>
            <w:spacing w:after="0" w:line="336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</w:pP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مـ</w:t>
          </w:r>
          <w:r w:rsidR="00392E54"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ض</w:t>
          </w:r>
          <w:r w:rsidR="00392E54"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23337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ـاد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الـفـ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ي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ـروسـ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4A19B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ت :</w:t>
          </w:r>
          <w:r w:rsidR="005F273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F2732" w:rsidRPr="001F354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5F273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</w:t>
          </w:r>
          <w:r w:rsidR="00A24C2F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5F273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اط 5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5F2732" w:rsidRPr="00C4603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  <w:r w:rsidR="00E66092" w:rsidRPr="00C4603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E6609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عَــيِّــنْ 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F55DA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23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ضــاد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9536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9536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ـروسـ</w:t>
          </w:r>
          <w:r w:rsidR="009536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F2732" w:rsidRPr="00FD0C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ات 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1920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اذ</w:t>
          </w:r>
          <w:r w:rsidR="0047275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="001920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ك</w:t>
          </w:r>
          <w:r w:rsidR="00CC055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="00C827E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920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ـر</w:t>
          </w:r>
          <w:r w:rsidR="00CC055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ــع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ــض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ظ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55DA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ائ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55DA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6289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</w:t>
          </w:r>
          <w:r w:rsidR="003A5B0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055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1529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C827E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/ خَــدَمَــاتِـهِ</w:t>
          </w:r>
          <w:r w:rsidR="005F273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A5737A" w:rsidRDefault="00A5737A" w:rsidP="00A5737A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A5737A" w:rsidRPr="00573C27" w:rsidRDefault="00A5737A" w:rsidP="00A5737A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F255B6" w:rsidRPr="006A2323" w:rsidRDefault="00F255B6" w:rsidP="00DC317E">
          <w:pPr>
            <w:pStyle w:val="Paragraphedeliste"/>
            <w:numPr>
              <w:ilvl w:val="0"/>
              <w:numId w:val="8"/>
            </w:numPr>
            <w:bidi/>
            <w:spacing w:after="0" w:line="348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س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ح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اس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 ب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ث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 ع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84CC4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ى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: </w:t>
          </w:r>
        </w:p>
        <w:p w:rsidR="00F255B6" w:rsidRPr="006A2323" w:rsidRDefault="00F255B6" w:rsidP="00DC317E">
          <w:pPr>
            <w:pStyle w:val="Paragraphedeliste"/>
            <w:numPr>
              <w:ilvl w:val="0"/>
              <w:numId w:val="3"/>
            </w:numPr>
            <w:bidi/>
            <w:spacing w:line="348" w:lineRule="auto"/>
            <w:ind w:left="1077" w:hanging="42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اك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12C9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اف</w:t>
          </w:r>
          <w:r w:rsidR="00B212C9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C6719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8369E9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C6719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دخ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B451E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</w:t>
          </w:r>
        </w:p>
        <w:p w:rsidR="00F255B6" w:rsidRPr="006A2323" w:rsidRDefault="00F255B6" w:rsidP="00DC317E">
          <w:pPr>
            <w:pStyle w:val="Paragraphedeliste"/>
            <w:numPr>
              <w:ilvl w:val="0"/>
              <w:numId w:val="3"/>
            </w:numPr>
            <w:bidi/>
            <w:spacing w:line="348" w:lineRule="auto"/>
            <w:ind w:left="1077" w:hanging="42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إزال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 أو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F03DE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="009F0C46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مـ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ـفـ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ــول</w:t>
          </w:r>
          <w:r w:rsidR="00F03D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ــهـا  ( </w:t>
          </w:r>
          <w:r w:rsidR="00387CD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Mise en </w:t>
          </w:r>
          <w:r w:rsidR="009F0C46"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Quarantaine</w:t>
          </w:r>
          <w:r w:rsidR="009F0C46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</w:p>
        <w:p w:rsidR="00F255B6" w:rsidRPr="006A2323" w:rsidRDefault="00F255B6" w:rsidP="00DC317E">
          <w:pPr>
            <w:pStyle w:val="Paragraphedeliste"/>
            <w:numPr>
              <w:ilvl w:val="0"/>
              <w:numId w:val="3"/>
            </w:numPr>
            <w:bidi/>
            <w:spacing w:after="0" w:line="348" w:lineRule="auto"/>
            <w:ind w:left="1077" w:hanging="42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وك</w:t>
          </w:r>
          <w:r w:rsidR="00E379D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ذل</w:t>
          </w:r>
          <w:r w:rsidR="00E379D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 إص</w:t>
          </w:r>
          <w:r w:rsidR="00A25821"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لاح 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8369E9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1B3403" w:rsidRPr="006A2323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تي ارت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ط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ب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ــروسـ</w:t>
          </w:r>
          <w:r w:rsidR="007C73E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A232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ـات أو 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C73E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C73E2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8E6CD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9233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1B3403" w:rsidRPr="006A23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</w:p>
        <w:p w:rsidR="006B451E" w:rsidRPr="00AD47EE" w:rsidRDefault="006B451E" w:rsidP="006B451E">
          <w:pPr>
            <w:bidi/>
            <w:jc w:val="both"/>
            <w:rPr>
              <w:rFonts w:asciiTheme="majorBidi" w:hAnsiTheme="majorBidi" w:cs="Times New Roman"/>
              <w:b/>
              <w:bCs/>
              <w:color w:val="auto"/>
              <w:sz w:val="16"/>
              <w:szCs w:val="16"/>
              <w:rtl/>
            </w:rPr>
          </w:pPr>
        </w:p>
        <w:p w:rsidR="00D00B7F" w:rsidRPr="00D00B7F" w:rsidRDefault="00651FE6" w:rsidP="00D00B7F">
          <w:pPr>
            <w:pStyle w:val="Paragraphedeliste"/>
            <w:numPr>
              <w:ilvl w:val="0"/>
              <w:numId w:val="8"/>
            </w:numPr>
            <w:bidi/>
            <w:spacing w:after="0" w:line="336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</w:pPr>
          <w:r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مـ</w:t>
          </w:r>
          <w:r w:rsidR="00FA667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أش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ـهــر </w:t>
          </w:r>
          <w:r w:rsid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مـض</w:t>
          </w:r>
          <w:r w:rsidR="00F255B6" w:rsidRP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E21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255B6" w:rsidRP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ادات الــفــيــروســات</w:t>
          </w:r>
          <w:r w:rsidR="004A19B2" w:rsidRPr="007A02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255B6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:</w:t>
          </w:r>
          <w:r w:rsidR="004A19B2" w:rsidRPr="007A02D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A19B2" w:rsidRPr="007A02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7A02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4A19B2" w:rsidRPr="007A02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.................................................................................</w:t>
          </w:r>
        </w:p>
        <w:p w:rsidR="00D00B7F" w:rsidRPr="00AD47EE" w:rsidRDefault="00D00B7F" w:rsidP="00D00B7F">
          <w:pPr>
            <w:pStyle w:val="Paragraphedeliste"/>
            <w:bidi/>
            <w:spacing w:after="0" w:line="240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10"/>
              <w:szCs w:val="10"/>
              <w:rtl/>
            </w:rPr>
          </w:pPr>
        </w:p>
        <w:p w:rsidR="00D00B7F" w:rsidRPr="00D00B7F" w:rsidRDefault="00FA6671" w:rsidP="00D00B7F">
          <w:pPr>
            <w:pStyle w:val="Paragraphedeliste"/>
            <w:numPr>
              <w:ilvl w:val="0"/>
              <w:numId w:val="8"/>
            </w:numPr>
            <w:bidi/>
            <w:spacing w:after="0" w:line="336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مــن الـمُـ</w:t>
          </w:r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ـس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ــس</w:t>
          </w:r>
          <w:r w:rsidR="001D614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1D614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bookmarkStart w:id="0" w:name="_GoBack"/>
          <w:bookmarkEnd w:id="0"/>
          <w:r w:rsidR="00D00B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00B7F" w:rsidRPr="00D00B7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اس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00B7F" w:rsidRPr="00D00B7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00B7F" w:rsidRPr="00D00B7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ـغـ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00B7F" w:rsidRPr="00D00B7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ـلال الـمــو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قــع الـمــمــتــاز </w:t>
          </w:r>
          <w:r w:rsidR="00D00B7F" w:rsidRPr="00D00B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="00D00B7F" w:rsidRPr="00D00B7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D00B7F" w:rsidRPr="00D00B7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</w:t>
          </w:r>
        </w:p>
        <w:p w:rsidR="00F40BD3" w:rsidRPr="00D00B7F" w:rsidRDefault="00F40BD3" w:rsidP="00F40BD3">
          <w:pPr>
            <w:bidi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BA3FCE" w:rsidRPr="006A2323" w:rsidRDefault="00DC317E" w:rsidP="006976C6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5</w:t>
          </w:r>
          <w:r w:rsidRPr="004A19B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.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F56F81" w:rsidRPr="00DC317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واجــب مــنــزلــي  :</w:t>
          </w:r>
          <w:r w:rsidR="000B20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976C6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B20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أ. - 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56239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 ه</w:t>
          </w:r>
          <w:r w:rsidR="0056239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</w:t>
          </w:r>
          <w:r w:rsidR="0056239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</w:t>
          </w:r>
          <w:r w:rsidR="00784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84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107B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784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ز 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أ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90F41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اب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الـف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ـر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وس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A3FCE" w:rsidRPr="006A232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82D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A3FCE" w:rsidRPr="006A23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؟</w:t>
          </w:r>
        </w:p>
        <w:p w:rsidR="00E54F28" w:rsidRDefault="000B20E7" w:rsidP="004857E2">
          <w:pPr>
            <w:bidi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ب. - </w:t>
          </w:r>
          <w:r w:rsidR="006976C6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92B6A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ه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50E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الأ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ـث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ل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23657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اي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ــان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ـات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الــضَّ</w:t>
          </w:r>
          <w:r w:rsidR="0091743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ـاع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مَـهْـ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مَ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 ك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ـان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الـس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ـب</w:t>
          </w:r>
          <w:r w:rsidR="007F7FC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C6E6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 )</w:t>
          </w:r>
          <w:r w:rsidR="00E54F28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؟</w:t>
          </w:r>
          <w:r w:rsidR="00045379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عَــلِّــلْ إ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ِ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ج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ــ</w:t>
          </w:r>
          <w:r w:rsidR="00BF5952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اب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692B6A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BF5952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ـت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BF5952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</w:t>
          </w:r>
          <w:r w:rsidR="00045379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ـك</w:t>
          </w:r>
          <w:r w:rsidR="00BC118F" w:rsidRPr="00444BC8">
            <w:rPr>
              <w:rFonts w:asciiTheme="majorBidi" w:hAnsiTheme="majorBidi" w:cs="Times New Roman" w:hint="cs"/>
              <w:b/>
              <w:bCs/>
              <w:sz w:val="28"/>
              <w:szCs w:val="28"/>
              <w:u w:val="double"/>
              <w:rtl/>
            </w:rPr>
            <w:t>َ</w:t>
          </w:r>
          <w:r w:rsidR="00BC118F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844BA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.</w:t>
          </w:r>
        </w:p>
        <w:p w:rsidR="001A1DD9" w:rsidRPr="00D32654" w:rsidRDefault="0094089D" w:rsidP="00D32654">
          <w:pPr>
            <w:widowControl/>
            <w:suppressAutoHyphens w:val="0"/>
            <w:bidi/>
            <w:spacing w:line="180" w:lineRule="auto"/>
            <w:jc w:val="center"/>
            <w:rPr>
              <w:rFonts w:asciiTheme="majorBidi" w:hAnsiTheme="majorBidi" w:cstheme="majorBidi"/>
              <w:sz w:val="16"/>
              <w:szCs w:val="16"/>
            </w:rPr>
            <w:sectPr w:rsidR="001A1DD9" w:rsidRPr="00D32654" w:rsidSect="008664B5">
              <w:footerReference w:type="default" r:id="rId12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</w:sdtContent>
    </w:sdt>
    <w:p w:rsidR="00BA3FCE" w:rsidRDefault="00BA3FCE" w:rsidP="00EA5EFF">
      <w:pPr>
        <w:pStyle w:val="Style16"/>
        <w:spacing w:line="240" w:lineRule="auto"/>
        <w:ind w:left="84"/>
        <w:rPr>
          <w:rFonts w:cstheme="majorBidi"/>
          <w:sz w:val="16"/>
          <w:szCs w:val="16"/>
          <w:rtl/>
          <w:lang w:val="en-US"/>
        </w:rPr>
      </w:pPr>
    </w:p>
    <w:p w:rsidR="00671BC2" w:rsidRDefault="00671BC2" w:rsidP="00671BC2">
      <w:pPr>
        <w:pStyle w:val="Style16"/>
        <w:spacing w:line="240" w:lineRule="auto"/>
        <w:ind w:left="528"/>
        <w:rPr>
          <w:rFonts w:cstheme="majorBidi"/>
          <w:sz w:val="12"/>
          <w:szCs w:val="12"/>
          <w:rtl/>
        </w:rPr>
      </w:pPr>
    </w:p>
    <w:p w:rsidR="00671BC2" w:rsidRDefault="00671BC2" w:rsidP="00671BC2">
      <w:pPr>
        <w:pStyle w:val="Style16"/>
        <w:spacing w:line="240" w:lineRule="auto"/>
        <w:ind w:left="528"/>
        <w:rPr>
          <w:rFonts w:cstheme="majorBidi"/>
          <w:sz w:val="12"/>
          <w:szCs w:val="12"/>
          <w:rtl/>
        </w:rPr>
      </w:pPr>
    </w:p>
    <w:p w:rsidR="00671BC2" w:rsidRDefault="00671BC2" w:rsidP="00671BC2">
      <w:pPr>
        <w:pStyle w:val="Style16"/>
        <w:spacing w:line="240" w:lineRule="auto"/>
        <w:ind w:left="528"/>
        <w:rPr>
          <w:rFonts w:cstheme="majorBidi"/>
          <w:sz w:val="12"/>
          <w:szCs w:val="12"/>
          <w:rtl/>
        </w:rPr>
      </w:pPr>
    </w:p>
    <w:p w:rsidR="00671BC2" w:rsidRPr="00C1192D" w:rsidRDefault="00671BC2" w:rsidP="00671BC2">
      <w:pPr>
        <w:pStyle w:val="Style16"/>
        <w:spacing w:line="480" w:lineRule="auto"/>
        <w:ind w:left="84"/>
        <w:jc w:val="center"/>
        <w:rPr>
          <w:rFonts w:cstheme="majorBidi"/>
          <w:b/>
          <w:bCs/>
          <w:color w:val="FF0000"/>
          <w:sz w:val="36"/>
          <w:szCs w:val="36"/>
          <w:rtl/>
        </w:rPr>
      </w:pPr>
      <w:r w:rsidRPr="00C1192D">
        <w:rPr>
          <w:rFonts w:cstheme="majorBidi" w:hint="cs"/>
          <w:b/>
          <w:bCs/>
          <w:color w:val="FF0000"/>
          <w:sz w:val="36"/>
          <w:szCs w:val="36"/>
          <w:u w:val="single"/>
          <w:rtl/>
        </w:rPr>
        <w:t>تــصــحــيــح الــواجـ</w:t>
      </w:r>
      <w:r>
        <w:rPr>
          <w:rFonts w:cstheme="majorBidi" w:hint="cs"/>
          <w:b/>
          <w:bCs/>
          <w:color w:val="FF0000"/>
          <w:sz w:val="36"/>
          <w:szCs w:val="36"/>
          <w:u w:val="single"/>
          <w:rtl/>
        </w:rPr>
        <w:t>ـ</w:t>
      </w:r>
      <w:r w:rsidRPr="00C1192D">
        <w:rPr>
          <w:rFonts w:cstheme="majorBidi" w:hint="cs"/>
          <w:b/>
          <w:bCs/>
          <w:color w:val="FF0000"/>
          <w:sz w:val="36"/>
          <w:szCs w:val="36"/>
          <w:u w:val="single"/>
          <w:rtl/>
        </w:rPr>
        <w:t xml:space="preserve">ـب الـمــنـــزلـــي </w:t>
      </w:r>
      <w:r w:rsidRPr="00C1192D">
        <w:rPr>
          <w:rFonts w:cstheme="majorBidi" w:hint="cs"/>
          <w:b/>
          <w:bCs/>
          <w:color w:val="FF0000"/>
          <w:sz w:val="36"/>
          <w:szCs w:val="36"/>
          <w:rtl/>
        </w:rPr>
        <w:t xml:space="preserve"> :</w:t>
      </w:r>
    </w:p>
    <w:p w:rsidR="00671BC2" w:rsidRDefault="00671BC2" w:rsidP="00671BC2">
      <w:pPr>
        <w:pStyle w:val="Style16"/>
        <w:spacing w:line="240" w:lineRule="auto"/>
        <w:ind w:left="528"/>
        <w:rPr>
          <w:rFonts w:cstheme="majorBidi"/>
          <w:sz w:val="12"/>
          <w:szCs w:val="12"/>
        </w:rPr>
      </w:pPr>
    </w:p>
    <w:p w:rsidR="00DC1268" w:rsidRDefault="00DC1268" w:rsidP="00671BC2">
      <w:pPr>
        <w:pStyle w:val="Style16"/>
        <w:spacing w:line="240" w:lineRule="auto"/>
        <w:ind w:left="528"/>
        <w:rPr>
          <w:rFonts w:cstheme="majorBidi"/>
          <w:sz w:val="12"/>
          <w:szCs w:val="12"/>
          <w:rtl/>
        </w:rPr>
      </w:pPr>
    </w:p>
    <w:p w:rsidR="00671BC2" w:rsidRDefault="00671BC2" w:rsidP="00671BC2">
      <w:pPr>
        <w:pStyle w:val="Style16"/>
        <w:spacing w:line="240" w:lineRule="auto"/>
        <w:ind w:left="528"/>
        <w:rPr>
          <w:rFonts w:cstheme="majorBidi"/>
          <w:sz w:val="12"/>
          <w:szCs w:val="12"/>
          <w:rtl/>
        </w:rPr>
      </w:pPr>
    </w:p>
    <w:p w:rsidR="00671BC2" w:rsidRDefault="00671BC2" w:rsidP="00113489">
      <w:pPr>
        <w:pStyle w:val="Paragraphedeliste"/>
        <w:bidi/>
        <w:spacing w:after="0" w:line="336" w:lineRule="auto"/>
        <w:ind w:left="34"/>
        <w:jc w:val="both"/>
        <w:rPr>
          <w:rFonts w:asciiTheme="majorBidi" w:hAnsiTheme="majorBidi" w:cs="Times New Roman"/>
          <w:b/>
          <w:bCs/>
          <w:color w:val="0070C0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</w:rPr>
        <w:t>أ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–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أس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>ــ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ب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>ــ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 xml:space="preserve">اب 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>ا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ل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>ــ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ع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>ــــ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دوى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بـ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  <w:lang w:bidi="ar-DZ"/>
        </w:rPr>
        <w:t>الـفـ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>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  <w:lang w:bidi="ar-DZ"/>
        </w:rPr>
        <w:t>ي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>ــ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  <w:lang w:bidi="ar-DZ"/>
        </w:rPr>
        <w:t>ـروسـ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>ــ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  <w:lang w:bidi="ar-DZ"/>
        </w:rPr>
        <w:t>ا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>ت</w:t>
      </w:r>
      <w:r w:rsidR="00113489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</w:t>
      </w:r>
      <w:r w:rsidR="00113489"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 xml:space="preserve"> 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>:</w:t>
      </w:r>
    </w:p>
    <w:p w:rsidR="00671BC2" w:rsidRPr="00DC1268" w:rsidRDefault="00671BC2" w:rsidP="00031926">
      <w:pPr>
        <w:pStyle w:val="Paragraphedeliste"/>
        <w:bidi/>
        <w:spacing w:after="0" w:line="240" w:lineRule="auto"/>
        <w:ind w:left="34"/>
        <w:jc w:val="both"/>
        <w:rPr>
          <w:rFonts w:asciiTheme="majorBidi" w:hAnsiTheme="majorBidi" w:cs="Times New Roman"/>
          <w:b/>
          <w:bCs/>
          <w:color w:val="0070C0"/>
          <w:sz w:val="14"/>
          <w:szCs w:val="14"/>
          <w:rtl/>
          <w:lang w:bidi="ar-DZ"/>
        </w:rPr>
      </w:pP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7F5907" w:rsidRPr="00F01676" w:rsidRDefault="007F5907" w:rsidP="007F5907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7F5907" w:rsidRPr="00F01676" w:rsidRDefault="007F5907" w:rsidP="007F5907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7F5907" w:rsidRPr="00F01676" w:rsidRDefault="007F5907" w:rsidP="007F5907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A811F0" w:rsidRPr="00F01676" w:rsidRDefault="00A811F0" w:rsidP="00A811F0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A811F0" w:rsidRPr="00F01676" w:rsidRDefault="00A811F0" w:rsidP="00A811F0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A811F0" w:rsidRPr="00F01676" w:rsidRDefault="00A811F0" w:rsidP="00A811F0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535E7A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671BC2" w:rsidRPr="00031926" w:rsidRDefault="00671BC2" w:rsidP="00031926">
      <w:pPr>
        <w:tabs>
          <w:tab w:val="right" w:pos="317"/>
          <w:tab w:val="right" w:pos="793"/>
        </w:tabs>
        <w:bidi/>
        <w:jc w:val="both"/>
        <w:rPr>
          <w:rFonts w:asciiTheme="majorBidi" w:eastAsiaTheme="minorHAnsi" w:hAnsiTheme="majorBidi" w:cstheme="majorBidi"/>
          <w:b/>
          <w:bCs/>
          <w:sz w:val="10"/>
          <w:szCs w:val="10"/>
          <w:rtl/>
          <w:lang w:eastAsia="en-US"/>
        </w:rPr>
      </w:pPr>
    </w:p>
    <w:p w:rsidR="00671BC2" w:rsidRDefault="00671BC2" w:rsidP="00671BC2">
      <w:pPr>
        <w:pStyle w:val="Paragraphedeliste"/>
        <w:tabs>
          <w:tab w:val="right" w:pos="317"/>
          <w:tab w:val="right" w:pos="793"/>
        </w:tabs>
        <w:bidi/>
        <w:spacing w:after="0" w:line="240" w:lineRule="auto"/>
        <w:ind w:left="754"/>
        <w:jc w:val="both"/>
        <w:rPr>
          <w:rFonts w:asciiTheme="majorBidi" w:eastAsiaTheme="minorHAnsi" w:hAnsiTheme="majorBidi" w:cstheme="majorBidi"/>
          <w:b/>
          <w:bCs/>
          <w:sz w:val="10"/>
          <w:szCs w:val="10"/>
          <w:lang w:eastAsia="en-US" w:bidi="ar-DZ"/>
        </w:rPr>
      </w:pPr>
    </w:p>
    <w:p w:rsidR="00DC1268" w:rsidRDefault="00DC1268" w:rsidP="00DC1268">
      <w:pPr>
        <w:pStyle w:val="Paragraphedeliste"/>
        <w:tabs>
          <w:tab w:val="right" w:pos="317"/>
          <w:tab w:val="right" w:pos="793"/>
        </w:tabs>
        <w:bidi/>
        <w:spacing w:after="0" w:line="240" w:lineRule="auto"/>
        <w:ind w:left="754"/>
        <w:jc w:val="both"/>
        <w:rPr>
          <w:rFonts w:asciiTheme="majorBidi" w:eastAsiaTheme="minorHAnsi" w:hAnsiTheme="majorBidi" w:cstheme="majorBidi"/>
          <w:b/>
          <w:bCs/>
          <w:sz w:val="10"/>
          <w:szCs w:val="10"/>
          <w:lang w:eastAsia="en-US" w:bidi="ar-DZ"/>
        </w:rPr>
      </w:pPr>
    </w:p>
    <w:p w:rsidR="00031926" w:rsidRDefault="00031926" w:rsidP="00031926">
      <w:pPr>
        <w:pStyle w:val="Paragraphedeliste"/>
        <w:tabs>
          <w:tab w:val="right" w:pos="317"/>
          <w:tab w:val="right" w:pos="793"/>
        </w:tabs>
        <w:bidi/>
        <w:spacing w:after="0" w:line="240" w:lineRule="auto"/>
        <w:ind w:left="754"/>
        <w:jc w:val="both"/>
        <w:rPr>
          <w:rFonts w:asciiTheme="majorBidi" w:eastAsiaTheme="minorHAnsi" w:hAnsiTheme="majorBidi" w:cstheme="majorBidi"/>
          <w:b/>
          <w:bCs/>
          <w:sz w:val="10"/>
          <w:szCs w:val="10"/>
          <w:rtl/>
          <w:lang w:eastAsia="en-US" w:bidi="ar-DZ"/>
        </w:rPr>
      </w:pPr>
    </w:p>
    <w:p w:rsidR="00671BC2" w:rsidRPr="009A79C2" w:rsidRDefault="00671BC2" w:rsidP="00671BC2">
      <w:pPr>
        <w:pStyle w:val="Paragraphedeliste"/>
        <w:tabs>
          <w:tab w:val="right" w:pos="317"/>
          <w:tab w:val="right" w:pos="793"/>
        </w:tabs>
        <w:bidi/>
        <w:spacing w:after="0" w:line="240" w:lineRule="auto"/>
        <w:ind w:left="754"/>
        <w:jc w:val="both"/>
        <w:rPr>
          <w:rFonts w:asciiTheme="majorBidi" w:eastAsiaTheme="minorHAnsi" w:hAnsiTheme="majorBidi" w:cstheme="majorBidi"/>
          <w:b/>
          <w:bCs/>
          <w:sz w:val="10"/>
          <w:szCs w:val="10"/>
          <w:lang w:eastAsia="en-US" w:bidi="ar-DZ"/>
        </w:rPr>
      </w:pPr>
    </w:p>
    <w:p w:rsidR="00671BC2" w:rsidRDefault="00671BC2" w:rsidP="00671BC2">
      <w:pPr>
        <w:pStyle w:val="Paragraphedeliste"/>
        <w:bidi/>
        <w:spacing w:after="0" w:line="360" w:lineRule="auto"/>
        <w:ind w:left="34"/>
        <w:jc w:val="both"/>
        <w:rPr>
          <w:rFonts w:asciiTheme="majorBidi" w:hAnsiTheme="majorBidi" w:cs="Times New Roman"/>
          <w:b/>
          <w:bCs/>
          <w:color w:val="0070C0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</w:rPr>
        <w:t>ب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</w:t>
      </w:r>
      <w:r w:rsidRPr="00423657">
        <w:rPr>
          <w:rFonts w:asciiTheme="majorBidi" w:hAnsiTheme="majorBidi" w:cs="Times New Roman"/>
          <w:b/>
          <w:bCs/>
          <w:color w:val="0070C0"/>
          <w:sz w:val="30"/>
          <w:szCs w:val="30"/>
          <w:rtl/>
        </w:rPr>
        <w:t>–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الـحــل الأمــثــل لـحــمــايـــة الــبــيـــانـــات مــن الــضَّــيـــاع</w:t>
      </w:r>
      <w:r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</w:rPr>
        <w:t xml:space="preserve"> </w:t>
      </w:r>
      <w:r w:rsidRPr="00423657">
        <w:rPr>
          <w:rFonts w:asciiTheme="majorBidi" w:hAnsiTheme="majorBidi" w:cs="Times New Roman" w:hint="cs"/>
          <w:b/>
          <w:bCs/>
          <w:color w:val="0070C0"/>
          <w:sz w:val="30"/>
          <w:szCs w:val="30"/>
          <w:rtl/>
          <w:lang w:bidi="ar-DZ"/>
        </w:rPr>
        <w:t xml:space="preserve"> :</w:t>
      </w:r>
    </w:p>
    <w:p w:rsidR="00671BC2" w:rsidRPr="00423657" w:rsidRDefault="00671BC2" w:rsidP="00671BC2">
      <w:pPr>
        <w:pStyle w:val="Paragraphedeliste"/>
        <w:bidi/>
        <w:spacing w:after="0" w:line="336" w:lineRule="auto"/>
        <w:ind w:left="34"/>
        <w:jc w:val="both"/>
        <w:rPr>
          <w:rFonts w:asciiTheme="majorBidi" w:hAnsiTheme="majorBidi" w:cs="Times New Roman"/>
          <w:b/>
          <w:bCs/>
          <w:color w:val="0070C0"/>
          <w:sz w:val="14"/>
          <w:szCs w:val="14"/>
          <w:rtl/>
          <w:lang w:bidi="ar-DZ"/>
        </w:rPr>
      </w:pP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F01676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Theme="majorBidi" w:eastAsiaTheme="minorHAnsi" w:hAnsiTheme="majorBidi" w:cstheme="majorBidi"/>
          <w:b/>
          <w:bCs/>
          <w:sz w:val="30"/>
          <w:szCs w:val="30"/>
          <w:lang w:eastAsia="en-US"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031926" w:rsidRPr="00BA19E0" w:rsidRDefault="00031926" w:rsidP="00031926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cstheme="majorBidi"/>
          <w:b/>
          <w:bCs/>
          <w:color w:val="000000" w:themeColor="text1"/>
          <w:sz w:val="30"/>
          <w:szCs w:val="30"/>
          <w:rtl/>
        </w:rPr>
      </w:pP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F01676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:rsidR="00BA19E0" w:rsidRDefault="00BA19E0" w:rsidP="00BA19E0">
      <w:pPr>
        <w:tabs>
          <w:tab w:val="right" w:pos="317"/>
          <w:tab w:val="right" w:pos="793"/>
        </w:tabs>
        <w:bidi/>
        <w:spacing w:line="360" w:lineRule="auto"/>
        <w:ind w:left="276"/>
        <w:jc w:val="both"/>
        <w:rPr>
          <w:rFonts w:ascii="Times New Roman" w:eastAsia="Calibri" w:hAnsi="Times New Roman" w:cs="Times New Roman"/>
          <w:b/>
          <w:bCs/>
          <w:sz w:val="30"/>
          <w:szCs w:val="30"/>
          <w:lang w:eastAsia="en-US"/>
        </w:rPr>
      </w:pPr>
      <w:r>
        <w:rPr>
          <w:rFonts w:cs="Times New Roman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71BC2" w:rsidRDefault="00671BC2" w:rsidP="00671BC2">
      <w:pPr>
        <w:pStyle w:val="Style16"/>
        <w:spacing w:line="240" w:lineRule="auto"/>
        <w:rPr>
          <w:rFonts w:cstheme="majorBidi"/>
          <w:sz w:val="16"/>
          <w:szCs w:val="16"/>
          <w:lang w:val="en-US"/>
        </w:rPr>
      </w:pPr>
    </w:p>
    <w:p w:rsidR="00A811F0" w:rsidRDefault="00A811F0" w:rsidP="00671BC2">
      <w:pPr>
        <w:pStyle w:val="Style16"/>
        <w:spacing w:line="240" w:lineRule="auto"/>
        <w:rPr>
          <w:rFonts w:cstheme="majorBidi"/>
          <w:sz w:val="16"/>
          <w:szCs w:val="16"/>
          <w:rtl/>
          <w:lang w:val="en-US"/>
        </w:rPr>
      </w:pPr>
    </w:p>
    <w:p w:rsidR="00671BC2" w:rsidRDefault="00671BC2" w:rsidP="00671BC2">
      <w:pPr>
        <w:widowControl/>
        <w:suppressAutoHyphens w:val="0"/>
        <w:jc w:val="center"/>
        <w:rPr>
          <w:rFonts w:asciiTheme="majorBidi" w:eastAsiaTheme="minorEastAsia" w:hAnsiTheme="majorBidi" w:cstheme="majorBidi"/>
          <w:color w:val="auto"/>
          <w:sz w:val="16"/>
          <w:szCs w:val="16"/>
          <w:rtl/>
          <w:lang w:eastAsia="fr-FR" w:bidi="ar-SA"/>
        </w:rPr>
      </w:pPr>
      <w:r>
        <w:rPr>
          <w:rFonts w:cstheme="majorBidi"/>
          <w:sz w:val="16"/>
          <w:szCs w:val="16"/>
          <w:rtl/>
        </w:rPr>
        <w:br w:type="page"/>
      </w:r>
    </w:p>
    <w:p w:rsidR="00671BC2" w:rsidRPr="00AC4273" w:rsidRDefault="00671BC2" w:rsidP="00EA5EFF">
      <w:pPr>
        <w:pStyle w:val="Style16"/>
        <w:spacing w:line="240" w:lineRule="auto"/>
        <w:ind w:left="84"/>
        <w:rPr>
          <w:rFonts w:cstheme="majorBidi"/>
          <w:sz w:val="16"/>
          <w:szCs w:val="16"/>
          <w:rtl/>
          <w:lang w:val="en-US"/>
        </w:rPr>
      </w:pPr>
    </w:p>
    <w:p w:rsidR="00AC4273" w:rsidRPr="00327312" w:rsidRDefault="00AC4273" w:rsidP="00323E2F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</w:pPr>
      <w:r w:rsidRPr="00327312">
        <w:rPr>
          <w:rFonts w:cstheme="majorBidi" w:hint="cs"/>
          <w:b/>
          <w:bCs/>
          <w:color w:val="FF0000"/>
          <w:sz w:val="30"/>
          <w:szCs w:val="30"/>
          <w:rtl/>
        </w:rPr>
        <w:t>الأخــطــار</w:t>
      </w:r>
      <w:r w:rsidRPr="00327312">
        <w:rPr>
          <w:rFonts w:cstheme="majorBidi"/>
          <w:b/>
          <w:bCs/>
          <w:color w:val="FF0000"/>
          <w:sz w:val="30"/>
          <w:szCs w:val="30"/>
        </w:rPr>
        <w:t xml:space="preserve"> </w:t>
      </w:r>
      <w:r w:rsidRPr="00327312">
        <w:rPr>
          <w:rFonts w:cstheme="majorBidi" w:hint="cs"/>
          <w:b/>
          <w:bCs/>
          <w:color w:val="FF0000"/>
          <w:sz w:val="30"/>
          <w:szCs w:val="30"/>
          <w:rtl/>
          <w:lang w:bidi="ar-DZ"/>
        </w:rPr>
        <w:t>الـمُــتَــرَبِــصَـة بـالـعــتــاد</w:t>
      </w:r>
      <w:r w:rsidRPr="00327312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  </w:t>
      </w:r>
      <w:r w:rsidRPr="0032731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:</w:t>
      </w:r>
    </w:p>
    <w:p w:rsidR="00AC4273" w:rsidRDefault="00AC4273" w:rsidP="00AC4273">
      <w:pPr>
        <w:pStyle w:val="Style16"/>
        <w:spacing w:after="240"/>
        <w:rPr>
          <w:rFonts w:cstheme="majorBidi"/>
          <w:b/>
          <w:bCs/>
          <w:color w:val="002060"/>
          <w:sz w:val="30"/>
          <w:szCs w:val="30"/>
          <w:rtl/>
        </w:rPr>
      </w:pPr>
      <w:r>
        <w:rPr>
          <w:rFonts w:cstheme="majorBidi" w:hint="cs"/>
          <w:b/>
          <w:bCs/>
          <w:color w:val="002060"/>
          <w:sz w:val="30"/>
          <w:szCs w:val="30"/>
          <w:rtl/>
        </w:rPr>
        <w:t>أبـ</w:t>
      </w:r>
      <w:r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رز الأخــطــار</w:t>
      </w:r>
      <w:r>
        <w:rPr>
          <w:rFonts w:cstheme="majorBidi"/>
          <w:b/>
          <w:bCs/>
          <w:color w:val="002060"/>
          <w:sz w:val="30"/>
          <w:szCs w:val="30"/>
        </w:rPr>
        <w:t xml:space="preserve"> </w:t>
      </w:r>
      <w:r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الـمُــتَـرَبِــصَـة بـالجــهــاز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و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الّـتي ت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ُ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ـل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ْ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ـح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ِ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ـق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ُ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أض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ـر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َ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ارًا بـالح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ـاســوب</w:t>
      </w:r>
      <w:r w:rsidRPr="007475E9">
        <w:rPr>
          <w:b/>
          <w:bCs/>
          <w:color w:val="002060"/>
          <w:sz w:val="30"/>
          <w:szCs w:val="30"/>
          <w:rtl/>
        </w:rPr>
        <w:t xml:space="preserve"> فـي مـك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b/>
          <w:bCs/>
          <w:color w:val="002060"/>
          <w:sz w:val="30"/>
          <w:szCs w:val="30"/>
          <w:rtl/>
        </w:rPr>
        <w:t>ـونـ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b/>
          <w:bCs/>
          <w:color w:val="002060"/>
          <w:sz w:val="30"/>
          <w:szCs w:val="30"/>
          <w:rtl/>
        </w:rPr>
        <w:t>اتـه الـم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b/>
          <w:bCs/>
          <w:color w:val="002060"/>
          <w:sz w:val="30"/>
          <w:szCs w:val="30"/>
          <w:rtl/>
        </w:rPr>
        <w:t>ـاديـ</w:t>
      </w:r>
      <w:r w:rsidR="00E41734">
        <w:rPr>
          <w:rFonts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b/>
          <w:bCs/>
          <w:color w:val="002060"/>
          <w:sz w:val="30"/>
          <w:szCs w:val="30"/>
          <w:rtl/>
        </w:rPr>
        <w:t>ة</w:t>
      </w:r>
      <w:r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هـي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: </w:t>
      </w:r>
    </w:p>
    <w:p w:rsidR="00AC4273" w:rsidRDefault="00AC4273" w:rsidP="00323E2F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اضـ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طـ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راب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ـات الـتِّ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ـيَّــ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ار 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كـ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ه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ـرب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ـائ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ـي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وانــقــطـ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اعـ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ـــــ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ــات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ــه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؛ </w:t>
      </w:r>
    </w:p>
    <w:p w:rsidR="00AC4273" w:rsidRDefault="00AC4273" w:rsidP="00323E2F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>
        <w:rPr>
          <w:rFonts w:cstheme="majorBidi" w:hint="cs"/>
          <w:b/>
          <w:bCs/>
          <w:color w:val="002060"/>
          <w:sz w:val="30"/>
          <w:szCs w:val="30"/>
          <w:rtl/>
        </w:rPr>
        <w:t>الـ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حـ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رارة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الـمــرتــفــعـ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ـة ل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وس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ــط الـخـ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ـارجـ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ي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أو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ل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لـجـه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ــاز نــفــســه ؛</w:t>
      </w:r>
    </w:p>
    <w:p w:rsidR="00AC4273" w:rsidRDefault="00AC4273" w:rsidP="00323E2F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صـ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ـدمـ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ـات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،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 الاهــ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ــزازات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والـ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ــشـ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ـغ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ي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ـل الـ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مـ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ـت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ـك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ـرر ؛ </w:t>
      </w:r>
    </w:p>
    <w:p w:rsidR="00AC4273" w:rsidRDefault="00AC4273" w:rsidP="001248F7">
      <w:pPr>
        <w:pStyle w:val="Style16"/>
        <w:numPr>
          <w:ilvl w:val="0"/>
          <w:numId w:val="7"/>
        </w:numPr>
        <w:ind w:left="1077"/>
        <w:rPr>
          <w:rFonts w:cstheme="majorBidi"/>
          <w:b/>
          <w:bCs/>
          <w:color w:val="002060"/>
          <w:sz w:val="30"/>
          <w:szCs w:val="30"/>
          <w:lang w:bidi="ar-DZ"/>
        </w:rPr>
      </w:pP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الـســوائــل بــمـخــتــلــف أنــواعــهـا 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>،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الـرطــوبــة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</w:t>
      </w:r>
      <w:r w:rsidR="00E41734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و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الـغــب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ــار</w:t>
      </w:r>
      <w:r w:rsidR="00FE4AFD"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.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.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 xml:space="preserve">. 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cstheme="majorBidi" w:hint="cs"/>
          <w:b/>
          <w:bCs/>
          <w:color w:val="002060"/>
          <w:sz w:val="30"/>
          <w:szCs w:val="30"/>
          <w:rtl/>
        </w:rPr>
        <w:t>إلـ</w:t>
      </w:r>
      <w:r>
        <w:rPr>
          <w:rFonts w:cstheme="majorBidi" w:hint="cs"/>
          <w:b/>
          <w:bCs/>
          <w:color w:val="002060"/>
          <w:sz w:val="30"/>
          <w:szCs w:val="30"/>
          <w:rtl/>
        </w:rPr>
        <w:t>ـ</w:t>
      </w:r>
      <w:r w:rsidR="00C865AA">
        <w:rPr>
          <w:rFonts w:cstheme="majorBidi" w:hint="cs"/>
          <w:b/>
          <w:bCs/>
          <w:color w:val="002060"/>
          <w:sz w:val="30"/>
          <w:szCs w:val="30"/>
          <w:rtl/>
        </w:rPr>
        <w:t>خ</w:t>
      </w:r>
    </w:p>
    <w:p w:rsidR="00AC4273" w:rsidRPr="000041B9" w:rsidRDefault="00AC4273" w:rsidP="00AC4273">
      <w:pPr>
        <w:pStyle w:val="Style16"/>
        <w:rPr>
          <w:rFonts w:cstheme="majorBidi"/>
          <w:sz w:val="18"/>
          <w:szCs w:val="18"/>
        </w:rPr>
      </w:pPr>
    </w:p>
    <w:p w:rsidR="00AC4273" w:rsidRPr="00FE0DD7" w:rsidRDefault="00AC4273" w:rsidP="00323E2F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</w:pP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الـصِّـي</w:t>
      </w:r>
      <w:r w:rsidR="002E77FA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ان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ـة الـوق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ـائ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ـيـة للـمـكــون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="002E77FA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</w:t>
      </w:r>
      <w:r w:rsidRPr="00FE0DD7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ات الـمــاديــة 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 </w:t>
      </w:r>
      <w:r w:rsidRPr="00FE0DD7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:</w:t>
      </w:r>
    </w:p>
    <w:p w:rsidR="00AC4273" w:rsidRPr="00FE0DD7" w:rsidRDefault="00AC4273" w:rsidP="0088417A">
      <w:pPr>
        <w:pStyle w:val="Style16"/>
        <w:rPr>
          <w:rFonts w:cstheme="majorBidi"/>
          <w:b/>
          <w:bCs/>
          <w:color w:val="00B050"/>
          <w:sz w:val="30"/>
          <w:szCs w:val="30"/>
          <w:rtl/>
        </w:rPr>
      </w:pPr>
      <w:r w:rsidRPr="00EE5880">
        <w:rPr>
          <w:rFonts w:cstheme="majorBidi"/>
          <w:b/>
          <w:bCs/>
          <w:color w:val="00B050"/>
          <w:rtl/>
        </w:rPr>
        <w:t>1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>.</w:t>
      </w:r>
      <w:r w:rsidR="0088417A">
        <w:rPr>
          <w:rFonts w:cstheme="majorBidi" w:hint="cs"/>
          <w:b/>
          <w:bCs/>
          <w:color w:val="00B050"/>
          <w:sz w:val="30"/>
          <w:szCs w:val="3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 –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عـ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ـلـ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يـ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ات الـوقـ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اي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ـة م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ن </w:t>
      </w:r>
      <w:r>
        <w:rPr>
          <w:rFonts w:hint="cs"/>
          <w:b/>
          <w:bCs/>
          <w:color w:val="00B050"/>
          <w:sz w:val="30"/>
          <w:szCs w:val="30"/>
          <w:rtl/>
        </w:rPr>
        <w:t>الاضـطــرابـ</w:t>
      </w:r>
      <w:r w:rsidR="002E77FA">
        <w:rPr>
          <w:rFonts w:hint="cs"/>
          <w:b/>
          <w:bCs/>
          <w:color w:val="00B050"/>
          <w:sz w:val="30"/>
          <w:szCs w:val="30"/>
          <w:rtl/>
        </w:rPr>
        <w:t>ــ</w:t>
      </w:r>
      <w:r>
        <w:rPr>
          <w:rFonts w:hint="cs"/>
          <w:b/>
          <w:bCs/>
          <w:color w:val="00B050"/>
          <w:sz w:val="30"/>
          <w:szCs w:val="30"/>
          <w:rtl/>
        </w:rPr>
        <w:t>ـات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 الـك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ه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ـرب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 xml:space="preserve">ـائــيــة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: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اسـ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تـ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ع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ــم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ــال مـ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خـ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ـزِّن ال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ـط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ــاق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ــة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Onduleur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عـــدم ربــ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ط وفــصـل وحـــ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دات الـح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ــاس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ــوب إلا بـ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عــد ال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ـت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ــأكـ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ـد مـن قــطــع الـك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ـه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ــربـ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اء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عـــدم إشـ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ــراك الـ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ح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ـاس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ــوب فـ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ي مَـ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ـآخِـ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ـذ الـ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ك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ـه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ــربـ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ـاء مـ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ع أيِّ جــ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هـ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ـاز آخ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ــر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noProof/>
          <w:color w:val="002060"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8148E" wp14:editId="0BA95F22">
                <wp:simplePos x="0" y="0"/>
                <wp:positionH relativeFrom="column">
                  <wp:posOffset>1564640</wp:posOffset>
                </wp:positionH>
                <wp:positionV relativeFrom="paragraph">
                  <wp:posOffset>136364</wp:posOffset>
                </wp:positionV>
                <wp:extent cx="432000" cy="0"/>
                <wp:effectExtent l="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4AE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23.2pt;margin-top:10.75pt;width:3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إغ</w:t>
      </w:r>
      <w:r w:rsidR="00030CC6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لاق 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ح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اس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وب ب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ط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ري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ق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ة 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="00030CC6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صــحــيــ</w:t>
      </w:r>
      <w:r w:rsidR="00C865A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ح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ة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lang w:val="en-US"/>
        </w:rPr>
        <w:t xml:space="preserve">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: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 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Arrêter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              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Démarrer</w:t>
      </w:r>
      <w:r w:rsidRPr="007475E9">
        <w:rPr>
          <w:rFonts w:asciiTheme="majorBidi" w:hAnsiTheme="majorBidi" w:cstheme="majorBidi" w:hint="cs"/>
          <w:color w:val="002060"/>
          <w:sz w:val="28"/>
          <w:szCs w:val="28"/>
          <w:rtl/>
          <w:lang w:val="en-US"/>
        </w:rPr>
        <w:t xml:space="preserve">  </w:t>
      </w:r>
    </w:p>
    <w:p w:rsidR="00AC4273" w:rsidRPr="00FE0DD7" w:rsidRDefault="00AC4273" w:rsidP="0088417A">
      <w:pPr>
        <w:pStyle w:val="Style16"/>
        <w:rPr>
          <w:rFonts w:cstheme="majorBidi"/>
          <w:b/>
          <w:bCs/>
          <w:color w:val="00B050"/>
          <w:sz w:val="30"/>
          <w:szCs w:val="30"/>
          <w:rtl/>
        </w:rPr>
      </w:pPr>
      <w:r w:rsidRPr="00EE5880">
        <w:rPr>
          <w:rFonts w:cstheme="majorBidi"/>
          <w:b/>
          <w:bCs/>
          <w:color w:val="00B05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>.</w:t>
      </w:r>
      <w:r w:rsidR="0088417A">
        <w:rPr>
          <w:rFonts w:cstheme="majorBidi" w:hint="cs"/>
          <w:b/>
          <w:bCs/>
          <w:color w:val="00B050"/>
          <w:sz w:val="30"/>
          <w:szCs w:val="3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 – 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عـ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ـلـ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يـ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ات الـوقـ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اي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ـة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ن </w:t>
      </w:r>
      <w:r w:rsidRPr="00FE0DD7">
        <w:rPr>
          <w:b/>
          <w:bCs/>
          <w:color w:val="00B050"/>
          <w:sz w:val="30"/>
          <w:szCs w:val="30"/>
          <w:rtl/>
        </w:rPr>
        <w:t>أض</w:t>
      </w:r>
      <w:r w:rsidR="003B64BE">
        <w:rPr>
          <w:rFonts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b/>
          <w:bCs/>
          <w:color w:val="00B050"/>
          <w:sz w:val="30"/>
          <w:szCs w:val="30"/>
          <w:rtl/>
        </w:rPr>
        <w:t>ـ</w:t>
      </w:r>
      <w:r>
        <w:rPr>
          <w:rFonts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b/>
          <w:bCs/>
          <w:color w:val="00B050"/>
          <w:sz w:val="30"/>
          <w:szCs w:val="30"/>
          <w:rtl/>
        </w:rPr>
        <w:t xml:space="preserve">رار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الـح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ــرارة</w:t>
      </w:r>
      <w:r w:rsidR="003B64BE">
        <w:rPr>
          <w:rFonts w:cstheme="majorBidi" w:hint="cs"/>
          <w:b/>
          <w:bCs/>
          <w:color w:val="00B050"/>
          <w:sz w:val="30"/>
          <w:szCs w:val="30"/>
          <w:rtl/>
        </w:rPr>
        <w:t xml:space="preserve"> الــمُــرتـــفــعــة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: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إبـع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ــاد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ح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اس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وب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عـ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ن أيِّ مـصــدرٍ حـ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ـراري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 :  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مــدفـ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ـأة ، أشـ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ع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ــة الـ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شـ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ـم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ــس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... 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ال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فـ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حـ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ص الـدوري 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مـ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ـراوح الـ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ت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ـب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ـري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ــد  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" </w:t>
      </w:r>
      <w:r w:rsidR="00BA04EF" w:rsidRPr="007475E9">
        <w:rPr>
          <w:rFonts w:asciiTheme="majorBidi" w:hAnsiTheme="majorBidi" w:cstheme="majorBidi"/>
          <w:b/>
          <w:bCs/>
          <w:color w:val="002060"/>
          <w:sz w:val="30"/>
          <w:szCs w:val="30"/>
        </w:rPr>
        <w:t>Ventirad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"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 وتـ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ن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ـظــ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ي</w:t>
      </w:r>
      <w:r w:rsidR="0092721A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ــف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ـهـا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935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تــرك الـمـ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ـسـ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افـ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ـة 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ك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ــاف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ــي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ـة 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فـ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ت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وحـ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ـات الـ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م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 xml:space="preserve">ــراوح ( عـلى الأقــل 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lang w:bidi="ar-DZ"/>
        </w:rPr>
        <w:t>20 cm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 xml:space="preserve"> ) </w:t>
      </w:r>
    </w:p>
    <w:p w:rsidR="00AC4273" w:rsidRPr="00FE0DD7" w:rsidRDefault="00AC4273" w:rsidP="0088417A">
      <w:pPr>
        <w:pStyle w:val="Style16"/>
        <w:rPr>
          <w:rFonts w:cstheme="majorBidi"/>
          <w:b/>
          <w:bCs/>
          <w:color w:val="00B050"/>
          <w:sz w:val="30"/>
          <w:szCs w:val="30"/>
          <w:rtl/>
        </w:rPr>
      </w:pPr>
      <w:r w:rsidRPr="00EE5880">
        <w:rPr>
          <w:rFonts w:cstheme="majorBidi" w:hint="cs"/>
          <w:b/>
          <w:bCs/>
          <w:color w:val="00B050"/>
          <w:rtl/>
        </w:rPr>
        <w:t>3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>.</w:t>
      </w:r>
      <w:r w:rsidR="0088417A">
        <w:rPr>
          <w:rFonts w:cstheme="majorBidi" w:hint="cs"/>
          <w:b/>
          <w:bCs/>
          <w:color w:val="00B050"/>
          <w:sz w:val="30"/>
          <w:szCs w:val="30"/>
          <w:rtl/>
        </w:rPr>
        <w:t>2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 –</w:t>
      </w:r>
      <w:r w:rsidRPr="00356C3B">
        <w:rPr>
          <w:rFonts w:cstheme="majorBidi" w:hint="cs"/>
          <w:b/>
          <w:bCs/>
          <w:color w:val="00B050"/>
          <w:sz w:val="30"/>
          <w:szCs w:val="30"/>
          <w:rtl/>
        </w:rPr>
        <w:t xml:space="preserve"> 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عـ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م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ـلـ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>يـ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ــ</w:t>
      </w:r>
      <w:r w:rsidR="002E77FA" w:rsidRPr="00FE0DD7">
        <w:rPr>
          <w:rFonts w:cstheme="majorBidi" w:hint="cs"/>
          <w:b/>
          <w:bCs/>
          <w:color w:val="00B050"/>
          <w:sz w:val="30"/>
          <w:szCs w:val="30"/>
          <w:rtl/>
        </w:rPr>
        <w:t xml:space="preserve">ات 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الـصّـي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ان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ـة ال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ـعـ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ـامـ</w:t>
      </w:r>
      <w:r w:rsidR="002E77FA">
        <w:rPr>
          <w:rFonts w:cstheme="majorBidi" w:hint="cs"/>
          <w:b/>
          <w:bCs/>
          <w:color w:val="00B050"/>
          <w:sz w:val="30"/>
          <w:szCs w:val="30"/>
          <w:rtl/>
        </w:rPr>
        <w:t>ـ</w:t>
      </w:r>
      <w:r w:rsidRPr="00FE0DD7">
        <w:rPr>
          <w:rFonts w:cstheme="majorBidi" w:hint="cs"/>
          <w:b/>
          <w:bCs/>
          <w:color w:val="00B050"/>
          <w:sz w:val="30"/>
          <w:szCs w:val="30"/>
          <w:rtl/>
        </w:rPr>
        <w:t>ـة</w:t>
      </w:r>
      <w:r>
        <w:rPr>
          <w:rFonts w:cstheme="majorBidi" w:hint="cs"/>
          <w:b/>
          <w:bCs/>
          <w:color w:val="00B050"/>
          <w:sz w:val="30"/>
          <w:szCs w:val="30"/>
          <w:rtl/>
        </w:rPr>
        <w:t xml:space="preserve">  </w:t>
      </w:r>
      <w:r w:rsidRPr="00FE0DD7">
        <w:rPr>
          <w:rFonts w:cstheme="majorBidi"/>
          <w:b/>
          <w:bCs/>
          <w:color w:val="00B050"/>
          <w:sz w:val="30"/>
          <w:szCs w:val="30"/>
          <w:rtl/>
        </w:rPr>
        <w:t xml:space="preserve">: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1077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تـج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ـنُّ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ـب الاهـ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ـت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ـزازات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،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 xml:space="preserve"> الـصَّـ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دمـ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ـــ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 xml:space="preserve">ـات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و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ت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شـ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غ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ي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ـل الـ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مُ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ـتَـ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كَ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ـرِّر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 xml:space="preserve"> 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1077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تـج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ـنُّـ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 xml:space="preserve">ب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كـ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اف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ــة الـس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ـوائ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ــل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و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ضـ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م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ـان الـتـهــويــة الـجــيــدة للـح</w:t>
      </w:r>
      <w:r w:rsidR="00837787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bidi="ar-DZ"/>
        </w:rPr>
        <w:t>ــاســـوب</w:t>
      </w:r>
    </w:p>
    <w:p w:rsidR="00AC4273" w:rsidRPr="007475E9" w:rsidRDefault="00AC4273" w:rsidP="00323E2F">
      <w:pPr>
        <w:pStyle w:val="Paragraphedeliste"/>
        <w:numPr>
          <w:ilvl w:val="0"/>
          <w:numId w:val="5"/>
        </w:numPr>
        <w:tabs>
          <w:tab w:val="right" w:pos="317"/>
          <w:tab w:val="right" w:pos="1077"/>
        </w:tabs>
        <w:bidi/>
        <w:spacing w:after="160" w:line="420" w:lineRule="auto"/>
        <w:ind w:hanging="102"/>
        <w:jc w:val="both"/>
        <w:rPr>
          <w:rFonts w:asciiTheme="majorBidi" w:eastAsiaTheme="minorHAnsi" w:hAnsiTheme="majorBidi" w:cstheme="majorBidi"/>
          <w:b/>
          <w:bCs/>
          <w:color w:val="002060"/>
          <w:sz w:val="30"/>
          <w:szCs w:val="30"/>
          <w:lang w:eastAsia="en-US" w:bidi="ar-DZ"/>
        </w:rPr>
      </w:pP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تـغـ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طـ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ي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ة 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الـج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ـهـ</w:t>
      </w:r>
      <w:r w:rsidR="00BA04EF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ـ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>از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 xml:space="preserve"> بــعــد اسـتـعــمــالــه</w:t>
      </w:r>
      <w:r w:rsidRPr="007475E9">
        <w:rPr>
          <w:rFonts w:asciiTheme="majorBidi" w:hAnsiTheme="majorBidi" w:cstheme="majorBidi"/>
          <w:b/>
          <w:bCs/>
          <w:color w:val="002060"/>
          <w:sz w:val="30"/>
          <w:szCs w:val="30"/>
          <w:rtl/>
          <w:lang w:val="en-US"/>
        </w:rPr>
        <w:t xml:space="preserve"> </w:t>
      </w:r>
      <w:r w:rsidRPr="007475E9">
        <w:rPr>
          <w:rFonts w:asciiTheme="majorBidi" w:hAnsiTheme="majorBidi" w:cstheme="majorBidi" w:hint="cs"/>
          <w:b/>
          <w:bCs/>
          <w:color w:val="002060"/>
          <w:sz w:val="30"/>
          <w:szCs w:val="30"/>
          <w:rtl/>
          <w:lang w:val="en-US"/>
        </w:rPr>
        <w:t>و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إزالــ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ة الـغــ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ب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ــار الـمـ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ت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ـراكـم داخـ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ل</w:t>
      </w:r>
      <w:r w:rsidR="00BA04EF"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ـ</w:t>
      </w:r>
      <w:r w:rsidRPr="007475E9">
        <w:rPr>
          <w:rStyle w:val="fontstyle01"/>
          <w:rFonts w:asciiTheme="majorBidi" w:hAnsiTheme="majorBidi" w:cstheme="majorBidi"/>
          <w:b/>
          <w:bCs/>
          <w:color w:val="002060"/>
          <w:sz w:val="30"/>
          <w:szCs w:val="30"/>
          <w:rtl/>
        </w:rPr>
        <w:t>ـه</w:t>
      </w:r>
      <w:r w:rsidRPr="00846809">
        <w:rPr>
          <w:rStyle w:val="fontstyle01"/>
          <w:rFonts w:asciiTheme="majorBidi" w:hAnsiTheme="majorBidi" w:cstheme="majorBidi" w:hint="cs"/>
          <w:b/>
          <w:bCs/>
          <w:color w:val="002060"/>
          <w:sz w:val="16"/>
          <w:szCs w:val="16"/>
          <w:rtl/>
        </w:rPr>
        <w:t xml:space="preserve"> </w:t>
      </w:r>
      <w:r>
        <w:rPr>
          <w:rStyle w:val="fontstyle01"/>
          <w:rFonts w:asciiTheme="majorBidi" w:hAnsiTheme="majorBidi" w:cstheme="majorBidi" w:hint="cs"/>
          <w:b/>
          <w:bCs/>
          <w:color w:val="002060"/>
          <w:sz w:val="30"/>
          <w:szCs w:val="30"/>
          <w:rtl/>
        </w:rPr>
        <w:t>.</w:t>
      </w:r>
    </w:p>
    <w:p w:rsidR="00AC4273" w:rsidRDefault="00AC4273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C467FD" w:rsidRDefault="00C467FD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1035DE" w:rsidRDefault="001035DE" w:rsidP="001035DE">
      <w:pPr>
        <w:pStyle w:val="Paragraphedeliste"/>
        <w:bidi/>
        <w:spacing w:after="0" w:line="420" w:lineRule="auto"/>
        <w:ind w:left="34"/>
        <w:jc w:val="center"/>
        <w:rPr>
          <w:rFonts w:asciiTheme="majorBidi" w:hAnsiTheme="majorBidi" w:cs="Times New Roman"/>
          <w:b/>
          <w:bCs/>
          <w:color w:val="FF0000"/>
          <w:sz w:val="32"/>
          <w:szCs w:val="32"/>
          <w:u w:val="single"/>
          <w:rtl/>
        </w:rPr>
      </w:pPr>
      <w:r w:rsidRPr="00BD4B9F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>"</w:t>
      </w: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</w:t>
      </w:r>
      <w:r w:rsidRPr="00BD4B9F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u w:val="single"/>
          <w:rtl/>
        </w:rPr>
        <w:t xml:space="preserve">يَـتَـعَــرَّفُ الـتــلــمــيـــذ مــن خـــلال هـــذه الـصــفــحــة الإضــافــيـة عــلـى </w:t>
      </w:r>
    </w:p>
    <w:p w:rsidR="001035DE" w:rsidRPr="00C467FD" w:rsidRDefault="001035DE" w:rsidP="001035DE">
      <w:pPr>
        <w:pStyle w:val="Paragraphedeliste"/>
        <w:bidi/>
        <w:spacing w:after="0" w:line="420" w:lineRule="auto"/>
        <w:ind w:left="34"/>
        <w:jc w:val="center"/>
        <w:rPr>
          <w:rFonts w:asciiTheme="majorBidi" w:hAnsiTheme="majorBidi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u w:val="single"/>
          <w:rtl/>
        </w:rPr>
        <w:t>طُـــرُق حـــمــــايـــة الـحــــاســـوب فــي مــكــونــــاتـــه الــمـــاديــــة</w:t>
      </w:r>
      <w:r w:rsidRPr="00C467FD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 </w:t>
      </w:r>
      <w:r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>"</w:t>
      </w:r>
    </w:p>
    <w:p w:rsidR="00F64EE5" w:rsidRDefault="00F64EE5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F64EE5" w:rsidRPr="00230DD4" w:rsidRDefault="00F64EE5" w:rsidP="00327312">
      <w:pPr>
        <w:jc w:val="right"/>
        <w:rPr>
          <w:rFonts w:asciiTheme="majorBidi" w:hAnsiTheme="majorBidi" w:cstheme="majorBidi"/>
          <w:sz w:val="16"/>
          <w:szCs w:val="16"/>
          <w:rtl/>
          <w:lang w:val="fr-FR"/>
        </w:rPr>
      </w:pPr>
    </w:p>
    <w:p w:rsidR="00AC4273" w:rsidRDefault="00AC4273" w:rsidP="00E624E4">
      <w:pPr>
        <w:widowControl/>
        <w:suppressAutoHyphens w:val="0"/>
        <w:jc w:val="right"/>
        <w:rPr>
          <w:rFonts w:asciiTheme="majorBidi" w:eastAsiaTheme="minorEastAsia" w:hAnsiTheme="majorBidi" w:cstheme="majorBidi"/>
          <w:color w:val="auto"/>
          <w:sz w:val="12"/>
          <w:szCs w:val="12"/>
          <w:rtl/>
          <w:lang w:val="fr-FR" w:eastAsia="fr-FR" w:bidi="ar-SA"/>
        </w:rPr>
      </w:pPr>
    </w:p>
    <w:sectPr w:rsidR="00AC4273" w:rsidSect="002E5A6F">
      <w:headerReference w:type="default" r:id="rId13"/>
      <w:footerReference w:type="default" r:id="rId14"/>
      <w:pgSz w:w="11906" w:h="16838" w:code="9"/>
      <w:pgMar w:top="624" w:right="566" w:bottom="1021" w:left="624" w:header="0" w:footer="0" w:gutter="0"/>
      <w:pgNumType w:start="3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89D" w:rsidRDefault="0094089D" w:rsidP="00120CA6">
      <w:r>
        <w:separator/>
      </w:r>
    </w:p>
  </w:endnote>
  <w:endnote w:type="continuationSeparator" w:id="0">
    <w:p w:rsidR="0094089D" w:rsidRDefault="0094089D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9B2" w:rsidRDefault="004A19B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F9CEFAE" wp14:editId="62A3BC4D">
              <wp:simplePos x="0" y="0"/>
              <wp:positionH relativeFrom="column">
                <wp:posOffset>3198800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4D028B" w:rsidRDefault="004A19B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94089D" w:rsidRPr="0094089D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9CEFAE" id="Rectangle 8" o:spid="_x0000_s1028" style="position:absolute;margin-left:251.8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mOGqLd0A&#10;AAAJAQAADwAAAAAAAAAAAAAAAADYBAAAZHJzL2Rvd25yZXYueG1sUEsFBgAAAAAEAAQA8wAAAOIF&#10;AAAAAA==&#10;" fillcolor="white [3201]" strokecolor="white [3212]" strokeweight="1pt">
              <v:textbox>
                <w:txbxContent>
                  <w:p w:rsidR="004A19B2" w:rsidRPr="004D028B" w:rsidRDefault="004A19B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94089D" w:rsidRPr="0094089D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E7BCADC" wp14:editId="2E22418D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33979B7" wp14:editId="7EFF43DC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C97263" w:rsidRDefault="004A19B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C3F4DB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" fillcolor="black [3213]" strokecolor="black [3213]" strokeweight="1pt">
              <v:textbox>
                <w:txbxContent>
                  <w:p w:rsidR="004A19B2" w:rsidRPr="00C97263" w:rsidRDefault="004A19B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4A19B2" w:rsidRPr="0068727B" w:rsidRDefault="00C54579" w:rsidP="005D63C8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4D028B">
      <w:rPr>
        <w:rFonts w:cs="Times New Roman" w:hint="cs"/>
        <w:b/>
        <w:bCs/>
        <w:color w:val="auto"/>
        <w:rtl/>
      </w:rPr>
      <w:t>الـمـعــلــومــاتــيــة</w:t>
    </w:r>
    <w:r w:rsidR="009D0EE9">
      <w:rPr>
        <w:rFonts w:cs="Times New Roman" w:hint="cs"/>
        <w:b/>
        <w:bCs/>
        <w:color w:val="auto"/>
        <w:rtl/>
      </w:rPr>
      <w:t xml:space="preserve"> </w:t>
    </w:r>
    <w:r w:rsidRPr="004D028B">
      <w:rPr>
        <w:rFonts w:cs="Times New Roman" w:hint="cs"/>
        <w:b/>
        <w:bCs/>
        <w:color w:val="auto"/>
        <w:rtl/>
      </w:rPr>
      <w:t xml:space="preserve"> </w:t>
    </w:r>
    <w:r w:rsidRPr="004D028B">
      <w:rPr>
        <w:b/>
        <w:bCs/>
        <w:color w:val="auto"/>
        <w:rtl/>
      </w:rPr>
      <w:t>–</w:t>
    </w:r>
    <w:r w:rsidR="009D0EE9">
      <w:rPr>
        <w:rFonts w:hint="cs"/>
        <w:b/>
        <w:bCs/>
        <w:color w:val="auto"/>
        <w:rtl/>
      </w:rPr>
      <w:t xml:space="preserve"> </w:t>
    </w:r>
    <w:r w:rsidRPr="004D028B">
      <w:rPr>
        <w:rFonts w:cs="Times New Roman" w:hint="cs"/>
        <w:b/>
        <w:bCs/>
        <w:color w:val="auto"/>
        <w:rtl/>
      </w:rPr>
      <w:t xml:space="preserve"> حــمـايـــة الـحــاســوب</w:t>
    </w:r>
    <w:r>
      <w:rPr>
        <w:rFonts w:asciiTheme="majorBidi" w:hAnsiTheme="majorBidi" w:cstheme="majorBidi" w:hint="cs"/>
        <w:b/>
        <w:bCs/>
        <w:rtl/>
      </w:rPr>
      <w:t xml:space="preserve">               </w:t>
    </w:r>
    <w:r w:rsidR="004E4DEB">
      <w:rPr>
        <w:rFonts w:asciiTheme="majorBidi" w:hAnsiTheme="majorBidi" w:cstheme="majorBidi" w:hint="cs"/>
        <w:b/>
        <w:bCs/>
        <w:rtl/>
      </w:rPr>
      <w:t xml:space="preserve">               </w:t>
    </w:r>
    <w:r w:rsidR="009D0EE9">
      <w:rPr>
        <w:rFonts w:asciiTheme="majorBidi" w:hAnsiTheme="majorBidi" w:cstheme="majorBidi" w:hint="cs"/>
        <w:b/>
        <w:bCs/>
        <w:rtl/>
      </w:rPr>
      <w:t xml:space="preserve">                              </w:t>
    </w:r>
    <w:r w:rsidR="004E4DEB">
      <w:rPr>
        <w:rFonts w:asciiTheme="majorBidi" w:hAnsiTheme="majorBidi" w:cstheme="majorBidi" w:hint="cs"/>
        <w:b/>
        <w:bCs/>
        <w:rtl/>
      </w:rPr>
      <w:t xml:space="preserve">           </w:t>
    </w:r>
    <w:r w:rsidR="004E4DEB">
      <w:rPr>
        <w:rFonts w:asciiTheme="majorBidi" w:hAnsiTheme="majorBidi" w:cstheme="majorBidi"/>
        <w:b/>
        <w:bCs/>
        <w:rtl/>
      </w:rPr>
      <w:tab/>
    </w:r>
    <w:r w:rsidR="004E4DEB"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4A19B2" w:rsidRPr="004719FC" w:rsidRDefault="004A19B2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33864037"/>
      <w:docPartObj>
        <w:docPartGallery w:val="Page Numbers (Bottom of Page)"/>
        <w:docPartUnique/>
      </w:docPartObj>
    </w:sdtPr>
    <w:sdtEndPr/>
    <w:sdtContent>
      <w:p w:rsidR="004A19B2" w:rsidRDefault="004A19B2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21DB3BCB" wp14:editId="7291B1BC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19B2" w:rsidRPr="00F342A0" w:rsidRDefault="004A19B2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26AB7E3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4A19B2" w:rsidRPr="00F342A0" w:rsidRDefault="004A19B2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4A19B2" w:rsidRDefault="004A19B2" w:rsidP="00710178">
    <w:pPr>
      <w:pStyle w:val="Pieddepage"/>
    </w:pPr>
  </w:p>
  <w:p w:rsidR="004A19B2" w:rsidRPr="004719FC" w:rsidRDefault="004A19B2" w:rsidP="00710178">
    <w:pPr>
      <w:pStyle w:val="Pieddepage"/>
    </w:pPr>
  </w:p>
  <w:p w:rsidR="004A19B2" w:rsidRPr="00710178" w:rsidRDefault="004A19B2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9B2" w:rsidRDefault="004A19B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47FC419" wp14:editId="5492BD2F">
              <wp:simplePos x="0" y="0"/>
              <wp:positionH relativeFrom="column">
                <wp:posOffset>3190240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4D028B" w:rsidRDefault="004A19B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1D6149" w:rsidRPr="001D614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4D028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FC419" id="Rectangle 4" o:spid="_x0000_s1031" style="position:absolute;margin-left:251.2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" fillcolor="white [3201]" strokecolor="white [3212]" strokeweight="1pt">
              <v:textbox>
                <w:txbxContent>
                  <w:p w:rsidR="004A19B2" w:rsidRPr="004D028B" w:rsidRDefault="004A19B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1D6149" w:rsidRPr="001D614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4D028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C70A691" wp14:editId="28B2D122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1596FC" id="Connecteur droit 5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B7cOFa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F0DD1A0" wp14:editId="002FE3E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C97263" w:rsidRDefault="004A19B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0DD1A0" id="Rectangle 6" o:spid="_x0000_s1032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" fillcolor="black [3213]" strokecolor="black [3213]" strokeweight="1pt">
              <v:textbox>
                <w:txbxContent>
                  <w:p w:rsidR="004A19B2" w:rsidRPr="00C97263" w:rsidRDefault="004A19B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4A19B2" w:rsidRPr="0068727B" w:rsidRDefault="003E097A" w:rsidP="00042611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4D028B">
      <w:rPr>
        <w:rFonts w:cs="Times New Roman" w:hint="cs"/>
        <w:b/>
        <w:bCs/>
        <w:color w:val="auto"/>
        <w:rtl/>
      </w:rPr>
      <w:t xml:space="preserve">الـمـعــلــومــاتــيــة </w:t>
    </w:r>
    <w:r w:rsidR="001D2E5D">
      <w:rPr>
        <w:rFonts w:cs="Times New Roman" w:hint="cs"/>
        <w:b/>
        <w:bCs/>
        <w:color w:val="auto"/>
        <w:rtl/>
      </w:rPr>
      <w:t xml:space="preserve"> </w:t>
    </w:r>
    <w:r w:rsidRPr="004D028B">
      <w:rPr>
        <w:b/>
        <w:bCs/>
        <w:color w:val="auto"/>
        <w:rtl/>
      </w:rPr>
      <w:t>–</w:t>
    </w:r>
    <w:r w:rsidR="001D2E5D">
      <w:rPr>
        <w:rFonts w:hint="cs"/>
        <w:b/>
        <w:bCs/>
        <w:color w:val="auto"/>
        <w:rtl/>
      </w:rPr>
      <w:t xml:space="preserve"> </w:t>
    </w:r>
    <w:r w:rsidRPr="004D028B">
      <w:rPr>
        <w:rFonts w:cs="Times New Roman" w:hint="cs"/>
        <w:b/>
        <w:bCs/>
        <w:color w:val="auto"/>
        <w:rtl/>
      </w:rPr>
      <w:t xml:space="preserve"> حــمـايـــة الـحــاســوب</w:t>
    </w:r>
    <w:r>
      <w:rPr>
        <w:rFonts w:asciiTheme="majorBidi" w:hAnsiTheme="majorBidi" w:cstheme="majorBidi" w:hint="cs"/>
        <w:b/>
        <w:bCs/>
        <w:rtl/>
      </w:rPr>
      <w:t xml:space="preserve">                              </w:t>
    </w:r>
    <w:r w:rsidR="001D2E5D">
      <w:rPr>
        <w:rFonts w:asciiTheme="majorBidi" w:hAnsiTheme="majorBidi" w:cstheme="majorBidi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4A19B2" w:rsidRPr="004719FC" w:rsidRDefault="004A19B2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9B2" w:rsidRDefault="0062519C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80F12DC" wp14:editId="4553450F">
              <wp:simplePos x="0" y="0"/>
              <wp:positionH relativeFrom="column">
                <wp:posOffset>3204845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F342A0" w:rsidRDefault="004A19B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1D6149" w:rsidRPr="001D614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3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0F12DC" id="Rectangle 16" o:spid="_x0000_s1033" style="position:absolute;margin-left:252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" fillcolor="white [3201]" strokecolor="white [3212]" strokeweight="1pt">
              <v:textbox>
                <w:txbxContent>
                  <w:p w:rsidR="004A19B2" w:rsidRPr="00F342A0" w:rsidRDefault="004A19B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1D6149" w:rsidRPr="001D614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3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4A19B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80A35DB" wp14:editId="0AC0C510">
              <wp:simplePos x="0" y="0"/>
              <wp:positionH relativeFrom="column">
                <wp:posOffset>3206486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A19B2" w:rsidRPr="00C97263" w:rsidRDefault="004A19B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0A35DB" id="Rectangle 19" o:spid="_x0000_s1034" style="position:absolute;margin-left:252.5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" fillcolor="black [3213]" strokecolor="black [3200]" strokeweight="1pt">
              <v:textbox>
                <w:txbxContent>
                  <w:p w:rsidR="004A19B2" w:rsidRPr="00C97263" w:rsidRDefault="004A19B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 w:rsidR="004A19B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01FFF68" wp14:editId="5695F9BE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ED67E2" id="Connecteur droit 17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cUFbs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</w:p>
  <w:p w:rsidR="004A19B2" w:rsidRPr="0068727B" w:rsidRDefault="009F3360" w:rsidP="008E3F7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4D028B">
      <w:rPr>
        <w:rFonts w:cs="Times New Roman" w:hint="cs"/>
        <w:b/>
        <w:bCs/>
        <w:color w:val="auto"/>
        <w:rtl/>
      </w:rPr>
      <w:t xml:space="preserve">الـمـعــلــومــاتــيــة </w:t>
    </w:r>
    <w:r w:rsidRPr="004D028B">
      <w:rPr>
        <w:b/>
        <w:bCs/>
        <w:color w:val="auto"/>
        <w:rtl/>
      </w:rPr>
      <w:t>–</w:t>
    </w:r>
    <w:r w:rsidRPr="004D028B">
      <w:rPr>
        <w:rFonts w:cs="Times New Roman" w:hint="cs"/>
        <w:b/>
        <w:bCs/>
        <w:color w:val="auto"/>
        <w:rtl/>
      </w:rPr>
      <w:t xml:space="preserve"> حــمـايـــة الـحــاســوب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4A19B2" w:rsidRPr="004719FC" w:rsidRDefault="004A19B2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89D" w:rsidRDefault="0094089D" w:rsidP="00120CA6">
      <w:r>
        <w:separator/>
      </w:r>
    </w:p>
  </w:footnote>
  <w:footnote w:type="continuationSeparator" w:id="0">
    <w:p w:rsidR="0094089D" w:rsidRDefault="0094089D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thickThin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4A19B2" w:rsidTr="00F63B9A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4A19B2" w:rsidRPr="004D028B" w:rsidRDefault="00F677BB" w:rsidP="00C04AF9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844DE2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844DE2">
            <w:rPr>
              <w:rFonts w:asciiTheme="majorBidi" w:hAnsiTheme="majorBidi" w:cstheme="majorBidi"/>
              <w:b/>
              <w:bCs/>
            </w:rPr>
            <w:t xml:space="preserve"> 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 w:rsidR="003E097A"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4A19B2" w:rsidRPr="00AD4655" w:rsidRDefault="004A19B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thickThin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4581E" w:rsidTr="00F63B9A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4581E" w:rsidRPr="004D028B" w:rsidRDefault="0094581E" w:rsidP="00C04AF9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844DE2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844DE2">
            <w:rPr>
              <w:rFonts w:asciiTheme="majorBidi" w:hAnsiTheme="majorBidi" w:cstheme="majorBidi"/>
              <w:b/>
              <w:bCs/>
            </w:rPr>
            <w:t xml:space="preserve"> 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94581E" w:rsidRPr="00AD4655" w:rsidRDefault="0094581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926261DC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888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968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sz w:val="28"/>
      </w:rPr>
    </w:lvl>
  </w:abstractNum>
  <w:abstractNum w:abstractNumId="1">
    <w:nsid w:val="09C20051"/>
    <w:multiLevelType w:val="hybridMultilevel"/>
    <w:tmpl w:val="822A172E"/>
    <w:lvl w:ilvl="0" w:tplc="284A029C">
      <w:start w:val="1"/>
      <w:numFmt w:val="bullet"/>
      <w:lvlText w:val="─"/>
      <w:lvlJc w:val="left"/>
      <w:pPr>
        <w:ind w:left="180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CAA0CE5"/>
    <w:multiLevelType w:val="hybridMultilevel"/>
    <w:tmpl w:val="488A53EC"/>
    <w:lvl w:ilvl="0" w:tplc="E6806766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>
    <w:nsid w:val="196457FC"/>
    <w:multiLevelType w:val="hybridMultilevel"/>
    <w:tmpl w:val="206ACB98"/>
    <w:lvl w:ilvl="0" w:tplc="22160E56">
      <w:start w:val="1"/>
      <w:numFmt w:val="arabicAlpha"/>
      <w:lvlText w:val="%1."/>
      <w:lvlJc w:val="left"/>
      <w:pPr>
        <w:ind w:left="849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569" w:hanging="360"/>
      </w:pPr>
    </w:lvl>
    <w:lvl w:ilvl="2" w:tplc="040C001B" w:tentative="1">
      <w:start w:val="1"/>
      <w:numFmt w:val="lowerRoman"/>
      <w:lvlText w:val="%3."/>
      <w:lvlJc w:val="right"/>
      <w:pPr>
        <w:ind w:left="2289" w:hanging="180"/>
      </w:pPr>
    </w:lvl>
    <w:lvl w:ilvl="3" w:tplc="040C000F" w:tentative="1">
      <w:start w:val="1"/>
      <w:numFmt w:val="decimal"/>
      <w:lvlText w:val="%4."/>
      <w:lvlJc w:val="left"/>
      <w:pPr>
        <w:ind w:left="3009" w:hanging="360"/>
      </w:pPr>
    </w:lvl>
    <w:lvl w:ilvl="4" w:tplc="040C0019" w:tentative="1">
      <w:start w:val="1"/>
      <w:numFmt w:val="lowerLetter"/>
      <w:lvlText w:val="%5."/>
      <w:lvlJc w:val="left"/>
      <w:pPr>
        <w:ind w:left="3729" w:hanging="360"/>
      </w:pPr>
    </w:lvl>
    <w:lvl w:ilvl="5" w:tplc="040C001B" w:tentative="1">
      <w:start w:val="1"/>
      <w:numFmt w:val="lowerRoman"/>
      <w:lvlText w:val="%6."/>
      <w:lvlJc w:val="right"/>
      <w:pPr>
        <w:ind w:left="4449" w:hanging="180"/>
      </w:pPr>
    </w:lvl>
    <w:lvl w:ilvl="6" w:tplc="040C000F" w:tentative="1">
      <w:start w:val="1"/>
      <w:numFmt w:val="decimal"/>
      <w:lvlText w:val="%7."/>
      <w:lvlJc w:val="left"/>
      <w:pPr>
        <w:ind w:left="5169" w:hanging="360"/>
      </w:pPr>
    </w:lvl>
    <w:lvl w:ilvl="7" w:tplc="040C0019" w:tentative="1">
      <w:start w:val="1"/>
      <w:numFmt w:val="lowerLetter"/>
      <w:lvlText w:val="%8."/>
      <w:lvlJc w:val="left"/>
      <w:pPr>
        <w:ind w:left="5889" w:hanging="360"/>
      </w:pPr>
    </w:lvl>
    <w:lvl w:ilvl="8" w:tplc="040C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4">
    <w:nsid w:val="1DC367F9"/>
    <w:multiLevelType w:val="hybridMultilevel"/>
    <w:tmpl w:val="60727BFC"/>
    <w:lvl w:ilvl="0" w:tplc="008C31A2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41528"/>
    <w:multiLevelType w:val="hybridMultilevel"/>
    <w:tmpl w:val="3A3C5A96"/>
    <w:lvl w:ilvl="0" w:tplc="81C63040">
      <w:start w:val="1"/>
      <w:numFmt w:val="bullet"/>
      <w:lvlText w:val="─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AD2032"/>
    <w:multiLevelType w:val="hybridMultilevel"/>
    <w:tmpl w:val="8A80B520"/>
    <w:lvl w:ilvl="0" w:tplc="F482E1F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8C5F0B"/>
    <w:multiLevelType w:val="hybridMultilevel"/>
    <w:tmpl w:val="DD0CC220"/>
    <w:lvl w:ilvl="0" w:tplc="81C63040">
      <w:start w:val="1"/>
      <w:numFmt w:val="bullet"/>
      <w:lvlText w:val="─"/>
      <w:lvlJc w:val="left"/>
      <w:pPr>
        <w:ind w:left="1446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>
    <w:nsid w:val="3B2A6A62"/>
    <w:multiLevelType w:val="hybridMultilevel"/>
    <w:tmpl w:val="E58E1F24"/>
    <w:lvl w:ilvl="0" w:tplc="284A029C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C63547"/>
    <w:multiLevelType w:val="hybridMultilevel"/>
    <w:tmpl w:val="1FE4F45A"/>
    <w:lvl w:ilvl="0" w:tplc="D2A6EA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C0434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4FA24225"/>
    <w:multiLevelType w:val="hybridMultilevel"/>
    <w:tmpl w:val="9B0A503E"/>
    <w:lvl w:ilvl="0" w:tplc="87C0416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3578A7"/>
    <w:multiLevelType w:val="hybridMultilevel"/>
    <w:tmpl w:val="2368C5F8"/>
    <w:lvl w:ilvl="0" w:tplc="41364616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13">
    <w:nsid w:val="5F5B7AB5"/>
    <w:multiLevelType w:val="hybridMultilevel"/>
    <w:tmpl w:val="0D42F858"/>
    <w:lvl w:ilvl="0" w:tplc="CD7EE39C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4">
    <w:nsid w:val="713F3CA2"/>
    <w:multiLevelType w:val="hybridMultilevel"/>
    <w:tmpl w:val="97B46A0E"/>
    <w:lvl w:ilvl="0" w:tplc="81C63040">
      <w:start w:val="1"/>
      <w:numFmt w:val="bullet"/>
      <w:lvlText w:val="─"/>
      <w:lvlJc w:val="left"/>
      <w:pPr>
        <w:ind w:left="159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13"/>
  </w:num>
  <w:num w:numId="9">
    <w:abstractNumId w:val="10"/>
  </w:num>
  <w:num w:numId="10">
    <w:abstractNumId w:val="3"/>
  </w:num>
  <w:num w:numId="11">
    <w:abstractNumId w:val="11"/>
  </w:num>
  <w:num w:numId="12">
    <w:abstractNumId w:val="14"/>
  </w:num>
  <w:num w:numId="13">
    <w:abstractNumId w:val="12"/>
  </w:num>
  <w:num w:numId="14">
    <w:abstractNumId w:val="7"/>
  </w:num>
  <w:num w:numId="15">
    <w:abstractNumId w:val="6"/>
  </w:num>
  <w:num w:numId="1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attachedTemplate r:id="rId1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C76"/>
    <w:rsid w:val="00002F3F"/>
    <w:rsid w:val="0000319B"/>
    <w:rsid w:val="000037F0"/>
    <w:rsid w:val="000040E2"/>
    <w:rsid w:val="000041B9"/>
    <w:rsid w:val="000043BA"/>
    <w:rsid w:val="00004501"/>
    <w:rsid w:val="0000468D"/>
    <w:rsid w:val="00004DD1"/>
    <w:rsid w:val="00005063"/>
    <w:rsid w:val="000052C4"/>
    <w:rsid w:val="000053D0"/>
    <w:rsid w:val="00005771"/>
    <w:rsid w:val="000063C7"/>
    <w:rsid w:val="00010A2B"/>
    <w:rsid w:val="00011334"/>
    <w:rsid w:val="00011F07"/>
    <w:rsid w:val="000120CA"/>
    <w:rsid w:val="00012E5C"/>
    <w:rsid w:val="00013145"/>
    <w:rsid w:val="00013C48"/>
    <w:rsid w:val="00013CE8"/>
    <w:rsid w:val="00014052"/>
    <w:rsid w:val="000145FC"/>
    <w:rsid w:val="000146F7"/>
    <w:rsid w:val="00015642"/>
    <w:rsid w:val="00015A8B"/>
    <w:rsid w:val="00015DA4"/>
    <w:rsid w:val="00016C07"/>
    <w:rsid w:val="00017337"/>
    <w:rsid w:val="0001784C"/>
    <w:rsid w:val="000203F1"/>
    <w:rsid w:val="00021745"/>
    <w:rsid w:val="000220AC"/>
    <w:rsid w:val="00025F50"/>
    <w:rsid w:val="000265C9"/>
    <w:rsid w:val="000269D7"/>
    <w:rsid w:val="00026D54"/>
    <w:rsid w:val="000277E4"/>
    <w:rsid w:val="00027A12"/>
    <w:rsid w:val="00030CC6"/>
    <w:rsid w:val="00031926"/>
    <w:rsid w:val="0003233E"/>
    <w:rsid w:val="0003299F"/>
    <w:rsid w:val="000343D7"/>
    <w:rsid w:val="00034EBF"/>
    <w:rsid w:val="0003520C"/>
    <w:rsid w:val="00035A99"/>
    <w:rsid w:val="0003670B"/>
    <w:rsid w:val="00036D7E"/>
    <w:rsid w:val="000376B4"/>
    <w:rsid w:val="00040C9B"/>
    <w:rsid w:val="0004145F"/>
    <w:rsid w:val="0004181A"/>
    <w:rsid w:val="000419F8"/>
    <w:rsid w:val="00042611"/>
    <w:rsid w:val="00042630"/>
    <w:rsid w:val="00042DED"/>
    <w:rsid w:val="00043429"/>
    <w:rsid w:val="000440A3"/>
    <w:rsid w:val="0004490F"/>
    <w:rsid w:val="00044AF8"/>
    <w:rsid w:val="00045379"/>
    <w:rsid w:val="00045799"/>
    <w:rsid w:val="000465A4"/>
    <w:rsid w:val="00046F41"/>
    <w:rsid w:val="00046F6C"/>
    <w:rsid w:val="0004790A"/>
    <w:rsid w:val="00047E4C"/>
    <w:rsid w:val="00047EDA"/>
    <w:rsid w:val="0005269C"/>
    <w:rsid w:val="00052822"/>
    <w:rsid w:val="00052D52"/>
    <w:rsid w:val="000545E7"/>
    <w:rsid w:val="00055310"/>
    <w:rsid w:val="000605F7"/>
    <w:rsid w:val="00060621"/>
    <w:rsid w:val="0006182E"/>
    <w:rsid w:val="00061A1E"/>
    <w:rsid w:val="00062B40"/>
    <w:rsid w:val="00063AC7"/>
    <w:rsid w:val="0006687B"/>
    <w:rsid w:val="000671F3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8007A"/>
    <w:rsid w:val="00080EB0"/>
    <w:rsid w:val="00081E57"/>
    <w:rsid w:val="00081EFA"/>
    <w:rsid w:val="00083416"/>
    <w:rsid w:val="0008436F"/>
    <w:rsid w:val="0008466D"/>
    <w:rsid w:val="000854E3"/>
    <w:rsid w:val="00085501"/>
    <w:rsid w:val="0008585A"/>
    <w:rsid w:val="00085C61"/>
    <w:rsid w:val="00085D93"/>
    <w:rsid w:val="00085F0F"/>
    <w:rsid w:val="00085F5E"/>
    <w:rsid w:val="00086495"/>
    <w:rsid w:val="000865D7"/>
    <w:rsid w:val="000870DE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95DB3"/>
    <w:rsid w:val="000A00AD"/>
    <w:rsid w:val="000A04E5"/>
    <w:rsid w:val="000A46E2"/>
    <w:rsid w:val="000A4CA5"/>
    <w:rsid w:val="000A593F"/>
    <w:rsid w:val="000A5CFA"/>
    <w:rsid w:val="000B0154"/>
    <w:rsid w:val="000B0E7E"/>
    <w:rsid w:val="000B0F59"/>
    <w:rsid w:val="000B153F"/>
    <w:rsid w:val="000B1C89"/>
    <w:rsid w:val="000B1FEB"/>
    <w:rsid w:val="000B20E7"/>
    <w:rsid w:val="000B2673"/>
    <w:rsid w:val="000B4008"/>
    <w:rsid w:val="000B4AFE"/>
    <w:rsid w:val="000B50FF"/>
    <w:rsid w:val="000B513B"/>
    <w:rsid w:val="000B61CD"/>
    <w:rsid w:val="000B64C7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50A"/>
    <w:rsid w:val="000C2C2E"/>
    <w:rsid w:val="000C2E25"/>
    <w:rsid w:val="000C3ADE"/>
    <w:rsid w:val="000C4D00"/>
    <w:rsid w:val="000C4D3D"/>
    <w:rsid w:val="000C608A"/>
    <w:rsid w:val="000C6399"/>
    <w:rsid w:val="000C6702"/>
    <w:rsid w:val="000C6843"/>
    <w:rsid w:val="000C7194"/>
    <w:rsid w:val="000D2B33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11DF"/>
    <w:rsid w:val="000E1CA5"/>
    <w:rsid w:val="000E2133"/>
    <w:rsid w:val="000E3AF0"/>
    <w:rsid w:val="000E3F20"/>
    <w:rsid w:val="000E51C7"/>
    <w:rsid w:val="000E6E24"/>
    <w:rsid w:val="000E7133"/>
    <w:rsid w:val="000F1244"/>
    <w:rsid w:val="000F1E50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B19"/>
    <w:rsid w:val="001003D1"/>
    <w:rsid w:val="0010097C"/>
    <w:rsid w:val="0010112D"/>
    <w:rsid w:val="001016D5"/>
    <w:rsid w:val="00102910"/>
    <w:rsid w:val="00102E4D"/>
    <w:rsid w:val="001035DE"/>
    <w:rsid w:val="0010365C"/>
    <w:rsid w:val="0010366D"/>
    <w:rsid w:val="001038B7"/>
    <w:rsid w:val="00106CD2"/>
    <w:rsid w:val="00106F8A"/>
    <w:rsid w:val="00107670"/>
    <w:rsid w:val="00107973"/>
    <w:rsid w:val="00107C17"/>
    <w:rsid w:val="001100EC"/>
    <w:rsid w:val="00110500"/>
    <w:rsid w:val="0011067F"/>
    <w:rsid w:val="00111497"/>
    <w:rsid w:val="001118E6"/>
    <w:rsid w:val="00111919"/>
    <w:rsid w:val="001119DB"/>
    <w:rsid w:val="001123C4"/>
    <w:rsid w:val="00113489"/>
    <w:rsid w:val="00114318"/>
    <w:rsid w:val="001157FF"/>
    <w:rsid w:val="00116042"/>
    <w:rsid w:val="00116708"/>
    <w:rsid w:val="00117B0B"/>
    <w:rsid w:val="00120CA6"/>
    <w:rsid w:val="0012191E"/>
    <w:rsid w:val="00121E30"/>
    <w:rsid w:val="00122697"/>
    <w:rsid w:val="00122A38"/>
    <w:rsid w:val="00123FB3"/>
    <w:rsid w:val="001248F7"/>
    <w:rsid w:val="001251A2"/>
    <w:rsid w:val="00125488"/>
    <w:rsid w:val="00125C6C"/>
    <w:rsid w:val="001261E4"/>
    <w:rsid w:val="001263BD"/>
    <w:rsid w:val="00127556"/>
    <w:rsid w:val="001279B1"/>
    <w:rsid w:val="001300BD"/>
    <w:rsid w:val="001306C3"/>
    <w:rsid w:val="001312E5"/>
    <w:rsid w:val="0013154B"/>
    <w:rsid w:val="00131CED"/>
    <w:rsid w:val="00133F62"/>
    <w:rsid w:val="00135007"/>
    <w:rsid w:val="00135142"/>
    <w:rsid w:val="0013649C"/>
    <w:rsid w:val="001375F1"/>
    <w:rsid w:val="0014001F"/>
    <w:rsid w:val="0014015E"/>
    <w:rsid w:val="00140458"/>
    <w:rsid w:val="00140C07"/>
    <w:rsid w:val="00141188"/>
    <w:rsid w:val="00141C02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3DB"/>
    <w:rsid w:val="0014775E"/>
    <w:rsid w:val="001503A2"/>
    <w:rsid w:val="00150D23"/>
    <w:rsid w:val="001511DA"/>
    <w:rsid w:val="0015291B"/>
    <w:rsid w:val="0015358E"/>
    <w:rsid w:val="00153C2C"/>
    <w:rsid w:val="00154286"/>
    <w:rsid w:val="00154674"/>
    <w:rsid w:val="001547EE"/>
    <w:rsid w:val="0015527F"/>
    <w:rsid w:val="00155699"/>
    <w:rsid w:val="00155B2A"/>
    <w:rsid w:val="00156878"/>
    <w:rsid w:val="00156893"/>
    <w:rsid w:val="001568DC"/>
    <w:rsid w:val="00157AEB"/>
    <w:rsid w:val="001610AA"/>
    <w:rsid w:val="0016145D"/>
    <w:rsid w:val="00161819"/>
    <w:rsid w:val="001619A8"/>
    <w:rsid w:val="00161BCA"/>
    <w:rsid w:val="00161EFD"/>
    <w:rsid w:val="0016240D"/>
    <w:rsid w:val="00162D40"/>
    <w:rsid w:val="0016323B"/>
    <w:rsid w:val="00163DD7"/>
    <w:rsid w:val="00164A5C"/>
    <w:rsid w:val="00164A78"/>
    <w:rsid w:val="0016536E"/>
    <w:rsid w:val="00166F81"/>
    <w:rsid w:val="00166FFB"/>
    <w:rsid w:val="00167B88"/>
    <w:rsid w:val="00171D51"/>
    <w:rsid w:val="00172B16"/>
    <w:rsid w:val="00173300"/>
    <w:rsid w:val="00174124"/>
    <w:rsid w:val="00174139"/>
    <w:rsid w:val="00174308"/>
    <w:rsid w:val="001744B5"/>
    <w:rsid w:val="00174559"/>
    <w:rsid w:val="00174784"/>
    <w:rsid w:val="00175250"/>
    <w:rsid w:val="00176F5C"/>
    <w:rsid w:val="00177E4E"/>
    <w:rsid w:val="001803EC"/>
    <w:rsid w:val="001804DF"/>
    <w:rsid w:val="001807C6"/>
    <w:rsid w:val="00180F8F"/>
    <w:rsid w:val="00181A30"/>
    <w:rsid w:val="00181D5F"/>
    <w:rsid w:val="0018235B"/>
    <w:rsid w:val="001829CE"/>
    <w:rsid w:val="00184ED5"/>
    <w:rsid w:val="001857CB"/>
    <w:rsid w:val="0018760C"/>
    <w:rsid w:val="00187A1F"/>
    <w:rsid w:val="00187BD4"/>
    <w:rsid w:val="001908C8"/>
    <w:rsid w:val="00191234"/>
    <w:rsid w:val="00191D4D"/>
    <w:rsid w:val="001920AA"/>
    <w:rsid w:val="00192254"/>
    <w:rsid w:val="001924DE"/>
    <w:rsid w:val="00192B91"/>
    <w:rsid w:val="00195D88"/>
    <w:rsid w:val="00196230"/>
    <w:rsid w:val="00196261"/>
    <w:rsid w:val="0019640E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1970"/>
    <w:rsid w:val="001B1D09"/>
    <w:rsid w:val="001B2185"/>
    <w:rsid w:val="001B273A"/>
    <w:rsid w:val="001B2974"/>
    <w:rsid w:val="001B2EBE"/>
    <w:rsid w:val="001B3403"/>
    <w:rsid w:val="001B3AE6"/>
    <w:rsid w:val="001B4FB0"/>
    <w:rsid w:val="001B6962"/>
    <w:rsid w:val="001B7059"/>
    <w:rsid w:val="001B7261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2E5D"/>
    <w:rsid w:val="001D3A8E"/>
    <w:rsid w:val="001D3D90"/>
    <w:rsid w:val="001D4903"/>
    <w:rsid w:val="001D4B05"/>
    <w:rsid w:val="001D6047"/>
    <w:rsid w:val="001D6149"/>
    <w:rsid w:val="001D70C4"/>
    <w:rsid w:val="001E00A7"/>
    <w:rsid w:val="001E102F"/>
    <w:rsid w:val="001E2D1B"/>
    <w:rsid w:val="001E4236"/>
    <w:rsid w:val="001E584B"/>
    <w:rsid w:val="001E635D"/>
    <w:rsid w:val="001E658B"/>
    <w:rsid w:val="001E6AF3"/>
    <w:rsid w:val="001F0304"/>
    <w:rsid w:val="001F0853"/>
    <w:rsid w:val="001F195A"/>
    <w:rsid w:val="001F2B4E"/>
    <w:rsid w:val="001F30F5"/>
    <w:rsid w:val="001F354A"/>
    <w:rsid w:val="001F4F0F"/>
    <w:rsid w:val="001F4FA1"/>
    <w:rsid w:val="001F5380"/>
    <w:rsid w:val="001F62D8"/>
    <w:rsid w:val="001F6DC4"/>
    <w:rsid w:val="001F6F0C"/>
    <w:rsid w:val="00200472"/>
    <w:rsid w:val="0020083B"/>
    <w:rsid w:val="00200EA2"/>
    <w:rsid w:val="002021B4"/>
    <w:rsid w:val="00202807"/>
    <w:rsid w:val="00202D03"/>
    <w:rsid w:val="002031A0"/>
    <w:rsid w:val="00204A4B"/>
    <w:rsid w:val="00204B4F"/>
    <w:rsid w:val="00204F76"/>
    <w:rsid w:val="00206A4A"/>
    <w:rsid w:val="0020753A"/>
    <w:rsid w:val="00207554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6AA5"/>
    <w:rsid w:val="00230410"/>
    <w:rsid w:val="002305B3"/>
    <w:rsid w:val="00230DD4"/>
    <w:rsid w:val="0023138B"/>
    <w:rsid w:val="00232138"/>
    <w:rsid w:val="0023266C"/>
    <w:rsid w:val="002328B6"/>
    <w:rsid w:val="00232D76"/>
    <w:rsid w:val="00233372"/>
    <w:rsid w:val="00234C69"/>
    <w:rsid w:val="002350CF"/>
    <w:rsid w:val="00235DC8"/>
    <w:rsid w:val="002367A4"/>
    <w:rsid w:val="00236F49"/>
    <w:rsid w:val="00237101"/>
    <w:rsid w:val="002376B0"/>
    <w:rsid w:val="00237991"/>
    <w:rsid w:val="00237A72"/>
    <w:rsid w:val="00237DD1"/>
    <w:rsid w:val="00240761"/>
    <w:rsid w:val="002411AD"/>
    <w:rsid w:val="0024159B"/>
    <w:rsid w:val="00242D3E"/>
    <w:rsid w:val="00244007"/>
    <w:rsid w:val="00244B4D"/>
    <w:rsid w:val="002465E5"/>
    <w:rsid w:val="00246921"/>
    <w:rsid w:val="00246E21"/>
    <w:rsid w:val="00246EAF"/>
    <w:rsid w:val="00247555"/>
    <w:rsid w:val="0024767F"/>
    <w:rsid w:val="00247868"/>
    <w:rsid w:val="002514B9"/>
    <w:rsid w:val="0025311E"/>
    <w:rsid w:val="00254F30"/>
    <w:rsid w:val="0025512E"/>
    <w:rsid w:val="00255F3B"/>
    <w:rsid w:val="0025694D"/>
    <w:rsid w:val="002571EF"/>
    <w:rsid w:val="0026122C"/>
    <w:rsid w:val="00261D3B"/>
    <w:rsid w:val="002624F5"/>
    <w:rsid w:val="0026350A"/>
    <w:rsid w:val="00263DC2"/>
    <w:rsid w:val="00264D98"/>
    <w:rsid w:val="00265D03"/>
    <w:rsid w:val="0026631B"/>
    <w:rsid w:val="00266917"/>
    <w:rsid w:val="00267E27"/>
    <w:rsid w:val="002702FF"/>
    <w:rsid w:val="00270D3F"/>
    <w:rsid w:val="00270F05"/>
    <w:rsid w:val="00270F19"/>
    <w:rsid w:val="0027175D"/>
    <w:rsid w:val="00271CF0"/>
    <w:rsid w:val="00271D27"/>
    <w:rsid w:val="002725EB"/>
    <w:rsid w:val="00273306"/>
    <w:rsid w:val="002749CE"/>
    <w:rsid w:val="00275123"/>
    <w:rsid w:val="00275AA6"/>
    <w:rsid w:val="00275D10"/>
    <w:rsid w:val="00275D3A"/>
    <w:rsid w:val="00276394"/>
    <w:rsid w:val="00276AD2"/>
    <w:rsid w:val="0027700C"/>
    <w:rsid w:val="0027756D"/>
    <w:rsid w:val="002779AD"/>
    <w:rsid w:val="002779C0"/>
    <w:rsid w:val="00277FA3"/>
    <w:rsid w:val="00277FBB"/>
    <w:rsid w:val="00280760"/>
    <w:rsid w:val="0028087B"/>
    <w:rsid w:val="002808A2"/>
    <w:rsid w:val="00280EC3"/>
    <w:rsid w:val="00281C31"/>
    <w:rsid w:val="00282B92"/>
    <w:rsid w:val="00282BBF"/>
    <w:rsid w:val="00282F45"/>
    <w:rsid w:val="002834DC"/>
    <w:rsid w:val="00283C0F"/>
    <w:rsid w:val="00283E87"/>
    <w:rsid w:val="002844D4"/>
    <w:rsid w:val="00284BAD"/>
    <w:rsid w:val="00284C74"/>
    <w:rsid w:val="00286618"/>
    <w:rsid w:val="002879D9"/>
    <w:rsid w:val="0029024C"/>
    <w:rsid w:val="0029047B"/>
    <w:rsid w:val="00291DB9"/>
    <w:rsid w:val="00292FFF"/>
    <w:rsid w:val="002936A1"/>
    <w:rsid w:val="002938BF"/>
    <w:rsid w:val="002945BF"/>
    <w:rsid w:val="00294C2C"/>
    <w:rsid w:val="00294D77"/>
    <w:rsid w:val="00295334"/>
    <w:rsid w:val="002958DA"/>
    <w:rsid w:val="00295B0F"/>
    <w:rsid w:val="0029644E"/>
    <w:rsid w:val="00296927"/>
    <w:rsid w:val="002A0F36"/>
    <w:rsid w:val="002A1263"/>
    <w:rsid w:val="002A1A02"/>
    <w:rsid w:val="002A29E8"/>
    <w:rsid w:val="002A32B3"/>
    <w:rsid w:val="002A38ED"/>
    <w:rsid w:val="002A3EC3"/>
    <w:rsid w:val="002A5D7E"/>
    <w:rsid w:val="002A6802"/>
    <w:rsid w:val="002B0176"/>
    <w:rsid w:val="002B0498"/>
    <w:rsid w:val="002B0F07"/>
    <w:rsid w:val="002B1522"/>
    <w:rsid w:val="002B1737"/>
    <w:rsid w:val="002B21A6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9CA"/>
    <w:rsid w:val="002C3C9F"/>
    <w:rsid w:val="002C4D47"/>
    <w:rsid w:val="002C5ED4"/>
    <w:rsid w:val="002C6E23"/>
    <w:rsid w:val="002C79D4"/>
    <w:rsid w:val="002D0A34"/>
    <w:rsid w:val="002D3547"/>
    <w:rsid w:val="002D3BAA"/>
    <w:rsid w:val="002D5515"/>
    <w:rsid w:val="002D6697"/>
    <w:rsid w:val="002D7DAF"/>
    <w:rsid w:val="002E004A"/>
    <w:rsid w:val="002E0367"/>
    <w:rsid w:val="002E0550"/>
    <w:rsid w:val="002E0BC5"/>
    <w:rsid w:val="002E0F7B"/>
    <w:rsid w:val="002E2248"/>
    <w:rsid w:val="002E3D91"/>
    <w:rsid w:val="002E53F6"/>
    <w:rsid w:val="002E5622"/>
    <w:rsid w:val="002E5A6F"/>
    <w:rsid w:val="002E5B76"/>
    <w:rsid w:val="002E77FA"/>
    <w:rsid w:val="002F0C83"/>
    <w:rsid w:val="002F2414"/>
    <w:rsid w:val="002F2644"/>
    <w:rsid w:val="002F28D7"/>
    <w:rsid w:val="002F3673"/>
    <w:rsid w:val="002F3C40"/>
    <w:rsid w:val="002F406C"/>
    <w:rsid w:val="002F54AB"/>
    <w:rsid w:val="002F5A57"/>
    <w:rsid w:val="002F64C6"/>
    <w:rsid w:val="002F747D"/>
    <w:rsid w:val="00300028"/>
    <w:rsid w:val="003015C1"/>
    <w:rsid w:val="003038FC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0A68"/>
    <w:rsid w:val="00311A16"/>
    <w:rsid w:val="0031251C"/>
    <w:rsid w:val="00313339"/>
    <w:rsid w:val="00313381"/>
    <w:rsid w:val="0031482B"/>
    <w:rsid w:val="003150C5"/>
    <w:rsid w:val="0031524A"/>
    <w:rsid w:val="0031577C"/>
    <w:rsid w:val="0031621E"/>
    <w:rsid w:val="0031639D"/>
    <w:rsid w:val="0031739E"/>
    <w:rsid w:val="00320361"/>
    <w:rsid w:val="003219F7"/>
    <w:rsid w:val="00322ABE"/>
    <w:rsid w:val="00323D43"/>
    <w:rsid w:val="00323E2F"/>
    <w:rsid w:val="00324730"/>
    <w:rsid w:val="00324843"/>
    <w:rsid w:val="003254AB"/>
    <w:rsid w:val="00325683"/>
    <w:rsid w:val="00326781"/>
    <w:rsid w:val="00326D44"/>
    <w:rsid w:val="00327312"/>
    <w:rsid w:val="00327591"/>
    <w:rsid w:val="00331244"/>
    <w:rsid w:val="00331AEF"/>
    <w:rsid w:val="0033223B"/>
    <w:rsid w:val="00333688"/>
    <w:rsid w:val="0033389D"/>
    <w:rsid w:val="00333AFC"/>
    <w:rsid w:val="00334075"/>
    <w:rsid w:val="00334457"/>
    <w:rsid w:val="00335008"/>
    <w:rsid w:val="00335307"/>
    <w:rsid w:val="0033626B"/>
    <w:rsid w:val="003362C4"/>
    <w:rsid w:val="00336318"/>
    <w:rsid w:val="00336A90"/>
    <w:rsid w:val="00336D0B"/>
    <w:rsid w:val="003417A7"/>
    <w:rsid w:val="00341958"/>
    <w:rsid w:val="00341C26"/>
    <w:rsid w:val="00341EB2"/>
    <w:rsid w:val="003431E2"/>
    <w:rsid w:val="00343C99"/>
    <w:rsid w:val="00344A38"/>
    <w:rsid w:val="00344E89"/>
    <w:rsid w:val="003453D0"/>
    <w:rsid w:val="00345D2E"/>
    <w:rsid w:val="00345DF9"/>
    <w:rsid w:val="00345FBF"/>
    <w:rsid w:val="003465D1"/>
    <w:rsid w:val="00346AA0"/>
    <w:rsid w:val="003472F8"/>
    <w:rsid w:val="00347C94"/>
    <w:rsid w:val="003500AB"/>
    <w:rsid w:val="0035097A"/>
    <w:rsid w:val="0035100A"/>
    <w:rsid w:val="00351FBB"/>
    <w:rsid w:val="00352166"/>
    <w:rsid w:val="00352EE6"/>
    <w:rsid w:val="003533EE"/>
    <w:rsid w:val="00353466"/>
    <w:rsid w:val="00353681"/>
    <w:rsid w:val="00353FAB"/>
    <w:rsid w:val="003544A6"/>
    <w:rsid w:val="003545E5"/>
    <w:rsid w:val="003563FE"/>
    <w:rsid w:val="003564C1"/>
    <w:rsid w:val="00356C25"/>
    <w:rsid w:val="00356C3B"/>
    <w:rsid w:val="00357ABB"/>
    <w:rsid w:val="00357CCF"/>
    <w:rsid w:val="003600FA"/>
    <w:rsid w:val="00360401"/>
    <w:rsid w:val="00361347"/>
    <w:rsid w:val="00361C73"/>
    <w:rsid w:val="003620CA"/>
    <w:rsid w:val="003625D9"/>
    <w:rsid w:val="00363A16"/>
    <w:rsid w:val="00365493"/>
    <w:rsid w:val="003668FA"/>
    <w:rsid w:val="00366BC1"/>
    <w:rsid w:val="00366CF4"/>
    <w:rsid w:val="00367147"/>
    <w:rsid w:val="00367713"/>
    <w:rsid w:val="00370D7F"/>
    <w:rsid w:val="00371151"/>
    <w:rsid w:val="003712F5"/>
    <w:rsid w:val="00371A3A"/>
    <w:rsid w:val="00372952"/>
    <w:rsid w:val="00373568"/>
    <w:rsid w:val="00375334"/>
    <w:rsid w:val="00375964"/>
    <w:rsid w:val="0037629E"/>
    <w:rsid w:val="00376AD8"/>
    <w:rsid w:val="00376FAD"/>
    <w:rsid w:val="003775FE"/>
    <w:rsid w:val="0037767D"/>
    <w:rsid w:val="003802B4"/>
    <w:rsid w:val="00380399"/>
    <w:rsid w:val="0038253E"/>
    <w:rsid w:val="00382DF1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4D11"/>
    <w:rsid w:val="00385346"/>
    <w:rsid w:val="003869FB"/>
    <w:rsid w:val="003870AD"/>
    <w:rsid w:val="0038728A"/>
    <w:rsid w:val="00387CDA"/>
    <w:rsid w:val="00387D94"/>
    <w:rsid w:val="00390008"/>
    <w:rsid w:val="003912B0"/>
    <w:rsid w:val="0039138B"/>
    <w:rsid w:val="003917C8"/>
    <w:rsid w:val="003925E9"/>
    <w:rsid w:val="00392E54"/>
    <w:rsid w:val="00393AA3"/>
    <w:rsid w:val="00394A7C"/>
    <w:rsid w:val="00396144"/>
    <w:rsid w:val="0039686B"/>
    <w:rsid w:val="003A001E"/>
    <w:rsid w:val="003A0B2A"/>
    <w:rsid w:val="003A1455"/>
    <w:rsid w:val="003A235D"/>
    <w:rsid w:val="003A2A93"/>
    <w:rsid w:val="003A3D66"/>
    <w:rsid w:val="003A4004"/>
    <w:rsid w:val="003A5AAA"/>
    <w:rsid w:val="003A5B0E"/>
    <w:rsid w:val="003A5F48"/>
    <w:rsid w:val="003A6CCE"/>
    <w:rsid w:val="003A747B"/>
    <w:rsid w:val="003A7793"/>
    <w:rsid w:val="003B05B2"/>
    <w:rsid w:val="003B0A93"/>
    <w:rsid w:val="003B0C3A"/>
    <w:rsid w:val="003B1C33"/>
    <w:rsid w:val="003B1EF0"/>
    <w:rsid w:val="003B35AC"/>
    <w:rsid w:val="003B3AD6"/>
    <w:rsid w:val="003B4243"/>
    <w:rsid w:val="003B462E"/>
    <w:rsid w:val="003B48D8"/>
    <w:rsid w:val="003B4932"/>
    <w:rsid w:val="003B49AE"/>
    <w:rsid w:val="003B605E"/>
    <w:rsid w:val="003B64BE"/>
    <w:rsid w:val="003B79D2"/>
    <w:rsid w:val="003C0775"/>
    <w:rsid w:val="003C0D5A"/>
    <w:rsid w:val="003C1B1F"/>
    <w:rsid w:val="003C1CB5"/>
    <w:rsid w:val="003C2E9C"/>
    <w:rsid w:val="003C3BDD"/>
    <w:rsid w:val="003C3D6F"/>
    <w:rsid w:val="003C4508"/>
    <w:rsid w:val="003C519A"/>
    <w:rsid w:val="003C76FC"/>
    <w:rsid w:val="003C7F15"/>
    <w:rsid w:val="003D0A84"/>
    <w:rsid w:val="003D0D0E"/>
    <w:rsid w:val="003D17C3"/>
    <w:rsid w:val="003D1F26"/>
    <w:rsid w:val="003D1FB0"/>
    <w:rsid w:val="003D2395"/>
    <w:rsid w:val="003D4AFF"/>
    <w:rsid w:val="003D5B5C"/>
    <w:rsid w:val="003D5C41"/>
    <w:rsid w:val="003D604C"/>
    <w:rsid w:val="003D6D5E"/>
    <w:rsid w:val="003D7C6A"/>
    <w:rsid w:val="003E097A"/>
    <w:rsid w:val="003E0B82"/>
    <w:rsid w:val="003E29DF"/>
    <w:rsid w:val="003E29FD"/>
    <w:rsid w:val="003E3619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3100"/>
    <w:rsid w:val="003F3C12"/>
    <w:rsid w:val="003F4501"/>
    <w:rsid w:val="003F4658"/>
    <w:rsid w:val="003F4B98"/>
    <w:rsid w:val="003F51A3"/>
    <w:rsid w:val="003F61AA"/>
    <w:rsid w:val="003F7671"/>
    <w:rsid w:val="004006AD"/>
    <w:rsid w:val="0040099C"/>
    <w:rsid w:val="00400DF3"/>
    <w:rsid w:val="004010A5"/>
    <w:rsid w:val="004010CA"/>
    <w:rsid w:val="00401A13"/>
    <w:rsid w:val="00402679"/>
    <w:rsid w:val="00403FA5"/>
    <w:rsid w:val="00403FC9"/>
    <w:rsid w:val="00404A03"/>
    <w:rsid w:val="00405BBE"/>
    <w:rsid w:val="00410F60"/>
    <w:rsid w:val="00411680"/>
    <w:rsid w:val="00411BE4"/>
    <w:rsid w:val="0041203D"/>
    <w:rsid w:val="00413C13"/>
    <w:rsid w:val="00413CC4"/>
    <w:rsid w:val="004140A2"/>
    <w:rsid w:val="004150C2"/>
    <w:rsid w:val="0041627F"/>
    <w:rsid w:val="004163E0"/>
    <w:rsid w:val="004170DB"/>
    <w:rsid w:val="00417AC1"/>
    <w:rsid w:val="00417DE5"/>
    <w:rsid w:val="004209A3"/>
    <w:rsid w:val="004221D1"/>
    <w:rsid w:val="00423657"/>
    <w:rsid w:val="00425276"/>
    <w:rsid w:val="004265F3"/>
    <w:rsid w:val="004267A6"/>
    <w:rsid w:val="00426B3C"/>
    <w:rsid w:val="00426EF5"/>
    <w:rsid w:val="0043023C"/>
    <w:rsid w:val="00430378"/>
    <w:rsid w:val="00432AA7"/>
    <w:rsid w:val="004350E9"/>
    <w:rsid w:val="00435186"/>
    <w:rsid w:val="0043576D"/>
    <w:rsid w:val="00435952"/>
    <w:rsid w:val="00435CC9"/>
    <w:rsid w:val="00435E4B"/>
    <w:rsid w:val="004362B0"/>
    <w:rsid w:val="00436D61"/>
    <w:rsid w:val="00436F12"/>
    <w:rsid w:val="00441268"/>
    <w:rsid w:val="00441EDC"/>
    <w:rsid w:val="00442D2B"/>
    <w:rsid w:val="004432A2"/>
    <w:rsid w:val="00443D51"/>
    <w:rsid w:val="004442C7"/>
    <w:rsid w:val="00444BC8"/>
    <w:rsid w:val="004456E4"/>
    <w:rsid w:val="00445BF2"/>
    <w:rsid w:val="0044645F"/>
    <w:rsid w:val="00446B41"/>
    <w:rsid w:val="00447196"/>
    <w:rsid w:val="004507EC"/>
    <w:rsid w:val="004519F5"/>
    <w:rsid w:val="00451AEC"/>
    <w:rsid w:val="00451DE0"/>
    <w:rsid w:val="00453CD3"/>
    <w:rsid w:val="00454BBD"/>
    <w:rsid w:val="0045692D"/>
    <w:rsid w:val="004573C1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70B01"/>
    <w:rsid w:val="00470D2F"/>
    <w:rsid w:val="00471101"/>
    <w:rsid w:val="004719FC"/>
    <w:rsid w:val="00471BEB"/>
    <w:rsid w:val="00472756"/>
    <w:rsid w:val="00472D3B"/>
    <w:rsid w:val="00474DED"/>
    <w:rsid w:val="0047546B"/>
    <w:rsid w:val="0047575F"/>
    <w:rsid w:val="00475B2E"/>
    <w:rsid w:val="0047757E"/>
    <w:rsid w:val="00477FFA"/>
    <w:rsid w:val="00480154"/>
    <w:rsid w:val="004802C5"/>
    <w:rsid w:val="00480606"/>
    <w:rsid w:val="00480A0A"/>
    <w:rsid w:val="004816E8"/>
    <w:rsid w:val="004841E4"/>
    <w:rsid w:val="0048452E"/>
    <w:rsid w:val="00484592"/>
    <w:rsid w:val="004848C1"/>
    <w:rsid w:val="00484B30"/>
    <w:rsid w:val="004855FB"/>
    <w:rsid w:val="004857E2"/>
    <w:rsid w:val="00490AED"/>
    <w:rsid w:val="00491AF2"/>
    <w:rsid w:val="004926C6"/>
    <w:rsid w:val="00492BA5"/>
    <w:rsid w:val="004931C0"/>
    <w:rsid w:val="004933BA"/>
    <w:rsid w:val="004938DC"/>
    <w:rsid w:val="00493A46"/>
    <w:rsid w:val="004944FF"/>
    <w:rsid w:val="00494748"/>
    <w:rsid w:val="00494CB7"/>
    <w:rsid w:val="004957CB"/>
    <w:rsid w:val="004976F7"/>
    <w:rsid w:val="00497FEA"/>
    <w:rsid w:val="004A07D8"/>
    <w:rsid w:val="004A0F10"/>
    <w:rsid w:val="004A11F1"/>
    <w:rsid w:val="004A1727"/>
    <w:rsid w:val="004A19B2"/>
    <w:rsid w:val="004A433D"/>
    <w:rsid w:val="004A5575"/>
    <w:rsid w:val="004A5809"/>
    <w:rsid w:val="004A5966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955"/>
    <w:rsid w:val="004C4188"/>
    <w:rsid w:val="004C46C2"/>
    <w:rsid w:val="004C66EC"/>
    <w:rsid w:val="004C6D27"/>
    <w:rsid w:val="004C729F"/>
    <w:rsid w:val="004D028B"/>
    <w:rsid w:val="004D0788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EE9"/>
    <w:rsid w:val="004E0D5F"/>
    <w:rsid w:val="004E1224"/>
    <w:rsid w:val="004E1543"/>
    <w:rsid w:val="004E2B80"/>
    <w:rsid w:val="004E3416"/>
    <w:rsid w:val="004E4B90"/>
    <w:rsid w:val="004E4BE5"/>
    <w:rsid w:val="004E4DEB"/>
    <w:rsid w:val="004E5164"/>
    <w:rsid w:val="004E66C4"/>
    <w:rsid w:val="004E7246"/>
    <w:rsid w:val="004E7358"/>
    <w:rsid w:val="004E7525"/>
    <w:rsid w:val="004E77C7"/>
    <w:rsid w:val="004E7961"/>
    <w:rsid w:val="004E7BA4"/>
    <w:rsid w:val="004F00E8"/>
    <w:rsid w:val="004F0207"/>
    <w:rsid w:val="004F0435"/>
    <w:rsid w:val="004F0792"/>
    <w:rsid w:val="004F0B93"/>
    <w:rsid w:val="004F20EE"/>
    <w:rsid w:val="004F2FBA"/>
    <w:rsid w:val="004F3235"/>
    <w:rsid w:val="004F3903"/>
    <w:rsid w:val="004F4D19"/>
    <w:rsid w:val="004F504D"/>
    <w:rsid w:val="004F5ADF"/>
    <w:rsid w:val="004F6113"/>
    <w:rsid w:val="004F6194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553"/>
    <w:rsid w:val="00501E56"/>
    <w:rsid w:val="00501FBB"/>
    <w:rsid w:val="00502B24"/>
    <w:rsid w:val="005031A1"/>
    <w:rsid w:val="0050325B"/>
    <w:rsid w:val="0050443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392F"/>
    <w:rsid w:val="005239C5"/>
    <w:rsid w:val="00523C41"/>
    <w:rsid w:val="00523E9C"/>
    <w:rsid w:val="0052441F"/>
    <w:rsid w:val="00524B2E"/>
    <w:rsid w:val="0052529E"/>
    <w:rsid w:val="00526693"/>
    <w:rsid w:val="005268EC"/>
    <w:rsid w:val="00531967"/>
    <w:rsid w:val="00531C04"/>
    <w:rsid w:val="0053299D"/>
    <w:rsid w:val="00533434"/>
    <w:rsid w:val="005339FA"/>
    <w:rsid w:val="00535DF8"/>
    <w:rsid w:val="00535E7A"/>
    <w:rsid w:val="00535F9A"/>
    <w:rsid w:val="0053667E"/>
    <w:rsid w:val="00536A8C"/>
    <w:rsid w:val="00537CD8"/>
    <w:rsid w:val="0054000A"/>
    <w:rsid w:val="005405CA"/>
    <w:rsid w:val="00541AE4"/>
    <w:rsid w:val="005423C2"/>
    <w:rsid w:val="0054254A"/>
    <w:rsid w:val="005430BE"/>
    <w:rsid w:val="005434D2"/>
    <w:rsid w:val="005437B8"/>
    <w:rsid w:val="00544D3B"/>
    <w:rsid w:val="00544D82"/>
    <w:rsid w:val="0054571E"/>
    <w:rsid w:val="00545B04"/>
    <w:rsid w:val="005462C1"/>
    <w:rsid w:val="0054671E"/>
    <w:rsid w:val="00546E3A"/>
    <w:rsid w:val="0054722F"/>
    <w:rsid w:val="005520F8"/>
    <w:rsid w:val="00552B28"/>
    <w:rsid w:val="00552D26"/>
    <w:rsid w:val="00554045"/>
    <w:rsid w:val="00554204"/>
    <w:rsid w:val="00555E8E"/>
    <w:rsid w:val="00555F4F"/>
    <w:rsid w:val="00556165"/>
    <w:rsid w:val="0055617B"/>
    <w:rsid w:val="00556BC2"/>
    <w:rsid w:val="0055746D"/>
    <w:rsid w:val="005579B3"/>
    <w:rsid w:val="005608B0"/>
    <w:rsid w:val="005616F1"/>
    <w:rsid w:val="00561D48"/>
    <w:rsid w:val="0056239C"/>
    <w:rsid w:val="00562562"/>
    <w:rsid w:val="00563BF9"/>
    <w:rsid w:val="0056438B"/>
    <w:rsid w:val="005645B6"/>
    <w:rsid w:val="0056464D"/>
    <w:rsid w:val="00564FCA"/>
    <w:rsid w:val="00564FD0"/>
    <w:rsid w:val="0056509E"/>
    <w:rsid w:val="00565ACB"/>
    <w:rsid w:val="00566C22"/>
    <w:rsid w:val="00570F31"/>
    <w:rsid w:val="005715C7"/>
    <w:rsid w:val="00571D98"/>
    <w:rsid w:val="00572199"/>
    <w:rsid w:val="00573628"/>
    <w:rsid w:val="005748C3"/>
    <w:rsid w:val="0057656A"/>
    <w:rsid w:val="00576788"/>
    <w:rsid w:val="0057681E"/>
    <w:rsid w:val="0057740E"/>
    <w:rsid w:val="0057771E"/>
    <w:rsid w:val="00577CE9"/>
    <w:rsid w:val="00577F6E"/>
    <w:rsid w:val="00580739"/>
    <w:rsid w:val="00580823"/>
    <w:rsid w:val="00580BF9"/>
    <w:rsid w:val="00581ABB"/>
    <w:rsid w:val="005841EA"/>
    <w:rsid w:val="00584CD0"/>
    <w:rsid w:val="00585331"/>
    <w:rsid w:val="00585831"/>
    <w:rsid w:val="00585A27"/>
    <w:rsid w:val="005863C5"/>
    <w:rsid w:val="0058651A"/>
    <w:rsid w:val="0059132C"/>
    <w:rsid w:val="005918F5"/>
    <w:rsid w:val="005921C4"/>
    <w:rsid w:val="00592341"/>
    <w:rsid w:val="00592C11"/>
    <w:rsid w:val="00592CE6"/>
    <w:rsid w:val="00593AEE"/>
    <w:rsid w:val="00594FBE"/>
    <w:rsid w:val="0059576B"/>
    <w:rsid w:val="00596014"/>
    <w:rsid w:val="005960DD"/>
    <w:rsid w:val="00596208"/>
    <w:rsid w:val="00596499"/>
    <w:rsid w:val="00597615"/>
    <w:rsid w:val="00597DFA"/>
    <w:rsid w:val="00597EF1"/>
    <w:rsid w:val="005A0028"/>
    <w:rsid w:val="005A05A6"/>
    <w:rsid w:val="005A0D8B"/>
    <w:rsid w:val="005A2C96"/>
    <w:rsid w:val="005A3101"/>
    <w:rsid w:val="005A387C"/>
    <w:rsid w:val="005A460A"/>
    <w:rsid w:val="005A48C9"/>
    <w:rsid w:val="005A53E2"/>
    <w:rsid w:val="005A6810"/>
    <w:rsid w:val="005A68F2"/>
    <w:rsid w:val="005A6E99"/>
    <w:rsid w:val="005A6FB3"/>
    <w:rsid w:val="005A70E8"/>
    <w:rsid w:val="005A79A7"/>
    <w:rsid w:val="005B045F"/>
    <w:rsid w:val="005B06A2"/>
    <w:rsid w:val="005B0C06"/>
    <w:rsid w:val="005B1633"/>
    <w:rsid w:val="005B1A0C"/>
    <w:rsid w:val="005B1BA4"/>
    <w:rsid w:val="005B36E6"/>
    <w:rsid w:val="005B4668"/>
    <w:rsid w:val="005B516D"/>
    <w:rsid w:val="005B635F"/>
    <w:rsid w:val="005B6FD9"/>
    <w:rsid w:val="005B77EE"/>
    <w:rsid w:val="005B7BC4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A30"/>
    <w:rsid w:val="005D2E20"/>
    <w:rsid w:val="005D414C"/>
    <w:rsid w:val="005D63C8"/>
    <w:rsid w:val="005D68C1"/>
    <w:rsid w:val="005D7CF2"/>
    <w:rsid w:val="005E0A11"/>
    <w:rsid w:val="005E318A"/>
    <w:rsid w:val="005E3441"/>
    <w:rsid w:val="005E3593"/>
    <w:rsid w:val="005E35CC"/>
    <w:rsid w:val="005E45A4"/>
    <w:rsid w:val="005E5B3F"/>
    <w:rsid w:val="005E5B99"/>
    <w:rsid w:val="005E5E27"/>
    <w:rsid w:val="005F10AA"/>
    <w:rsid w:val="005F1C03"/>
    <w:rsid w:val="005F2732"/>
    <w:rsid w:val="005F3095"/>
    <w:rsid w:val="005F346C"/>
    <w:rsid w:val="005F34F5"/>
    <w:rsid w:val="005F3D44"/>
    <w:rsid w:val="005F3FF2"/>
    <w:rsid w:val="005F4120"/>
    <w:rsid w:val="005F460C"/>
    <w:rsid w:val="005F6B34"/>
    <w:rsid w:val="005F7351"/>
    <w:rsid w:val="005F7402"/>
    <w:rsid w:val="005F7D67"/>
    <w:rsid w:val="0060056E"/>
    <w:rsid w:val="00600778"/>
    <w:rsid w:val="00600E58"/>
    <w:rsid w:val="0060255F"/>
    <w:rsid w:val="00602EE9"/>
    <w:rsid w:val="006040B2"/>
    <w:rsid w:val="00604D8A"/>
    <w:rsid w:val="006050C4"/>
    <w:rsid w:val="00605247"/>
    <w:rsid w:val="00605553"/>
    <w:rsid w:val="006066A0"/>
    <w:rsid w:val="0060672D"/>
    <w:rsid w:val="0060702E"/>
    <w:rsid w:val="00607087"/>
    <w:rsid w:val="00607C04"/>
    <w:rsid w:val="00610610"/>
    <w:rsid w:val="006112C4"/>
    <w:rsid w:val="00611464"/>
    <w:rsid w:val="006115EF"/>
    <w:rsid w:val="00611A27"/>
    <w:rsid w:val="00611B83"/>
    <w:rsid w:val="00612B54"/>
    <w:rsid w:val="00613A38"/>
    <w:rsid w:val="00613E6A"/>
    <w:rsid w:val="0061485A"/>
    <w:rsid w:val="00614E46"/>
    <w:rsid w:val="00615F91"/>
    <w:rsid w:val="00615FED"/>
    <w:rsid w:val="00616098"/>
    <w:rsid w:val="006160AE"/>
    <w:rsid w:val="0061672D"/>
    <w:rsid w:val="00616C62"/>
    <w:rsid w:val="00620476"/>
    <w:rsid w:val="006213F8"/>
    <w:rsid w:val="006220AA"/>
    <w:rsid w:val="00622605"/>
    <w:rsid w:val="00624E60"/>
    <w:rsid w:val="0062519C"/>
    <w:rsid w:val="00625669"/>
    <w:rsid w:val="00625F55"/>
    <w:rsid w:val="00626557"/>
    <w:rsid w:val="0062734E"/>
    <w:rsid w:val="00627814"/>
    <w:rsid w:val="00627EB4"/>
    <w:rsid w:val="0063093F"/>
    <w:rsid w:val="0063204F"/>
    <w:rsid w:val="006320A4"/>
    <w:rsid w:val="006324F6"/>
    <w:rsid w:val="00634D6B"/>
    <w:rsid w:val="00635014"/>
    <w:rsid w:val="00635439"/>
    <w:rsid w:val="00635F10"/>
    <w:rsid w:val="00636B6E"/>
    <w:rsid w:val="00636B94"/>
    <w:rsid w:val="00640D7F"/>
    <w:rsid w:val="006413C2"/>
    <w:rsid w:val="00641621"/>
    <w:rsid w:val="00641791"/>
    <w:rsid w:val="00641798"/>
    <w:rsid w:val="0064184B"/>
    <w:rsid w:val="00641F0C"/>
    <w:rsid w:val="006423B9"/>
    <w:rsid w:val="00642AD3"/>
    <w:rsid w:val="006430F1"/>
    <w:rsid w:val="006432DD"/>
    <w:rsid w:val="00643408"/>
    <w:rsid w:val="00643ECD"/>
    <w:rsid w:val="00644AB1"/>
    <w:rsid w:val="00644CFA"/>
    <w:rsid w:val="00644DC9"/>
    <w:rsid w:val="006454C4"/>
    <w:rsid w:val="006468DE"/>
    <w:rsid w:val="006468F7"/>
    <w:rsid w:val="0065056A"/>
    <w:rsid w:val="00651FE6"/>
    <w:rsid w:val="0065250B"/>
    <w:rsid w:val="00653A48"/>
    <w:rsid w:val="00653F93"/>
    <w:rsid w:val="00654D7A"/>
    <w:rsid w:val="00656AA5"/>
    <w:rsid w:val="00656BF2"/>
    <w:rsid w:val="00656DF5"/>
    <w:rsid w:val="0066008E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386"/>
    <w:rsid w:val="00666E9A"/>
    <w:rsid w:val="006671B8"/>
    <w:rsid w:val="00667D1C"/>
    <w:rsid w:val="00670EF5"/>
    <w:rsid w:val="006710E2"/>
    <w:rsid w:val="00671BC2"/>
    <w:rsid w:val="006729D6"/>
    <w:rsid w:val="006729F7"/>
    <w:rsid w:val="006737E0"/>
    <w:rsid w:val="00673FF9"/>
    <w:rsid w:val="006741A4"/>
    <w:rsid w:val="00674331"/>
    <w:rsid w:val="006756E0"/>
    <w:rsid w:val="00675CF2"/>
    <w:rsid w:val="006763FE"/>
    <w:rsid w:val="00676590"/>
    <w:rsid w:val="006766D9"/>
    <w:rsid w:val="0068082E"/>
    <w:rsid w:val="00680993"/>
    <w:rsid w:val="00681525"/>
    <w:rsid w:val="0068195E"/>
    <w:rsid w:val="00682C85"/>
    <w:rsid w:val="00682DE9"/>
    <w:rsid w:val="00683384"/>
    <w:rsid w:val="006839E9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B6A"/>
    <w:rsid w:val="00692D1C"/>
    <w:rsid w:val="00692D25"/>
    <w:rsid w:val="00693705"/>
    <w:rsid w:val="006956ED"/>
    <w:rsid w:val="00695B8E"/>
    <w:rsid w:val="0069635B"/>
    <w:rsid w:val="00696A56"/>
    <w:rsid w:val="00697071"/>
    <w:rsid w:val="00697667"/>
    <w:rsid w:val="006976C6"/>
    <w:rsid w:val="00697CE6"/>
    <w:rsid w:val="006A0316"/>
    <w:rsid w:val="006A0576"/>
    <w:rsid w:val="006A0EBF"/>
    <w:rsid w:val="006A11D0"/>
    <w:rsid w:val="006A2323"/>
    <w:rsid w:val="006A34BB"/>
    <w:rsid w:val="006A35B0"/>
    <w:rsid w:val="006A43FA"/>
    <w:rsid w:val="006A4D01"/>
    <w:rsid w:val="006A5C76"/>
    <w:rsid w:val="006A5E44"/>
    <w:rsid w:val="006A6646"/>
    <w:rsid w:val="006A7120"/>
    <w:rsid w:val="006A773E"/>
    <w:rsid w:val="006A7759"/>
    <w:rsid w:val="006A7A56"/>
    <w:rsid w:val="006B08CF"/>
    <w:rsid w:val="006B14B5"/>
    <w:rsid w:val="006B1C28"/>
    <w:rsid w:val="006B21B6"/>
    <w:rsid w:val="006B38B4"/>
    <w:rsid w:val="006B3A37"/>
    <w:rsid w:val="006B451E"/>
    <w:rsid w:val="006B58F2"/>
    <w:rsid w:val="006B64F4"/>
    <w:rsid w:val="006C05DD"/>
    <w:rsid w:val="006C0812"/>
    <w:rsid w:val="006C10E0"/>
    <w:rsid w:val="006C1835"/>
    <w:rsid w:val="006C344F"/>
    <w:rsid w:val="006C4767"/>
    <w:rsid w:val="006C4D14"/>
    <w:rsid w:val="006C5DA9"/>
    <w:rsid w:val="006C6A17"/>
    <w:rsid w:val="006C6B1B"/>
    <w:rsid w:val="006C6E62"/>
    <w:rsid w:val="006C7969"/>
    <w:rsid w:val="006C79C2"/>
    <w:rsid w:val="006D0078"/>
    <w:rsid w:val="006D0B24"/>
    <w:rsid w:val="006D0F4F"/>
    <w:rsid w:val="006D0FEC"/>
    <w:rsid w:val="006D1738"/>
    <w:rsid w:val="006D2514"/>
    <w:rsid w:val="006D2853"/>
    <w:rsid w:val="006D2C81"/>
    <w:rsid w:val="006D337D"/>
    <w:rsid w:val="006D4216"/>
    <w:rsid w:val="006D4CE3"/>
    <w:rsid w:val="006D52CB"/>
    <w:rsid w:val="006D5345"/>
    <w:rsid w:val="006D5C9F"/>
    <w:rsid w:val="006D6E3C"/>
    <w:rsid w:val="006D73E4"/>
    <w:rsid w:val="006D773D"/>
    <w:rsid w:val="006D7D81"/>
    <w:rsid w:val="006E16A6"/>
    <w:rsid w:val="006E355A"/>
    <w:rsid w:val="006E65DD"/>
    <w:rsid w:val="006E6A2E"/>
    <w:rsid w:val="006E722C"/>
    <w:rsid w:val="006E7982"/>
    <w:rsid w:val="006F020D"/>
    <w:rsid w:val="006F0F8A"/>
    <w:rsid w:val="006F0F9D"/>
    <w:rsid w:val="006F10A6"/>
    <w:rsid w:val="006F17A9"/>
    <w:rsid w:val="006F3721"/>
    <w:rsid w:val="006F4BC4"/>
    <w:rsid w:val="006F55D3"/>
    <w:rsid w:val="006F5D38"/>
    <w:rsid w:val="006F60A6"/>
    <w:rsid w:val="006F6F2C"/>
    <w:rsid w:val="00700353"/>
    <w:rsid w:val="0070168B"/>
    <w:rsid w:val="00702021"/>
    <w:rsid w:val="00703116"/>
    <w:rsid w:val="007034E2"/>
    <w:rsid w:val="007036E5"/>
    <w:rsid w:val="007048D3"/>
    <w:rsid w:val="00704DA1"/>
    <w:rsid w:val="00704FF5"/>
    <w:rsid w:val="007057A9"/>
    <w:rsid w:val="0070596E"/>
    <w:rsid w:val="007065E3"/>
    <w:rsid w:val="00706656"/>
    <w:rsid w:val="00706A0C"/>
    <w:rsid w:val="00706B76"/>
    <w:rsid w:val="00706CE9"/>
    <w:rsid w:val="007076B0"/>
    <w:rsid w:val="00707DA7"/>
    <w:rsid w:val="0071006C"/>
    <w:rsid w:val="00710178"/>
    <w:rsid w:val="00710BFB"/>
    <w:rsid w:val="00712EDB"/>
    <w:rsid w:val="00713B13"/>
    <w:rsid w:val="007159CC"/>
    <w:rsid w:val="00715BE9"/>
    <w:rsid w:val="00716CC8"/>
    <w:rsid w:val="00717133"/>
    <w:rsid w:val="00717956"/>
    <w:rsid w:val="00721886"/>
    <w:rsid w:val="00723A42"/>
    <w:rsid w:val="00723FD7"/>
    <w:rsid w:val="00724C98"/>
    <w:rsid w:val="00725123"/>
    <w:rsid w:val="0072729F"/>
    <w:rsid w:val="007275F1"/>
    <w:rsid w:val="00727DBD"/>
    <w:rsid w:val="00730846"/>
    <w:rsid w:val="0073095C"/>
    <w:rsid w:val="00731769"/>
    <w:rsid w:val="00732527"/>
    <w:rsid w:val="00733996"/>
    <w:rsid w:val="00733BBA"/>
    <w:rsid w:val="0073436C"/>
    <w:rsid w:val="007347C8"/>
    <w:rsid w:val="00736C0B"/>
    <w:rsid w:val="00737AD1"/>
    <w:rsid w:val="00737B83"/>
    <w:rsid w:val="00737D57"/>
    <w:rsid w:val="0074047F"/>
    <w:rsid w:val="0074142C"/>
    <w:rsid w:val="00741AB9"/>
    <w:rsid w:val="007428A8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475E9"/>
    <w:rsid w:val="00751BD3"/>
    <w:rsid w:val="00753692"/>
    <w:rsid w:val="00753A2B"/>
    <w:rsid w:val="00753D45"/>
    <w:rsid w:val="0075550D"/>
    <w:rsid w:val="00755E68"/>
    <w:rsid w:val="00757218"/>
    <w:rsid w:val="00757CDD"/>
    <w:rsid w:val="00760476"/>
    <w:rsid w:val="007606C8"/>
    <w:rsid w:val="00760866"/>
    <w:rsid w:val="00760CB7"/>
    <w:rsid w:val="0076100B"/>
    <w:rsid w:val="0076289E"/>
    <w:rsid w:val="00762B56"/>
    <w:rsid w:val="00763878"/>
    <w:rsid w:val="00764EBF"/>
    <w:rsid w:val="00765541"/>
    <w:rsid w:val="00767AB2"/>
    <w:rsid w:val="0077026A"/>
    <w:rsid w:val="007706FA"/>
    <w:rsid w:val="0077131E"/>
    <w:rsid w:val="00771BAE"/>
    <w:rsid w:val="00771E5B"/>
    <w:rsid w:val="00772525"/>
    <w:rsid w:val="0077278F"/>
    <w:rsid w:val="007728CC"/>
    <w:rsid w:val="00772A86"/>
    <w:rsid w:val="00773914"/>
    <w:rsid w:val="00773EB4"/>
    <w:rsid w:val="007779AD"/>
    <w:rsid w:val="00777E29"/>
    <w:rsid w:val="007800CA"/>
    <w:rsid w:val="00780A3F"/>
    <w:rsid w:val="00781DFD"/>
    <w:rsid w:val="0078337C"/>
    <w:rsid w:val="00783636"/>
    <w:rsid w:val="00783FC1"/>
    <w:rsid w:val="00784448"/>
    <w:rsid w:val="0078449D"/>
    <w:rsid w:val="007845FF"/>
    <w:rsid w:val="00784CC4"/>
    <w:rsid w:val="00784CC8"/>
    <w:rsid w:val="0078501E"/>
    <w:rsid w:val="00785250"/>
    <w:rsid w:val="0078550C"/>
    <w:rsid w:val="00785C5C"/>
    <w:rsid w:val="00785FAE"/>
    <w:rsid w:val="00786332"/>
    <w:rsid w:val="00790714"/>
    <w:rsid w:val="00790E5D"/>
    <w:rsid w:val="00791050"/>
    <w:rsid w:val="00792089"/>
    <w:rsid w:val="00792361"/>
    <w:rsid w:val="0079368B"/>
    <w:rsid w:val="00793A87"/>
    <w:rsid w:val="00793ADD"/>
    <w:rsid w:val="00793B20"/>
    <w:rsid w:val="00794C0A"/>
    <w:rsid w:val="00795742"/>
    <w:rsid w:val="007960D5"/>
    <w:rsid w:val="007970B1"/>
    <w:rsid w:val="00797567"/>
    <w:rsid w:val="007979C9"/>
    <w:rsid w:val="007A02D0"/>
    <w:rsid w:val="007A1004"/>
    <w:rsid w:val="007A1A3D"/>
    <w:rsid w:val="007A1DA3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AD1"/>
    <w:rsid w:val="007B0C86"/>
    <w:rsid w:val="007B0E94"/>
    <w:rsid w:val="007B0EC3"/>
    <w:rsid w:val="007B142C"/>
    <w:rsid w:val="007B19ED"/>
    <w:rsid w:val="007B24A2"/>
    <w:rsid w:val="007B34A3"/>
    <w:rsid w:val="007B5230"/>
    <w:rsid w:val="007B59AD"/>
    <w:rsid w:val="007B5D5F"/>
    <w:rsid w:val="007B5FC3"/>
    <w:rsid w:val="007B7A4D"/>
    <w:rsid w:val="007C1008"/>
    <w:rsid w:val="007C23B0"/>
    <w:rsid w:val="007C23E6"/>
    <w:rsid w:val="007C397D"/>
    <w:rsid w:val="007C491B"/>
    <w:rsid w:val="007C642E"/>
    <w:rsid w:val="007C64DD"/>
    <w:rsid w:val="007C6B47"/>
    <w:rsid w:val="007C715D"/>
    <w:rsid w:val="007C73E2"/>
    <w:rsid w:val="007C7A76"/>
    <w:rsid w:val="007D0264"/>
    <w:rsid w:val="007D099F"/>
    <w:rsid w:val="007D09C0"/>
    <w:rsid w:val="007D0A9B"/>
    <w:rsid w:val="007D0BB5"/>
    <w:rsid w:val="007D11A6"/>
    <w:rsid w:val="007D14FE"/>
    <w:rsid w:val="007D2CB7"/>
    <w:rsid w:val="007D303F"/>
    <w:rsid w:val="007D3CE0"/>
    <w:rsid w:val="007D4563"/>
    <w:rsid w:val="007D5C67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5626"/>
    <w:rsid w:val="007E5724"/>
    <w:rsid w:val="007E62AB"/>
    <w:rsid w:val="007E6A6A"/>
    <w:rsid w:val="007E6B46"/>
    <w:rsid w:val="007E73E5"/>
    <w:rsid w:val="007E765C"/>
    <w:rsid w:val="007F0B3D"/>
    <w:rsid w:val="007F0F49"/>
    <w:rsid w:val="007F0FBB"/>
    <w:rsid w:val="007F11AE"/>
    <w:rsid w:val="007F1660"/>
    <w:rsid w:val="007F1D51"/>
    <w:rsid w:val="007F2422"/>
    <w:rsid w:val="007F3C5A"/>
    <w:rsid w:val="007F406B"/>
    <w:rsid w:val="007F4217"/>
    <w:rsid w:val="007F5907"/>
    <w:rsid w:val="007F667E"/>
    <w:rsid w:val="007F677C"/>
    <w:rsid w:val="007F75FD"/>
    <w:rsid w:val="007F79CB"/>
    <w:rsid w:val="007F7FC4"/>
    <w:rsid w:val="00800695"/>
    <w:rsid w:val="00801BE4"/>
    <w:rsid w:val="00802287"/>
    <w:rsid w:val="00802E9C"/>
    <w:rsid w:val="00804CF3"/>
    <w:rsid w:val="00804F60"/>
    <w:rsid w:val="0080694C"/>
    <w:rsid w:val="00806ACD"/>
    <w:rsid w:val="00806CF1"/>
    <w:rsid w:val="008074D4"/>
    <w:rsid w:val="0080767B"/>
    <w:rsid w:val="0080794D"/>
    <w:rsid w:val="00810087"/>
    <w:rsid w:val="008111E8"/>
    <w:rsid w:val="00811B4C"/>
    <w:rsid w:val="00812787"/>
    <w:rsid w:val="00812850"/>
    <w:rsid w:val="00813CB7"/>
    <w:rsid w:val="00815293"/>
    <w:rsid w:val="008156C9"/>
    <w:rsid w:val="008157BC"/>
    <w:rsid w:val="008167B3"/>
    <w:rsid w:val="00816AD6"/>
    <w:rsid w:val="00820AC3"/>
    <w:rsid w:val="00820E2B"/>
    <w:rsid w:val="008214B8"/>
    <w:rsid w:val="0082240E"/>
    <w:rsid w:val="008230C2"/>
    <w:rsid w:val="00823731"/>
    <w:rsid w:val="00823EEF"/>
    <w:rsid w:val="00825695"/>
    <w:rsid w:val="008256B8"/>
    <w:rsid w:val="00825745"/>
    <w:rsid w:val="0082634D"/>
    <w:rsid w:val="00826CDC"/>
    <w:rsid w:val="00827825"/>
    <w:rsid w:val="00827B4A"/>
    <w:rsid w:val="00830A67"/>
    <w:rsid w:val="00831124"/>
    <w:rsid w:val="00831292"/>
    <w:rsid w:val="008321DA"/>
    <w:rsid w:val="00832C6F"/>
    <w:rsid w:val="00832DB1"/>
    <w:rsid w:val="00832EC5"/>
    <w:rsid w:val="008333C0"/>
    <w:rsid w:val="00833E39"/>
    <w:rsid w:val="00833E68"/>
    <w:rsid w:val="00833FFB"/>
    <w:rsid w:val="00834515"/>
    <w:rsid w:val="008359D2"/>
    <w:rsid w:val="008364CD"/>
    <w:rsid w:val="008369E9"/>
    <w:rsid w:val="00837787"/>
    <w:rsid w:val="00841AD3"/>
    <w:rsid w:val="00841EA2"/>
    <w:rsid w:val="00842D1A"/>
    <w:rsid w:val="008438A5"/>
    <w:rsid w:val="00843D25"/>
    <w:rsid w:val="008445DF"/>
    <w:rsid w:val="00845933"/>
    <w:rsid w:val="00845F26"/>
    <w:rsid w:val="00846809"/>
    <w:rsid w:val="00846D36"/>
    <w:rsid w:val="00846E3D"/>
    <w:rsid w:val="008474C0"/>
    <w:rsid w:val="00850D4E"/>
    <w:rsid w:val="00850DCC"/>
    <w:rsid w:val="008510B7"/>
    <w:rsid w:val="00852033"/>
    <w:rsid w:val="008524C9"/>
    <w:rsid w:val="008527B4"/>
    <w:rsid w:val="00852882"/>
    <w:rsid w:val="00852B4E"/>
    <w:rsid w:val="00852DC8"/>
    <w:rsid w:val="00854578"/>
    <w:rsid w:val="00857124"/>
    <w:rsid w:val="0085720B"/>
    <w:rsid w:val="008623F9"/>
    <w:rsid w:val="00862DF7"/>
    <w:rsid w:val="0086388C"/>
    <w:rsid w:val="00863DE8"/>
    <w:rsid w:val="0086422B"/>
    <w:rsid w:val="0086480B"/>
    <w:rsid w:val="00865F4F"/>
    <w:rsid w:val="008663A8"/>
    <w:rsid w:val="008664B5"/>
    <w:rsid w:val="0086680D"/>
    <w:rsid w:val="00866986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4CF3"/>
    <w:rsid w:val="00874F24"/>
    <w:rsid w:val="00875065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1830"/>
    <w:rsid w:val="00882481"/>
    <w:rsid w:val="00882F6B"/>
    <w:rsid w:val="00883276"/>
    <w:rsid w:val="00883EFC"/>
    <w:rsid w:val="0088417A"/>
    <w:rsid w:val="008844BA"/>
    <w:rsid w:val="0088499A"/>
    <w:rsid w:val="00884E9F"/>
    <w:rsid w:val="008853B8"/>
    <w:rsid w:val="00885903"/>
    <w:rsid w:val="00886117"/>
    <w:rsid w:val="00886209"/>
    <w:rsid w:val="00887320"/>
    <w:rsid w:val="00891F84"/>
    <w:rsid w:val="008925B4"/>
    <w:rsid w:val="00892D77"/>
    <w:rsid w:val="00892FBC"/>
    <w:rsid w:val="00893115"/>
    <w:rsid w:val="00893C6F"/>
    <w:rsid w:val="00893F2D"/>
    <w:rsid w:val="00894741"/>
    <w:rsid w:val="00895217"/>
    <w:rsid w:val="0089565E"/>
    <w:rsid w:val="00896501"/>
    <w:rsid w:val="008A00A5"/>
    <w:rsid w:val="008A10E4"/>
    <w:rsid w:val="008A11D7"/>
    <w:rsid w:val="008A123E"/>
    <w:rsid w:val="008A16A6"/>
    <w:rsid w:val="008A2525"/>
    <w:rsid w:val="008A2F46"/>
    <w:rsid w:val="008A39BE"/>
    <w:rsid w:val="008A42CE"/>
    <w:rsid w:val="008A4D88"/>
    <w:rsid w:val="008A5328"/>
    <w:rsid w:val="008A5B58"/>
    <w:rsid w:val="008A5FB1"/>
    <w:rsid w:val="008A6500"/>
    <w:rsid w:val="008A66A7"/>
    <w:rsid w:val="008A73A0"/>
    <w:rsid w:val="008A741A"/>
    <w:rsid w:val="008A7FBE"/>
    <w:rsid w:val="008B237D"/>
    <w:rsid w:val="008B2B9B"/>
    <w:rsid w:val="008B2FAD"/>
    <w:rsid w:val="008B3DFA"/>
    <w:rsid w:val="008B4926"/>
    <w:rsid w:val="008B4AB8"/>
    <w:rsid w:val="008B4CCC"/>
    <w:rsid w:val="008B4E1B"/>
    <w:rsid w:val="008B50F2"/>
    <w:rsid w:val="008B511F"/>
    <w:rsid w:val="008B6185"/>
    <w:rsid w:val="008B694D"/>
    <w:rsid w:val="008B6B70"/>
    <w:rsid w:val="008B70CA"/>
    <w:rsid w:val="008B76D7"/>
    <w:rsid w:val="008C16D7"/>
    <w:rsid w:val="008C20EA"/>
    <w:rsid w:val="008C345B"/>
    <w:rsid w:val="008C3B8A"/>
    <w:rsid w:val="008C5F7C"/>
    <w:rsid w:val="008C60F2"/>
    <w:rsid w:val="008C636F"/>
    <w:rsid w:val="008C6865"/>
    <w:rsid w:val="008C6C63"/>
    <w:rsid w:val="008C768C"/>
    <w:rsid w:val="008C7FA9"/>
    <w:rsid w:val="008D0737"/>
    <w:rsid w:val="008D28D1"/>
    <w:rsid w:val="008D320E"/>
    <w:rsid w:val="008D327F"/>
    <w:rsid w:val="008D34D2"/>
    <w:rsid w:val="008D36E7"/>
    <w:rsid w:val="008D3D33"/>
    <w:rsid w:val="008D412A"/>
    <w:rsid w:val="008D48AF"/>
    <w:rsid w:val="008D50A0"/>
    <w:rsid w:val="008D5246"/>
    <w:rsid w:val="008D5810"/>
    <w:rsid w:val="008D5B6C"/>
    <w:rsid w:val="008D5C4F"/>
    <w:rsid w:val="008D7682"/>
    <w:rsid w:val="008E042F"/>
    <w:rsid w:val="008E081E"/>
    <w:rsid w:val="008E0CBB"/>
    <w:rsid w:val="008E1C2E"/>
    <w:rsid w:val="008E3C0E"/>
    <w:rsid w:val="008E3F75"/>
    <w:rsid w:val="008E43C3"/>
    <w:rsid w:val="008E48B6"/>
    <w:rsid w:val="008E4CAA"/>
    <w:rsid w:val="008E548E"/>
    <w:rsid w:val="008E559F"/>
    <w:rsid w:val="008E5840"/>
    <w:rsid w:val="008E6818"/>
    <w:rsid w:val="008E6A6E"/>
    <w:rsid w:val="008E6CD8"/>
    <w:rsid w:val="008E6E9D"/>
    <w:rsid w:val="008E77FE"/>
    <w:rsid w:val="008F01FB"/>
    <w:rsid w:val="008F0FE7"/>
    <w:rsid w:val="008F1083"/>
    <w:rsid w:val="008F11DD"/>
    <w:rsid w:val="008F163C"/>
    <w:rsid w:val="008F29FC"/>
    <w:rsid w:val="008F2CD5"/>
    <w:rsid w:val="008F2ECF"/>
    <w:rsid w:val="008F4CAF"/>
    <w:rsid w:val="008F5706"/>
    <w:rsid w:val="008F639D"/>
    <w:rsid w:val="008F652E"/>
    <w:rsid w:val="008F6BEF"/>
    <w:rsid w:val="008F6C1A"/>
    <w:rsid w:val="008F7B0F"/>
    <w:rsid w:val="008F7BF3"/>
    <w:rsid w:val="00900A52"/>
    <w:rsid w:val="00900D3B"/>
    <w:rsid w:val="009020F8"/>
    <w:rsid w:val="00902EDD"/>
    <w:rsid w:val="0090368C"/>
    <w:rsid w:val="00903C9A"/>
    <w:rsid w:val="00904225"/>
    <w:rsid w:val="009043DC"/>
    <w:rsid w:val="00905924"/>
    <w:rsid w:val="00906964"/>
    <w:rsid w:val="00907074"/>
    <w:rsid w:val="009100D4"/>
    <w:rsid w:val="00910658"/>
    <w:rsid w:val="009107B7"/>
    <w:rsid w:val="00911F45"/>
    <w:rsid w:val="00912534"/>
    <w:rsid w:val="009125CD"/>
    <w:rsid w:val="00912EF1"/>
    <w:rsid w:val="009136C1"/>
    <w:rsid w:val="00914710"/>
    <w:rsid w:val="0091526E"/>
    <w:rsid w:val="009153B7"/>
    <w:rsid w:val="00915E50"/>
    <w:rsid w:val="00916560"/>
    <w:rsid w:val="009172F6"/>
    <w:rsid w:val="00917438"/>
    <w:rsid w:val="00917A1E"/>
    <w:rsid w:val="009207F2"/>
    <w:rsid w:val="0092124B"/>
    <w:rsid w:val="0092335E"/>
    <w:rsid w:val="009239E0"/>
    <w:rsid w:val="00923ED4"/>
    <w:rsid w:val="009240D7"/>
    <w:rsid w:val="009246DD"/>
    <w:rsid w:val="009249D8"/>
    <w:rsid w:val="00924B55"/>
    <w:rsid w:val="00924CF3"/>
    <w:rsid w:val="0092721A"/>
    <w:rsid w:val="00927440"/>
    <w:rsid w:val="0092786B"/>
    <w:rsid w:val="00927A6C"/>
    <w:rsid w:val="00927CD7"/>
    <w:rsid w:val="009304DA"/>
    <w:rsid w:val="0093052C"/>
    <w:rsid w:val="00930F8D"/>
    <w:rsid w:val="009314CF"/>
    <w:rsid w:val="0093302F"/>
    <w:rsid w:val="00933899"/>
    <w:rsid w:val="009340B3"/>
    <w:rsid w:val="009343B9"/>
    <w:rsid w:val="0093504E"/>
    <w:rsid w:val="00935272"/>
    <w:rsid w:val="0093729A"/>
    <w:rsid w:val="009376C4"/>
    <w:rsid w:val="0094089D"/>
    <w:rsid w:val="00941425"/>
    <w:rsid w:val="0094200A"/>
    <w:rsid w:val="009432B1"/>
    <w:rsid w:val="0094347D"/>
    <w:rsid w:val="00943777"/>
    <w:rsid w:val="00944844"/>
    <w:rsid w:val="0094581E"/>
    <w:rsid w:val="009458F8"/>
    <w:rsid w:val="00946665"/>
    <w:rsid w:val="009467CB"/>
    <w:rsid w:val="009506A5"/>
    <w:rsid w:val="009509B3"/>
    <w:rsid w:val="00953646"/>
    <w:rsid w:val="00953FE6"/>
    <w:rsid w:val="00954442"/>
    <w:rsid w:val="009547D8"/>
    <w:rsid w:val="00954EA9"/>
    <w:rsid w:val="00954F25"/>
    <w:rsid w:val="00955862"/>
    <w:rsid w:val="00955A03"/>
    <w:rsid w:val="00956FE5"/>
    <w:rsid w:val="009571CA"/>
    <w:rsid w:val="00960413"/>
    <w:rsid w:val="009605B4"/>
    <w:rsid w:val="0096069D"/>
    <w:rsid w:val="00960EEF"/>
    <w:rsid w:val="00961048"/>
    <w:rsid w:val="009613AE"/>
    <w:rsid w:val="00961446"/>
    <w:rsid w:val="0096156E"/>
    <w:rsid w:val="00962538"/>
    <w:rsid w:val="00962BE4"/>
    <w:rsid w:val="00962D6D"/>
    <w:rsid w:val="009636BA"/>
    <w:rsid w:val="00963771"/>
    <w:rsid w:val="00964FAD"/>
    <w:rsid w:val="00965F74"/>
    <w:rsid w:val="00966F03"/>
    <w:rsid w:val="009673E6"/>
    <w:rsid w:val="0097031B"/>
    <w:rsid w:val="0097059F"/>
    <w:rsid w:val="00971EA0"/>
    <w:rsid w:val="0097264D"/>
    <w:rsid w:val="00972AFF"/>
    <w:rsid w:val="00972B49"/>
    <w:rsid w:val="00972B6F"/>
    <w:rsid w:val="00972C32"/>
    <w:rsid w:val="00974871"/>
    <w:rsid w:val="0097489E"/>
    <w:rsid w:val="00975995"/>
    <w:rsid w:val="0098072E"/>
    <w:rsid w:val="00981CCD"/>
    <w:rsid w:val="009821E7"/>
    <w:rsid w:val="00983767"/>
    <w:rsid w:val="00984974"/>
    <w:rsid w:val="00984D93"/>
    <w:rsid w:val="009850D2"/>
    <w:rsid w:val="0098512B"/>
    <w:rsid w:val="009854A3"/>
    <w:rsid w:val="009856E3"/>
    <w:rsid w:val="00987F12"/>
    <w:rsid w:val="00991B75"/>
    <w:rsid w:val="00993CD9"/>
    <w:rsid w:val="00995159"/>
    <w:rsid w:val="00995790"/>
    <w:rsid w:val="00996AFD"/>
    <w:rsid w:val="009979F5"/>
    <w:rsid w:val="009A23E9"/>
    <w:rsid w:val="009A255D"/>
    <w:rsid w:val="009A2CDD"/>
    <w:rsid w:val="009A2E21"/>
    <w:rsid w:val="009A3119"/>
    <w:rsid w:val="009A3423"/>
    <w:rsid w:val="009A39AB"/>
    <w:rsid w:val="009A3DE6"/>
    <w:rsid w:val="009A456E"/>
    <w:rsid w:val="009A4B3F"/>
    <w:rsid w:val="009A79C2"/>
    <w:rsid w:val="009B1882"/>
    <w:rsid w:val="009B1C4A"/>
    <w:rsid w:val="009B2490"/>
    <w:rsid w:val="009B38D1"/>
    <w:rsid w:val="009B3D6F"/>
    <w:rsid w:val="009B4362"/>
    <w:rsid w:val="009C0B31"/>
    <w:rsid w:val="009C13F5"/>
    <w:rsid w:val="009C308E"/>
    <w:rsid w:val="009C4D5F"/>
    <w:rsid w:val="009C5AFA"/>
    <w:rsid w:val="009C5C41"/>
    <w:rsid w:val="009C5FCA"/>
    <w:rsid w:val="009C64F4"/>
    <w:rsid w:val="009C6830"/>
    <w:rsid w:val="009C6E8F"/>
    <w:rsid w:val="009D0009"/>
    <w:rsid w:val="009D08DF"/>
    <w:rsid w:val="009D0EE9"/>
    <w:rsid w:val="009D10BC"/>
    <w:rsid w:val="009D1722"/>
    <w:rsid w:val="009D1E7F"/>
    <w:rsid w:val="009D2520"/>
    <w:rsid w:val="009D3433"/>
    <w:rsid w:val="009D3A19"/>
    <w:rsid w:val="009D4517"/>
    <w:rsid w:val="009D47A6"/>
    <w:rsid w:val="009D4E09"/>
    <w:rsid w:val="009D5819"/>
    <w:rsid w:val="009D58AE"/>
    <w:rsid w:val="009D5B12"/>
    <w:rsid w:val="009D63AA"/>
    <w:rsid w:val="009D7CD8"/>
    <w:rsid w:val="009D7E33"/>
    <w:rsid w:val="009E14B8"/>
    <w:rsid w:val="009E164E"/>
    <w:rsid w:val="009E185A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DDD"/>
    <w:rsid w:val="009E7390"/>
    <w:rsid w:val="009F0B22"/>
    <w:rsid w:val="009F0C46"/>
    <w:rsid w:val="009F19A8"/>
    <w:rsid w:val="009F1A90"/>
    <w:rsid w:val="009F3360"/>
    <w:rsid w:val="009F3C50"/>
    <w:rsid w:val="009F3D60"/>
    <w:rsid w:val="009F7895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101BB"/>
    <w:rsid w:val="00A11B54"/>
    <w:rsid w:val="00A12324"/>
    <w:rsid w:val="00A126EA"/>
    <w:rsid w:val="00A12BE8"/>
    <w:rsid w:val="00A131B3"/>
    <w:rsid w:val="00A13A24"/>
    <w:rsid w:val="00A14E49"/>
    <w:rsid w:val="00A14F86"/>
    <w:rsid w:val="00A1626A"/>
    <w:rsid w:val="00A16386"/>
    <w:rsid w:val="00A16682"/>
    <w:rsid w:val="00A16AE2"/>
    <w:rsid w:val="00A1755B"/>
    <w:rsid w:val="00A176DE"/>
    <w:rsid w:val="00A2009C"/>
    <w:rsid w:val="00A20801"/>
    <w:rsid w:val="00A20F62"/>
    <w:rsid w:val="00A21E14"/>
    <w:rsid w:val="00A22A78"/>
    <w:rsid w:val="00A249A3"/>
    <w:rsid w:val="00A24C2F"/>
    <w:rsid w:val="00A24D03"/>
    <w:rsid w:val="00A252C9"/>
    <w:rsid w:val="00A253EF"/>
    <w:rsid w:val="00A25821"/>
    <w:rsid w:val="00A264F2"/>
    <w:rsid w:val="00A267E4"/>
    <w:rsid w:val="00A272A0"/>
    <w:rsid w:val="00A27E5C"/>
    <w:rsid w:val="00A30406"/>
    <w:rsid w:val="00A30D80"/>
    <w:rsid w:val="00A3254B"/>
    <w:rsid w:val="00A33079"/>
    <w:rsid w:val="00A335E7"/>
    <w:rsid w:val="00A3388B"/>
    <w:rsid w:val="00A343D4"/>
    <w:rsid w:val="00A3467E"/>
    <w:rsid w:val="00A3563F"/>
    <w:rsid w:val="00A358DC"/>
    <w:rsid w:val="00A36178"/>
    <w:rsid w:val="00A3622D"/>
    <w:rsid w:val="00A36556"/>
    <w:rsid w:val="00A36624"/>
    <w:rsid w:val="00A3681B"/>
    <w:rsid w:val="00A369E3"/>
    <w:rsid w:val="00A36A26"/>
    <w:rsid w:val="00A377EA"/>
    <w:rsid w:val="00A40998"/>
    <w:rsid w:val="00A40F7D"/>
    <w:rsid w:val="00A410E1"/>
    <w:rsid w:val="00A41594"/>
    <w:rsid w:val="00A418D8"/>
    <w:rsid w:val="00A420AE"/>
    <w:rsid w:val="00A425E8"/>
    <w:rsid w:val="00A4411D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840"/>
    <w:rsid w:val="00A5373D"/>
    <w:rsid w:val="00A5463E"/>
    <w:rsid w:val="00A54751"/>
    <w:rsid w:val="00A54DA3"/>
    <w:rsid w:val="00A55085"/>
    <w:rsid w:val="00A56C28"/>
    <w:rsid w:val="00A56E1F"/>
    <w:rsid w:val="00A5737A"/>
    <w:rsid w:val="00A579EA"/>
    <w:rsid w:val="00A60A7A"/>
    <w:rsid w:val="00A61CF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22E7"/>
    <w:rsid w:val="00A73D05"/>
    <w:rsid w:val="00A74482"/>
    <w:rsid w:val="00A75473"/>
    <w:rsid w:val="00A80210"/>
    <w:rsid w:val="00A80BD4"/>
    <w:rsid w:val="00A80CEB"/>
    <w:rsid w:val="00A811F0"/>
    <w:rsid w:val="00A81F92"/>
    <w:rsid w:val="00A8270D"/>
    <w:rsid w:val="00A83326"/>
    <w:rsid w:val="00A833CE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2EB0"/>
    <w:rsid w:val="00A933C9"/>
    <w:rsid w:val="00A934F4"/>
    <w:rsid w:val="00A936F5"/>
    <w:rsid w:val="00A93D41"/>
    <w:rsid w:val="00A93E21"/>
    <w:rsid w:val="00A94CE8"/>
    <w:rsid w:val="00A9506E"/>
    <w:rsid w:val="00A96E18"/>
    <w:rsid w:val="00AA1A8D"/>
    <w:rsid w:val="00AA20A1"/>
    <w:rsid w:val="00AA2347"/>
    <w:rsid w:val="00AA3DC9"/>
    <w:rsid w:val="00AA4B72"/>
    <w:rsid w:val="00AA4F94"/>
    <w:rsid w:val="00AA6447"/>
    <w:rsid w:val="00AA6690"/>
    <w:rsid w:val="00AA6C7B"/>
    <w:rsid w:val="00AA7FEE"/>
    <w:rsid w:val="00AB0B44"/>
    <w:rsid w:val="00AB2549"/>
    <w:rsid w:val="00AB3A7B"/>
    <w:rsid w:val="00AB3AFF"/>
    <w:rsid w:val="00AB4555"/>
    <w:rsid w:val="00AB48E2"/>
    <w:rsid w:val="00AB599B"/>
    <w:rsid w:val="00AB64C2"/>
    <w:rsid w:val="00AB6AA2"/>
    <w:rsid w:val="00AB6B36"/>
    <w:rsid w:val="00AB77D4"/>
    <w:rsid w:val="00AC01A6"/>
    <w:rsid w:val="00AC071E"/>
    <w:rsid w:val="00AC1A02"/>
    <w:rsid w:val="00AC1BD1"/>
    <w:rsid w:val="00AC20C8"/>
    <w:rsid w:val="00AC3254"/>
    <w:rsid w:val="00AC37BB"/>
    <w:rsid w:val="00AC4172"/>
    <w:rsid w:val="00AC4273"/>
    <w:rsid w:val="00AC4982"/>
    <w:rsid w:val="00AC5BC6"/>
    <w:rsid w:val="00AC6568"/>
    <w:rsid w:val="00AC6806"/>
    <w:rsid w:val="00AC7A5B"/>
    <w:rsid w:val="00AD00C7"/>
    <w:rsid w:val="00AD0B6B"/>
    <w:rsid w:val="00AD1B17"/>
    <w:rsid w:val="00AD1E51"/>
    <w:rsid w:val="00AD2C18"/>
    <w:rsid w:val="00AD2C22"/>
    <w:rsid w:val="00AD2F73"/>
    <w:rsid w:val="00AD3730"/>
    <w:rsid w:val="00AD3C6E"/>
    <w:rsid w:val="00AD4528"/>
    <w:rsid w:val="00AD4655"/>
    <w:rsid w:val="00AD47EE"/>
    <w:rsid w:val="00AD719C"/>
    <w:rsid w:val="00AD71A1"/>
    <w:rsid w:val="00AD73AC"/>
    <w:rsid w:val="00AE119E"/>
    <w:rsid w:val="00AE1328"/>
    <w:rsid w:val="00AE14FC"/>
    <w:rsid w:val="00AE15A8"/>
    <w:rsid w:val="00AE1DE6"/>
    <w:rsid w:val="00AE298A"/>
    <w:rsid w:val="00AE454D"/>
    <w:rsid w:val="00AE46EA"/>
    <w:rsid w:val="00AE46F5"/>
    <w:rsid w:val="00AE5540"/>
    <w:rsid w:val="00AE56EA"/>
    <w:rsid w:val="00AE6125"/>
    <w:rsid w:val="00AE7106"/>
    <w:rsid w:val="00AE744F"/>
    <w:rsid w:val="00AE7454"/>
    <w:rsid w:val="00AE7855"/>
    <w:rsid w:val="00AE7BC9"/>
    <w:rsid w:val="00AE7D60"/>
    <w:rsid w:val="00AF05D2"/>
    <w:rsid w:val="00AF0705"/>
    <w:rsid w:val="00AF13A7"/>
    <w:rsid w:val="00AF1F88"/>
    <w:rsid w:val="00AF25ED"/>
    <w:rsid w:val="00AF4A97"/>
    <w:rsid w:val="00AF5986"/>
    <w:rsid w:val="00AF5F1E"/>
    <w:rsid w:val="00AF6D99"/>
    <w:rsid w:val="00AF7229"/>
    <w:rsid w:val="00AF75D3"/>
    <w:rsid w:val="00AF75FC"/>
    <w:rsid w:val="00AF7B24"/>
    <w:rsid w:val="00B01694"/>
    <w:rsid w:val="00B01F43"/>
    <w:rsid w:val="00B03A8E"/>
    <w:rsid w:val="00B03EF5"/>
    <w:rsid w:val="00B03F3E"/>
    <w:rsid w:val="00B044A5"/>
    <w:rsid w:val="00B050C6"/>
    <w:rsid w:val="00B06228"/>
    <w:rsid w:val="00B0649D"/>
    <w:rsid w:val="00B06517"/>
    <w:rsid w:val="00B0674D"/>
    <w:rsid w:val="00B06F09"/>
    <w:rsid w:val="00B076E2"/>
    <w:rsid w:val="00B10256"/>
    <w:rsid w:val="00B105C7"/>
    <w:rsid w:val="00B106CC"/>
    <w:rsid w:val="00B107AA"/>
    <w:rsid w:val="00B10D89"/>
    <w:rsid w:val="00B113A1"/>
    <w:rsid w:val="00B114A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61B"/>
    <w:rsid w:val="00B20906"/>
    <w:rsid w:val="00B20940"/>
    <w:rsid w:val="00B20DA7"/>
    <w:rsid w:val="00B212C9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23B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85E"/>
    <w:rsid w:val="00B36F26"/>
    <w:rsid w:val="00B3748B"/>
    <w:rsid w:val="00B40AD3"/>
    <w:rsid w:val="00B41423"/>
    <w:rsid w:val="00B41BA4"/>
    <w:rsid w:val="00B41FE8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37CF"/>
    <w:rsid w:val="00B55939"/>
    <w:rsid w:val="00B5663C"/>
    <w:rsid w:val="00B56671"/>
    <w:rsid w:val="00B56F37"/>
    <w:rsid w:val="00B570A4"/>
    <w:rsid w:val="00B573F8"/>
    <w:rsid w:val="00B60897"/>
    <w:rsid w:val="00B611FE"/>
    <w:rsid w:val="00B62466"/>
    <w:rsid w:val="00B63592"/>
    <w:rsid w:val="00B638DD"/>
    <w:rsid w:val="00B63BDB"/>
    <w:rsid w:val="00B63C7C"/>
    <w:rsid w:val="00B6417D"/>
    <w:rsid w:val="00B64E23"/>
    <w:rsid w:val="00B653A1"/>
    <w:rsid w:val="00B65411"/>
    <w:rsid w:val="00B6647D"/>
    <w:rsid w:val="00B66C00"/>
    <w:rsid w:val="00B6715B"/>
    <w:rsid w:val="00B67216"/>
    <w:rsid w:val="00B70F8C"/>
    <w:rsid w:val="00B716B7"/>
    <w:rsid w:val="00B72C84"/>
    <w:rsid w:val="00B733FF"/>
    <w:rsid w:val="00B74405"/>
    <w:rsid w:val="00B74846"/>
    <w:rsid w:val="00B75E22"/>
    <w:rsid w:val="00B76876"/>
    <w:rsid w:val="00B7709B"/>
    <w:rsid w:val="00B801FC"/>
    <w:rsid w:val="00B81996"/>
    <w:rsid w:val="00B82050"/>
    <w:rsid w:val="00B8217E"/>
    <w:rsid w:val="00B82974"/>
    <w:rsid w:val="00B83376"/>
    <w:rsid w:val="00B86080"/>
    <w:rsid w:val="00B861BD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625C"/>
    <w:rsid w:val="00B96515"/>
    <w:rsid w:val="00B965E2"/>
    <w:rsid w:val="00B96919"/>
    <w:rsid w:val="00BA04EF"/>
    <w:rsid w:val="00BA0D52"/>
    <w:rsid w:val="00BA0F74"/>
    <w:rsid w:val="00BA10E0"/>
    <w:rsid w:val="00BA19E0"/>
    <w:rsid w:val="00BA1EC8"/>
    <w:rsid w:val="00BA2CCC"/>
    <w:rsid w:val="00BA2CD9"/>
    <w:rsid w:val="00BA3A34"/>
    <w:rsid w:val="00BA3FCE"/>
    <w:rsid w:val="00BA4A62"/>
    <w:rsid w:val="00BA56DE"/>
    <w:rsid w:val="00BA5A56"/>
    <w:rsid w:val="00BA63A4"/>
    <w:rsid w:val="00BA6805"/>
    <w:rsid w:val="00BA7552"/>
    <w:rsid w:val="00BA78F7"/>
    <w:rsid w:val="00BB089B"/>
    <w:rsid w:val="00BB0A6B"/>
    <w:rsid w:val="00BB1115"/>
    <w:rsid w:val="00BB1453"/>
    <w:rsid w:val="00BB16CD"/>
    <w:rsid w:val="00BB24EA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118F"/>
    <w:rsid w:val="00BC41A6"/>
    <w:rsid w:val="00BC5793"/>
    <w:rsid w:val="00BC5C60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819"/>
    <w:rsid w:val="00BD3A1C"/>
    <w:rsid w:val="00BD4574"/>
    <w:rsid w:val="00BD4B9F"/>
    <w:rsid w:val="00BD50F4"/>
    <w:rsid w:val="00BD53A7"/>
    <w:rsid w:val="00BE0B49"/>
    <w:rsid w:val="00BE1F67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3DF3"/>
    <w:rsid w:val="00BE443F"/>
    <w:rsid w:val="00BE4AB3"/>
    <w:rsid w:val="00BE5A62"/>
    <w:rsid w:val="00BE6510"/>
    <w:rsid w:val="00BE6576"/>
    <w:rsid w:val="00BE7AE8"/>
    <w:rsid w:val="00BF02F2"/>
    <w:rsid w:val="00BF063E"/>
    <w:rsid w:val="00BF0C5D"/>
    <w:rsid w:val="00BF0ED3"/>
    <w:rsid w:val="00BF0F59"/>
    <w:rsid w:val="00BF2B21"/>
    <w:rsid w:val="00BF31E8"/>
    <w:rsid w:val="00BF4168"/>
    <w:rsid w:val="00BF46C1"/>
    <w:rsid w:val="00BF47E4"/>
    <w:rsid w:val="00BF5952"/>
    <w:rsid w:val="00BF5D54"/>
    <w:rsid w:val="00BF6919"/>
    <w:rsid w:val="00BF7A5F"/>
    <w:rsid w:val="00BF7FFE"/>
    <w:rsid w:val="00C01221"/>
    <w:rsid w:val="00C01868"/>
    <w:rsid w:val="00C01A33"/>
    <w:rsid w:val="00C02395"/>
    <w:rsid w:val="00C031E1"/>
    <w:rsid w:val="00C034F5"/>
    <w:rsid w:val="00C03E90"/>
    <w:rsid w:val="00C0402C"/>
    <w:rsid w:val="00C049AF"/>
    <w:rsid w:val="00C049DB"/>
    <w:rsid w:val="00C04AF9"/>
    <w:rsid w:val="00C07218"/>
    <w:rsid w:val="00C07453"/>
    <w:rsid w:val="00C10E48"/>
    <w:rsid w:val="00C11773"/>
    <w:rsid w:val="00C117FB"/>
    <w:rsid w:val="00C1192D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5139"/>
    <w:rsid w:val="00C162C7"/>
    <w:rsid w:val="00C167F4"/>
    <w:rsid w:val="00C17D9F"/>
    <w:rsid w:val="00C20C95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D2D"/>
    <w:rsid w:val="00C263AF"/>
    <w:rsid w:val="00C26A4B"/>
    <w:rsid w:val="00C27423"/>
    <w:rsid w:val="00C27DAE"/>
    <w:rsid w:val="00C30241"/>
    <w:rsid w:val="00C3147D"/>
    <w:rsid w:val="00C31664"/>
    <w:rsid w:val="00C31A40"/>
    <w:rsid w:val="00C31C12"/>
    <w:rsid w:val="00C32A65"/>
    <w:rsid w:val="00C3344A"/>
    <w:rsid w:val="00C3488A"/>
    <w:rsid w:val="00C35EC9"/>
    <w:rsid w:val="00C3694E"/>
    <w:rsid w:val="00C371B8"/>
    <w:rsid w:val="00C37C5F"/>
    <w:rsid w:val="00C407E2"/>
    <w:rsid w:val="00C40AA2"/>
    <w:rsid w:val="00C40C6E"/>
    <w:rsid w:val="00C40F46"/>
    <w:rsid w:val="00C4103E"/>
    <w:rsid w:val="00C43978"/>
    <w:rsid w:val="00C446B1"/>
    <w:rsid w:val="00C44B40"/>
    <w:rsid w:val="00C44D24"/>
    <w:rsid w:val="00C44F2D"/>
    <w:rsid w:val="00C457F7"/>
    <w:rsid w:val="00C45E92"/>
    <w:rsid w:val="00C45F7A"/>
    <w:rsid w:val="00C4603E"/>
    <w:rsid w:val="00C4653A"/>
    <w:rsid w:val="00C467F5"/>
    <w:rsid w:val="00C467FD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579"/>
    <w:rsid w:val="00C54796"/>
    <w:rsid w:val="00C54C26"/>
    <w:rsid w:val="00C55E74"/>
    <w:rsid w:val="00C574DA"/>
    <w:rsid w:val="00C57A82"/>
    <w:rsid w:val="00C60197"/>
    <w:rsid w:val="00C617E2"/>
    <w:rsid w:val="00C626A9"/>
    <w:rsid w:val="00C628D7"/>
    <w:rsid w:val="00C629A0"/>
    <w:rsid w:val="00C639F1"/>
    <w:rsid w:val="00C640A0"/>
    <w:rsid w:val="00C64199"/>
    <w:rsid w:val="00C64289"/>
    <w:rsid w:val="00C65BC9"/>
    <w:rsid w:val="00C6719F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5CC4"/>
    <w:rsid w:val="00C7648B"/>
    <w:rsid w:val="00C801FC"/>
    <w:rsid w:val="00C8029D"/>
    <w:rsid w:val="00C805C7"/>
    <w:rsid w:val="00C81935"/>
    <w:rsid w:val="00C819D4"/>
    <w:rsid w:val="00C827E3"/>
    <w:rsid w:val="00C82A70"/>
    <w:rsid w:val="00C83057"/>
    <w:rsid w:val="00C830B1"/>
    <w:rsid w:val="00C84466"/>
    <w:rsid w:val="00C846D0"/>
    <w:rsid w:val="00C848D6"/>
    <w:rsid w:val="00C84A6F"/>
    <w:rsid w:val="00C85726"/>
    <w:rsid w:val="00C865AA"/>
    <w:rsid w:val="00C8699B"/>
    <w:rsid w:val="00C86D78"/>
    <w:rsid w:val="00C87FAD"/>
    <w:rsid w:val="00C91E59"/>
    <w:rsid w:val="00C92930"/>
    <w:rsid w:val="00C92B96"/>
    <w:rsid w:val="00C9308D"/>
    <w:rsid w:val="00C93238"/>
    <w:rsid w:val="00C932A0"/>
    <w:rsid w:val="00C9334E"/>
    <w:rsid w:val="00C93B8F"/>
    <w:rsid w:val="00C974A7"/>
    <w:rsid w:val="00C9773E"/>
    <w:rsid w:val="00C97EF1"/>
    <w:rsid w:val="00CA006F"/>
    <w:rsid w:val="00CA057F"/>
    <w:rsid w:val="00CA10FD"/>
    <w:rsid w:val="00CA5316"/>
    <w:rsid w:val="00CA656E"/>
    <w:rsid w:val="00CA6FF7"/>
    <w:rsid w:val="00CB0B6A"/>
    <w:rsid w:val="00CB1609"/>
    <w:rsid w:val="00CB1747"/>
    <w:rsid w:val="00CB1ACF"/>
    <w:rsid w:val="00CB2EB5"/>
    <w:rsid w:val="00CB4107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76"/>
    <w:rsid w:val="00CC0559"/>
    <w:rsid w:val="00CC0F8F"/>
    <w:rsid w:val="00CC2753"/>
    <w:rsid w:val="00CC2B93"/>
    <w:rsid w:val="00CC2FC9"/>
    <w:rsid w:val="00CC4337"/>
    <w:rsid w:val="00CC564E"/>
    <w:rsid w:val="00CC7E10"/>
    <w:rsid w:val="00CD1086"/>
    <w:rsid w:val="00CD1E4A"/>
    <w:rsid w:val="00CD3115"/>
    <w:rsid w:val="00CD329A"/>
    <w:rsid w:val="00CD4016"/>
    <w:rsid w:val="00CD406F"/>
    <w:rsid w:val="00CD484E"/>
    <w:rsid w:val="00CD4929"/>
    <w:rsid w:val="00CD4D86"/>
    <w:rsid w:val="00CD4E30"/>
    <w:rsid w:val="00CD6203"/>
    <w:rsid w:val="00CD6A52"/>
    <w:rsid w:val="00CD6E79"/>
    <w:rsid w:val="00CD78A8"/>
    <w:rsid w:val="00CD7B97"/>
    <w:rsid w:val="00CD7C56"/>
    <w:rsid w:val="00CE037D"/>
    <w:rsid w:val="00CE28B2"/>
    <w:rsid w:val="00CE38F1"/>
    <w:rsid w:val="00CE3D4D"/>
    <w:rsid w:val="00CE40E6"/>
    <w:rsid w:val="00CE41AA"/>
    <w:rsid w:val="00CE468F"/>
    <w:rsid w:val="00CE5A98"/>
    <w:rsid w:val="00CE63FC"/>
    <w:rsid w:val="00CE7220"/>
    <w:rsid w:val="00CF03E9"/>
    <w:rsid w:val="00CF0D6B"/>
    <w:rsid w:val="00CF10E3"/>
    <w:rsid w:val="00CF2947"/>
    <w:rsid w:val="00CF2A12"/>
    <w:rsid w:val="00CF3455"/>
    <w:rsid w:val="00CF3C46"/>
    <w:rsid w:val="00CF564D"/>
    <w:rsid w:val="00CF5718"/>
    <w:rsid w:val="00CF6184"/>
    <w:rsid w:val="00CF6345"/>
    <w:rsid w:val="00CF70EB"/>
    <w:rsid w:val="00D005B9"/>
    <w:rsid w:val="00D00B7F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4A7E"/>
    <w:rsid w:val="00D054DB"/>
    <w:rsid w:val="00D05F41"/>
    <w:rsid w:val="00D06117"/>
    <w:rsid w:val="00D06AC9"/>
    <w:rsid w:val="00D06B8D"/>
    <w:rsid w:val="00D107CE"/>
    <w:rsid w:val="00D11037"/>
    <w:rsid w:val="00D11865"/>
    <w:rsid w:val="00D11CD2"/>
    <w:rsid w:val="00D13978"/>
    <w:rsid w:val="00D13E81"/>
    <w:rsid w:val="00D14A15"/>
    <w:rsid w:val="00D16DBA"/>
    <w:rsid w:val="00D1751D"/>
    <w:rsid w:val="00D17C6D"/>
    <w:rsid w:val="00D20305"/>
    <w:rsid w:val="00D239A6"/>
    <w:rsid w:val="00D23A0B"/>
    <w:rsid w:val="00D24052"/>
    <w:rsid w:val="00D24BD5"/>
    <w:rsid w:val="00D25C13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654"/>
    <w:rsid w:val="00D32C5A"/>
    <w:rsid w:val="00D330CD"/>
    <w:rsid w:val="00D33D43"/>
    <w:rsid w:val="00D3556C"/>
    <w:rsid w:val="00D35F4C"/>
    <w:rsid w:val="00D36CBA"/>
    <w:rsid w:val="00D36EA2"/>
    <w:rsid w:val="00D37623"/>
    <w:rsid w:val="00D37727"/>
    <w:rsid w:val="00D410AA"/>
    <w:rsid w:val="00D42978"/>
    <w:rsid w:val="00D42D41"/>
    <w:rsid w:val="00D437E6"/>
    <w:rsid w:val="00D44232"/>
    <w:rsid w:val="00D44843"/>
    <w:rsid w:val="00D45061"/>
    <w:rsid w:val="00D45504"/>
    <w:rsid w:val="00D45547"/>
    <w:rsid w:val="00D45F66"/>
    <w:rsid w:val="00D467C5"/>
    <w:rsid w:val="00D46EDF"/>
    <w:rsid w:val="00D5005D"/>
    <w:rsid w:val="00D51A6F"/>
    <w:rsid w:val="00D51A7C"/>
    <w:rsid w:val="00D521E1"/>
    <w:rsid w:val="00D53429"/>
    <w:rsid w:val="00D540FA"/>
    <w:rsid w:val="00D54132"/>
    <w:rsid w:val="00D549C0"/>
    <w:rsid w:val="00D5627B"/>
    <w:rsid w:val="00D569EA"/>
    <w:rsid w:val="00D56AC6"/>
    <w:rsid w:val="00D56B57"/>
    <w:rsid w:val="00D56C15"/>
    <w:rsid w:val="00D56C5E"/>
    <w:rsid w:val="00D573F0"/>
    <w:rsid w:val="00D57A06"/>
    <w:rsid w:val="00D6114D"/>
    <w:rsid w:val="00D6140A"/>
    <w:rsid w:val="00D6190E"/>
    <w:rsid w:val="00D6291C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7119B"/>
    <w:rsid w:val="00D712D5"/>
    <w:rsid w:val="00D71C3C"/>
    <w:rsid w:val="00D75DE4"/>
    <w:rsid w:val="00D76729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A25"/>
    <w:rsid w:val="00D853EF"/>
    <w:rsid w:val="00D85417"/>
    <w:rsid w:val="00D85695"/>
    <w:rsid w:val="00D8596C"/>
    <w:rsid w:val="00D85DED"/>
    <w:rsid w:val="00D85F83"/>
    <w:rsid w:val="00D86B25"/>
    <w:rsid w:val="00D90086"/>
    <w:rsid w:val="00D90F41"/>
    <w:rsid w:val="00D917CB"/>
    <w:rsid w:val="00D91927"/>
    <w:rsid w:val="00D93076"/>
    <w:rsid w:val="00D93774"/>
    <w:rsid w:val="00D93BF0"/>
    <w:rsid w:val="00D95BD4"/>
    <w:rsid w:val="00D96AAE"/>
    <w:rsid w:val="00DA0D1A"/>
    <w:rsid w:val="00DA121E"/>
    <w:rsid w:val="00DA2285"/>
    <w:rsid w:val="00DA27C1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1CB2"/>
    <w:rsid w:val="00DB4A9A"/>
    <w:rsid w:val="00DB532E"/>
    <w:rsid w:val="00DB57EA"/>
    <w:rsid w:val="00DB5DAB"/>
    <w:rsid w:val="00DB5DC8"/>
    <w:rsid w:val="00DB66EC"/>
    <w:rsid w:val="00DB7AEC"/>
    <w:rsid w:val="00DC1268"/>
    <w:rsid w:val="00DC1B55"/>
    <w:rsid w:val="00DC1D6D"/>
    <w:rsid w:val="00DC1DE7"/>
    <w:rsid w:val="00DC2387"/>
    <w:rsid w:val="00DC25C0"/>
    <w:rsid w:val="00DC2ED2"/>
    <w:rsid w:val="00DC317E"/>
    <w:rsid w:val="00DC3756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478D"/>
    <w:rsid w:val="00DD5999"/>
    <w:rsid w:val="00DD6693"/>
    <w:rsid w:val="00DE05C3"/>
    <w:rsid w:val="00DE148D"/>
    <w:rsid w:val="00DE1B73"/>
    <w:rsid w:val="00DE2CE3"/>
    <w:rsid w:val="00DE38A7"/>
    <w:rsid w:val="00DE3CA8"/>
    <w:rsid w:val="00DE4A44"/>
    <w:rsid w:val="00DE4EF7"/>
    <w:rsid w:val="00DE4FFF"/>
    <w:rsid w:val="00DE6C7C"/>
    <w:rsid w:val="00DE78BD"/>
    <w:rsid w:val="00DE7F13"/>
    <w:rsid w:val="00DF15E4"/>
    <w:rsid w:val="00DF1606"/>
    <w:rsid w:val="00DF2358"/>
    <w:rsid w:val="00DF2530"/>
    <w:rsid w:val="00DF28CE"/>
    <w:rsid w:val="00DF2CD7"/>
    <w:rsid w:val="00DF367F"/>
    <w:rsid w:val="00DF43BB"/>
    <w:rsid w:val="00DF5A2E"/>
    <w:rsid w:val="00DF6F15"/>
    <w:rsid w:val="00E01500"/>
    <w:rsid w:val="00E0198E"/>
    <w:rsid w:val="00E01AE9"/>
    <w:rsid w:val="00E01C68"/>
    <w:rsid w:val="00E02179"/>
    <w:rsid w:val="00E03F62"/>
    <w:rsid w:val="00E046CD"/>
    <w:rsid w:val="00E047D7"/>
    <w:rsid w:val="00E05D5D"/>
    <w:rsid w:val="00E06B73"/>
    <w:rsid w:val="00E06C60"/>
    <w:rsid w:val="00E07247"/>
    <w:rsid w:val="00E11FE6"/>
    <w:rsid w:val="00E129DE"/>
    <w:rsid w:val="00E12F1A"/>
    <w:rsid w:val="00E13648"/>
    <w:rsid w:val="00E14632"/>
    <w:rsid w:val="00E14AB9"/>
    <w:rsid w:val="00E15161"/>
    <w:rsid w:val="00E15B41"/>
    <w:rsid w:val="00E15EA1"/>
    <w:rsid w:val="00E1624B"/>
    <w:rsid w:val="00E1625D"/>
    <w:rsid w:val="00E16968"/>
    <w:rsid w:val="00E169FB"/>
    <w:rsid w:val="00E16B03"/>
    <w:rsid w:val="00E16D8E"/>
    <w:rsid w:val="00E16E46"/>
    <w:rsid w:val="00E17090"/>
    <w:rsid w:val="00E178C6"/>
    <w:rsid w:val="00E201AC"/>
    <w:rsid w:val="00E206D7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6A21"/>
    <w:rsid w:val="00E2734C"/>
    <w:rsid w:val="00E31E46"/>
    <w:rsid w:val="00E32114"/>
    <w:rsid w:val="00E3236B"/>
    <w:rsid w:val="00E32C72"/>
    <w:rsid w:val="00E33065"/>
    <w:rsid w:val="00E3320F"/>
    <w:rsid w:val="00E339F4"/>
    <w:rsid w:val="00E34205"/>
    <w:rsid w:val="00E349B5"/>
    <w:rsid w:val="00E34C36"/>
    <w:rsid w:val="00E34D51"/>
    <w:rsid w:val="00E37674"/>
    <w:rsid w:val="00E379DB"/>
    <w:rsid w:val="00E40485"/>
    <w:rsid w:val="00E41734"/>
    <w:rsid w:val="00E41995"/>
    <w:rsid w:val="00E41FEE"/>
    <w:rsid w:val="00E4213D"/>
    <w:rsid w:val="00E4261D"/>
    <w:rsid w:val="00E43195"/>
    <w:rsid w:val="00E43534"/>
    <w:rsid w:val="00E43A6B"/>
    <w:rsid w:val="00E44633"/>
    <w:rsid w:val="00E45293"/>
    <w:rsid w:val="00E45B63"/>
    <w:rsid w:val="00E50F19"/>
    <w:rsid w:val="00E5118D"/>
    <w:rsid w:val="00E51B8C"/>
    <w:rsid w:val="00E51E58"/>
    <w:rsid w:val="00E523F8"/>
    <w:rsid w:val="00E537EB"/>
    <w:rsid w:val="00E54F28"/>
    <w:rsid w:val="00E555EF"/>
    <w:rsid w:val="00E5584A"/>
    <w:rsid w:val="00E562A7"/>
    <w:rsid w:val="00E56B2A"/>
    <w:rsid w:val="00E57D6F"/>
    <w:rsid w:val="00E60269"/>
    <w:rsid w:val="00E608D3"/>
    <w:rsid w:val="00E60C98"/>
    <w:rsid w:val="00E61745"/>
    <w:rsid w:val="00E624E4"/>
    <w:rsid w:val="00E62804"/>
    <w:rsid w:val="00E62946"/>
    <w:rsid w:val="00E62B21"/>
    <w:rsid w:val="00E6368B"/>
    <w:rsid w:val="00E63C43"/>
    <w:rsid w:val="00E63E4B"/>
    <w:rsid w:val="00E64ABD"/>
    <w:rsid w:val="00E65528"/>
    <w:rsid w:val="00E66092"/>
    <w:rsid w:val="00E661B5"/>
    <w:rsid w:val="00E704A5"/>
    <w:rsid w:val="00E70EF8"/>
    <w:rsid w:val="00E71305"/>
    <w:rsid w:val="00E7182B"/>
    <w:rsid w:val="00E71C89"/>
    <w:rsid w:val="00E7239E"/>
    <w:rsid w:val="00E72FD9"/>
    <w:rsid w:val="00E73986"/>
    <w:rsid w:val="00E73A67"/>
    <w:rsid w:val="00E74C33"/>
    <w:rsid w:val="00E74EF7"/>
    <w:rsid w:val="00E75498"/>
    <w:rsid w:val="00E75D56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B38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59FD"/>
    <w:rsid w:val="00E86685"/>
    <w:rsid w:val="00E8779A"/>
    <w:rsid w:val="00E87E01"/>
    <w:rsid w:val="00E9043D"/>
    <w:rsid w:val="00E9099F"/>
    <w:rsid w:val="00E909EB"/>
    <w:rsid w:val="00E917A4"/>
    <w:rsid w:val="00E91995"/>
    <w:rsid w:val="00E9222B"/>
    <w:rsid w:val="00E93C01"/>
    <w:rsid w:val="00E93C80"/>
    <w:rsid w:val="00E947D7"/>
    <w:rsid w:val="00E949CD"/>
    <w:rsid w:val="00E95445"/>
    <w:rsid w:val="00E96690"/>
    <w:rsid w:val="00E97688"/>
    <w:rsid w:val="00E97DE1"/>
    <w:rsid w:val="00E97E1D"/>
    <w:rsid w:val="00EA1FFE"/>
    <w:rsid w:val="00EA3959"/>
    <w:rsid w:val="00EA42CA"/>
    <w:rsid w:val="00EA42D8"/>
    <w:rsid w:val="00EA444C"/>
    <w:rsid w:val="00EA4AD6"/>
    <w:rsid w:val="00EA5EFF"/>
    <w:rsid w:val="00EA618C"/>
    <w:rsid w:val="00EA61CF"/>
    <w:rsid w:val="00EA7251"/>
    <w:rsid w:val="00EA7505"/>
    <w:rsid w:val="00EA750F"/>
    <w:rsid w:val="00EB02F8"/>
    <w:rsid w:val="00EB0696"/>
    <w:rsid w:val="00EB1E05"/>
    <w:rsid w:val="00EB4034"/>
    <w:rsid w:val="00EB5AE2"/>
    <w:rsid w:val="00EB7BCA"/>
    <w:rsid w:val="00EC038E"/>
    <w:rsid w:val="00EC147C"/>
    <w:rsid w:val="00EC1560"/>
    <w:rsid w:val="00EC1FBF"/>
    <w:rsid w:val="00EC22B0"/>
    <w:rsid w:val="00EC24AB"/>
    <w:rsid w:val="00EC2DA3"/>
    <w:rsid w:val="00EC39C9"/>
    <w:rsid w:val="00EC41DF"/>
    <w:rsid w:val="00EC4406"/>
    <w:rsid w:val="00EC4460"/>
    <w:rsid w:val="00EC67C2"/>
    <w:rsid w:val="00EC7175"/>
    <w:rsid w:val="00EC74D0"/>
    <w:rsid w:val="00EC7E1D"/>
    <w:rsid w:val="00ED1791"/>
    <w:rsid w:val="00ED1BF0"/>
    <w:rsid w:val="00ED2A8C"/>
    <w:rsid w:val="00ED2EEF"/>
    <w:rsid w:val="00ED308F"/>
    <w:rsid w:val="00ED343F"/>
    <w:rsid w:val="00ED3648"/>
    <w:rsid w:val="00ED37F5"/>
    <w:rsid w:val="00ED414B"/>
    <w:rsid w:val="00ED47F2"/>
    <w:rsid w:val="00ED49B9"/>
    <w:rsid w:val="00ED4C39"/>
    <w:rsid w:val="00ED51BA"/>
    <w:rsid w:val="00ED5C2E"/>
    <w:rsid w:val="00ED6498"/>
    <w:rsid w:val="00ED6DBA"/>
    <w:rsid w:val="00ED7A3D"/>
    <w:rsid w:val="00EE0658"/>
    <w:rsid w:val="00EE1068"/>
    <w:rsid w:val="00EE10D7"/>
    <w:rsid w:val="00EE11DC"/>
    <w:rsid w:val="00EE1959"/>
    <w:rsid w:val="00EE1AD5"/>
    <w:rsid w:val="00EE2663"/>
    <w:rsid w:val="00EE2FD8"/>
    <w:rsid w:val="00EE3117"/>
    <w:rsid w:val="00EE3372"/>
    <w:rsid w:val="00EE33C0"/>
    <w:rsid w:val="00EE395F"/>
    <w:rsid w:val="00EE3CB2"/>
    <w:rsid w:val="00EE5880"/>
    <w:rsid w:val="00EE5D95"/>
    <w:rsid w:val="00EE60B1"/>
    <w:rsid w:val="00EE66FB"/>
    <w:rsid w:val="00EE73C1"/>
    <w:rsid w:val="00EE7437"/>
    <w:rsid w:val="00EF1346"/>
    <w:rsid w:val="00EF1A2D"/>
    <w:rsid w:val="00EF1EC4"/>
    <w:rsid w:val="00EF23E3"/>
    <w:rsid w:val="00EF262F"/>
    <w:rsid w:val="00EF2DAE"/>
    <w:rsid w:val="00EF32E7"/>
    <w:rsid w:val="00EF3435"/>
    <w:rsid w:val="00EF353F"/>
    <w:rsid w:val="00EF3721"/>
    <w:rsid w:val="00EF41A7"/>
    <w:rsid w:val="00EF45E3"/>
    <w:rsid w:val="00EF4CDE"/>
    <w:rsid w:val="00EF4F6D"/>
    <w:rsid w:val="00EF524C"/>
    <w:rsid w:val="00EF5636"/>
    <w:rsid w:val="00EF5792"/>
    <w:rsid w:val="00F01676"/>
    <w:rsid w:val="00F01A5E"/>
    <w:rsid w:val="00F0230B"/>
    <w:rsid w:val="00F03486"/>
    <w:rsid w:val="00F0357A"/>
    <w:rsid w:val="00F0384B"/>
    <w:rsid w:val="00F03DEC"/>
    <w:rsid w:val="00F05680"/>
    <w:rsid w:val="00F06B3C"/>
    <w:rsid w:val="00F07747"/>
    <w:rsid w:val="00F07847"/>
    <w:rsid w:val="00F07A17"/>
    <w:rsid w:val="00F07D26"/>
    <w:rsid w:val="00F11505"/>
    <w:rsid w:val="00F118C3"/>
    <w:rsid w:val="00F1252A"/>
    <w:rsid w:val="00F12717"/>
    <w:rsid w:val="00F12E6E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72E5"/>
    <w:rsid w:val="00F22465"/>
    <w:rsid w:val="00F22A24"/>
    <w:rsid w:val="00F22D32"/>
    <w:rsid w:val="00F2337D"/>
    <w:rsid w:val="00F23436"/>
    <w:rsid w:val="00F2354F"/>
    <w:rsid w:val="00F24121"/>
    <w:rsid w:val="00F24AE6"/>
    <w:rsid w:val="00F24CD7"/>
    <w:rsid w:val="00F24D2F"/>
    <w:rsid w:val="00F25410"/>
    <w:rsid w:val="00F255B6"/>
    <w:rsid w:val="00F262DC"/>
    <w:rsid w:val="00F26350"/>
    <w:rsid w:val="00F26D06"/>
    <w:rsid w:val="00F26F5F"/>
    <w:rsid w:val="00F302C5"/>
    <w:rsid w:val="00F30D49"/>
    <w:rsid w:val="00F31E44"/>
    <w:rsid w:val="00F32762"/>
    <w:rsid w:val="00F342A0"/>
    <w:rsid w:val="00F34A87"/>
    <w:rsid w:val="00F34EF2"/>
    <w:rsid w:val="00F353B8"/>
    <w:rsid w:val="00F35E69"/>
    <w:rsid w:val="00F36FE2"/>
    <w:rsid w:val="00F37534"/>
    <w:rsid w:val="00F37E0D"/>
    <w:rsid w:val="00F40BD3"/>
    <w:rsid w:val="00F41841"/>
    <w:rsid w:val="00F41B4E"/>
    <w:rsid w:val="00F41DA1"/>
    <w:rsid w:val="00F42827"/>
    <w:rsid w:val="00F42B9B"/>
    <w:rsid w:val="00F43680"/>
    <w:rsid w:val="00F43AD7"/>
    <w:rsid w:val="00F43B90"/>
    <w:rsid w:val="00F43EE3"/>
    <w:rsid w:val="00F44143"/>
    <w:rsid w:val="00F44B77"/>
    <w:rsid w:val="00F44D18"/>
    <w:rsid w:val="00F45150"/>
    <w:rsid w:val="00F4577C"/>
    <w:rsid w:val="00F45783"/>
    <w:rsid w:val="00F45E83"/>
    <w:rsid w:val="00F46CDC"/>
    <w:rsid w:val="00F47717"/>
    <w:rsid w:val="00F505E6"/>
    <w:rsid w:val="00F506D9"/>
    <w:rsid w:val="00F51733"/>
    <w:rsid w:val="00F528F7"/>
    <w:rsid w:val="00F53625"/>
    <w:rsid w:val="00F53C0D"/>
    <w:rsid w:val="00F54523"/>
    <w:rsid w:val="00F55C24"/>
    <w:rsid w:val="00F55DA4"/>
    <w:rsid w:val="00F55F7B"/>
    <w:rsid w:val="00F5643D"/>
    <w:rsid w:val="00F56538"/>
    <w:rsid w:val="00F565FA"/>
    <w:rsid w:val="00F56F81"/>
    <w:rsid w:val="00F56F95"/>
    <w:rsid w:val="00F57E15"/>
    <w:rsid w:val="00F57F02"/>
    <w:rsid w:val="00F60019"/>
    <w:rsid w:val="00F607E5"/>
    <w:rsid w:val="00F616C2"/>
    <w:rsid w:val="00F62237"/>
    <w:rsid w:val="00F62280"/>
    <w:rsid w:val="00F635C2"/>
    <w:rsid w:val="00F63958"/>
    <w:rsid w:val="00F63B9A"/>
    <w:rsid w:val="00F644E4"/>
    <w:rsid w:val="00F64EE5"/>
    <w:rsid w:val="00F65792"/>
    <w:rsid w:val="00F6755A"/>
    <w:rsid w:val="00F67788"/>
    <w:rsid w:val="00F677BB"/>
    <w:rsid w:val="00F7022B"/>
    <w:rsid w:val="00F71705"/>
    <w:rsid w:val="00F720EA"/>
    <w:rsid w:val="00F723CD"/>
    <w:rsid w:val="00F730D3"/>
    <w:rsid w:val="00F73AB8"/>
    <w:rsid w:val="00F7404A"/>
    <w:rsid w:val="00F74927"/>
    <w:rsid w:val="00F75F7B"/>
    <w:rsid w:val="00F76017"/>
    <w:rsid w:val="00F764B2"/>
    <w:rsid w:val="00F80026"/>
    <w:rsid w:val="00F804B4"/>
    <w:rsid w:val="00F80834"/>
    <w:rsid w:val="00F81A2D"/>
    <w:rsid w:val="00F8222F"/>
    <w:rsid w:val="00F82EFC"/>
    <w:rsid w:val="00F83A09"/>
    <w:rsid w:val="00F843C3"/>
    <w:rsid w:val="00F84552"/>
    <w:rsid w:val="00F846D0"/>
    <w:rsid w:val="00F85A90"/>
    <w:rsid w:val="00F87D81"/>
    <w:rsid w:val="00F90F9C"/>
    <w:rsid w:val="00F91491"/>
    <w:rsid w:val="00F91500"/>
    <w:rsid w:val="00F915A5"/>
    <w:rsid w:val="00F91CEF"/>
    <w:rsid w:val="00F92AC3"/>
    <w:rsid w:val="00F92C9D"/>
    <w:rsid w:val="00F93490"/>
    <w:rsid w:val="00F93617"/>
    <w:rsid w:val="00F96193"/>
    <w:rsid w:val="00F9696F"/>
    <w:rsid w:val="00FA017D"/>
    <w:rsid w:val="00FA04ED"/>
    <w:rsid w:val="00FA23B8"/>
    <w:rsid w:val="00FA4456"/>
    <w:rsid w:val="00FA503F"/>
    <w:rsid w:val="00FA56DC"/>
    <w:rsid w:val="00FA65DA"/>
    <w:rsid w:val="00FA6671"/>
    <w:rsid w:val="00FA6A96"/>
    <w:rsid w:val="00FA7628"/>
    <w:rsid w:val="00FB0B04"/>
    <w:rsid w:val="00FB18DE"/>
    <w:rsid w:val="00FB2A44"/>
    <w:rsid w:val="00FB2AC1"/>
    <w:rsid w:val="00FB394D"/>
    <w:rsid w:val="00FB3B79"/>
    <w:rsid w:val="00FB44FA"/>
    <w:rsid w:val="00FB552A"/>
    <w:rsid w:val="00FB57FD"/>
    <w:rsid w:val="00FB6AC8"/>
    <w:rsid w:val="00FB6F28"/>
    <w:rsid w:val="00FB70FA"/>
    <w:rsid w:val="00FC02A8"/>
    <w:rsid w:val="00FC03AD"/>
    <w:rsid w:val="00FC0521"/>
    <w:rsid w:val="00FC07F2"/>
    <w:rsid w:val="00FC0AE6"/>
    <w:rsid w:val="00FC2C24"/>
    <w:rsid w:val="00FC30B1"/>
    <w:rsid w:val="00FC3511"/>
    <w:rsid w:val="00FC3898"/>
    <w:rsid w:val="00FC39DD"/>
    <w:rsid w:val="00FC3A4B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0CE8"/>
    <w:rsid w:val="00FD113E"/>
    <w:rsid w:val="00FD16BB"/>
    <w:rsid w:val="00FD16E4"/>
    <w:rsid w:val="00FD1927"/>
    <w:rsid w:val="00FD1BEC"/>
    <w:rsid w:val="00FD3CC7"/>
    <w:rsid w:val="00FD40B2"/>
    <w:rsid w:val="00FD43BF"/>
    <w:rsid w:val="00FD4636"/>
    <w:rsid w:val="00FD46E4"/>
    <w:rsid w:val="00FD4ABF"/>
    <w:rsid w:val="00FD4DE8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2EE7"/>
    <w:rsid w:val="00FE45BF"/>
    <w:rsid w:val="00FE48D6"/>
    <w:rsid w:val="00FE4AFD"/>
    <w:rsid w:val="00FE7C16"/>
    <w:rsid w:val="00FE7F0F"/>
    <w:rsid w:val="00FF0522"/>
    <w:rsid w:val="00FF23E0"/>
    <w:rsid w:val="00FF25CD"/>
    <w:rsid w:val="00FF2A27"/>
    <w:rsid w:val="00FF44B1"/>
    <w:rsid w:val="00FF4ABE"/>
    <w:rsid w:val="00FF4EBC"/>
    <w:rsid w:val="00FF59D7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162B-5E57-47D8-A27C-474F44A2789C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B2F12C8A-9454-47FC-9BFC-4415BD24A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9285</TotalTime>
  <Pages>5</Pages>
  <Words>2197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3122</cp:revision>
  <cp:lastPrinted>2023-10-14T16:57:00Z</cp:lastPrinted>
  <dcterms:created xsi:type="dcterms:W3CDTF">2015-09-05T08:26:00Z</dcterms:created>
  <dcterms:modified xsi:type="dcterms:W3CDTF">2025-10-18T16:25:00Z</dcterms:modified>
  <cp:contentStatus/>
  <dc:language>ar-DZ</dc:language>
</cp:coreProperties>
</file>
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923AB" w14:textId="77777777" w:rsidR="004F0170" w:rsidRPr="00DD1323" w:rsidRDefault="004F0170" w:rsidP="0001589D">
      <w:pPr>
        <w:widowControl/>
        <w:suppressAutoHyphens w:val="0"/>
        <w:jc w:val="right"/>
        <w:rPr>
          <w:color w:val="002060"/>
          <w:sz w:val="20"/>
          <w:szCs w:val="20"/>
        </w:rPr>
      </w:pPr>
    </w:p>
    <w:p w14:paraId="66CA0EA4" w14:textId="77777777" w:rsidR="00B17B3C" w:rsidRPr="00B17B3C" w:rsidRDefault="003718C7" w:rsidP="00DE5AE3">
      <w:pPr>
        <w:widowControl/>
        <w:suppressAutoHyphens w:val="0"/>
        <w:bidi/>
        <w:jc w:val="both"/>
        <w:rPr>
          <w:rFonts w:asciiTheme="majorBidi" w:hAnsiTheme="majorBidi" w:cs="Times New Roman"/>
          <w:b/>
          <w:bCs/>
          <w:color w:val="002060"/>
          <w:sz w:val="28"/>
          <w:szCs w:val="28"/>
          <w:lang w:bidi="ar-SA"/>
        </w:rPr>
      </w:pPr>
      <w:r>
        <w:rPr>
          <w:rFonts w:asciiTheme="majorBidi" w:hAnsiTheme="majorBidi" w:cs="Times New Roman" w:hint="cs"/>
          <w:b/>
          <w:bCs/>
          <w:color w:val="00B050"/>
          <w:sz w:val="28"/>
          <w:szCs w:val="28"/>
          <w:rtl/>
          <w:lang w:bidi="ar-SA"/>
        </w:rPr>
        <w:t>مــثــال</w:t>
      </w:r>
      <w:r w:rsidR="0001589D">
        <w:rPr>
          <w:rFonts w:asciiTheme="majorBidi" w:hAnsiTheme="majorBidi" w:cs="Times New Roman" w:hint="cs"/>
          <w:b/>
          <w:bCs/>
          <w:color w:val="00B050"/>
          <w:sz w:val="28"/>
          <w:szCs w:val="28"/>
          <w:rtl/>
          <w:lang w:bidi="ar-SA"/>
        </w:rPr>
        <w:t xml:space="preserve">  </w:t>
      </w:r>
      <w:r w:rsidR="0001589D" w:rsidRPr="00417B55">
        <w:rPr>
          <w:rFonts w:asciiTheme="majorBidi" w:hAnsiTheme="majorBidi" w:cs="Times New Roman" w:hint="cs"/>
          <w:b/>
          <w:bCs/>
          <w:color w:val="00B050"/>
          <w:sz w:val="28"/>
          <w:szCs w:val="28"/>
          <w:rtl/>
          <w:lang w:bidi="ar-SA"/>
        </w:rPr>
        <w:t>:</w:t>
      </w:r>
      <w:r w:rsidR="0001589D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  <w:lang w:bidi="ar-SA"/>
        </w:rPr>
        <w:t xml:space="preserve">  </w:t>
      </w:r>
      <w:r w:rsidR="0075086D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  <w:lang w:bidi="ar-SA"/>
        </w:rPr>
        <w:t xml:space="preserve">كــتــابــة </w:t>
      </w:r>
      <w:r w:rsidR="0075086D" w:rsidRPr="00807A3F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خـ</w:t>
      </w:r>
      <w:r w:rsidR="0075086D" w:rsidRPr="00807A3F">
        <w:rPr>
          <w:rFonts w:asciiTheme="majorBidi" w:hAnsiTheme="majorBidi" w:cs="Times New Roman"/>
          <w:b/>
          <w:bCs/>
          <w:color w:val="002060"/>
          <w:sz w:val="28"/>
          <w:szCs w:val="28"/>
          <w:rtl/>
        </w:rPr>
        <w:t>ـوارزم</w:t>
      </w:r>
      <w:r w:rsidR="0075086D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ـ</w:t>
      </w:r>
      <w:r w:rsidR="0075086D" w:rsidRPr="00807A3F">
        <w:rPr>
          <w:rFonts w:asciiTheme="majorBidi" w:hAnsiTheme="majorBidi" w:cs="Times New Roman"/>
          <w:b/>
          <w:bCs/>
          <w:color w:val="002060"/>
          <w:sz w:val="28"/>
          <w:szCs w:val="28"/>
          <w:rtl/>
        </w:rPr>
        <w:t>ـيـ</w:t>
      </w:r>
      <w:r w:rsidR="00183D34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ـ</w:t>
      </w:r>
      <w:r w:rsidR="0075086D" w:rsidRPr="00807A3F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ة ت</w:t>
      </w:r>
      <w:r w:rsidR="00183D34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ـ</w:t>
      </w:r>
      <w:r w:rsidR="0075086D" w:rsidRPr="00807A3F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ـس</w:t>
      </w:r>
      <w:r w:rsidR="00183D34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ـ</w:t>
      </w:r>
      <w:r w:rsidR="0075086D" w:rsidRPr="00807A3F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 xml:space="preserve">ـمـح </w:t>
      </w:r>
      <w:r w:rsidR="008503C9" w:rsidRPr="008503C9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بـتـحـ</w:t>
      </w:r>
      <w:r w:rsidR="008503C9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ـ</w:t>
      </w:r>
      <w:r w:rsidR="008503C9" w:rsidRPr="008503C9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دي</w:t>
      </w:r>
      <w:r w:rsidR="008503C9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ــ</w:t>
      </w:r>
      <w:r w:rsidR="008503C9" w:rsidRPr="008503C9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 xml:space="preserve">ـد </w:t>
      </w:r>
      <w:r w:rsidR="00B17B3C" w:rsidRPr="00B17B3C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حـــل الـ</w:t>
      </w:r>
      <w:r w:rsidR="00B17B3C" w:rsidRPr="00B17B3C">
        <w:rPr>
          <w:rFonts w:asciiTheme="majorBidi" w:hAnsiTheme="majorBidi" w:cs="Times New Roman"/>
          <w:b/>
          <w:bCs/>
          <w:color w:val="002060"/>
          <w:sz w:val="28"/>
          <w:szCs w:val="28"/>
          <w:rtl/>
        </w:rPr>
        <w:t>مـع</w:t>
      </w:r>
      <w:r w:rsidR="00B17B3C" w:rsidRPr="00B17B3C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ـ</w:t>
      </w:r>
      <w:r w:rsidR="00B17B3C" w:rsidRPr="00B17B3C">
        <w:rPr>
          <w:rFonts w:asciiTheme="majorBidi" w:hAnsiTheme="majorBidi" w:cs="Times New Roman"/>
          <w:b/>
          <w:bCs/>
          <w:color w:val="002060"/>
          <w:sz w:val="28"/>
          <w:szCs w:val="28"/>
          <w:rtl/>
        </w:rPr>
        <w:t>ـادل</w:t>
      </w:r>
      <w:r w:rsidR="00B17B3C" w:rsidRPr="00B17B3C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ـ</w:t>
      </w:r>
      <w:r w:rsidR="00B17B3C" w:rsidRPr="00B17B3C">
        <w:rPr>
          <w:rFonts w:asciiTheme="majorBidi" w:hAnsiTheme="majorBidi" w:cs="Times New Roman"/>
          <w:b/>
          <w:bCs/>
          <w:color w:val="002060"/>
          <w:sz w:val="28"/>
          <w:szCs w:val="28"/>
          <w:rtl/>
        </w:rPr>
        <w:t>ـة م</w:t>
      </w:r>
      <w:r w:rsidR="00B17B3C" w:rsidRPr="00B17B3C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ـ</w:t>
      </w:r>
      <w:r w:rsidR="00B17B3C" w:rsidRPr="00B17B3C">
        <w:rPr>
          <w:rFonts w:asciiTheme="majorBidi" w:hAnsiTheme="majorBidi" w:cs="Times New Roman"/>
          <w:b/>
          <w:bCs/>
          <w:color w:val="002060"/>
          <w:sz w:val="28"/>
          <w:szCs w:val="28"/>
          <w:rtl/>
        </w:rPr>
        <w:t>ن الـدرجـة ال</w:t>
      </w:r>
      <w:r w:rsidR="0075086D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أولـ</w:t>
      </w:r>
      <w:r w:rsidR="00DE5AE3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ى</w:t>
      </w:r>
      <w:r w:rsidR="00B17B3C" w:rsidRPr="00B17B3C">
        <w:rPr>
          <w:rFonts w:asciiTheme="majorBidi" w:hAnsiTheme="majorBidi" w:cs="Times New Roman"/>
          <w:b/>
          <w:bCs/>
          <w:color w:val="002060"/>
          <w:sz w:val="28"/>
          <w:szCs w:val="28"/>
          <w:rtl/>
        </w:rPr>
        <w:t xml:space="preserve">  </w:t>
      </w:r>
      <w:r w:rsidR="00B17B3C" w:rsidRPr="00B17B3C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 xml:space="preserve">:  </w:t>
      </w:r>
      <w:r w:rsidR="00DB4F7B">
        <w:rPr>
          <w:rFonts w:asciiTheme="majorBidi" w:hAnsiTheme="majorBidi" w:cs="Times New Roman"/>
          <w:b/>
          <w:bCs/>
          <w:color w:val="002060"/>
          <w:sz w:val="28"/>
          <w:szCs w:val="28"/>
          <w:lang w:bidi="ar-SA"/>
        </w:rPr>
        <w:t>a</w:t>
      </w:r>
      <w:r w:rsidR="00B17B3C" w:rsidRPr="00B17B3C">
        <w:rPr>
          <w:rFonts w:asciiTheme="majorBidi" w:hAnsiTheme="majorBidi" w:cs="Times New Roman"/>
          <w:b/>
          <w:bCs/>
          <w:color w:val="002060"/>
          <w:sz w:val="28"/>
          <w:szCs w:val="28"/>
          <w:lang w:bidi="ar-SA"/>
        </w:rPr>
        <w:t xml:space="preserve"> X  +  </w:t>
      </w:r>
      <w:r w:rsidR="00DB4F7B">
        <w:rPr>
          <w:rFonts w:asciiTheme="majorBidi" w:hAnsiTheme="majorBidi" w:cs="Times New Roman"/>
          <w:b/>
          <w:bCs/>
          <w:color w:val="002060"/>
          <w:sz w:val="28"/>
          <w:szCs w:val="28"/>
          <w:lang w:bidi="ar-SA"/>
        </w:rPr>
        <w:t>b</w:t>
      </w:r>
      <w:r w:rsidR="00B17B3C" w:rsidRPr="00B17B3C">
        <w:rPr>
          <w:rFonts w:asciiTheme="majorBidi" w:hAnsiTheme="majorBidi" w:cs="Times New Roman"/>
          <w:b/>
          <w:bCs/>
          <w:color w:val="002060"/>
          <w:sz w:val="28"/>
          <w:szCs w:val="28"/>
          <w:lang w:bidi="ar-SA"/>
        </w:rPr>
        <w:t xml:space="preserve">  =  0</w:t>
      </w:r>
      <w:r w:rsidR="00B17B3C" w:rsidRPr="00B17B3C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 xml:space="preserve">  </w:t>
      </w:r>
    </w:p>
    <w:p w14:paraId="70A09A45" w14:textId="77777777" w:rsidR="004639BE" w:rsidRPr="00DD1323" w:rsidRDefault="004639BE" w:rsidP="0001589D">
      <w:pPr>
        <w:widowControl/>
        <w:suppressAutoHyphens w:val="0"/>
        <w:jc w:val="right"/>
        <w:rPr>
          <w:color w:val="002060"/>
        </w:rPr>
      </w:pPr>
    </w:p>
    <w:p w14:paraId="5C4B2A19" w14:textId="77777777" w:rsidR="00B17B3C" w:rsidRPr="00DD1323" w:rsidRDefault="00B17B3C" w:rsidP="004639BE">
      <w:pPr>
        <w:widowControl/>
        <w:suppressAutoHyphens w:val="0"/>
        <w:jc w:val="center"/>
        <w:rPr>
          <w:color w:val="002060"/>
          <w:rtl/>
        </w:rPr>
      </w:pPr>
    </w:p>
    <w:tbl>
      <w:tblPr>
        <w:tblStyle w:val="Grilledutableau"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316"/>
        <w:gridCol w:w="5312"/>
      </w:tblGrid>
      <w:tr w:rsidR="004639BE" w:rsidRPr="00D3483C" w14:paraId="17062C8C" w14:textId="77777777" w:rsidTr="00845058">
        <w:trPr>
          <w:jc w:val="center"/>
        </w:trPr>
        <w:tc>
          <w:tcPr>
            <w:tcW w:w="5316" w:type="dxa"/>
          </w:tcPr>
          <w:p w14:paraId="4A9AE39D" w14:textId="77777777" w:rsidR="004639BE" w:rsidRPr="00A52ED5" w:rsidRDefault="004639BE" w:rsidP="00845058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</w:p>
          <w:p w14:paraId="331AD268" w14:textId="77777777" w:rsidR="004639BE" w:rsidRPr="00A52ED5" w:rsidRDefault="004639BE" w:rsidP="00845058">
            <w:pPr>
              <w:pStyle w:val="Paragraphedeliste"/>
              <w:spacing w:after="0"/>
              <w:ind w:left="29" w:firstLine="28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</w:p>
          <w:p w14:paraId="2706A77D" w14:textId="77777777" w:rsidR="004639BE" w:rsidRDefault="004639BE" w:rsidP="00845058">
            <w:pPr>
              <w:pStyle w:val="Paragraphedeliste"/>
              <w:bidi/>
              <w:spacing w:after="0"/>
              <w:ind w:left="29"/>
              <w:jc w:val="center"/>
              <w:rPr>
                <w:rFonts w:asciiTheme="majorBidi" w:hAnsiTheme="majorBidi" w:cs="Times New Roman"/>
                <w:b/>
                <w:bCs/>
                <w:color w:val="002060"/>
                <w:sz w:val="26"/>
                <w:szCs w:val="26"/>
                <w:rtl/>
                <w:lang w:bidi="ar-DZ"/>
              </w:rPr>
            </w:pPr>
            <w:r w:rsidRPr="000269CF">
              <w:rPr>
                <w:rFonts w:asciiTheme="majorBidi" w:hAnsiTheme="majorBidi" w:cs="Times New Roman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>الـمـخـ</w:t>
            </w:r>
            <w:r>
              <w:rPr>
                <w:rFonts w:asciiTheme="majorBidi" w:hAnsiTheme="majorBidi" w:cs="Times New Roman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>ـ</w:t>
            </w:r>
            <w:r w:rsidRPr="000269CF">
              <w:rPr>
                <w:rFonts w:asciiTheme="majorBidi" w:hAnsiTheme="majorBidi" w:cs="Times New Roman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>ط</w:t>
            </w:r>
            <w:r>
              <w:rPr>
                <w:rFonts w:asciiTheme="majorBidi" w:hAnsiTheme="majorBidi" w:cs="Times New Roman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>ـ</w:t>
            </w:r>
            <w:r w:rsidRPr="000269CF">
              <w:rPr>
                <w:rFonts w:asciiTheme="majorBidi" w:hAnsiTheme="majorBidi" w:cs="Times New Roman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>ـط الانـسـيـ</w:t>
            </w:r>
            <w:r>
              <w:rPr>
                <w:rFonts w:asciiTheme="majorBidi" w:hAnsiTheme="majorBidi" w:cs="Times New Roman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>ـ</w:t>
            </w:r>
            <w:r w:rsidRPr="000269CF">
              <w:rPr>
                <w:rFonts w:asciiTheme="majorBidi" w:hAnsiTheme="majorBidi" w:cs="Times New Roman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>ابـي</w:t>
            </w:r>
            <w:r>
              <w:rPr>
                <w:rFonts w:asciiTheme="majorBidi" w:hAnsiTheme="majorBidi" w:cs="Times New Roman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 xml:space="preserve"> الـتـالي يـسـمـح بـتـحـديـد و</w:t>
            </w:r>
            <w:r w:rsidRPr="000269CF">
              <w:rPr>
                <w:rFonts w:asciiTheme="majorBidi" w:hAnsiTheme="majorBidi" w:cs="Times New Roman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>إبــراز</w:t>
            </w:r>
          </w:p>
          <w:p w14:paraId="455439BB" w14:textId="0402CD16" w:rsidR="004639BE" w:rsidRPr="000269CF" w:rsidRDefault="004639BE" w:rsidP="00845058">
            <w:pPr>
              <w:pStyle w:val="Paragraphedeliste"/>
              <w:bidi/>
              <w:spacing w:after="0"/>
              <w:ind w:left="29"/>
              <w:jc w:val="center"/>
              <w:rPr>
                <w:rFonts w:asciiTheme="majorBidi" w:hAnsiTheme="majorBidi" w:cs="Times New Roman"/>
                <w:b/>
                <w:bCs/>
                <w:color w:val="002060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حــل مـعــادلــة</w:t>
            </w:r>
            <w:r w:rsidRPr="00E02A45"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 xml:space="preserve">  مـن</w:t>
            </w:r>
            <w:r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 xml:space="preserve"> الــدرجــة الأولــى   </w:t>
            </w:r>
            <w:r>
              <w:rPr>
                <w:rFonts w:asciiTheme="majorBidi" w:hAnsiTheme="majorBidi" w:cs="Times New Roman"/>
                <w:b/>
                <w:bCs/>
                <w:color w:val="00B050"/>
                <w:sz w:val="26"/>
                <w:szCs w:val="26"/>
                <w:lang w:bidi="ar-DZ"/>
              </w:rPr>
              <w:t xml:space="preserve">a X + </w:t>
            </w:r>
            <w:r w:rsidR="00704872">
              <w:rPr>
                <w:rFonts w:asciiTheme="majorBidi" w:hAnsiTheme="majorBidi" w:cs="Times New Roman"/>
                <w:b/>
                <w:bCs/>
                <w:color w:val="00B050"/>
                <w:sz w:val="26"/>
                <w:szCs w:val="26"/>
                <w:lang w:bidi="ar-DZ"/>
              </w:rPr>
              <w:t>b</w:t>
            </w:r>
            <w:r>
              <w:rPr>
                <w:rFonts w:asciiTheme="majorBidi" w:hAnsiTheme="majorBidi" w:cs="Times New Roman"/>
                <w:b/>
                <w:bCs/>
                <w:color w:val="00B050"/>
                <w:sz w:val="26"/>
                <w:szCs w:val="26"/>
                <w:lang w:bidi="ar-DZ"/>
              </w:rPr>
              <w:t xml:space="preserve"> = 0</w:t>
            </w:r>
            <w:r w:rsidRPr="00E02A45"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 xml:space="preserve">  </w:t>
            </w:r>
          </w:p>
          <w:p w14:paraId="4B37942C" w14:textId="77777777" w:rsidR="004639BE" w:rsidRDefault="00802C60" w:rsidP="00845058">
            <w:pPr>
              <w:pStyle w:val="Paragraphedeliste"/>
              <w:bidi/>
              <w:spacing w:after="0"/>
              <w:ind w:left="29" w:right="237"/>
              <w:jc w:val="right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38880" behindDoc="0" locked="0" layoutInCell="1" allowOverlap="1" wp14:anchorId="1AEB5A0B" wp14:editId="51EA2612">
                      <wp:simplePos x="0" y="0"/>
                      <wp:positionH relativeFrom="column">
                        <wp:posOffset>-10321</wp:posOffset>
                      </wp:positionH>
                      <wp:positionV relativeFrom="paragraph">
                        <wp:posOffset>17391</wp:posOffset>
                      </wp:positionV>
                      <wp:extent cx="719455" cy="433070"/>
                      <wp:effectExtent l="19050" t="95250" r="42545" b="43180"/>
                      <wp:wrapNone/>
                      <wp:docPr id="360" name="Pensées 3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9455" cy="433070"/>
                              </a:xfrm>
                              <a:prstGeom prst="cloudCallout">
                                <a:avLst>
                                  <a:gd name="adj1" fmla="val -17354"/>
                                  <a:gd name="adj2" fmla="val -66369"/>
                                </a:avLst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AB08F32" w14:textId="77777777" w:rsidR="00E3791B" w:rsidRPr="0090404D" w:rsidRDefault="00E3791B" w:rsidP="00C26800">
                                  <w:pPr>
                                    <w:ind w:right="-51"/>
                                    <w:rPr>
                                      <w:rFonts w:asciiTheme="majorBidi" w:hAnsiTheme="majorBidi" w:cstheme="minorBidi"/>
                                      <w:color w:val="auto"/>
                                      <w:sz w:val="26"/>
                                      <w:szCs w:val="26"/>
                                      <w:lang w:val="fr-FR"/>
                                    </w:rPr>
                                  </w:pPr>
                                  <w:r>
                                    <w:rPr>
                                      <w:rFonts w:cstheme="minorBidi"/>
                                      <w:b/>
                                      <w:bCs/>
                                      <w:lang w:val="fr-FR"/>
                                    </w:rPr>
                                    <w:t xml:space="preserve">a </w:t>
                                  </w:r>
                                  <w:r>
                                    <w:rPr>
                                      <w:rFonts w:cstheme="minorBidi"/>
                                      <w:b/>
                                      <w:bCs/>
                                      <w:lang w:val="fr-FR"/>
                                    </w:rPr>
                                    <w:sym w:font="Symbol" w:char="F0B9"/>
                                  </w:r>
                                  <w:r>
                                    <w:rPr>
                                      <w:rFonts w:cstheme="minorBidi"/>
                                      <w:b/>
                                      <w:bCs/>
                                      <w:lang w:val="fr-FR"/>
                                    </w:rPr>
                                    <w:t xml:space="preserve"> 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AEB5A0B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    <v:formulas>
                        <v:f eqn="sum #0 0 10800"/>
                        <v:f eqn="sum #1 0 10800"/>
                        <v:f eqn="cosatan2 10800 @0 @1"/>
                        <v:f eqn="sinatan2 10800 @0 @1"/>
                        <v:f eqn="sum @2 10800 0"/>
                        <v:f eqn="sum @3 10800 0"/>
                        <v:f eqn="sum @4 0 #0"/>
                        <v:f eqn="sum @5 0 #1"/>
                        <v:f eqn="mod @6 @7 0"/>
                        <v:f eqn="prod 600 11 1"/>
                        <v:f eqn="sum @8 0 @9"/>
                        <v:f eqn="prod @10 1 3"/>
                        <v:f eqn="prod 600 3 1"/>
                        <v:f eqn="sum @11 @12 0"/>
                        <v:f eqn="prod @13 @6 @8"/>
                        <v:f eqn="prod @13 @7 @8"/>
                        <v:f eqn="sum @14 #0 0"/>
                        <v:f eqn="sum @15 #1 0"/>
                        <v:f eqn="prod 600 8 1"/>
                        <v:f eqn="prod @11 2 1"/>
                        <v:f eqn="sum @18 @19 0"/>
                        <v:f eqn="prod @20 @6 @8"/>
                        <v:f eqn="prod @20 @7 @8"/>
                        <v:f eqn="sum @21 #0 0"/>
                        <v:f eqn="sum @22 #1 0"/>
                        <v:f eqn="prod 600 2 1"/>
                        <v:f eqn="sum #0 600 0"/>
                        <v:f eqn="sum #0 0 600"/>
                        <v:f eqn="sum #1 600 0"/>
                        <v:f eqn="sum #1 0 600"/>
                        <v:f eqn="sum @16 @25 0"/>
                        <v:f eqn="sum @16 0 @25"/>
                        <v:f eqn="sum @17 @25 0"/>
                        <v:f eqn="sum @17 0 @25"/>
                        <v:f eqn="sum @23 @12 0"/>
                        <v:f eqn="sum @23 0 @12"/>
                        <v:f eqn="sum @24 @12 0"/>
                        <v:f eqn="sum @24 0 @12"/>
                        <v:f eqn="val #0"/>
                        <v:f eqn="val #1"/>
                      </v:formulas>
                      <v:path o:extrusionok="f" o:connecttype="custom" o:connectlocs="67,10800;10800,21577;21582,10800;10800,1235;@38,@39" textboxrect="2977,3262,17087,17337"/>
                      <v:handles>
                        <v:h position="#0,#1"/>
                      </v:handles>
                      <o:complex v:ext="view"/>
                    </v:shapetype>
                    <v:shape id="Pensées 360" o:spid="_x0000_s1026" type="#_x0000_t106" style="position:absolute;left:0;text-align:left;margin-left:-.8pt;margin-top:1.35pt;width:56.65pt;height:34.1pt;z-index:25253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" adj="7052,-3536" fillcolor="#deeaf6 [660]" strokecolor="#5b9bd5 [3204]" strokeweight=".5pt">
                      <v:stroke joinstyle="miter"/>
                      <v:textbox>
                        <w:txbxContent>
                          <w:p w14:paraId="2AB08F32" w14:textId="77777777" w:rsidR="00E3791B" w:rsidRPr="0090404D" w:rsidRDefault="00E3791B" w:rsidP="00C26800">
                            <w:pPr>
                              <w:ind w:right="-51"/>
                              <w:rPr>
                                <w:rFonts w:asciiTheme="majorBidi" w:hAnsiTheme="majorBidi" w:cstheme="minorBidi"/>
                                <w:color w:val="auto"/>
                                <w:sz w:val="26"/>
                                <w:szCs w:val="26"/>
                                <w:lang w:val="fr-FR"/>
                              </w:rPr>
                            </w:pPr>
                            <w:r>
                              <w:rPr>
                                <w:rFonts w:cstheme="minorBidi"/>
                                <w:b/>
                                <w:bCs/>
                                <w:lang w:val="fr-FR"/>
                              </w:rPr>
                              <w:t xml:space="preserve">a </w:t>
                            </w:r>
                            <w:r>
                              <w:rPr>
                                <w:rFonts w:cstheme="minorBidi"/>
                                <w:b/>
                                <w:bCs/>
                                <w:lang w:val="fr-FR"/>
                              </w:rPr>
                              <w:sym w:font="Symbol" w:char="F0B9"/>
                            </w:r>
                            <w:r>
                              <w:rPr>
                                <w:rFonts w:cstheme="minorBidi"/>
                                <w:b/>
                                <w:bCs/>
                                <w:lang w:val="fr-FR"/>
                              </w:rPr>
                              <w:t xml:space="preserve"> 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E3C42A3" w14:textId="77777777" w:rsidR="004639BE" w:rsidRPr="00D34A8B" w:rsidRDefault="004639BE" w:rsidP="00845058">
            <w:pPr>
              <w:pStyle w:val="Paragraphedeliste"/>
              <w:tabs>
                <w:tab w:val="right" w:pos="4863"/>
              </w:tabs>
              <w:bidi/>
              <w:spacing w:after="0"/>
              <w:ind w:left="29" w:right="237"/>
              <w:jc w:val="right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  <w:rtl/>
                <w:lang w:bidi="ar-DZ"/>
              </w:rPr>
            </w:pPr>
          </w:p>
          <w:p w14:paraId="58D53B35" w14:textId="77777777" w:rsidR="004639BE" w:rsidRDefault="005A3003" w:rsidP="00845058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noProof/>
                <w:color w:val="00206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24864" behindDoc="0" locked="0" layoutInCell="1" allowOverlap="1" wp14:anchorId="6F92C537" wp14:editId="6CA4D314">
                      <wp:simplePos x="0" y="0"/>
                      <wp:positionH relativeFrom="column">
                        <wp:posOffset>2430145</wp:posOffset>
                      </wp:positionH>
                      <wp:positionV relativeFrom="paragraph">
                        <wp:posOffset>112395</wp:posOffset>
                      </wp:positionV>
                      <wp:extent cx="1087755" cy="251460"/>
                      <wp:effectExtent l="0" t="19050" r="55245" b="0"/>
                      <wp:wrapNone/>
                      <wp:docPr id="61" name="Arc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7755" cy="251460"/>
                              </a:xfrm>
                              <a:prstGeom prst="arc">
                                <a:avLst>
                                  <a:gd name="adj1" fmla="val 10968227"/>
                                  <a:gd name="adj2" fmla="val 21360408"/>
                                </a:avLst>
                              </a:prstGeom>
                              <a:ln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5CDBFC" id="Arc 61" o:spid="_x0000_s1026" style="position:absolute;margin-left:191.35pt;margin-top:8.85pt;width:85.65pt;height:19.8pt;z-index:25232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87755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" path="m11809,99672nsc64958,41676,286129,142,542573,v240300,-133,452497,36205,521963,89384l543878,125730,11809,99672xem11809,99672nfc64958,41676,286129,142,542573,v240300,-133,452497,36205,521963,89384e" filled="f" strokecolor="black [3200]" strokeweight="1.5pt">
                      <v:stroke endarrow="open" joinstyle="miter"/>
                      <v:path arrowok="t" o:connecttype="custom" o:connectlocs="11809,99672;542573,0;1064536,89384" o:connectangles="0,0,0"/>
                    </v:shape>
                  </w:pict>
                </mc:Fallback>
              </mc:AlternateContent>
            </w:r>
            <w:r w:rsidR="00C90B88" w:rsidRPr="00855408">
              <w:rPr>
                <w:rFonts w:asciiTheme="majorBidi" w:hAnsiTheme="majorBidi" w:cs="Times New Roman"/>
                <w:b/>
                <w:bCs/>
                <w:noProof/>
                <w:color w:val="FF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20768" behindDoc="0" locked="0" layoutInCell="1" allowOverlap="1" wp14:anchorId="0A42891A" wp14:editId="35924E0A">
                      <wp:simplePos x="0" y="0"/>
                      <wp:positionH relativeFrom="column">
                        <wp:posOffset>629920</wp:posOffset>
                      </wp:positionH>
                      <wp:positionV relativeFrom="paragraph">
                        <wp:posOffset>29210</wp:posOffset>
                      </wp:positionV>
                      <wp:extent cx="1799590" cy="395605"/>
                      <wp:effectExtent l="0" t="0" r="10160" b="23495"/>
                      <wp:wrapNone/>
                      <wp:docPr id="62" name="Ellipse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9590" cy="395605"/>
                              </a:xfrm>
                              <a:prstGeom prst="ellipse">
                                <a:avLst/>
                              </a:prstGeom>
                              <a:noFill/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B7426B" w14:textId="77777777" w:rsidR="00E3791B" w:rsidRPr="00855408" w:rsidRDefault="00E3791B" w:rsidP="004639BE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val="fr-FR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val="fr-FR"/>
                                    </w:rPr>
                                    <w:t>Début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A42891A" id="Ellipse 62" o:spid="_x0000_s1027" style="position:absolute;left:0;text-align:left;margin-left:49.6pt;margin-top:2.3pt;width:141.7pt;height:31.15pt;z-index:25232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" filled="f" strokecolor="black [3200]" strokeweight="1.5pt">
                      <v:stroke joinstyle="miter"/>
                      <v:textbox>
                        <w:txbxContent>
                          <w:p w14:paraId="04B7426B" w14:textId="77777777" w:rsidR="00E3791B" w:rsidRPr="00855408" w:rsidRDefault="00E3791B" w:rsidP="004639B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Début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074D51D9" w14:textId="77777777" w:rsidR="004639BE" w:rsidRDefault="004639BE" w:rsidP="00845058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</w:p>
          <w:p w14:paraId="3C49B365" w14:textId="77777777" w:rsidR="004639BE" w:rsidRDefault="004639BE" w:rsidP="00845058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  <w:r w:rsidRPr="00AB218A">
              <w:rPr>
                <w:rFonts w:asciiTheme="majorBidi" w:hAnsiTheme="majorBidi" w:cstheme="majorBidi"/>
                <w:b/>
                <w:bCs/>
                <w:noProof/>
                <w:color w:val="0070C0"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2319744" behindDoc="0" locked="0" layoutInCell="1" allowOverlap="1" wp14:anchorId="3EBD5D9B" wp14:editId="01BCC819">
                      <wp:simplePos x="0" y="0"/>
                      <wp:positionH relativeFrom="column">
                        <wp:posOffset>1532890</wp:posOffset>
                      </wp:positionH>
                      <wp:positionV relativeFrom="paragraph">
                        <wp:posOffset>90170</wp:posOffset>
                      </wp:positionV>
                      <wp:extent cx="0" cy="396000"/>
                      <wp:effectExtent l="76200" t="0" r="57150" b="61595"/>
                      <wp:wrapNone/>
                      <wp:docPr id="63" name="Connecteur droit avec flèche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96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C32548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63" o:spid="_x0000_s1026" type="#_x0000_t32" style="position:absolute;margin-left:120.7pt;margin-top:7.1pt;width:0;height:31.2pt;z-index:25231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7274010E" w14:textId="77777777" w:rsidR="004639BE" w:rsidRPr="008A432E" w:rsidRDefault="004639BE" w:rsidP="00845058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4"/>
                <w:szCs w:val="24"/>
              </w:rPr>
            </w:pPr>
          </w:p>
          <w:p w14:paraId="67596E58" w14:textId="77777777" w:rsidR="004639BE" w:rsidRDefault="00D7792E" w:rsidP="00845058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340224" behindDoc="0" locked="0" layoutInCell="1" allowOverlap="1" wp14:anchorId="425510D1" wp14:editId="5473026F">
                      <wp:simplePos x="0" y="0"/>
                      <wp:positionH relativeFrom="column">
                        <wp:posOffset>2679700</wp:posOffset>
                      </wp:positionH>
                      <wp:positionV relativeFrom="paragraph">
                        <wp:posOffset>113665</wp:posOffset>
                      </wp:positionV>
                      <wp:extent cx="360000" cy="360000"/>
                      <wp:effectExtent l="0" t="0" r="0" b="2540"/>
                      <wp:wrapNone/>
                      <wp:docPr id="501" name="Rectangle 5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898E8C6" w14:textId="77777777" w:rsidR="00E3791B" w:rsidRPr="000E7368" w:rsidRDefault="00E3791B" w:rsidP="00D7792E">
                                  <w:pPr>
                                    <w:ind w:right="-51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</w:pPr>
                                  <w:r w:rsidRPr="000E7368"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  <w:t>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5510D1" id="Rectangle 501" o:spid="_x0000_s1028" style="position:absolute;left:0;text-align:left;margin-left:211pt;margin-top:8.95pt;width:28.35pt;height:28.35pt;z-index:25234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" filled="f" stroked="f" strokeweight="1pt">
                      <v:textbox>
                        <w:txbxContent>
                          <w:p w14:paraId="7898E8C6" w14:textId="77777777" w:rsidR="00E3791B" w:rsidRPr="000E7368" w:rsidRDefault="00E3791B" w:rsidP="00D7792E">
                            <w:pPr>
                              <w:ind w:right="-51"/>
                              <w:jc w:val="center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①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FF7D7C"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38176" behindDoc="0" locked="0" layoutInCell="1" allowOverlap="1" wp14:anchorId="5B314B5E" wp14:editId="0D253655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111760</wp:posOffset>
                      </wp:positionV>
                      <wp:extent cx="1979930" cy="359410"/>
                      <wp:effectExtent l="19050" t="0" r="39370" b="21590"/>
                      <wp:wrapNone/>
                      <wp:docPr id="448" name="Organigramme : Donnée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9930" cy="359410"/>
                              </a:xfrm>
                              <a:custGeom>
                                <a:avLst/>
                                <a:gdLst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1352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10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1848"/>
                                  <a:gd name="connsiteY0" fmla="*/ 10000 h 10000"/>
                                  <a:gd name="connsiteX1" fmla="*/ 0 w 11848"/>
                                  <a:gd name="connsiteY1" fmla="*/ 0 h 10000"/>
                                  <a:gd name="connsiteX2" fmla="*/ 11848 w 11848"/>
                                  <a:gd name="connsiteY2" fmla="*/ 0 h 10000"/>
                                  <a:gd name="connsiteX3" fmla="*/ 10000 w 11848"/>
                                  <a:gd name="connsiteY3" fmla="*/ 10000 h 10000"/>
                                  <a:gd name="connsiteX4" fmla="*/ 0 w 11848"/>
                                  <a:gd name="connsiteY4" fmla="*/ 10000 h 10000"/>
                                  <a:gd name="connsiteX0" fmla="*/ 0 w 13588"/>
                                  <a:gd name="connsiteY0" fmla="*/ 10000 h 10000"/>
                                  <a:gd name="connsiteX1" fmla="*/ 1740 w 13588"/>
                                  <a:gd name="connsiteY1" fmla="*/ 0 h 10000"/>
                                  <a:gd name="connsiteX2" fmla="*/ 13588 w 13588"/>
                                  <a:gd name="connsiteY2" fmla="*/ 0 h 10000"/>
                                  <a:gd name="connsiteX3" fmla="*/ 11740 w 13588"/>
                                  <a:gd name="connsiteY3" fmla="*/ 10000 h 10000"/>
                                  <a:gd name="connsiteX4" fmla="*/ 0 w 13588"/>
                                  <a:gd name="connsiteY4" fmla="*/ 10000 h 10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3588" h="10000">
                                    <a:moveTo>
                                      <a:pt x="0" y="10000"/>
                                    </a:moveTo>
                                    <a:lnTo>
                                      <a:pt x="1740" y="0"/>
                                    </a:lnTo>
                                    <a:lnTo>
                                      <a:pt x="13588" y="0"/>
                                    </a:lnTo>
                                    <a:lnTo>
                                      <a:pt x="11740" y="10000"/>
                                    </a:lnTo>
                                    <a:lnTo>
                                      <a:pt x="0" y="100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8C7213C" w14:textId="77777777" w:rsidR="00E3791B" w:rsidRPr="002730DB" w:rsidRDefault="00E3791B" w:rsidP="004639BE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</w:rPr>
                                  </w:pPr>
                                  <w:r w:rsidRPr="002730D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lang w:val="fr-FR"/>
                                    </w:rPr>
                                    <w:t>Lire</w:t>
                                  </w:r>
                                  <w:r w:rsidRPr="002730D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</w:rPr>
                                    <w:t xml:space="preserve"> (</w:t>
                                  </w:r>
                                  <w:proofErr w:type="spellStart"/>
                                  <w:r w:rsidRPr="002730D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</w:rPr>
                                    <w:t>a,b</w:t>
                                  </w:r>
                                  <w:proofErr w:type="spellEnd"/>
                                  <w:r w:rsidRPr="002730D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</w:rPr>
                                    <w:t>)</w:t>
                                  </w:r>
                                  <w:r w:rsidRPr="002730D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314B5E" id="Organigramme : Données 15" o:spid="_x0000_s1029" style="position:absolute;left:0;text-align:left;margin-left:43.6pt;margin-top:8.8pt;width:155.9pt;height:28.3pt;z-index:25233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588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" adj="-11796480,,5400" path="m,10000l1740,,13588,,11740,10000,,10000xe" filled="f" strokecolor="red" strokeweight="1.5pt">
                      <v:stroke joinstyle="miter"/>
                      <v:formulas/>
                      <v:path arrowok="t" o:connecttype="custom" o:connectlocs="0,359410;253538,0;1979930,0;1710655,359410;0,359410" o:connectangles="0,0,0,0,0" textboxrect="0,0,13588,10000"/>
                      <v:textbox>
                        <w:txbxContent>
                          <w:p w14:paraId="78C7213C" w14:textId="77777777" w:rsidR="00E3791B" w:rsidRPr="002730DB" w:rsidRDefault="00E3791B" w:rsidP="004639B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2730D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>Lire</w:t>
                            </w:r>
                            <w:r w:rsidRPr="002730D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 xml:space="preserve"> (</w:t>
                            </w:r>
                            <w:proofErr w:type="spellStart"/>
                            <w:r w:rsidRPr="002730D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a,b</w:t>
                            </w:r>
                            <w:proofErr w:type="spellEnd"/>
                            <w:r w:rsidRPr="002730D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)</w:t>
                            </w:r>
                            <w:r w:rsidRPr="002730D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CEB1456" w14:textId="77777777" w:rsidR="004639BE" w:rsidRDefault="004639BE" w:rsidP="00845058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</w:p>
          <w:p w14:paraId="11781670" w14:textId="77777777" w:rsidR="004639BE" w:rsidRDefault="004639BE" w:rsidP="00845058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  <w:r w:rsidRPr="00AB218A">
              <w:rPr>
                <w:rFonts w:asciiTheme="majorBidi" w:hAnsiTheme="majorBidi" w:cstheme="majorBidi"/>
                <w:b/>
                <w:bCs/>
                <w:noProof/>
                <w:color w:val="0070C0"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2313600" behindDoc="0" locked="0" layoutInCell="1" allowOverlap="1" wp14:anchorId="67A224E8" wp14:editId="526EC3CD">
                      <wp:simplePos x="0" y="0"/>
                      <wp:positionH relativeFrom="column">
                        <wp:posOffset>1532255</wp:posOffset>
                      </wp:positionH>
                      <wp:positionV relativeFrom="paragraph">
                        <wp:posOffset>146685</wp:posOffset>
                      </wp:positionV>
                      <wp:extent cx="0" cy="396000"/>
                      <wp:effectExtent l="76200" t="0" r="57150" b="61595"/>
                      <wp:wrapNone/>
                      <wp:docPr id="475" name="Connecteur droit avec flèche 4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396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B049AF" id="Connecteur droit avec flèche 475" o:spid="_x0000_s1026" type="#_x0000_t32" style="position:absolute;margin-left:120.65pt;margin-top:11.55pt;width:0;height:31.2pt;flip:x;z-index:25231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47018F71" w14:textId="77777777" w:rsidR="004639BE" w:rsidRDefault="004639BE" w:rsidP="00845058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</w:p>
          <w:p w14:paraId="21E8CA34" w14:textId="77777777" w:rsidR="004639BE" w:rsidRPr="008A432E" w:rsidRDefault="004639BE" w:rsidP="00845058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4"/>
                <w:szCs w:val="14"/>
              </w:rPr>
            </w:pPr>
          </w:p>
          <w:p w14:paraId="7AA1F2CC" w14:textId="77777777" w:rsidR="004639BE" w:rsidRDefault="00D7792E" w:rsidP="008A432E">
            <w:pPr>
              <w:pStyle w:val="Paragraphedeliste"/>
              <w:tabs>
                <w:tab w:val="center" w:pos="2564"/>
              </w:tabs>
              <w:spacing w:after="0"/>
              <w:ind w:left="29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326912" behindDoc="0" locked="0" layoutInCell="1" allowOverlap="1" wp14:anchorId="7E5A8269" wp14:editId="7149E868">
                      <wp:simplePos x="0" y="0"/>
                      <wp:positionH relativeFrom="column">
                        <wp:posOffset>2641600</wp:posOffset>
                      </wp:positionH>
                      <wp:positionV relativeFrom="paragraph">
                        <wp:posOffset>106045</wp:posOffset>
                      </wp:positionV>
                      <wp:extent cx="359410" cy="359410"/>
                      <wp:effectExtent l="0" t="0" r="0" b="2540"/>
                      <wp:wrapNone/>
                      <wp:docPr id="476" name="Rectangle 4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3594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D89C4C" w14:textId="77777777" w:rsidR="00E3791B" w:rsidRPr="000E7368" w:rsidRDefault="00E3791B" w:rsidP="004639BE">
                                  <w:pPr>
                                    <w:ind w:right="-51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</w:pPr>
                                  <w:r w:rsidRPr="000E7368"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  <w:t>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5A8269" id="Rectangle 476" o:spid="_x0000_s1030" style="position:absolute;left:0;text-align:left;margin-left:208pt;margin-top:8.35pt;width:28.3pt;height:28.3pt;z-index:25232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" filled="f" stroked="f" strokeweight="1pt">
                      <v:textbox>
                        <w:txbxContent>
                          <w:p w14:paraId="2CD89C4C" w14:textId="77777777" w:rsidR="00E3791B" w:rsidRPr="000E7368" w:rsidRDefault="00E3791B" w:rsidP="004639BE">
                            <w:pPr>
                              <w:ind w:right="-51"/>
                              <w:jc w:val="center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②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90B88"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10528" behindDoc="0" locked="0" layoutInCell="1" allowOverlap="1" wp14:anchorId="3B65DE22" wp14:editId="4E079E09">
                      <wp:simplePos x="0" y="0"/>
                      <wp:positionH relativeFrom="column">
                        <wp:posOffset>554990</wp:posOffset>
                      </wp:positionH>
                      <wp:positionV relativeFrom="paragraph">
                        <wp:posOffset>90170</wp:posOffset>
                      </wp:positionV>
                      <wp:extent cx="1979930" cy="359410"/>
                      <wp:effectExtent l="0" t="0" r="20320" b="21590"/>
                      <wp:wrapNone/>
                      <wp:docPr id="485" name="Organigramme : Donnée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9930" cy="359410"/>
                              </a:xfrm>
                              <a:custGeom>
                                <a:avLst/>
                                <a:gdLst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1352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10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0000" h="10000">
                                    <a:moveTo>
                                      <a:pt x="0" y="1000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0000" y="0"/>
                                    </a:lnTo>
                                    <a:lnTo>
                                      <a:pt x="10000" y="10000"/>
                                    </a:lnTo>
                                    <a:lnTo>
                                      <a:pt x="0" y="100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DFED7B" w14:textId="77777777" w:rsidR="00E3791B" w:rsidRPr="00E02A45" w:rsidRDefault="00E3791B" w:rsidP="00320E93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</w:rPr>
                                  </w:pPr>
                                  <w:r w:rsidRPr="00E02A4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</w:rPr>
                                    <w:t xml:space="preserve">X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 w:rsidRPr="00D97A9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</w:rPr>
                                    <w:t>=</w:t>
                                  </w:r>
                                  <w:r w:rsidRPr="00E02A4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</w:rPr>
                                    <w:t xml:space="preserve"> - b / a</w:t>
                                  </w:r>
                                  <w:r w:rsidRPr="00E02A4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65DE22" id="_x0000_s1031" style="position:absolute;left:0;text-align:left;margin-left:43.7pt;margin-top:7.1pt;width:155.9pt;height:28.3pt;z-index:25231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" adj="-11796480,,5400" path="m,10000l,,10000,r,10000l,10000xe" filled="f" strokecolor="#0070c0" strokeweight="1.5pt">
                      <v:stroke joinstyle="miter"/>
                      <v:formulas/>
                      <v:path arrowok="t" o:connecttype="custom" o:connectlocs="0,359410;0,0;1979930,0;1979930,359410;0,359410" o:connectangles="0,0,0,0,0" textboxrect="0,0,10000,10000"/>
                      <v:textbox>
                        <w:txbxContent>
                          <w:p w14:paraId="0EDFED7B" w14:textId="77777777" w:rsidR="00E3791B" w:rsidRPr="00E02A45" w:rsidRDefault="00E3791B" w:rsidP="00320E93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</w:pPr>
                            <w:r w:rsidRPr="00E02A4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 xml:space="preserve">X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D97A9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</w:rPr>
                              <w:t>=</w:t>
                            </w:r>
                            <w:r w:rsidRPr="00E02A4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 xml:space="preserve"> - b / a</w:t>
                            </w:r>
                            <w:r w:rsidRPr="00E02A4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1EC6802" w14:textId="77777777" w:rsidR="004639BE" w:rsidRDefault="004639BE" w:rsidP="00845058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</w:p>
          <w:p w14:paraId="555EDDC8" w14:textId="77777777" w:rsidR="004639BE" w:rsidRDefault="004639BE" w:rsidP="00845058">
            <w:pPr>
              <w:pStyle w:val="Paragraphedeliste"/>
              <w:spacing w:after="0" w:line="240" w:lineRule="auto"/>
              <w:ind w:left="1597" w:firstLine="563"/>
              <w:jc w:val="right"/>
              <w:rPr>
                <w:rFonts w:asciiTheme="majorBidi" w:hAnsiTheme="majorBidi" w:cs="Times New Roman"/>
                <w:b/>
                <w:bCs/>
                <w:color w:val="0070C0"/>
                <w:sz w:val="14"/>
                <w:szCs w:val="14"/>
              </w:rPr>
            </w:pPr>
          </w:p>
          <w:p w14:paraId="336F1F51" w14:textId="77777777" w:rsidR="004639BE" w:rsidRPr="008636D4" w:rsidRDefault="00053859" w:rsidP="00845058">
            <w:pPr>
              <w:pStyle w:val="Paragraphedeliste"/>
              <w:bidi/>
              <w:spacing w:after="0" w:line="240" w:lineRule="auto"/>
              <w:jc w:val="both"/>
              <w:rPr>
                <w:rFonts w:asciiTheme="majorBidi" w:hAnsiTheme="majorBidi" w:cs="Times New Roman"/>
                <w:b/>
                <w:bCs/>
                <w:color w:val="0070C0"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36832" behindDoc="0" locked="0" layoutInCell="1" allowOverlap="1" wp14:anchorId="15469763" wp14:editId="502A7BD1">
                      <wp:simplePos x="0" y="0"/>
                      <wp:positionH relativeFrom="column">
                        <wp:posOffset>24419</wp:posOffset>
                      </wp:positionH>
                      <wp:positionV relativeFrom="paragraph">
                        <wp:posOffset>56911</wp:posOffset>
                      </wp:positionV>
                      <wp:extent cx="719455" cy="433070"/>
                      <wp:effectExtent l="19050" t="38100" r="137795" b="43180"/>
                      <wp:wrapNone/>
                      <wp:docPr id="359" name="Pensées 3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9455" cy="433070"/>
                              </a:xfrm>
                              <a:prstGeom prst="cloudCallout">
                                <a:avLst>
                                  <a:gd name="adj1" fmla="val 61998"/>
                                  <a:gd name="adj2" fmla="val -52044"/>
                                </a:avLst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BF2877" w14:textId="77777777" w:rsidR="00E3791B" w:rsidRPr="0090404D" w:rsidRDefault="00E3791B" w:rsidP="00C26800">
                                  <w:pPr>
                                    <w:ind w:right="-51"/>
                                    <w:rPr>
                                      <w:rFonts w:asciiTheme="majorBidi" w:hAnsiTheme="majorBidi" w:cstheme="minorBidi"/>
                                      <w:color w:val="auto"/>
                                      <w:sz w:val="26"/>
                                      <w:szCs w:val="26"/>
                                      <w:lang w:val="fr-FR"/>
                                    </w:rPr>
                                  </w:pPr>
                                  <w:r>
                                    <w:rPr>
                                      <w:rFonts w:cstheme="minorBidi"/>
                                      <w:b/>
                                      <w:bCs/>
                                      <w:lang w:val="fr-FR"/>
                                    </w:rPr>
                                    <w:t xml:space="preserve">a </w:t>
                                  </w:r>
                                  <w:r>
                                    <w:rPr>
                                      <w:rFonts w:cstheme="minorBidi"/>
                                      <w:b/>
                                      <w:bCs/>
                                      <w:lang w:val="fr-FR"/>
                                    </w:rPr>
                                    <w:sym w:font="Symbol" w:char="F0B9"/>
                                  </w:r>
                                  <w:r>
                                    <w:rPr>
                                      <w:rFonts w:cstheme="minorBidi"/>
                                      <w:b/>
                                      <w:bCs/>
                                      <w:lang w:val="fr-FR"/>
                                    </w:rPr>
                                    <w:t xml:space="preserve"> 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469763" id="Pensées 359" o:spid="_x0000_s1032" type="#_x0000_t106" style="position:absolute;left:0;text-align:left;margin-left:1.9pt;margin-top:4.5pt;width:56.65pt;height:34.1pt;z-index:25253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" adj="24192,-442" fillcolor="#deeaf6 [660]" strokecolor="#5b9bd5 [3204]" strokeweight=".5pt">
                      <v:stroke joinstyle="miter"/>
                      <v:textbox>
                        <w:txbxContent>
                          <w:p w14:paraId="69BF2877" w14:textId="77777777" w:rsidR="00E3791B" w:rsidRPr="0090404D" w:rsidRDefault="00E3791B" w:rsidP="00C26800">
                            <w:pPr>
                              <w:ind w:right="-51"/>
                              <w:rPr>
                                <w:rFonts w:asciiTheme="majorBidi" w:hAnsiTheme="majorBidi" w:cstheme="minorBidi"/>
                                <w:color w:val="auto"/>
                                <w:sz w:val="26"/>
                                <w:szCs w:val="26"/>
                                <w:lang w:val="fr-FR"/>
                              </w:rPr>
                            </w:pPr>
                            <w:r>
                              <w:rPr>
                                <w:rFonts w:cstheme="minorBidi"/>
                                <w:b/>
                                <w:bCs/>
                                <w:lang w:val="fr-FR"/>
                              </w:rPr>
                              <w:t xml:space="preserve">a </w:t>
                            </w:r>
                            <w:r>
                              <w:rPr>
                                <w:rFonts w:cstheme="minorBidi"/>
                                <w:b/>
                                <w:bCs/>
                                <w:lang w:val="fr-FR"/>
                              </w:rPr>
                              <w:sym w:font="Symbol" w:char="F0B9"/>
                            </w:r>
                            <w:r>
                              <w:rPr>
                                <w:rFonts w:cstheme="minorBidi"/>
                                <w:b/>
                                <w:bCs/>
                                <w:lang w:val="fr-FR"/>
                              </w:rPr>
                              <w:t xml:space="preserve"> 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A432E"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14624" behindDoc="0" locked="0" layoutInCell="1" allowOverlap="1" wp14:anchorId="08DCEC60" wp14:editId="1E64E47C">
                      <wp:simplePos x="0" y="0"/>
                      <wp:positionH relativeFrom="column">
                        <wp:posOffset>1532255</wp:posOffset>
                      </wp:positionH>
                      <wp:positionV relativeFrom="paragraph">
                        <wp:posOffset>21590</wp:posOffset>
                      </wp:positionV>
                      <wp:extent cx="0" cy="396000"/>
                      <wp:effectExtent l="76200" t="0" r="57150" b="61595"/>
                      <wp:wrapNone/>
                      <wp:docPr id="487" name="Connecteur droit avec flèche 4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960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A2050F" id="Connecteur droit avec flèche 487" o:spid="_x0000_s1026" type="#_x0000_t32" style="position:absolute;margin-left:120.65pt;margin-top:1.7pt;width:0;height:31.2pt;z-index:25231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49114236" w14:textId="77777777" w:rsidR="008A432E" w:rsidRDefault="008A432E" w:rsidP="008A432E">
            <w:pPr>
              <w:pStyle w:val="Paragraphedeliste"/>
              <w:spacing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color w:val="0070C0"/>
                <w:sz w:val="18"/>
                <w:szCs w:val="18"/>
              </w:rPr>
            </w:pPr>
          </w:p>
          <w:p w14:paraId="3625FF03" w14:textId="77777777" w:rsidR="004639BE" w:rsidRDefault="00D7792E" w:rsidP="008A432E">
            <w:pPr>
              <w:pStyle w:val="Paragraphedeliste"/>
              <w:spacing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color w:val="0070C0"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327936" behindDoc="0" locked="0" layoutInCell="1" allowOverlap="1" wp14:anchorId="1381FD29" wp14:editId="7CD9D513">
                      <wp:simplePos x="0" y="0"/>
                      <wp:positionH relativeFrom="column">
                        <wp:posOffset>2680970</wp:posOffset>
                      </wp:positionH>
                      <wp:positionV relativeFrom="paragraph">
                        <wp:posOffset>101600</wp:posOffset>
                      </wp:positionV>
                      <wp:extent cx="360000" cy="360000"/>
                      <wp:effectExtent l="0" t="0" r="0" b="2540"/>
                      <wp:wrapNone/>
                      <wp:docPr id="482" name="Rectangle 4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781E907" w14:textId="77777777" w:rsidR="00E3791B" w:rsidRPr="000E7368" w:rsidRDefault="00E3791B" w:rsidP="004639BE">
                                  <w:pPr>
                                    <w:ind w:right="-51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</w:pPr>
                                  <w:r w:rsidRPr="000E7368"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  <w:t>③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81FD29" id="Rectangle 482" o:spid="_x0000_s1033" style="position:absolute;left:0;text-align:left;margin-left:211.1pt;margin-top:8pt;width:28.35pt;height:28.35pt;z-index:25232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" filled="f" stroked="f" strokeweight="1pt">
                      <v:textbox>
                        <w:txbxContent>
                          <w:p w14:paraId="0781E907" w14:textId="77777777" w:rsidR="00E3791B" w:rsidRPr="000E7368" w:rsidRDefault="00E3791B" w:rsidP="004639BE">
                            <w:pPr>
                              <w:ind w:right="-51"/>
                              <w:jc w:val="center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③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FF7D7C"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15648" behindDoc="0" locked="0" layoutInCell="1" allowOverlap="1" wp14:anchorId="1F77D2AA" wp14:editId="52D9829F">
                      <wp:simplePos x="0" y="0"/>
                      <wp:positionH relativeFrom="column">
                        <wp:posOffset>375285</wp:posOffset>
                      </wp:positionH>
                      <wp:positionV relativeFrom="paragraph">
                        <wp:posOffset>99060</wp:posOffset>
                      </wp:positionV>
                      <wp:extent cx="2303780" cy="359410"/>
                      <wp:effectExtent l="19050" t="0" r="39370" b="21590"/>
                      <wp:wrapNone/>
                      <wp:docPr id="491" name="Organigramme : Donnée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3780" cy="359410"/>
                              </a:xfrm>
                              <a:custGeom>
                                <a:avLst/>
                                <a:gdLst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1352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10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1848"/>
                                  <a:gd name="connsiteY0" fmla="*/ 10000 h 10000"/>
                                  <a:gd name="connsiteX1" fmla="*/ 0 w 11848"/>
                                  <a:gd name="connsiteY1" fmla="*/ 0 h 10000"/>
                                  <a:gd name="connsiteX2" fmla="*/ 11848 w 11848"/>
                                  <a:gd name="connsiteY2" fmla="*/ 0 h 10000"/>
                                  <a:gd name="connsiteX3" fmla="*/ 10000 w 11848"/>
                                  <a:gd name="connsiteY3" fmla="*/ 10000 h 10000"/>
                                  <a:gd name="connsiteX4" fmla="*/ 0 w 11848"/>
                                  <a:gd name="connsiteY4" fmla="*/ 10000 h 10000"/>
                                  <a:gd name="connsiteX0" fmla="*/ 0 w 13588"/>
                                  <a:gd name="connsiteY0" fmla="*/ 10000 h 10000"/>
                                  <a:gd name="connsiteX1" fmla="*/ 1740 w 13588"/>
                                  <a:gd name="connsiteY1" fmla="*/ 0 h 10000"/>
                                  <a:gd name="connsiteX2" fmla="*/ 13588 w 13588"/>
                                  <a:gd name="connsiteY2" fmla="*/ 0 h 10000"/>
                                  <a:gd name="connsiteX3" fmla="*/ 11740 w 13588"/>
                                  <a:gd name="connsiteY3" fmla="*/ 10000 h 10000"/>
                                  <a:gd name="connsiteX4" fmla="*/ 0 w 13588"/>
                                  <a:gd name="connsiteY4" fmla="*/ 10000 h 10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3588" h="10000">
                                    <a:moveTo>
                                      <a:pt x="0" y="10000"/>
                                    </a:moveTo>
                                    <a:lnTo>
                                      <a:pt x="1740" y="0"/>
                                    </a:lnTo>
                                    <a:lnTo>
                                      <a:pt x="13588" y="0"/>
                                    </a:lnTo>
                                    <a:lnTo>
                                      <a:pt x="11740" y="10000"/>
                                    </a:lnTo>
                                    <a:lnTo>
                                      <a:pt x="0" y="100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71A3EA" w14:textId="77777777" w:rsidR="00E3791B" w:rsidRPr="002730DB" w:rsidRDefault="00E3791B" w:rsidP="008F1386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6"/>
                                      <w:szCs w:val="26"/>
                                    </w:rPr>
                                  </w:pPr>
                                  <w:r w:rsidRPr="002730D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6"/>
                                      <w:szCs w:val="26"/>
                                      <w:lang w:val="fr-FR"/>
                                    </w:rPr>
                                    <w:t>Ecrire</w:t>
                                  </w:r>
                                  <w:r w:rsidRPr="002730D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6"/>
                                      <w:szCs w:val="26"/>
                                    </w:rPr>
                                    <w:t xml:space="preserve"> ("Solution = ",X)</w:t>
                                  </w:r>
                                  <w:r w:rsidRPr="002730D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77D2AA" id="_x0000_s1034" style="position:absolute;left:0;text-align:left;margin-left:29.55pt;margin-top:7.8pt;width:181.4pt;height:28.3pt;z-index:25231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588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" adj="-11796480,,5400" path="m,10000l1740,,13588,,11740,10000,,10000xe" filled="f" strokecolor="#00b050" strokeweight="1.5pt">
                      <v:stroke joinstyle="miter"/>
                      <v:formulas/>
                      <v:path arrowok="t" o:connecttype="custom" o:connectlocs="0,359410;295009,0;2303780,0;1990460,359410;0,359410" o:connectangles="0,0,0,0,0" textboxrect="0,0,13588,10000"/>
                      <v:textbox>
                        <w:txbxContent>
                          <w:p w14:paraId="1E71A3EA" w14:textId="77777777" w:rsidR="00E3791B" w:rsidRPr="002730DB" w:rsidRDefault="00E3791B" w:rsidP="008F138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</w:pPr>
                            <w:r w:rsidRPr="002730D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lang w:val="fr-FR"/>
                              </w:rPr>
                              <w:t>Ecrire</w:t>
                            </w:r>
                            <w:r w:rsidRPr="002730D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 xml:space="preserve"> ("Solution = ",X)</w:t>
                            </w:r>
                            <w:r w:rsidRPr="002730D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AB4F76B" w14:textId="77777777" w:rsidR="004639BE" w:rsidRDefault="008A432E" w:rsidP="00845058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70C0"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337152" behindDoc="0" locked="0" layoutInCell="1" allowOverlap="1" wp14:anchorId="2D1D31B6" wp14:editId="5408EEC1">
                      <wp:simplePos x="0" y="0"/>
                      <wp:positionH relativeFrom="column">
                        <wp:posOffset>1531620</wp:posOffset>
                      </wp:positionH>
                      <wp:positionV relativeFrom="paragraph">
                        <wp:posOffset>140970</wp:posOffset>
                      </wp:positionV>
                      <wp:extent cx="0" cy="395605"/>
                      <wp:effectExtent l="76200" t="0" r="57150" b="61595"/>
                      <wp:wrapNone/>
                      <wp:docPr id="492" name="Connecteur droit avec flèche 4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9560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52DB34" id="Connecteur droit avec flèche 492" o:spid="_x0000_s1026" type="#_x0000_t32" style="position:absolute;margin-left:120.6pt;margin-top:11.1pt;width:0;height:31.15pt;z-index:25233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3B84C233" w14:textId="77777777" w:rsidR="004639BE" w:rsidRDefault="004639BE" w:rsidP="00845058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70C0"/>
                <w:sz w:val="18"/>
                <w:szCs w:val="18"/>
              </w:rPr>
            </w:pPr>
          </w:p>
          <w:p w14:paraId="6F1B01CE" w14:textId="77777777" w:rsidR="004639BE" w:rsidRDefault="00C90B88" w:rsidP="00845058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70C0"/>
                <w:sz w:val="18"/>
                <w:szCs w:val="18"/>
              </w:rPr>
            </w:pPr>
            <w:r w:rsidRPr="00855408">
              <w:rPr>
                <w:rFonts w:asciiTheme="majorBidi" w:hAnsiTheme="majorBidi" w:cs="Times New Roman"/>
                <w:b/>
                <w:bCs/>
                <w:noProof/>
                <w:color w:val="0070C0"/>
                <w:sz w:val="18"/>
                <w:szCs w:val="1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321792" behindDoc="0" locked="0" layoutInCell="1" allowOverlap="1" wp14:anchorId="00106359" wp14:editId="0FC0054F">
                      <wp:simplePos x="0" y="0"/>
                      <wp:positionH relativeFrom="column">
                        <wp:posOffset>636905</wp:posOffset>
                      </wp:positionH>
                      <wp:positionV relativeFrom="paragraph">
                        <wp:posOffset>153035</wp:posOffset>
                      </wp:positionV>
                      <wp:extent cx="1799590" cy="395605"/>
                      <wp:effectExtent l="0" t="0" r="10160" b="23495"/>
                      <wp:wrapNone/>
                      <wp:docPr id="494" name="Ellipse 4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9590" cy="395605"/>
                              </a:xfrm>
                              <a:prstGeom prst="ellipse">
                                <a:avLst/>
                              </a:prstGeom>
                              <a:noFill/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1BAA77" w14:textId="77777777" w:rsidR="00E3791B" w:rsidRPr="001B7500" w:rsidRDefault="00E3791B" w:rsidP="004639BE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</w:pPr>
                                  <w:r w:rsidRPr="001B750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Fin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0106359" id="Ellipse 494" o:spid="_x0000_s1035" style="position:absolute;left:0;text-align:left;margin-left:50.15pt;margin-top:12.05pt;width:141.7pt;height:31.15pt;z-index:25232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" filled="f" strokecolor="black [3200]" strokeweight="1.5pt">
                      <v:stroke joinstyle="miter"/>
                      <v:textbox>
                        <w:txbxContent>
                          <w:p w14:paraId="7D1BAA77" w14:textId="77777777" w:rsidR="00E3791B" w:rsidRPr="001B7500" w:rsidRDefault="00E3791B" w:rsidP="004639B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1B750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Fin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7A212F86" w14:textId="77777777" w:rsidR="004639BE" w:rsidRDefault="00A145E8" w:rsidP="00845058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70C0"/>
                <w:sz w:val="18"/>
                <w:szCs w:val="18"/>
              </w:rPr>
            </w:pPr>
            <w:r>
              <w:rPr>
                <w:rFonts w:hint="cs"/>
                <w:b/>
                <w:bCs/>
                <w:noProof/>
                <w:color w:val="002060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352512" behindDoc="0" locked="0" layoutInCell="1" allowOverlap="1" wp14:anchorId="607C7F62" wp14:editId="232FB80E">
                      <wp:simplePos x="0" y="0"/>
                      <wp:positionH relativeFrom="column">
                        <wp:posOffset>2447925</wp:posOffset>
                      </wp:positionH>
                      <wp:positionV relativeFrom="paragraph">
                        <wp:posOffset>35560</wp:posOffset>
                      </wp:positionV>
                      <wp:extent cx="1087755" cy="251460"/>
                      <wp:effectExtent l="0" t="19050" r="55245" b="0"/>
                      <wp:wrapNone/>
                      <wp:docPr id="483" name="Arc 4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7755" cy="251460"/>
                              </a:xfrm>
                              <a:prstGeom prst="arc">
                                <a:avLst>
                                  <a:gd name="adj1" fmla="val 10968227"/>
                                  <a:gd name="adj2" fmla="val 21360408"/>
                                </a:avLst>
                              </a:prstGeom>
                              <a:ln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D04286" id="Arc 483" o:spid="_x0000_s1026" style="position:absolute;margin-left:192.75pt;margin-top:2.8pt;width:85.65pt;height:19.8pt;z-index:25235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87755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" path="m11809,99672nsc64958,41676,286129,142,542573,v240300,-133,452497,36205,521963,89384l543878,125730,11809,99672xem11809,99672nfc64958,41676,286129,142,542573,v240300,-133,452497,36205,521963,89384e" filled="f" strokecolor="black [3200]" strokeweight="1.5pt">
                      <v:stroke endarrow="open" joinstyle="miter"/>
                      <v:path arrowok="t" o:connecttype="custom" o:connectlocs="11809,99672;542573,0;1064536,89384" o:connectangles="0,0,0"/>
                    </v:shape>
                  </w:pict>
                </mc:Fallback>
              </mc:AlternateContent>
            </w:r>
          </w:p>
          <w:p w14:paraId="662912E6" w14:textId="77777777" w:rsidR="004639BE" w:rsidRDefault="004639BE" w:rsidP="00845058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70C0"/>
                <w:sz w:val="18"/>
                <w:szCs w:val="18"/>
              </w:rPr>
            </w:pPr>
          </w:p>
          <w:p w14:paraId="50C6FF0F" w14:textId="77777777" w:rsidR="004639BE" w:rsidRPr="00AF01CD" w:rsidRDefault="004639BE" w:rsidP="00845058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70C0"/>
                <w:sz w:val="10"/>
                <w:szCs w:val="10"/>
              </w:rPr>
            </w:pPr>
          </w:p>
          <w:p w14:paraId="7D33C5CD" w14:textId="77777777" w:rsidR="004639BE" w:rsidRPr="001D0B5E" w:rsidRDefault="004639BE" w:rsidP="00845058">
            <w:pPr>
              <w:bidi/>
              <w:spacing w:line="360" w:lineRule="auto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  <w:lang w:val="fr-FR"/>
              </w:rPr>
            </w:pPr>
          </w:p>
        </w:tc>
        <w:tc>
          <w:tcPr>
            <w:tcW w:w="5312" w:type="dxa"/>
          </w:tcPr>
          <w:p w14:paraId="46384421" w14:textId="77777777" w:rsidR="004639BE" w:rsidRPr="00A52ED5" w:rsidRDefault="004639BE" w:rsidP="00845058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</w:p>
          <w:p w14:paraId="779A8D29" w14:textId="77777777" w:rsidR="004639BE" w:rsidRPr="00A52ED5" w:rsidRDefault="004639BE" w:rsidP="00845058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</w:p>
          <w:p w14:paraId="7F2662AA" w14:textId="77777777" w:rsidR="004639BE" w:rsidRPr="000269CF" w:rsidRDefault="004639BE" w:rsidP="00845058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002060"/>
                <w:sz w:val="28"/>
                <w:szCs w:val="28"/>
              </w:rPr>
            </w:pPr>
            <w:r w:rsidRPr="000269CF">
              <w:rPr>
                <w:rFonts w:asciiTheme="majorBidi" w:hAnsiTheme="majorBidi" w:cs="Times New Roman"/>
                <w:b/>
                <w:bCs/>
                <w:color w:val="002060"/>
                <w:sz w:val="28"/>
                <w:szCs w:val="28"/>
              </w:rPr>
              <w:t xml:space="preserve">Algorithme </w:t>
            </w:r>
            <w:r>
              <w:rPr>
                <w:rFonts w:asciiTheme="majorBidi" w:hAnsiTheme="majorBidi" w:cs="Times New Roman"/>
                <w:b/>
                <w:bCs/>
                <w:color w:val="002060"/>
                <w:sz w:val="28"/>
                <w:szCs w:val="28"/>
              </w:rPr>
              <w:t xml:space="preserve"> </w:t>
            </w:r>
            <w:r w:rsidRPr="000269CF">
              <w:rPr>
                <w:rFonts w:asciiTheme="majorBidi" w:hAnsiTheme="majorBidi" w:cs="Times New Roman"/>
                <w:b/>
                <w:bCs/>
                <w:color w:val="002060"/>
                <w:sz w:val="28"/>
                <w:szCs w:val="28"/>
              </w:rPr>
              <w:t xml:space="preserve"> </w:t>
            </w:r>
            <w:r w:rsidR="00D97FDB">
              <w:rPr>
                <w:rFonts w:asciiTheme="majorBidi" w:hAnsiTheme="majorBidi" w:cs="Times New Roman"/>
                <w:b/>
                <w:bCs/>
                <w:color w:val="00B050"/>
                <w:sz w:val="28"/>
                <w:szCs w:val="28"/>
              </w:rPr>
              <w:t>Equation_1_degre</w:t>
            </w:r>
          </w:p>
          <w:p w14:paraId="7EA40EDD" w14:textId="77777777" w:rsidR="004639BE" w:rsidRPr="00B2645E" w:rsidRDefault="004639BE" w:rsidP="00845058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8"/>
                <w:szCs w:val="8"/>
              </w:rPr>
            </w:pPr>
          </w:p>
          <w:p w14:paraId="76DB1EE8" w14:textId="77777777" w:rsidR="004639BE" w:rsidRPr="00B2645E" w:rsidRDefault="004639BE" w:rsidP="00845058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8"/>
                <w:szCs w:val="8"/>
              </w:rPr>
            </w:pPr>
          </w:p>
          <w:p w14:paraId="4F3D9667" w14:textId="77777777" w:rsidR="004639BE" w:rsidRDefault="004639BE" w:rsidP="00845058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  <w:t>Variable   a, b, X  :  Réel ;</w:t>
            </w:r>
          </w:p>
          <w:p w14:paraId="08BFCB75" w14:textId="77777777" w:rsidR="004639BE" w:rsidRPr="00B2645E" w:rsidRDefault="00CD4C87" w:rsidP="00845058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8"/>
                <w:szCs w:val="8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65184" behindDoc="0" locked="0" layoutInCell="1" allowOverlap="1" wp14:anchorId="1E25EC9E" wp14:editId="2FF327AA">
                      <wp:simplePos x="0" y="0"/>
                      <wp:positionH relativeFrom="column">
                        <wp:posOffset>708025</wp:posOffset>
                      </wp:positionH>
                      <wp:positionV relativeFrom="paragraph">
                        <wp:posOffset>60960</wp:posOffset>
                      </wp:positionV>
                      <wp:extent cx="2463165" cy="702000"/>
                      <wp:effectExtent l="19050" t="133350" r="32385" b="41275"/>
                      <wp:wrapNone/>
                      <wp:docPr id="103" name="Pensées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63165" cy="702000"/>
                              </a:xfrm>
                              <a:prstGeom prst="cloudCallout">
                                <a:avLst>
                                  <a:gd name="adj1" fmla="val -46196"/>
                                  <a:gd name="adj2" fmla="val -63968"/>
                                </a:avLst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1B46AB" w14:textId="77777777" w:rsidR="00E3791B" w:rsidRPr="00CD4C87" w:rsidRDefault="00E3791B" w:rsidP="004A6E5A">
                                  <w:pPr>
                                    <w:bidi/>
                                    <w:ind w:left="-33" w:right="-51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</w:pP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ن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َـ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س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ْـ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ت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َـ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ن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ْـ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ب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ِـ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ط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ُ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 xml:space="preserve"> ال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م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ت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غ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ي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رات م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ن</w:t>
                                  </w:r>
                                </w:p>
                                <w:p w14:paraId="2572B409" w14:textId="77777777" w:rsidR="00E3791B" w:rsidRPr="00CD4C87" w:rsidRDefault="00E3791B" w:rsidP="004A6E5A">
                                  <w:pPr>
                                    <w:bidi/>
                                    <w:ind w:left="-33" w:right="-51"/>
                                    <w:rPr>
                                      <w:rFonts w:asciiTheme="majorBidi" w:hAnsiTheme="majorBidi" w:cstheme="majorBidi"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 xml:space="preserve"> ال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م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ُــ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د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ْ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خ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َــ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ل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َ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ات و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ال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ع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م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ل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ي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 xml:space="preserve">ات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25EC9E" id="Pensées 103" o:spid="_x0000_s1036" type="#_x0000_t106" style="position:absolute;left:0;text-align:left;margin-left:55.75pt;margin-top:4.8pt;width:193.95pt;height:55.3pt;z-index:25276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" adj="822,-3017" fillcolor="#deeaf6 [660]" strokecolor="#5b9bd5 [3204]" strokeweight=".5pt">
                      <v:stroke joinstyle="miter"/>
                      <v:textbox>
                        <w:txbxContent>
                          <w:p w14:paraId="041B46AB" w14:textId="77777777" w:rsidR="00E3791B" w:rsidRPr="00CD4C87" w:rsidRDefault="00E3791B" w:rsidP="004A6E5A">
                            <w:pPr>
                              <w:bidi/>
                              <w:ind w:left="-33" w:right="-51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</w:pP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ن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َـ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س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ْـ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ت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َـ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ن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ْـ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ب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ِـ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ط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ُ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ال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م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ت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غ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رات م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ن</w:t>
                            </w:r>
                          </w:p>
                          <w:p w14:paraId="2572B409" w14:textId="77777777" w:rsidR="00E3791B" w:rsidRPr="00CD4C87" w:rsidRDefault="00E3791B" w:rsidP="004A6E5A">
                            <w:pPr>
                              <w:bidi/>
                              <w:ind w:left="-33" w:right="-51"/>
                              <w:rPr>
                                <w:rFonts w:asciiTheme="majorBidi" w:hAnsiTheme="majorBidi" w:cstheme="majorBidi"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ال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م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ُــ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د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ْ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خ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َــ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َ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ات و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ال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ع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م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ات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ECF968" w14:textId="77777777" w:rsidR="004639BE" w:rsidRPr="00B2645E" w:rsidRDefault="004639BE" w:rsidP="00845058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5E28E392" w14:textId="77777777" w:rsidR="004639BE" w:rsidRPr="00331728" w:rsidRDefault="004639BE" w:rsidP="00845058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AB218A">
              <w:rPr>
                <w:rFonts w:asciiTheme="majorBidi" w:hAnsiTheme="majorBidi" w:cstheme="majorBidi"/>
                <w:b/>
                <w:bCs/>
                <w:noProof/>
                <w:color w:val="0070C0"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2322816" behindDoc="0" locked="0" layoutInCell="1" allowOverlap="1" wp14:anchorId="67E2A7C3" wp14:editId="7D4AE3AA">
                      <wp:simplePos x="0" y="0"/>
                      <wp:positionH relativeFrom="column">
                        <wp:posOffset>207010</wp:posOffset>
                      </wp:positionH>
                      <wp:positionV relativeFrom="paragraph">
                        <wp:posOffset>218440</wp:posOffset>
                      </wp:positionV>
                      <wp:extent cx="0" cy="2916000"/>
                      <wp:effectExtent l="0" t="0" r="19050" b="36830"/>
                      <wp:wrapNone/>
                      <wp:docPr id="495" name="Connecteur droit avec flèche 4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2916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BE2792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495" o:spid="_x0000_s1026" type="#_x0000_t32" style="position:absolute;margin-left:16.3pt;margin-top:17.2pt;width:0;height:229.6pt;flip:x;z-index:25232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" strokecolor="black [3200]" strokeweight="1pt">
                      <v:stroke joinstyle="miter"/>
                    </v:shape>
                  </w:pict>
                </mc:Fallback>
              </mc:AlternateContent>
            </w:r>
            <w:r w:rsidRPr="00331728"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  <w:t xml:space="preserve">Début </w:t>
            </w:r>
          </w:p>
          <w:p w14:paraId="61AF3B3E" w14:textId="77777777" w:rsidR="004639BE" w:rsidRDefault="004639BE" w:rsidP="00845058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1A80A63F" w14:textId="77777777" w:rsidR="004639BE" w:rsidRDefault="004639BE" w:rsidP="00845058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547687DE" w14:textId="77777777" w:rsidR="004639BE" w:rsidRDefault="004639BE" w:rsidP="00845058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  <w:rtl/>
              </w:rPr>
            </w:pPr>
          </w:p>
          <w:p w14:paraId="62472657" w14:textId="77777777" w:rsidR="004639BE" w:rsidRDefault="004639BE" w:rsidP="00845058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5E96B783" w14:textId="77777777" w:rsidR="004639BE" w:rsidRPr="00B2645E" w:rsidRDefault="004639BE" w:rsidP="00845058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570B099C" w14:textId="77777777" w:rsidR="004639BE" w:rsidRPr="00B2645E" w:rsidRDefault="004639BE" w:rsidP="00845058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5D7C8A86" w14:textId="77777777" w:rsidR="004639BE" w:rsidRPr="00331728" w:rsidRDefault="00D3483C" w:rsidP="00845058">
            <w:pPr>
              <w:pStyle w:val="Paragraphedeliste"/>
              <w:ind w:left="798"/>
              <w:jc w:val="both"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3160E0">
              <w:rPr>
                <w:rFonts w:asciiTheme="majorBidi" w:hAnsiTheme="majorBidi" w:cs="Times New Roman" w:hint="cs"/>
                <w:b/>
                <w:bCs/>
                <w:noProof/>
                <w:color w:val="FF0000"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3044736" behindDoc="0" locked="0" layoutInCell="1" allowOverlap="1" wp14:anchorId="1EC2EEA7" wp14:editId="374A4EF1">
                      <wp:simplePos x="0" y="0"/>
                      <wp:positionH relativeFrom="column">
                        <wp:posOffset>431165</wp:posOffset>
                      </wp:positionH>
                      <wp:positionV relativeFrom="paragraph">
                        <wp:posOffset>31911</wp:posOffset>
                      </wp:positionV>
                      <wp:extent cx="972000" cy="288290"/>
                      <wp:effectExtent l="0" t="0" r="19050" b="16510"/>
                      <wp:wrapNone/>
                      <wp:docPr id="952" name="Arc 9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972000" cy="288290"/>
                              </a:xfrm>
                              <a:prstGeom prst="arc">
                                <a:avLst>
                                  <a:gd name="adj1" fmla="val 10910542"/>
                                  <a:gd name="adj2" fmla="val 21476576"/>
                                </a:avLst>
                              </a:prstGeom>
                              <a:ln w="1270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CDA003" id="Arc 952" o:spid="_x0000_s1026" style="position:absolute;margin-left:33.95pt;margin-top:2.5pt;width:76.55pt;height:22.7pt;rotation:180;z-index:25304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72000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" path="m2833,128603nsc29575,55469,237704,41,485730,,731645,-41,938910,54407,968475,126815l486000,144145,2833,128603xem2833,128603nfc29575,55469,237704,41,485730,,731645,-41,938910,54407,968475,126815e" filled="f" strokecolor="#5b9bd5 [3204]" strokeweight="1pt">
                      <v:stroke joinstyle="miter"/>
                      <v:path arrowok="t" o:connecttype="custom" o:connectlocs="2833,128603;485730,0;968475,126815" o:connectangles="0,0,0"/>
                    </v:shape>
                  </w:pict>
                </mc:Fallback>
              </mc:AlternateContent>
            </w:r>
            <w:r w:rsidR="004639BE" w:rsidRPr="002730DB">
              <w:rPr>
                <w:rFonts w:asciiTheme="majorBidi" w:hAnsiTheme="majorBidi" w:cs="Times New Roman"/>
                <w:b/>
                <w:bCs/>
                <w:color w:val="FF0000"/>
                <w:sz w:val="28"/>
                <w:szCs w:val="28"/>
              </w:rPr>
              <w:t>Lire (</w:t>
            </w:r>
            <w:proofErr w:type="spellStart"/>
            <w:r w:rsidR="004639BE" w:rsidRPr="002730DB">
              <w:rPr>
                <w:rFonts w:asciiTheme="majorBidi" w:hAnsiTheme="majorBidi" w:cs="Times New Roman"/>
                <w:b/>
                <w:bCs/>
                <w:color w:val="FF0000"/>
                <w:sz w:val="28"/>
                <w:szCs w:val="28"/>
              </w:rPr>
              <w:t>a,b</w:t>
            </w:r>
            <w:proofErr w:type="spellEnd"/>
            <w:r w:rsidR="004639BE" w:rsidRPr="002730DB">
              <w:rPr>
                <w:rFonts w:asciiTheme="majorBidi" w:hAnsiTheme="majorBidi" w:cs="Times New Roman"/>
                <w:b/>
                <w:bCs/>
                <w:color w:val="FF0000"/>
                <w:sz w:val="28"/>
                <w:szCs w:val="28"/>
              </w:rPr>
              <w:t>) </w:t>
            </w:r>
            <w:r w:rsidR="004639BE" w:rsidRPr="00062089"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  <w:t>;</w:t>
            </w:r>
            <w:r w:rsidR="008E7D35" w:rsidRPr="003160E0">
              <w:rPr>
                <w:rFonts w:asciiTheme="majorBidi" w:hAnsiTheme="majorBidi" w:cs="Times New Roman" w:hint="cs"/>
                <w:b/>
                <w:bCs/>
                <w:noProof/>
                <w:color w:val="FF0000"/>
                <w:sz w:val="10"/>
                <w:szCs w:val="10"/>
              </w:rPr>
              <w:t xml:space="preserve"> </w:t>
            </w:r>
          </w:p>
          <w:p w14:paraId="0DDB2341" w14:textId="77777777" w:rsidR="004639BE" w:rsidRDefault="00D3483C" w:rsidP="00845058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48416" behindDoc="0" locked="0" layoutInCell="1" allowOverlap="1" wp14:anchorId="62B91DCE" wp14:editId="72B94B57">
                      <wp:simplePos x="0" y="0"/>
                      <wp:positionH relativeFrom="column">
                        <wp:posOffset>1731929</wp:posOffset>
                      </wp:positionH>
                      <wp:positionV relativeFrom="paragraph">
                        <wp:posOffset>19467</wp:posOffset>
                      </wp:positionV>
                      <wp:extent cx="1331595" cy="467995"/>
                      <wp:effectExtent l="342900" t="0" r="20955" b="46355"/>
                      <wp:wrapNone/>
                      <wp:docPr id="480" name="Pensées 4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1595" cy="467995"/>
                              </a:xfrm>
                              <a:prstGeom prst="cloudCallout">
                                <a:avLst>
                                  <a:gd name="adj1" fmla="val -73979"/>
                                  <a:gd name="adj2" fmla="val -41882"/>
                                </a:avLst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C3AA4CA" w14:textId="77777777" w:rsidR="00E3791B" w:rsidRPr="002266B3" w:rsidRDefault="00E3791B" w:rsidP="00160E55">
                                  <w:pPr>
                                    <w:bidi/>
                                    <w:spacing w:line="276" w:lineRule="auto"/>
                                    <w:ind w:left="-180" w:right="-51"/>
                                    <w:jc w:val="center"/>
                                    <w:rPr>
                                      <w:rFonts w:asciiTheme="majorBidi" w:hAnsiTheme="majorBidi" w:cstheme="majorBidi"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</w:pPr>
                                  <w:r w:rsidRPr="002266B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الـخ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2266B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ـط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2266B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وة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 xml:space="preserve"> </w:t>
                                  </w:r>
                                  <w:r w:rsidRPr="000E7368"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  <w:t>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B91DCE" id="Pensées 480" o:spid="_x0000_s1037" type="#_x0000_t106" style="position:absolute;left:0;text-align:left;margin-left:136.35pt;margin-top:1.55pt;width:104.85pt;height:36.85pt;z-index:25234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" adj="-5179,1753" fillcolor="#deeaf6 [660]" strokecolor="#5b9bd5 [3204]" strokeweight=".5pt">
                      <v:stroke joinstyle="miter"/>
                      <v:textbox>
                        <w:txbxContent>
                          <w:p w14:paraId="6C3AA4CA" w14:textId="77777777" w:rsidR="00E3791B" w:rsidRPr="002266B3" w:rsidRDefault="00E3791B" w:rsidP="00160E55">
                            <w:pPr>
                              <w:bidi/>
                              <w:spacing w:line="276" w:lineRule="auto"/>
                              <w:ind w:left="-180" w:right="-51"/>
                              <w:jc w:val="center"/>
                              <w:rPr>
                                <w:rFonts w:asciiTheme="majorBidi" w:hAnsiTheme="majorBidi" w:cstheme="majorBidi"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</w:pPr>
                            <w:r w:rsidRPr="002266B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>الـخ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2266B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ـط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2266B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وة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①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AE42FA9" w14:textId="77777777" w:rsidR="004639BE" w:rsidRDefault="004639BE" w:rsidP="00845058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0F051EF8" w14:textId="77777777" w:rsidR="004639BE" w:rsidRDefault="004639BE" w:rsidP="00845058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5281C8E3" w14:textId="77777777" w:rsidR="004639BE" w:rsidRPr="00D66B4D" w:rsidRDefault="004639BE" w:rsidP="00845058">
            <w:pPr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  <w:lang w:val="fr-FR"/>
              </w:rPr>
            </w:pPr>
          </w:p>
          <w:p w14:paraId="5804A087" w14:textId="77777777" w:rsidR="004639BE" w:rsidRDefault="004639BE" w:rsidP="00845058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448F42BE" w14:textId="77777777" w:rsidR="005E2822" w:rsidRPr="00E02A45" w:rsidRDefault="008E7D35" w:rsidP="005E2822">
            <w:pPr>
              <w:pStyle w:val="Paragraphedeliste"/>
              <w:ind w:left="861"/>
              <w:jc w:val="both"/>
              <w:rPr>
                <w:rFonts w:asciiTheme="majorBidi" w:hAnsiTheme="majorBidi" w:cs="Times New Roman"/>
                <w:b/>
                <w:bCs/>
                <w:color w:val="0070C0"/>
                <w:sz w:val="28"/>
                <w:szCs w:val="28"/>
              </w:rPr>
            </w:pPr>
            <w:r w:rsidRPr="003160E0">
              <w:rPr>
                <w:rFonts w:asciiTheme="majorBidi" w:hAnsiTheme="majorBidi" w:cs="Times New Roman" w:hint="cs"/>
                <w:b/>
                <w:bCs/>
                <w:noProof/>
                <w:color w:val="FF0000"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2346368" behindDoc="0" locked="0" layoutInCell="1" allowOverlap="1" wp14:anchorId="5A281E65" wp14:editId="5022EB4C">
                      <wp:simplePos x="0" y="0"/>
                      <wp:positionH relativeFrom="column">
                        <wp:posOffset>471170</wp:posOffset>
                      </wp:positionH>
                      <wp:positionV relativeFrom="paragraph">
                        <wp:posOffset>20955</wp:posOffset>
                      </wp:positionV>
                      <wp:extent cx="1403985" cy="288290"/>
                      <wp:effectExtent l="0" t="0" r="24765" b="35560"/>
                      <wp:wrapNone/>
                      <wp:docPr id="497" name="Arc 4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1403985" cy="288290"/>
                              </a:xfrm>
                              <a:prstGeom prst="arc">
                                <a:avLst>
                                  <a:gd name="adj1" fmla="val 10910542"/>
                                  <a:gd name="adj2" fmla="val 21476576"/>
                                </a:avLst>
                              </a:prstGeom>
                              <a:ln w="1270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150B65" id="Arc 497" o:spid="_x0000_s1026" style="position:absolute;margin-left:37.1pt;margin-top:1.65pt;width:110.55pt;height:22.7pt;rotation:180;z-index:25234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03985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" path="m8458,121836nsc61953,51716,356071,27,701723,v341136,-27,632984,50308,691764,119308l701993,144145,8458,121836xem8458,121836nfc61953,51716,356071,27,701723,v341136,-27,632984,50308,691764,119308e" filled="f" strokecolor="#5b9bd5 [3204]" strokeweight="1pt">
                      <v:stroke joinstyle="miter"/>
                      <v:path arrowok="t" o:connecttype="custom" o:connectlocs="8458,121836;701723,0;1393487,119308" o:connectangles="0,0,0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32032" behindDoc="0" locked="0" layoutInCell="1" allowOverlap="1" wp14:anchorId="66A99DF2" wp14:editId="141D36DE">
                      <wp:simplePos x="0" y="0"/>
                      <wp:positionH relativeFrom="column">
                        <wp:posOffset>1801495</wp:posOffset>
                      </wp:positionH>
                      <wp:positionV relativeFrom="paragraph">
                        <wp:posOffset>229235</wp:posOffset>
                      </wp:positionV>
                      <wp:extent cx="1331595" cy="467995"/>
                      <wp:effectExtent l="247650" t="0" r="20955" b="46355"/>
                      <wp:wrapNone/>
                      <wp:docPr id="500" name="Pensées 5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1595" cy="467995"/>
                              </a:xfrm>
                              <a:prstGeom prst="cloudCallout">
                                <a:avLst>
                                  <a:gd name="adj1" fmla="val -66578"/>
                                  <a:gd name="adj2" fmla="val -31208"/>
                                </a:avLst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6D0A5E6" w14:textId="77777777" w:rsidR="00E3791B" w:rsidRPr="002266B3" w:rsidRDefault="00E3791B" w:rsidP="004639BE">
                                  <w:pPr>
                                    <w:bidi/>
                                    <w:spacing w:line="276" w:lineRule="auto"/>
                                    <w:ind w:left="-180" w:right="-51"/>
                                    <w:jc w:val="center"/>
                                    <w:rPr>
                                      <w:rFonts w:asciiTheme="majorBidi" w:hAnsiTheme="majorBidi" w:cstheme="majorBidi"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</w:pPr>
                                  <w:r w:rsidRPr="002266B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الـخ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2266B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ـط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2266B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وة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 xml:space="preserve"> </w:t>
                                  </w:r>
                                  <w:r w:rsidRPr="000E7368"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  <w:t>②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99DF2" id="Pensées 500" o:spid="_x0000_s1038" type="#_x0000_t106" style="position:absolute;left:0;text-align:left;margin-left:141.85pt;margin-top:18.05pt;width:104.85pt;height:36.85pt;z-index:25233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" adj="-3581,4059" fillcolor="#deeaf6 [660]" strokecolor="#5b9bd5 [3204]" strokeweight=".5pt">
                      <v:stroke joinstyle="miter"/>
                      <v:textbox>
                        <w:txbxContent>
                          <w:p w14:paraId="06D0A5E6" w14:textId="77777777" w:rsidR="00E3791B" w:rsidRPr="002266B3" w:rsidRDefault="00E3791B" w:rsidP="004639BE">
                            <w:pPr>
                              <w:bidi/>
                              <w:spacing w:line="276" w:lineRule="auto"/>
                              <w:ind w:left="-180" w:right="-51"/>
                              <w:jc w:val="center"/>
                              <w:rPr>
                                <w:rFonts w:asciiTheme="majorBidi" w:hAnsiTheme="majorBidi" w:cstheme="majorBidi"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</w:pPr>
                            <w:r w:rsidRPr="002266B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>الـخ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2266B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ـط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2266B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وة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②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E2822" w:rsidRPr="00E02A45">
              <w:rPr>
                <w:b/>
                <w:bCs/>
                <w:i/>
                <w:iCs/>
                <w:noProof/>
                <w:color w:val="0070C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342272" behindDoc="0" locked="0" layoutInCell="1" allowOverlap="1" wp14:anchorId="3FCE8FFB" wp14:editId="727665E6">
                      <wp:simplePos x="0" y="0"/>
                      <wp:positionH relativeFrom="column">
                        <wp:posOffset>779145</wp:posOffset>
                      </wp:positionH>
                      <wp:positionV relativeFrom="paragraph">
                        <wp:posOffset>120015</wp:posOffset>
                      </wp:positionV>
                      <wp:extent cx="323850" cy="0"/>
                      <wp:effectExtent l="38100" t="76200" r="0" b="95250"/>
                      <wp:wrapNone/>
                      <wp:docPr id="478" name="Connecteur droit avec flèche 4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238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3757A9" id="Connecteur droit avec flèche 478" o:spid="_x0000_s1026" type="#_x0000_t32" style="position:absolute;margin-left:61.35pt;margin-top:9.45pt;width:25.5pt;height:0;flip:x;z-index:25234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  <w:r w:rsidR="005E2822">
              <w:rPr>
                <w:rFonts w:asciiTheme="majorBidi" w:hAnsiTheme="majorBidi" w:cs="Times New Roman"/>
                <w:b/>
                <w:bCs/>
                <w:color w:val="0070C0"/>
                <w:sz w:val="28"/>
                <w:szCs w:val="28"/>
              </w:rPr>
              <w:t xml:space="preserve">X            - b / a </w:t>
            </w:r>
            <w:r w:rsidR="005E2822" w:rsidRPr="00E02A45">
              <w:rPr>
                <w:rFonts w:asciiTheme="majorBidi" w:hAnsiTheme="majorBidi" w:cs="Times New Roman"/>
                <w:b/>
                <w:bCs/>
                <w:color w:val="0070C0"/>
                <w:sz w:val="28"/>
                <w:szCs w:val="28"/>
              </w:rPr>
              <w:t> </w:t>
            </w:r>
            <w:r w:rsidR="005E2822" w:rsidRPr="00062089"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  <w:t>;</w:t>
            </w:r>
          </w:p>
          <w:p w14:paraId="47005BD9" w14:textId="77777777" w:rsidR="004639BE" w:rsidRPr="00EE684B" w:rsidRDefault="004639BE" w:rsidP="00845058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8"/>
                <w:szCs w:val="8"/>
              </w:rPr>
            </w:pPr>
          </w:p>
          <w:p w14:paraId="73D07217" w14:textId="77777777" w:rsidR="004639BE" w:rsidRPr="000F5909" w:rsidRDefault="004639BE" w:rsidP="00845058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1EB5C987" w14:textId="77777777" w:rsidR="004639BE" w:rsidRPr="00EE684B" w:rsidRDefault="004639BE" w:rsidP="005E2822">
            <w:pPr>
              <w:pStyle w:val="Paragraphedeliste"/>
              <w:spacing w:after="0" w:line="240" w:lineRule="auto"/>
              <w:ind w:left="86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2"/>
                <w:szCs w:val="12"/>
              </w:rPr>
            </w:pPr>
          </w:p>
          <w:p w14:paraId="3F010C8C" w14:textId="77777777" w:rsidR="004639BE" w:rsidRDefault="004639BE" w:rsidP="005E2822">
            <w:pPr>
              <w:pStyle w:val="Paragraphedeliste"/>
              <w:ind w:left="86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264B1BCC" w14:textId="77777777" w:rsidR="004639BE" w:rsidRDefault="004639BE" w:rsidP="005E2822">
            <w:pPr>
              <w:pStyle w:val="Paragraphedeliste"/>
              <w:ind w:left="86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2A7618C8" w14:textId="77777777" w:rsidR="00C72EDC" w:rsidRDefault="00C72EDC" w:rsidP="005E2822">
            <w:pPr>
              <w:pStyle w:val="Paragraphedeliste"/>
              <w:ind w:left="86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0FA188ED" w14:textId="77777777" w:rsidR="00C72EDC" w:rsidRPr="000F5909" w:rsidRDefault="00C72EDC" w:rsidP="005E2822">
            <w:pPr>
              <w:pStyle w:val="Paragraphedeliste"/>
              <w:ind w:left="86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430E9E86" w14:textId="77777777" w:rsidR="005E2822" w:rsidRPr="00532E53" w:rsidRDefault="004D1729" w:rsidP="005E2822">
            <w:pPr>
              <w:pStyle w:val="Paragraphedeliste"/>
              <w:ind w:left="861"/>
              <w:jc w:val="both"/>
              <w:rPr>
                <w:rFonts w:asciiTheme="majorBidi" w:hAnsiTheme="majorBidi" w:cs="Times New Roman"/>
                <w:b/>
                <w:bCs/>
                <w:color w:val="0070C0"/>
                <w:sz w:val="28"/>
                <w:szCs w:val="28"/>
              </w:rPr>
            </w:pPr>
            <w:r w:rsidRPr="002730DB">
              <w:rPr>
                <w:rFonts w:asciiTheme="majorBidi" w:hAnsiTheme="majorBidi" w:cs="Times New Roman" w:hint="cs"/>
                <w:b/>
                <w:bCs/>
                <w:noProof/>
                <w:color w:val="00B050"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2350464" behindDoc="0" locked="0" layoutInCell="1" allowOverlap="1" wp14:anchorId="433020F7" wp14:editId="286D79AD">
                      <wp:simplePos x="0" y="0"/>
                      <wp:positionH relativeFrom="column">
                        <wp:posOffset>474345</wp:posOffset>
                      </wp:positionH>
                      <wp:positionV relativeFrom="paragraph">
                        <wp:posOffset>29210</wp:posOffset>
                      </wp:positionV>
                      <wp:extent cx="2087880" cy="300990"/>
                      <wp:effectExtent l="0" t="0" r="64770" b="22860"/>
                      <wp:wrapNone/>
                      <wp:docPr id="481" name="Arc 4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2087880" cy="300990"/>
                              </a:xfrm>
                              <a:prstGeom prst="arc">
                                <a:avLst>
                                  <a:gd name="adj1" fmla="val 10779783"/>
                                  <a:gd name="adj2" fmla="val 21596927"/>
                                </a:avLst>
                              </a:prstGeom>
                              <a:ln w="1270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DF1BC9" id="Arc 481" o:spid="_x0000_s1026" style="position:absolute;margin-left:37.35pt;margin-top:2.3pt;width:164.4pt;height:23.7pt;rotation:180;z-index:25235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87880,300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" path="m868,156629nsc-21920,76100,399407,7278,956512,528v57734,-699,115771,-705,173511,-16c1668874,6939,2084508,71616,2087861,149561r-1043921,934l868,156629xem868,156629nfc-21920,76100,399407,7278,956512,528v57734,-699,115771,-705,173511,-16c1668874,6939,2084508,71616,2087861,149561e" filled="f" strokecolor="#5b9bd5 [3204]" strokeweight="1pt">
                      <v:stroke joinstyle="miter"/>
                      <v:path arrowok="t" o:connecttype="custom" o:connectlocs="868,156629;956512,528;1130023,512;2087861,149561" o:connectangles="0,0,0,0"/>
                    </v:shape>
                  </w:pict>
                </mc:Fallback>
              </mc:AlternateContent>
            </w:r>
            <w:r w:rsidR="005E2822" w:rsidRPr="002730DB">
              <w:rPr>
                <w:rFonts w:asciiTheme="majorBidi" w:hAnsiTheme="majorBidi" w:cs="Times New Roman"/>
                <w:b/>
                <w:bCs/>
                <w:color w:val="00B050"/>
                <w:sz w:val="28"/>
                <w:szCs w:val="28"/>
              </w:rPr>
              <w:t>Ecrire ("Solution = ",X) </w:t>
            </w:r>
            <w:r w:rsidR="005E2822" w:rsidRPr="00062089"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  <w:t>;</w:t>
            </w:r>
          </w:p>
          <w:p w14:paraId="22E45DE3" w14:textId="77777777" w:rsidR="004639BE" w:rsidRPr="005E2822" w:rsidRDefault="004639BE" w:rsidP="005E2822">
            <w:pPr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  <w:lang w:val="fr-FR"/>
              </w:rPr>
            </w:pPr>
          </w:p>
          <w:p w14:paraId="2DF293D3" w14:textId="77777777" w:rsidR="004639BE" w:rsidRPr="001731AA" w:rsidRDefault="004D1729" w:rsidP="00845058">
            <w:pPr>
              <w:pStyle w:val="Paragraphedeliste"/>
              <w:ind w:left="1507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44320" behindDoc="0" locked="0" layoutInCell="1" allowOverlap="1" wp14:anchorId="0AE1A270" wp14:editId="0D216C32">
                      <wp:simplePos x="0" y="0"/>
                      <wp:positionH relativeFrom="column">
                        <wp:posOffset>1731929</wp:posOffset>
                      </wp:positionH>
                      <wp:positionV relativeFrom="paragraph">
                        <wp:posOffset>108035</wp:posOffset>
                      </wp:positionV>
                      <wp:extent cx="1331595" cy="467995"/>
                      <wp:effectExtent l="19050" t="190500" r="40005" b="46355"/>
                      <wp:wrapNone/>
                      <wp:docPr id="479" name="Pensées 4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1595" cy="467995"/>
                              </a:xfrm>
                              <a:prstGeom prst="cloudCallout">
                                <a:avLst>
                                  <a:gd name="adj1" fmla="val -44677"/>
                                  <a:gd name="adj2" fmla="val -84843"/>
                                </a:avLst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6BCE1E" w14:textId="77777777" w:rsidR="00E3791B" w:rsidRPr="002266B3" w:rsidRDefault="00E3791B" w:rsidP="00C72EDC">
                                  <w:pPr>
                                    <w:bidi/>
                                    <w:spacing w:line="276" w:lineRule="auto"/>
                                    <w:ind w:left="-180" w:right="-51"/>
                                    <w:jc w:val="center"/>
                                    <w:rPr>
                                      <w:rFonts w:asciiTheme="majorBidi" w:hAnsiTheme="majorBidi" w:cstheme="majorBidi"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</w:pPr>
                                  <w:r w:rsidRPr="002266B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الـخ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2266B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ـط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2266B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وة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 xml:space="preserve"> </w:t>
                                  </w:r>
                                  <w:r w:rsidRPr="000E7368"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  <w:t>③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E1A270" id="Pensées 479" o:spid="_x0000_s1039" type="#_x0000_t106" style="position:absolute;left:0;text-align:left;margin-left:136.35pt;margin-top:8.5pt;width:104.85pt;height:36.85pt;z-index:25234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" adj="1150,-7526" fillcolor="#deeaf6 [660]" strokecolor="#5b9bd5 [3204]" strokeweight=".5pt">
                      <v:stroke joinstyle="miter"/>
                      <v:textbox>
                        <w:txbxContent>
                          <w:p w14:paraId="7A6BCE1E" w14:textId="77777777" w:rsidR="00E3791B" w:rsidRPr="002266B3" w:rsidRDefault="00E3791B" w:rsidP="00C72EDC">
                            <w:pPr>
                              <w:bidi/>
                              <w:spacing w:line="276" w:lineRule="auto"/>
                              <w:ind w:left="-180" w:right="-51"/>
                              <w:jc w:val="center"/>
                              <w:rPr>
                                <w:rFonts w:asciiTheme="majorBidi" w:hAnsiTheme="majorBidi" w:cstheme="majorBidi"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</w:pPr>
                            <w:r w:rsidRPr="002266B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>الـخ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2266B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ـط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2266B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وة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E1DCEA2" w14:textId="77777777" w:rsidR="004639BE" w:rsidRDefault="004639BE" w:rsidP="00845058">
            <w:pPr>
              <w:pStyle w:val="Paragraphedeliste"/>
              <w:spacing w:after="0" w:line="240" w:lineRule="auto"/>
              <w:ind w:left="798"/>
              <w:jc w:val="both"/>
              <w:rPr>
                <w:rFonts w:asciiTheme="majorBidi" w:hAnsiTheme="majorBidi" w:cs="Times New Roman"/>
                <w:b/>
                <w:bCs/>
                <w:sz w:val="16"/>
                <w:szCs w:val="16"/>
              </w:rPr>
            </w:pPr>
          </w:p>
          <w:p w14:paraId="688CF38B" w14:textId="77777777" w:rsidR="004639BE" w:rsidRPr="005A3003" w:rsidRDefault="004639BE" w:rsidP="005E2822">
            <w:pPr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8"/>
                <w:szCs w:val="18"/>
                <w:lang w:val="fr-FR"/>
              </w:rPr>
            </w:pPr>
          </w:p>
          <w:p w14:paraId="0267FB69" w14:textId="77777777" w:rsidR="004639BE" w:rsidRPr="00C72CD4" w:rsidRDefault="004639BE" w:rsidP="00845058">
            <w:pPr>
              <w:spacing w:line="348" w:lineRule="auto"/>
              <w:ind w:left="231"/>
              <w:jc w:val="both"/>
              <w:rPr>
                <w:rFonts w:asciiTheme="majorBidi" w:hAnsiTheme="majorBidi" w:cs="Times New Roman"/>
                <w:b/>
                <w:bCs/>
                <w:color w:val="auto"/>
                <w:sz w:val="28"/>
                <w:szCs w:val="28"/>
                <w:lang w:val="fr-FR"/>
              </w:rPr>
            </w:pPr>
            <w:r w:rsidRPr="00C72CD4">
              <w:rPr>
                <w:rFonts w:asciiTheme="majorBidi" w:hAnsiTheme="majorBidi" w:cs="Times New Roman"/>
                <w:b/>
                <w:bCs/>
                <w:color w:val="auto"/>
                <w:sz w:val="28"/>
                <w:szCs w:val="28"/>
                <w:lang w:val="fr-FR"/>
              </w:rPr>
              <w:t>Fin</w:t>
            </w:r>
          </w:p>
          <w:p w14:paraId="6A248B70" w14:textId="77777777" w:rsidR="004639BE" w:rsidRDefault="004639BE" w:rsidP="00845058">
            <w:pPr>
              <w:pStyle w:val="Paragraphedeliste"/>
              <w:spacing w:after="0"/>
              <w:ind w:left="0"/>
              <w:jc w:val="right"/>
              <w:rPr>
                <w:rFonts w:asciiTheme="majorBidi" w:hAnsiTheme="majorBidi" w:cs="Times New Roman"/>
                <w:b/>
                <w:bCs/>
                <w:color w:val="FF0000"/>
                <w:sz w:val="28"/>
                <w:szCs w:val="28"/>
              </w:rPr>
            </w:pPr>
          </w:p>
        </w:tc>
      </w:tr>
    </w:tbl>
    <w:p w14:paraId="62E7ADB5" w14:textId="77777777" w:rsidR="004639BE" w:rsidRPr="00DD1323" w:rsidRDefault="004639BE" w:rsidP="00DD1323">
      <w:pPr>
        <w:widowControl/>
        <w:suppressAutoHyphens w:val="0"/>
        <w:jc w:val="right"/>
        <w:rPr>
          <w:color w:val="002060"/>
          <w:sz w:val="28"/>
          <w:szCs w:val="28"/>
          <w:lang w:val="fr-FR"/>
        </w:rPr>
      </w:pPr>
    </w:p>
    <w:p w14:paraId="6CFFD118" w14:textId="77777777" w:rsidR="004639BE" w:rsidRPr="00DD1323" w:rsidRDefault="004639BE" w:rsidP="00B5729D">
      <w:pPr>
        <w:widowControl/>
        <w:suppressAutoHyphens w:val="0"/>
        <w:jc w:val="right"/>
        <w:rPr>
          <w:color w:val="002060"/>
          <w:sz w:val="28"/>
          <w:szCs w:val="28"/>
          <w:lang w:val="fr-FR"/>
        </w:rPr>
      </w:pPr>
    </w:p>
    <w:p w14:paraId="2D05657B" w14:textId="77777777" w:rsidR="00B5729D" w:rsidRPr="00D3483C" w:rsidRDefault="00FD6C1F" w:rsidP="00FD6C1F">
      <w:pPr>
        <w:widowControl/>
        <w:suppressAutoHyphens w:val="0"/>
        <w:jc w:val="center"/>
        <w:rPr>
          <w:color w:val="002060"/>
          <w:lang w:val="fr-FR"/>
        </w:rPr>
      </w:pPr>
      <w:r>
        <w:rPr>
          <w:rFonts w:asciiTheme="majorBidi" w:hAnsiTheme="majorBidi" w:cs="Times New Roman"/>
          <w:b/>
          <w:bCs/>
          <w:noProof/>
          <w:sz w:val="14"/>
          <w:szCs w:val="14"/>
          <w:lang w:val="fr-FR" w:eastAsia="fr-FR" w:bidi="ar-SA"/>
        </w:rPr>
        <w:drawing>
          <wp:inline distT="0" distB="0" distL="0" distR="0" wp14:anchorId="0A02C7AE" wp14:editId="27B31D14">
            <wp:extent cx="5760000" cy="3422013"/>
            <wp:effectExtent l="19050" t="19050" r="12700" b="26670"/>
            <wp:docPr id="769" name="Image 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422013"/>
                    </a:xfrm>
                    <a:prstGeom prst="rect">
                      <a:avLst/>
                    </a:prstGeom>
                    <a:ln w="127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312D88E" w14:textId="77777777" w:rsidR="00B5729D" w:rsidRPr="00DD1323" w:rsidRDefault="00B5729D" w:rsidP="00DD1323">
      <w:pPr>
        <w:widowControl/>
        <w:suppressAutoHyphens w:val="0"/>
        <w:bidi/>
        <w:rPr>
          <w:color w:val="002060"/>
          <w:sz w:val="10"/>
          <w:szCs w:val="10"/>
          <w:lang w:val="fr-FR"/>
        </w:rPr>
      </w:pPr>
    </w:p>
    <w:p w14:paraId="450A9441" w14:textId="77777777" w:rsidR="00B5729D" w:rsidRPr="00DD1323" w:rsidRDefault="00B5729D" w:rsidP="00DD1323">
      <w:pPr>
        <w:widowControl/>
        <w:suppressAutoHyphens w:val="0"/>
        <w:jc w:val="center"/>
        <w:rPr>
          <w:color w:val="002060"/>
          <w:sz w:val="10"/>
          <w:szCs w:val="10"/>
          <w:lang w:val="fr-FR"/>
        </w:rPr>
        <w:sectPr w:rsidR="00B5729D" w:rsidRPr="00DD1323" w:rsidSect="00A078A4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 w:code="9"/>
          <w:pgMar w:top="624" w:right="624" w:bottom="1021" w:left="624" w:header="0" w:footer="0" w:gutter="0"/>
          <w:pgNumType w:fmt="arabicAbjad" w:start="1"/>
          <w:cols w:space="720"/>
          <w:formProt w:val="0"/>
          <w:bidi/>
          <w:docGrid w:linePitch="326" w:charSpace="-6145"/>
        </w:sectPr>
      </w:pPr>
    </w:p>
    <w:p w14:paraId="41E66531" w14:textId="77777777" w:rsidR="00C361F4" w:rsidRPr="00D3483C" w:rsidRDefault="00C361F4" w:rsidP="00EF0600">
      <w:pPr>
        <w:widowControl/>
        <w:suppressAutoHyphens w:val="0"/>
        <w:jc w:val="center"/>
        <w:rPr>
          <w:color w:val="002060"/>
          <w:lang w:val="fr-FR"/>
        </w:rPr>
      </w:pPr>
    </w:p>
    <w:p w14:paraId="3EC4F200" w14:textId="77777777" w:rsidR="004C0150" w:rsidRDefault="008A25F1" w:rsidP="00E75F93">
      <w:pPr>
        <w:widowControl/>
        <w:suppressAutoHyphens w:val="0"/>
        <w:bidi/>
        <w:spacing w:line="360" w:lineRule="auto"/>
        <w:jc w:val="both"/>
        <w:rPr>
          <w:color w:val="002060"/>
        </w:rPr>
      </w:pPr>
      <w:r>
        <w:rPr>
          <w:rFonts w:asciiTheme="majorBidi" w:hAnsiTheme="majorBidi" w:cs="Times New Roman" w:hint="cs"/>
          <w:b/>
          <w:bCs/>
          <w:color w:val="00B050"/>
          <w:sz w:val="28"/>
          <w:szCs w:val="28"/>
          <w:rtl/>
          <w:lang w:bidi="ar-SA"/>
        </w:rPr>
        <w:t>ت</w:t>
      </w:r>
      <w:r w:rsidR="000545AE">
        <w:rPr>
          <w:rFonts w:asciiTheme="majorBidi" w:hAnsiTheme="majorBidi" w:cs="Times New Roman" w:hint="cs"/>
          <w:b/>
          <w:bCs/>
          <w:color w:val="00B050"/>
          <w:sz w:val="28"/>
          <w:szCs w:val="28"/>
          <w:rtl/>
          <w:lang w:val="fr-FR" w:bidi="ar-SA"/>
        </w:rPr>
        <w:t>ــ</w:t>
      </w:r>
      <w:r>
        <w:rPr>
          <w:rFonts w:asciiTheme="majorBidi" w:hAnsiTheme="majorBidi" w:cs="Times New Roman" w:hint="cs"/>
          <w:b/>
          <w:bCs/>
          <w:color w:val="00B050"/>
          <w:sz w:val="28"/>
          <w:szCs w:val="28"/>
          <w:rtl/>
          <w:lang w:bidi="ar-SA"/>
        </w:rPr>
        <w:t>ص</w:t>
      </w:r>
      <w:r w:rsidR="000545AE">
        <w:rPr>
          <w:rFonts w:asciiTheme="majorBidi" w:hAnsiTheme="majorBidi" w:cs="Times New Roman" w:hint="cs"/>
          <w:b/>
          <w:bCs/>
          <w:color w:val="00B050"/>
          <w:sz w:val="28"/>
          <w:szCs w:val="28"/>
          <w:rtl/>
          <w:lang w:bidi="ar-SA"/>
        </w:rPr>
        <w:t>ــ</w:t>
      </w:r>
      <w:r>
        <w:rPr>
          <w:rFonts w:asciiTheme="majorBidi" w:hAnsiTheme="majorBidi" w:cs="Times New Roman" w:hint="cs"/>
          <w:b/>
          <w:bCs/>
          <w:color w:val="00B050"/>
          <w:sz w:val="28"/>
          <w:szCs w:val="28"/>
          <w:rtl/>
          <w:lang w:bidi="ar-SA"/>
        </w:rPr>
        <w:t>ح</w:t>
      </w:r>
      <w:r w:rsidR="000545AE">
        <w:rPr>
          <w:rFonts w:asciiTheme="majorBidi" w:hAnsiTheme="majorBidi" w:cs="Times New Roman" w:hint="cs"/>
          <w:b/>
          <w:bCs/>
          <w:color w:val="00B050"/>
          <w:sz w:val="28"/>
          <w:szCs w:val="28"/>
          <w:rtl/>
          <w:lang w:bidi="ar-SA"/>
        </w:rPr>
        <w:t>ــ</w:t>
      </w:r>
      <w:r>
        <w:rPr>
          <w:rFonts w:asciiTheme="majorBidi" w:hAnsiTheme="majorBidi" w:cs="Times New Roman" w:hint="cs"/>
          <w:b/>
          <w:bCs/>
          <w:color w:val="00B050"/>
          <w:sz w:val="28"/>
          <w:szCs w:val="28"/>
          <w:rtl/>
          <w:lang w:bidi="ar-SA"/>
        </w:rPr>
        <w:t>ي</w:t>
      </w:r>
      <w:r w:rsidR="000545AE">
        <w:rPr>
          <w:rFonts w:asciiTheme="majorBidi" w:hAnsiTheme="majorBidi" w:cs="Times New Roman" w:hint="cs"/>
          <w:b/>
          <w:bCs/>
          <w:color w:val="00B050"/>
          <w:sz w:val="28"/>
          <w:szCs w:val="28"/>
          <w:rtl/>
          <w:lang w:bidi="ar-SA"/>
        </w:rPr>
        <w:t>ــ</w:t>
      </w:r>
      <w:r>
        <w:rPr>
          <w:rFonts w:asciiTheme="majorBidi" w:hAnsiTheme="majorBidi" w:cs="Times New Roman" w:hint="cs"/>
          <w:b/>
          <w:bCs/>
          <w:color w:val="00B050"/>
          <w:sz w:val="28"/>
          <w:szCs w:val="28"/>
          <w:rtl/>
          <w:lang w:bidi="ar-SA"/>
        </w:rPr>
        <w:t xml:space="preserve">ح </w:t>
      </w:r>
      <w:r w:rsidR="000545AE">
        <w:rPr>
          <w:rFonts w:asciiTheme="majorBidi" w:hAnsiTheme="majorBidi" w:cs="Times New Roman" w:hint="cs"/>
          <w:b/>
          <w:bCs/>
          <w:color w:val="00B050"/>
          <w:sz w:val="28"/>
          <w:szCs w:val="28"/>
          <w:rtl/>
          <w:lang w:bidi="ar-SA"/>
        </w:rPr>
        <w:t xml:space="preserve">الـمــســألــة 1 </w:t>
      </w:r>
      <w:r w:rsidR="004C0150" w:rsidRPr="00417B55">
        <w:rPr>
          <w:rFonts w:asciiTheme="majorBidi" w:hAnsiTheme="majorBidi" w:cs="Times New Roman" w:hint="cs"/>
          <w:b/>
          <w:bCs/>
          <w:color w:val="00B050"/>
          <w:sz w:val="28"/>
          <w:szCs w:val="28"/>
          <w:rtl/>
          <w:lang w:bidi="ar-SA"/>
        </w:rPr>
        <w:t>:</w:t>
      </w:r>
      <w:r w:rsidR="004C0150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  <w:lang w:bidi="ar-SA"/>
        </w:rPr>
        <w:t xml:space="preserve">  كــتــابــة </w:t>
      </w:r>
      <w:r w:rsidR="004C0150" w:rsidRPr="00807A3F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خـ</w:t>
      </w:r>
      <w:r w:rsidR="004C0150" w:rsidRPr="00807A3F">
        <w:rPr>
          <w:rFonts w:asciiTheme="majorBidi" w:hAnsiTheme="majorBidi" w:cs="Times New Roman"/>
          <w:b/>
          <w:bCs/>
          <w:color w:val="002060"/>
          <w:sz w:val="28"/>
          <w:szCs w:val="28"/>
          <w:rtl/>
        </w:rPr>
        <w:t>ـوارزمـيـ</w:t>
      </w:r>
      <w:r w:rsidR="004C0150" w:rsidRPr="00807A3F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 xml:space="preserve">ة تـسـمـح بـحــســاب مــســاحــة مـسـتـطـيـل ومـحــيــطـه بـحــيــث طــولــه  </w:t>
      </w:r>
      <w:r w:rsidR="004C0150" w:rsidRPr="00807A3F">
        <w:rPr>
          <w:rFonts w:asciiTheme="majorBidi" w:hAnsiTheme="majorBidi" w:cs="Times New Roman"/>
          <w:b/>
          <w:bCs/>
          <w:color w:val="002060"/>
          <w:sz w:val="28"/>
          <w:szCs w:val="28"/>
          <w:lang w:val="fr-FR"/>
        </w:rPr>
        <w:t>X</w:t>
      </w:r>
      <w:r w:rsidR="004C0150" w:rsidRPr="00807A3F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 xml:space="preserve">  وعــرضـه</w:t>
      </w:r>
      <w:r w:rsidR="004C0150" w:rsidRPr="00807A3F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  <w:lang w:val="fr-FR"/>
        </w:rPr>
        <w:t xml:space="preserve">  </w:t>
      </w:r>
      <w:r w:rsidR="004C0150" w:rsidRPr="00807A3F">
        <w:rPr>
          <w:rFonts w:asciiTheme="majorBidi" w:hAnsiTheme="majorBidi" w:cs="Times New Roman"/>
          <w:b/>
          <w:bCs/>
          <w:color w:val="002060"/>
          <w:sz w:val="28"/>
          <w:szCs w:val="28"/>
          <w:lang w:val="fr-FR"/>
        </w:rPr>
        <w:t>Y</w:t>
      </w:r>
      <w:r w:rsidR="004C0150" w:rsidRPr="00807A3F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  <w:lang w:val="fr-FR"/>
        </w:rPr>
        <w:t xml:space="preserve">  </w:t>
      </w:r>
    </w:p>
    <w:p w14:paraId="2484C4BD" w14:textId="77777777" w:rsidR="00C361F4" w:rsidRPr="00807A3F" w:rsidRDefault="00C361F4" w:rsidP="00C361F4">
      <w:pPr>
        <w:widowControl/>
        <w:suppressAutoHyphens w:val="0"/>
        <w:jc w:val="center"/>
        <w:rPr>
          <w:color w:val="002060"/>
          <w:rtl/>
        </w:rPr>
      </w:pPr>
    </w:p>
    <w:tbl>
      <w:tblPr>
        <w:tblStyle w:val="Grilledutableau"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316"/>
        <w:gridCol w:w="5312"/>
      </w:tblGrid>
      <w:tr w:rsidR="00C361F4" w:rsidRPr="005E2822" w14:paraId="6202126D" w14:textId="77777777" w:rsidTr="00531AE1">
        <w:trPr>
          <w:jc w:val="center"/>
        </w:trPr>
        <w:tc>
          <w:tcPr>
            <w:tcW w:w="5316" w:type="dxa"/>
          </w:tcPr>
          <w:p w14:paraId="147C5F3A" w14:textId="77777777" w:rsidR="00C361F4" w:rsidRPr="00A52ED5" w:rsidRDefault="00C361F4" w:rsidP="00531AE1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</w:p>
          <w:p w14:paraId="025E0260" w14:textId="77777777" w:rsidR="00C361F4" w:rsidRPr="00A52ED5" w:rsidRDefault="00C361F4" w:rsidP="00531AE1">
            <w:pPr>
              <w:pStyle w:val="Paragraphedeliste"/>
              <w:spacing w:after="0"/>
              <w:ind w:left="29" w:firstLine="28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</w:p>
          <w:p w14:paraId="6B8DC93B" w14:textId="77777777" w:rsidR="00C361F4" w:rsidRDefault="00C361F4" w:rsidP="00531AE1">
            <w:pPr>
              <w:pStyle w:val="Paragraphedeliste"/>
              <w:bidi/>
              <w:spacing w:after="0"/>
              <w:ind w:left="29"/>
              <w:jc w:val="center"/>
              <w:rPr>
                <w:rFonts w:asciiTheme="majorBidi" w:hAnsiTheme="majorBidi" w:cs="Times New Roman"/>
                <w:b/>
                <w:bCs/>
                <w:color w:val="002060"/>
                <w:sz w:val="26"/>
                <w:szCs w:val="26"/>
                <w:rtl/>
                <w:lang w:bidi="ar-DZ"/>
              </w:rPr>
            </w:pPr>
            <w:r w:rsidRPr="000269CF">
              <w:rPr>
                <w:rFonts w:asciiTheme="majorBidi" w:hAnsiTheme="majorBidi" w:cs="Times New Roman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>الـمـخـ</w:t>
            </w:r>
            <w:r>
              <w:rPr>
                <w:rFonts w:asciiTheme="majorBidi" w:hAnsiTheme="majorBidi" w:cs="Times New Roman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>ـ</w:t>
            </w:r>
            <w:r w:rsidRPr="000269CF">
              <w:rPr>
                <w:rFonts w:asciiTheme="majorBidi" w:hAnsiTheme="majorBidi" w:cs="Times New Roman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>ط</w:t>
            </w:r>
            <w:r>
              <w:rPr>
                <w:rFonts w:asciiTheme="majorBidi" w:hAnsiTheme="majorBidi" w:cs="Times New Roman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>ـ</w:t>
            </w:r>
            <w:r w:rsidRPr="000269CF">
              <w:rPr>
                <w:rFonts w:asciiTheme="majorBidi" w:hAnsiTheme="majorBidi" w:cs="Times New Roman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>ـط الانـسـيـ</w:t>
            </w:r>
            <w:r>
              <w:rPr>
                <w:rFonts w:asciiTheme="majorBidi" w:hAnsiTheme="majorBidi" w:cs="Times New Roman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>ـ</w:t>
            </w:r>
            <w:r w:rsidRPr="000269CF">
              <w:rPr>
                <w:rFonts w:asciiTheme="majorBidi" w:hAnsiTheme="majorBidi" w:cs="Times New Roman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>ابـي</w:t>
            </w:r>
            <w:r>
              <w:rPr>
                <w:rFonts w:asciiTheme="majorBidi" w:hAnsiTheme="majorBidi" w:cs="Times New Roman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 xml:space="preserve"> الـتـالي يـسـمـح بـتـحـديـد و</w:t>
            </w:r>
            <w:r w:rsidRPr="000269CF">
              <w:rPr>
                <w:rFonts w:asciiTheme="majorBidi" w:hAnsiTheme="majorBidi" w:cs="Times New Roman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>إبــراز</w:t>
            </w:r>
          </w:p>
          <w:p w14:paraId="396DCAA8" w14:textId="77777777" w:rsidR="00C361F4" w:rsidRPr="000269CF" w:rsidRDefault="00CA3686" w:rsidP="00531AE1">
            <w:pPr>
              <w:pStyle w:val="Paragraphedeliste"/>
              <w:bidi/>
              <w:spacing w:after="0"/>
              <w:ind w:left="29"/>
              <w:jc w:val="center"/>
              <w:rPr>
                <w:rFonts w:asciiTheme="majorBidi" w:hAnsiTheme="majorBidi" w:cs="Times New Roman"/>
                <w:b/>
                <w:bCs/>
                <w:color w:val="002060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م</w:t>
            </w:r>
            <w:r w:rsidR="002F029B"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ـ</w:t>
            </w:r>
            <w:r w:rsidR="0001151F"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س</w:t>
            </w:r>
            <w:r w:rsidR="002F029B"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ـ</w:t>
            </w:r>
            <w:r w:rsidR="0001151F"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اح</w:t>
            </w:r>
            <w:r w:rsidR="0001151F"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ـ</w:t>
            </w:r>
            <w:r w:rsidR="002F029B"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ة وم</w:t>
            </w:r>
            <w:r w:rsidR="002F029B"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ح</w:t>
            </w:r>
            <w:r w:rsidR="002F029B"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ي</w:t>
            </w:r>
            <w:r w:rsidR="002F029B"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ـ</w:t>
            </w:r>
            <w:r w:rsidR="0001151F"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ط م</w:t>
            </w:r>
            <w:r w:rsidR="002F029B"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س</w:t>
            </w:r>
            <w:r w:rsidR="002F029B"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ت</w:t>
            </w:r>
            <w:r w:rsidR="002F029B"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ط</w:t>
            </w:r>
            <w:r w:rsidR="002F029B"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ي</w:t>
            </w:r>
            <w:r w:rsidR="002F029B"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ل ط</w:t>
            </w:r>
            <w:r w:rsidR="002F029B"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ــ</w:t>
            </w:r>
            <w:r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ول</w:t>
            </w:r>
            <w:r w:rsidR="0001151F"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ـ</w:t>
            </w:r>
            <w:r w:rsidR="002F029B"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 xml:space="preserve">ه </w:t>
            </w:r>
            <w:r>
              <w:rPr>
                <w:rFonts w:asciiTheme="majorBidi" w:hAnsiTheme="majorBidi" w:cs="Times New Roman"/>
                <w:b/>
                <w:bCs/>
                <w:color w:val="00B050"/>
                <w:sz w:val="26"/>
                <w:szCs w:val="26"/>
                <w:lang w:bidi="ar-DZ"/>
              </w:rPr>
              <w:t>X</w:t>
            </w:r>
            <w:r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 xml:space="preserve"> وع</w:t>
            </w:r>
            <w:r w:rsidR="002F029B"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ــ</w:t>
            </w:r>
            <w:r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رض</w:t>
            </w:r>
            <w:r w:rsidR="002F029B"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ه</w:t>
            </w:r>
            <w:r w:rsidR="00C361F4" w:rsidRPr="00E02A45"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="Times New Roman"/>
                <w:b/>
                <w:bCs/>
                <w:color w:val="00B050"/>
                <w:sz w:val="26"/>
                <w:szCs w:val="26"/>
                <w:lang w:bidi="ar-DZ"/>
              </w:rPr>
              <w:t>Y</w:t>
            </w:r>
            <w:r w:rsidR="00C361F4" w:rsidRPr="00E02A45"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 xml:space="preserve"> </w:t>
            </w:r>
          </w:p>
          <w:p w14:paraId="440460EE" w14:textId="77777777" w:rsidR="00C361F4" w:rsidRDefault="00C361F4" w:rsidP="00531AE1">
            <w:pPr>
              <w:pStyle w:val="Paragraphedeliste"/>
              <w:bidi/>
              <w:spacing w:after="0"/>
              <w:ind w:left="29" w:right="237"/>
              <w:jc w:val="right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  <w:rtl/>
                <w:lang w:bidi="ar-DZ"/>
              </w:rPr>
            </w:pPr>
          </w:p>
          <w:p w14:paraId="77075264" w14:textId="77777777" w:rsidR="00C361F4" w:rsidRPr="00D34A8B" w:rsidRDefault="00C361F4" w:rsidP="00531AE1">
            <w:pPr>
              <w:pStyle w:val="Paragraphedeliste"/>
              <w:tabs>
                <w:tab w:val="right" w:pos="4863"/>
              </w:tabs>
              <w:bidi/>
              <w:spacing w:after="0"/>
              <w:ind w:left="29" w:right="237"/>
              <w:jc w:val="right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  <w:rtl/>
                <w:lang w:bidi="ar-DZ"/>
              </w:rPr>
            </w:pPr>
          </w:p>
          <w:p w14:paraId="6EF0AE8D" w14:textId="77777777" w:rsidR="00C361F4" w:rsidRDefault="00C361F4" w:rsidP="00531AE1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noProof/>
                <w:color w:val="00206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67200" behindDoc="0" locked="0" layoutInCell="1" allowOverlap="1" wp14:anchorId="310F8F97" wp14:editId="3D047304">
                      <wp:simplePos x="0" y="0"/>
                      <wp:positionH relativeFrom="column">
                        <wp:posOffset>2430145</wp:posOffset>
                      </wp:positionH>
                      <wp:positionV relativeFrom="paragraph">
                        <wp:posOffset>112395</wp:posOffset>
                      </wp:positionV>
                      <wp:extent cx="1087755" cy="251460"/>
                      <wp:effectExtent l="0" t="19050" r="55245" b="0"/>
                      <wp:wrapNone/>
                      <wp:docPr id="43" name="Arc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7755" cy="251460"/>
                              </a:xfrm>
                              <a:prstGeom prst="arc">
                                <a:avLst>
                                  <a:gd name="adj1" fmla="val 10968227"/>
                                  <a:gd name="adj2" fmla="val 21360408"/>
                                </a:avLst>
                              </a:prstGeom>
                              <a:ln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E5F3B5" id="Arc 43" o:spid="_x0000_s1026" style="position:absolute;margin-left:191.35pt;margin-top:8.85pt;width:85.65pt;height:19.8pt;z-index:25246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87755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" path="m11809,99672nsc64958,41676,286129,142,542573,v240300,-133,452497,36205,521963,89384l543878,125730,11809,99672xem11809,99672nfc64958,41676,286129,142,542573,v240300,-133,452497,36205,521963,89384e" filled="f" strokecolor="black [3200]" strokeweight="1.5pt">
                      <v:stroke endarrow="open" joinstyle="miter"/>
                      <v:path arrowok="t" o:connecttype="custom" o:connectlocs="11809,99672;542573,0;1064536,89384" o:connectangles="0,0,0"/>
                    </v:shape>
                  </w:pict>
                </mc:Fallback>
              </mc:AlternateContent>
            </w:r>
            <w:r w:rsidRPr="00855408">
              <w:rPr>
                <w:rFonts w:asciiTheme="majorBidi" w:hAnsiTheme="majorBidi" w:cs="Times New Roman"/>
                <w:b/>
                <w:bCs/>
                <w:noProof/>
                <w:color w:val="FF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64128" behindDoc="0" locked="0" layoutInCell="1" allowOverlap="1" wp14:anchorId="6EBD2E27" wp14:editId="6AA075DE">
                      <wp:simplePos x="0" y="0"/>
                      <wp:positionH relativeFrom="column">
                        <wp:posOffset>629920</wp:posOffset>
                      </wp:positionH>
                      <wp:positionV relativeFrom="paragraph">
                        <wp:posOffset>29210</wp:posOffset>
                      </wp:positionV>
                      <wp:extent cx="1799590" cy="395605"/>
                      <wp:effectExtent l="0" t="0" r="10160" b="23495"/>
                      <wp:wrapNone/>
                      <wp:docPr id="44" name="Ellipse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9590" cy="395605"/>
                              </a:xfrm>
                              <a:prstGeom prst="ellipse">
                                <a:avLst/>
                              </a:prstGeom>
                              <a:noFill/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0B2FB9B" w14:textId="77777777" w:rsidR="00E3791B" w:rsidRPr="00855408" w:rsidRDefault="00E3791B" w:rsidP="00C361F4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val="fr-FR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val="fr-FR"/>
                                    </w:rPr>
                                    <w:t>Début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EBD2E27" id="Ellipse 44" o:spid="_x0000_s1040" style="position:absolute;left:0;text-align:left;margin-left:49.6pt;margin-top:2.3pt;width:141.7pt;height:31.15pt;z-index:25246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" filled="f" strokecolor="black [3200]" strokeweight="1.5pt">
                      <v:stroke joinstyle="miter"/>
                      <v:textbox>
                        <w:txbxContent>
                          <w:p w14:paraId="70B2FB9B" w14:textId="77777777" w:rsidR="00E3791B" w:rsidRPr="00855408" w:rsidRDefault="00E3791B" w:rsidP="00C361F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Début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22654A8A" w14:textId="77777777" w:rsidR="00C361F4" w:rsidRDefault="00C361F4" w:rsidP="00531AE1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</w:p>
          <w:p w14:paraId="22E95897" w14:textId="77777777" w:rsidR="00C361F4" w:rsidRDefault="00C361F4" w:rsidP="00531AE1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  <w:r w:rsidRPr="00AB218A">
              <w:rPr>
                <w:rFonts w:asciiTheme="majorBidi" w:hAnsiTheme="majorBidi" w:cstheme="majorBidi"/>
                <w:b/>
                <w:bCs/>
                <w:noProof/>
                <w:color w:val="0070C0"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2463104" behindDoc="0" locked="0" layoutInCell="1" allowOverlap="1" wp14:anchorId="28D6AE7A" wp14:editId="4EF03637">
                      <wp:simplePos x="0" y="0"/>
                      <wp:positionH relativeFrom="column">
                        <wp:posOffset>1532890</wp:posOffset>
                      </wp:positionH>
                      <wp:positionV relativeFrom="paragraph">
                        <wp:posOffset>90170</wp:posOffset>
                      </wp:positionV>
                      <wp:extent cx="0" cy="396000"/>
                      <wp:effectExtent l="76200" t="0" r="57150" b="61595"/>
                      <wp:wrapNone/>
                      <wp:docPr id="45" name="Connecteur droit avec flèche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96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A60F77" id="Connecteur droit avec flèche 45" o:spid="_x0000_s1026" type="#_x0000_t32" style="position:absolute;margin-left:120.7pt;margin-top:7.1pt;width:0;height:31.2pt;z-index:25246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6CF86521" w14:textId="77777777" w:rsidR="00C361F4" w:rsidRPr="008A432E" w:rsidRDefault="00C361F4" w:rsidP="00531AE1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4"/>
                <w:szCs w:val="24"/>
              </w:rPr>
            </w:pPr>
          </w:p>
          <w:p w14:paraId="104C9FBF" w14:textId="77777777" w:rsidR="00C361F4" w:rsidRDefault="00B127C9" w:rsidP="00531AE1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72320" behindDoc="0" locked="0" layoutInCell="1" allowOverlap="1" wp14:anchorId="3680FF23" wp14:editId="0DC8BB68">
                      <wp:simplePos x="0" y="0"/>
                      <wp:positionH relativeFrom="column">
                        <wp:posOffset>538785</wp:posOffset>
                      </wp:positionH>
                      <wp:positionV relativeFrom="paragraph">
                        <wp:posOffset>111760</wp:posOffset>
                      </wp:positionV>
                      <wp:extent cx="1979930" cy="359410"/>
                      <wp:effectExtent l="19050" t="0" r="39370" b="21590"/>
                      <wp:wrapNone/>
                      <wp:docPr id="47" name="Organigramme : Donnée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9930" cy="359410"/>
                              </a:xfrm>
                              <a:custGeom>
                                <a:avLst/>
                                <a:gdLst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1352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10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1848"/>
                                  <a:gd name="connsiteY0" fmla="*/ 10000 h 10000"/>
                                  <a:gd name="connsiteX1" fmla="*/ 0 w 11848"/>
                                  <a:gd name="connsiteY1" fmla="*/ 0 h 10000"/>
                                  <a:gd name="connsiteX2" fmla="*/ 11848 w 11848"/>
                                  <a:gd name="connsiteY2" fmla="*/ 0 h 10000"/>
                                  <a:gd name="connsiteX3" fmla="*/ 10000 w 11848"/>
                                  <a:gd name="connsiteY3" fmla="*/ 10000 h 10000"/>
                                  <a:gd name="connsiteX4" fmla="*/ 0 w 11848"/>
                                  <a:gd name="connsiteY4" fmla="*/ 10000 h 10000"/>
                                  <a:gd name="connsiteX0" fmla="*/ 0 w 13588"/>
                                  <a:gd name="connsiteY0" fmla="*/ 10000 h 10000"/>
                                  <a:gd name="connsiteX1" fmla="*/ 1740 w 13588"/>
                                  <a:gd name="connsiteY1" fmla="*/ 0 h 10000"/>
                                  <a:gd name="connsiteX2" fmla="*/ 13588 w 13588"/>
                                  <a:gd name="connsiteY2" fmla="*/ 0 h 10000"/>
                                  <a:gd name="connsiteX3" fmla="*/ 11740 w 13588"/>
                                  <a:gd name="connsiteY3" fmla="*/ 10000 h 10000"/>
                                  <a:gd name="connsiteX4" fmla="*/ 0 w 13588"/>
                                  <a:gd name="connsiteY4" fmla="*/ 10000 h 10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3588" h="10000">
                                    <a:moveTo>
                                      <a:pt x="0" y="10000"/>
                                    </a:moveTo>
                                    <a:lnTo>
                                      <a:pt x="1740" y="0"/>
                                    </a:lnTo>
                                    <a:lnTo>
                                      <a:pt x="13588" y="0"/>
                                    </a:lnTo>
                                    <a:lnTo>
                                      <a:pt x="11740" y="10000"/>
                                    </a:lnTo>
                                    <a:lnTo>
                                      <a:pt x="0" y="100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17BFC9" w14:textId="77777777" w:rsidR="00E3791B" w:rsidRPr="002730DB" w:rsidRDefault="00E3791B" w:rsidP="00C361F4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</w:rPr>
                                  </w:pPr>
                                  <w:r w:rsidRPr="002730D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lang w:val="fr-FR"/>
                                    </w:rPr>
                                    <w:t>Lire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</w:rPr>
                                    <w:t xml:space="preserve"> (X,Y</w:t>
                                  </w:r>
                                  <w:r w:rsidRPr="002730D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</w:rPr>
                                    <w:t>)</w:t>
                                  </w:r>
                                  <w:r w:rsidRPr="002730D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80FF23" id="_x0000_s1041" style="position:absolute;left:0;text-align:left;margin-left:42.4pt;margin-top:8.8pt;width:155.9pt;height:28.3pt;z-index:25247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588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" adj="-11796480,,5400" path="m,10000l1740,,13588,,11740,10000,,10000xe" filled="f" strokecolor="red" strokeweight="1.5pt">
                      <v:stroke joinstyle="miter"/>
                      <v:formulas/>
                      <v:path arrowok="t" o:connecttype="custom" o:connectlocs="0,359410;253538,0;1979930,0;1710655,359410;0,359410" o:connectangles="0,0,0,0,0" textboxrect="0,0,13588,10000"/>
                      <v:textbox>
                        <w:txbxContent>
                          <w:p w14:paraId="3C17BFC9" w14:textId="77777777" w:rsidR="00E3791B" w:rsidRPr="002730DB" w:rsidRDefault="00E3791B" w:rsidP="00C361F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2730D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>Lire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 xml:space="preserve"> (X,Y</w:t>
                            </w:r>
                            <w:r w:rsidRPr="002730D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)</w:t>
                            </w:r>
                            <w:r w:rsidRPr="002730D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361F4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473344" behindDoc="0" locked="0" layoutInCell="1" allowOverlap="1" wp14:anchorId="3A68C32B" wp14:editId="60142C46">
                      <wp:simplePos x="0" y="0"/>
                      <wp:positionH relativeFrom="column">
                        <wp:posOffset>2679700</wp:posOffset>
                      </wp:positionH>
                      <wp:positionV relativeFrom="paragraph">
                        <wp:posOffset>113665</wp:posOffset>
                      </wp:positionV>
                      <wp:extent cx="360000" cy="360000"/>
                      <wp:effectExtent l="0" t="0" r="0" b="2540"/>
                      <wp:wrapNone/>
                      <wp:docPr id="46" name="Rectangle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F3C9B63" w14:textId="77777777" w:rsidR="00E3791B" w:rsidRPr="000E7368" w:rsidRDefault="00E3791B" w:rsidP="00C361F4">
                                  <w:pPr>
                                    <w:ind w:right="-51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</w:pPr>
                                  <w:r w:rsidRPr="000E7368"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  <w:t>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68C32B" id="Rectangle 46" o:spid="_x0000_s1042" style="position:absolute;left:0;text-align:left;margin-left:211pt;margin-top:8.95pt;width:28.35pt;height:28.35pt;z-index:25247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" filled="f" stroked="f" strokeweight="1pt">
                      <v:textbox>
                        <w:txbxContent>
                          <w:p w14:paraId="0F3C9B63" w14:textId="77777777" w:rsidR="00E3791B" w:rsidRPr="000E7368" w:rsidRDefault="00E3791B" w:rsidP="00C361F4">
                            <w:pPr>
                              <w:ind w:right="-51"/>
                              <w:jc w:val="center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①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699267F" w14:textId="77777777" w:rsidR="00C361F4" w:rsidRDefault="00C361F4" w:rsidP="00531AE1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</w:p>
          <w:p w14:paraId="1C66B440" w14:textId="77777777" w:rsidR="00C361F4" w:rsidRDefault="00C361F4" w:rsidP="00531AE1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  <w:r w:rsidRPr="00AB218A">
              <w:rPr>
                <w:rFonts w:asciiTheme="majorBidi" w:hAnsiTheme="majorBidi" w:cstheme="majorBidi"/>
                <w:b/>
                <w:bCs/>
                <w:noProof/>
                <w:color w:val="0070C0"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2460032" behindDoc="0" locked="0" layoutInCell="1" allowOverlap="1" wp14:anchorId="2A854A58" wp14:editId="5681EE5B">
                      <wp:simplePos x="0" y="0"/>
                      <wp:positionH relativeFrom="column">
                        <wp:posOffset>1532255</wp:posOffset>
                      </wp:positionH>
                      <wp:positionV relativeFrom="paragraph">
                        <wp:posOffset>146685</wp:posOffset>
                      </wp:positionV>
                      <wp:extent cx="0" cy="396000"/>
                      <wp:effectExtent l="76200" t="0" r="57150" b="61595"/>
                      <wp:wrapNone/>
                      <wp:docPr id="48" name="Connecteur droit avec flèche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396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5E3616" id="Connecteur droit avec flèche 48" o:spid="_x0000_s1026" type="#_x0000_t32" style="position:absolute;margin-left:120.65pt;margin-top:11.55pt;width:0;height:31.2pt;flip:x;z-index:25246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2B1DB41F" w14:textId="77777777" w:rsidR="00C361F4" w:rsidRDefault="00C361F4" w:rsidP="00531AE1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</w:p>
          <w:p w14:paraId="2D93DDEF" w14:textId="77777777" w:rsidR="00C361F4" w:rsidRPr="008A432E" w:rsidRDefault="00C361F4" w:rsidP="00531AE1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4"/>
                <w:szCs w:val="14"/>
              </w:rPr>
            </w:pPr>
          </w:p>
          <w:p w14:paraId="1CB5D70B" w14:textId="77777777" w:rsidR="00C361F4" w:rsidRDefault="00C361F4" w:rsidP="00531AE1">
            <w:pPr>
              <w:pStyle w:val="Paragraphedeliste"/>
              <w:tabs>
                <w:tab w:val="center" w:pos="2564"/>
              </w:tabs>
              <w:spacing w:after="0"/>
              <w:ind w:left="29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468224" behindDoc="0" locked="0" layoutInCell="1" allowOverlap="1" wp14:anchorId="51A1F179" wp14:editId="4CB995AF">
                      <wp:simplePos x="0" y="0"/>
                      <wp:positionH relativeFrom="column">
                        <wp:posOffset>2641600</wp:posOffset>
                      </wp:positionH>
                      <wp:positionV relativeFrom="paragraph">
                        <wp:posOffset>106045</wp:posOffset>
                      </wp:positionV>
                      <wp:extent cx="359410" cy="359410"/>
                      <wp:effectExtent l="0" t="0" r="0" b="2540"/>
                      <wp:wrapNone/>
                      <wp:docPr id="49" name="Rectangle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3594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3D28039" w14:textId="77777777" w:rsidR="00E3791B" w:rsidRPr="000E7368" w:rsidRDefault="00E3791B" w:rsidP="00C361F4">
                                  <w:pPr>
                                    <w:ind w:right="-51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</w:pPr>
                                  <w:r w:rsidRPr="000E7368"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  <w:t>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A1F179" id="Rectangle 49" o:spid="_x0000_s1043" style="position:absolute;left:0;text-align:left;margin-left:208pt;margin-top:8.35pt;width:28.3pt;height:28.3pt;z-index:25246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" filled="f" stroked="f" strokeweight="1pt">
                      <v:textbox>
                        <w:txbxContent>
                          <w:p w14:paraId="63D28039" w14:textId="77777777" w:rsidR="00E3791B" w:rsidRPr="000E7368" w:rsidRDefault="00E3791B" w:rsidP="00C361F4">
                            <w:pPr>
                              <w:ind w:right="-51"/>
                              <w:jc w:val="center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②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59008" behindDoc="0" locked="0" layoutInCell="1" allowOverlap="1" wp14:anchorId="2A06973D" wp14:editId="59E4D267">
                      <wp:simplePos x="0" y="0"/>
                      <wp:positionH relativeFrom="column">
                        <wp:posOffset>554990</wp:posOffset>
                      </wp:positionH>
                      <wp:positionV relativeFrom="paragraph">
                        <wp:posOffset>90170</wp:posOffset>
                      </wp:positionV>
                      <wp:extent cx="1979930" cy="359410"/>
                      <wp:effectExtent l="0" t="0" r="20320" b="21590"/>
                      <wp:wrapNone/>
                      <wp:docPr id="50" name="Organigramme : Donnée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9930" cy="359410"/>
                              </a:xfrm>
                              <a:custGeom>
                                <a:avLst/>
                                <a:gdLst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1352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10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0000" h="10000">
                                    <a:moveTo>
                                      <a:pt x="0" y="1000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0000" y="0"/>
                                    </a:lnTo>
                                    <a:lnTo>
                                      <a:pt x="10000" y="10000"/>
                                    </a:lnTo>
                                    <a:lnTo>
                                      <a:pt x="0" y="100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8C7920B" w14:textId="77777777" w:rsidR="00E3791B" w:rsidRPr="00E02A45" w:rsidRDefault="00E3791B" w:rsidP="00C361F4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</w:rPr>
                                    <w:t>Surf</w:t>
                                  </w:r>
                                  <w:r w:rsidRPr="00E02A4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 w:rsidRPr="00D97A9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</w:rPr>
                                    <w:t>=</w:t>
                                  </w:r>
                                  <w:r w:rsidRPr="00E02A4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</w:rPr>
                                    <w:t>X * Y</w:t>
                                  </w:r>
                                  <w:r w:rsidRPr="00E02A4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06973D" id="_x0000_s1044" style="position:absolute;left:0;text-align:left;margin-left:43.7pt;margin-top:7.1pt;width:155.9pt;height:28.3pt;z-index:25245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" adj="-11796480,,5400" path="m,10000l,,10000,r,10000l,10000xe" filled="f" strokecolor="#0070c0" strokeweight="1.5pt">
                      <v:stroke joinstyle="miter"/>
                      <v:formulas/>
                      <v:path arrowok="t" o:connecttype="custom" o:connectlocs="0,359410;0,0;1979930,0;1979930,359410;0,359410" o:connectangles="0,0,0,0,0" textboxrect="0,0,10000,10000"/>
                      <v:textbox>
                        <w:txbxContent>
                          <w:p w14:paraId="68C7920B" w14:textId="77777777" w:rsidR="00E3791B" w:rsidRPr="00E02A45" w:rsidRDefault="00E3791B" w:rsidP="00C361F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>Surf</w:t>
                            </w:r>
                            <w:r w:rsidRPr="00E02A4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D97A9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</w:rPr>
                              <w:t>=</w:t>
                            </w:r>
                            <w:r w:rsidRPr="00E02A4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>X * Y</w:t>
                            </w:r>
                            <w:r w:rsidRPr="00E02A4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70783D6" w14:textId="77777777" w:rsidR="00C361F4" w:rsidRDefault="00C361F4" w:rsidP="00531AE1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</w:p>
          <w:p w14:paraId="46595D1E" w14:textId="77777777" w:rsidR="00C361F4" w:rsidRDefault="00C361F4" w:rsidP="00531AE1">
            <w:pPr>
              <w:pStyle w:val="Paragraphedeliste"/>
              <w:spacing w:after="0" w:line="240" w:lineRule="auto"/>
              <w:ind w:left="1597" w:firstLine="563"/>
              <w:jc w:val="right"/>
              <w:rPr>
                <w:rFonts w:asciiTheme="majorBidi" w:hAnsiTheme="majorBidi" w:cs="Times New Roman"/>
                <w:b/>
                <w:bCs/>
                <w:color w:val="0070C0"/>
                <w:sz w:val="14"/>
                <w:szCs w:val="14"/>
              </w:rPr>
            </w:pPr>
          </w:p>
          <w:p w14:paraId="6D562076" w14:textId="77777777" w:rsidR="00C361F4" w:rsidRPr="008636D4" w:rsidRDefault="00C361F4" w:rsidP="00531AE1">
            <w:pPr>
              <w:pStyle w:val="Paragraphedeliste"/>
              <w:bidi/>
              <w:spacing w:after="0" w:line="240" w:lineRule="auto"/>
              <w:jc w:val="both"/>
              <w:rPr>
                <w:rFonts w:asciiTheme="majorBidi" w:hAnsiTheme="majorBidi" w:cs="Times New Roman"/>
                <w:b/>
                <w:bCs/>
                <w:color w:val="0070C0"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61056" behindDoc="0" locked="0" layoutInCell="1" allowOverlap="1" wp14:anchorId="4D0C061F" wp14:editId="6153A635">
                      <wp:simplePos x="0" y="0"/>
                      <wp:positionH relativeFrom="column">
                        <wp:posOffset>1532255</wp:posOffset>
                      </wp:positionH>
                      <wp:positionV relativeFrom="paragraph">
                        <wp:posOffset>21590</wp:posOffset>
                      </wp:positionV>
                      <wp:extent cx="0" cy="396000"/>
                      <wp:effectExtent l="76200" t="0" r="57150" b="61595"/>
                      <wp:wrapNone/>
                      <wp:docPr id="51" name="Connecteur droit avec flèche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960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F70A50" id="Connecteur droit avec flèche 51" o:spid="_x0000_s1026" type="#_x0000_t32" style="position:absolute;margin-left:120.65pt;margin-top:1.7pt;width:0;height:31.2pt;z-index:25246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1C284388" w14:textId="77777777" w:rsidR="00C361F4" w:rsidRDefault="00C361F4" w:rsidP="00531AE1">
            <w:pPr>
              <w:pStyle w:val="Paragraphedeliste"/>
              <w:spacing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color w:val="0070C0"/>
                <w:sz w:val="18"/>
                <w:szCs w:val="18"/>
                <w:rtl/>
              </w:rPr>
            </w:pPr>
          </w:p>
          <w:p w14:paraId="4FB38B34" w14:textId="77777777" w:rsidR="00531AE1" w:rsidRDefault="00B127C9" w:rsidP="00531AE1">
            <w:pPr>
              <w:pStyle w:val="Paragraphedeliste"/>
              <w:spacing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color w:val="0070C0"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469248" behindDoc="0" locked="0" layoutInCell="1" allowOverlap="1" wp14:anchorId="08575A95" wp14:editId="1A3AB26A">
                      <wp:simplePos x="0" y="0"/>
                      <wp:positionH relativeFrom="column">
                        <wp:posOffset>2644394</wp:posOffset>
                      </wp:positionH>
                      <wp:positionV relativeFrom="paragraph">
                        <wp:posOffset>91973</wp:posOffset>
                      </wp:positionV>
                      <wp:extent cx="360000" cy="360000"/>
                      <wp:effectExtent l="0" t="0" r="0" b="2540"/>
                      <wp:wrapNone/>
                      <wp:docPr id="52" name="Rectangle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547290C" w14:textId="77777777" w:rsidR="00E3791B" w:rsidRPr="000E7368" w:rsidRDefault="00E3791B" w:rsidP="00C361F4">
                                  <w:pPr>
                                    <w:ind w:right="-51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</w:pPr>
                                  <w:r w:rsidRPr="000E7368"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  <w:t>③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575A95" id="Rectangle 52" o:spid="_x0000_s1045" style="position:absolute;left:0;text-align:left;margin-left:208.2pt;margin-top:7.25pt;width:28.35pt;height:28.35pt;z-index:25246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" filled="f" stroked="f" strokeweight="1pt">
                      <v:textbox>
                        <w:txbxContent>
                          <w:p w14:paraId="2547290C" w14:textId="77777777" w:rsidR="00E3791B" w:rsidRPr="000E7368" w:rsidRDefault="00E3791B" w:rsidP="00C361F4">
                            <w:pPr>
                              <w:ind w:right="-51"/>
                              <w:jc w:val="center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③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31AE1"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81536" behindDoc="0" locked="0" layoutInCell="1" allowOverlap="1" wp14:anchorId="58DB4D65" wp14:editId="70350111">
                      <wp:simplePos x="0" y="0"/>
                      <wp:positionH relativeFrom="column">
                        <wp:posOffset>546405</wp:posOffset>
                      </wp:positionH>
                      <wp:positionV relativeFrom="paragraph">
                        <wp:posOffset>93345</wp:posOffset>
                      </wp:positionV>
                      <wp:extent cx="1979930" cy="359410"/>
                      <wp:effectExtent l="0" t="0" r="20320" b="21590"/>
                      <wp:wrapNone/>
                      <wp:docPr id="466" name="Organigramme : Donnée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9930" cy="359410"/>
                              </a:xfrm>
                              <a:custGeom>
                                <a:avLst/>
                                <a:gdLst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1352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10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0000" h="10000">
                                    <a:moveTo>
                                      <a:pt x="0" y="1000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0000" y="0"/>
                                    </a:lnTo>
                                    <a:lnTo>
                                      <a:pt x="10000" y="10000"/>
                                    </a:lnTo>
                                    <a:lnTo>
                                      <a:pt x="0" y="100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74A022" w14:textId="77777777" w:rsidR="00E3791B" w:rsidRPr="00E02A45" w:rsidRDefault="00E3791B" w:rsidP="00C361F4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</w:rPr>
                                    <w:t>Perim</w:t>
                                  </w:r>
                                  <w:r w:rsidRPr="00E02A4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 w:rsidRPr="00D97A9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</w:rPr>
                                    <w:t>=</w:t>
                                  </w:r>
                                  <w:r w:rsidRPr="00E02A4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</w:rPr>
                                    <w:t>( X + Y ) * 2</w:t>
                                  </w:r>
                                  <w:r w:rsidRPr="00E02A4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DB4D65" id="_x0000_s1046" style="position:absolute;left:0;text-align:left;margin-left:43pt;margin-top:7.35pt;width:155.9pt;height:28.3pt;z-index:25248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" adj="-11796480,,5400" path="m,10000l,,10000,r,10000l,10000xe" filled="f" strokecolor="#0070c0" strokeweight="1.5pt">
                      <v:stroke joinstyle="miter"/>
                      <v:formulas/>
                      <v:path arrowok="t" o:connecttype="custom" o:connectlocs="0,359410;0,0;1979930,0;1979930,359410;0,359410" o:connectangles="0,0,0,0,0" textboxrect="0,0,10000,10000"/>
                      <v:textbox>
                        <w:txbxContent>
                          <w:p w14:paraId="7D74A022" w14:textId="77777777" w:rsidR="00E3791B" w:rsidRPr="00E02A45" w:rsidRDefault="00E3791B" w:rsidP="00C361F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>Perim</w:t>
                            </w:r>
                            <w:r w:rsidRPr="00E02A4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D97A9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</w:rPr>
                              <w:t>=</w:t>
                            </w:r>
                            <w:r w:rsidRPr="00E02A4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>( X + Y ) * 2</w:t>
                            </w:r>
                            <w:r w:rsidRPr="00E02A4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5F018B7" w14:textId="77777777" w:rsidR="00531AE1" w:rsidRDefault="00531AE1" w:rsidP="00531AE1">
            <w:pPr>
              <w:pStyle w:val="Paragraphedeliste"/>
              <w:spacing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color w:val="0070C0"/>
                <w:sz w:val="18"/>
                <w:szCs w:val="18"/>
                <w:rtl/>
              </w:rPr>
            </w:pPr>
          </w:p>
          <w:p w14:paraId="56F1019E" w14:textId="77777777" w:rsidR="00531AE1" w:rsidRDefault="00531AE1" w:rsidP="00531AE1">
            <w:pPr>
              <w:pStyle w:val="Paragraphedeliste"/>
              <w:spacing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color w:val="0070C0"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83584" behindDoc="0" locked="0" layoutInCell="1" allowOverlap="1" wp14:anchorId="5EB8FB9B" wp14:editId="799954D4">
                      <wp:simplePos x="0" y="0"/>
                      <wp:positionH relativeFrom="column">
                        <wp:posOffset>1530985</wp:posOffset>
                      </wp:positionH>
                      <wp:positionV relativeFrom="paragraph">
                        <wp:posOffset>59055</wp:posOffset>
                      </wp:positionV>
                      <wp:extent cx="0" cy="395605"/>
                      <wp:effectExtent l="76200" t="0" r="57150" b="61595"/>
                      <wp:wrapNone/>
                      <wp:docPr id="472" name="Connecteur droit avec flèche 4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9560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40957F" id="Connecteur droit avec flèche 472" o:spid="_x0000_s1026" type="#_x0000_t32" style="position:absolute;margin-left:120.55pt;margin-top:4.65pt;width:0;height:31.15pt;z-index:25248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76D7DBC4" w14:textId="77777777" w:rsidR="00531AE1" w:rsidRPr="00531AE1" w:rsidRDefault="00531AE1" w:rsidP="00531AE1">
            <w:pPr>
              <w:pStyle w:val="Paragraphedeliste"/>
              <w:spacing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color w:val="0070C0"/>
                <w:sz w:val="16"/>
                <w:szCs w:val="16"/>
                <w:rtl/>
              </w:rPr>
            </w:pPr>
          </w:p>
          <w:p w14:paraId="5216F872" w14:textId="77777777" w:rsidR="00531AE1" w:rsidRDefault="00B127C9" w:rsidP="00531AE1">
            <w:pPr>
              <w:pStyle w:val="Paragraphedeliste"/>
              <w:spacing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color w:val="0070C0"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489728" behindDoc="0" locked="0" layoutInCell="1" allowOverlap="1" wp14:anchorId="2B780587" wp14:editId="3678C524">
                      <wp:simplePos x="0" y="0"/>
                      <wp:positionH relativeFrom="column">
                        <wp:posOffset>2773630</wp:posOffset>
                      </wp:positionH>
                      <wp:positionV relativeFrom="paragraph">
                        <wp:posOffset>133604</wp:posOffset>
                      </wp:positionV>
                      <wp:extent cx="360000" cy="360000"/>
                      <wp:effectExtent l="0" t="0" r="0" b="2540"/>
                      <wp:wrapNone/>
                      <wp:docPr id="496" name="Rectangle 4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8F6C85B" w14:textId="77777777" w:rsidR="00E3791B" w:rsidRPr="000E7368" w:rsidRDefault="00E3791B" w:rsidP="00C361F4">
                                  <w:pPr>
                                    <w:ind w:right="-51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</w:pPr>
                                  <w:r w:rsidRPr="000E7368"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  <w:t>④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780587" id="Rectangle 496" o:spid="_x0000_s1047" style="position:absolute;left:0;text-align:left;margin-left:218.4pt;margin-top:10.5pt;width:28.35pt;height:28.35pt;z-index:25248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" filled="f" stroked="f" strokeweight="1pt">
                      <v:textbox>
                        <w:txbxContent>
                          <w:p w14:paraId="18F6C85B" w14:textId="77777777" w:rsidR="00E3791B" w:rsidRPr="000E7368" w:rsidRDefault="00E3791B" w:rsidP="00C361F4">
                            <w:pPr>
                              <w:ind w:right="-51"/>
                              <w:jc w:val="center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④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31AE1"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85632" behindDoc="0" locked="0" layoutInCell="1" allowOverlap="1" wp14:anchorId="522FB94A" wp14:editId="0BE4231A">
                      <wp:simplePos x="0" y="0"/>
                      <wp:positionH relativeFrom="column">
                        <wp:posOffset>176200</wp:posOffset>
                      </wp:positionH>
                      <wp:positionV relativeFrom="paragraph">
                        <wp:posOffset>88265</wp:posOffset>
                      </wp:positionV>
                      <wp:extent cx="2736000" cy="359410"/>
                      <wp:effectExtent l="19050" t="0" r="45720" b="21590"/>
                      <wp:wrapNone/>
                      <wp:docPr id="477" name="Organigramme : Donnée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36000" cy="359410"/>
                              </a:xfrm>
                              <a:custGeom>
                                <a:avLst/>
                                <a:gdLst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1352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10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1848"/>
                                  <a:gd name="connsiteY0" fmla="*/ 10000 h 10000"/>
                                  <a:gd name="connsiteX1" fmla="*/ 0 w 11848"/>
                                  <a:gd name="connsiteY1" fmla="*/ 0 h 10000"/>
                                  <a:gd name="connsiteX2" fmla="*/ 11848 w 11848"/>
                                  <a:gd name="connsiteY2" fmla="*/ 0 h 10000"/>
                                  <a:gd name="connsiteX3" fmla="*/ 10000 w 11848"/>
                                  <a:gd name="connsiteY3" fmla="*/ 10000 h 10000"/>
                                  <a:gd name="connsiteX4" fmla="*/ 0 w 11848"/>
                                  <a:gd name="connsiteY4" fmla="*/ 10000 h 10000"/>
                                  <a:gd name="connsiteX0" fmla="*/ 0 w 13588"/>
                                  <a:gd name="connsiteY0" fmla="*/ 10000 h 10000"/>
                                  <a:gd name="connsiteX1" fmla="*/ 1740 w 13588"/>
                                  <a:gd name="connsiteY1" fmla="*/ 0 h 10000"/>
                                  <a:gd name="connsiteX2" fmla="*/ 13588 w 13588"/>
                                  <a:gd name="connsiteY2" fmla="*/ 0 h 10000"/>
                                  <a:gd name="connsiteX3" fmla="*/ 11740 w 13588"/>
                                  <a:gd name="connsiteY3" fmla="*/ 10000 h 10000"/>
                                  <a:gd name="connsiteX4" fmla="*/ 0 w 13588"/>
                                  <a:gd name="connsiteY4" fmla="*/ 10000 h 10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3588" h="10000">
                                    <a:moveTo>
                                      <a:pt x="0" y="10000"/>
                                    </a:moveTo>
                                    <a:lnTo>
                                      <a:pt x="1740" y="0"/>
                                    </a:lnTo>
                                    <a:lnTo>
                                      <a:pt x="13588" y="0"/>
                                    </a:lnTo>
                                    <a:lnTo>
                                      <a:pt x="11740" y="10000"/>
                                    </a:lnTo>
                                    <a:lnTo>
                                      <a:pt x="0" y="100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190CC0A" w14:textId="77777777" w:rsidR="00E3791B" w:rsidRPr="002730DB" w:rsidRDefault="00E3791B" w:rsidP="00531AE1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6"/>
                                      <w:szCs w:val="26"/>
                                    </w:rPr>
                                  </w:pPr>
                                  <w:r w:rsidRPr="002730D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6"/>
                                      <w:szCs w:val="26"/>
                                      <w:lang w:val="fr-FR"/>
                                    </w:rPr>
                                    <w:t>Ecrire</w:t>
                                  </w:r>
                                  <w:r w:rsidRPr="002730D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6"/>
                                      <w:szCs w:val="26"/>
                                    </w:rPr>
                                    <w:t xml:space="preserve"> ("S</w:t>
                                  </w:r>
                                  <w:proofErr w:type="spellStart"/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6"/>
                                      <w:szCs w:val="26"/>
                                      <w:lang w:val="fr-FR"/>
                                    </w:rPr>
                                    <w:t>urface</w:t>
                                  </w:r>
                                  <w:proofErr w:type="spellEnd"/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6"/>
                                      <w:szCs w:val="26"/>
                                    </w:rPr>
                                    <w:t xml:space="preserve"> = ",Surf</w:t>
                                  </w:r>
                                  <w:r w:rsidRPr="002730D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6"/>
                                      <w:szCs w:val="26"/>
                                    </w:rPr>
                                    <w:t>)</w:t>
                                  </w:r>
                                  <w:r w:rsidRPr="002730D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2FB94A" id="_x0000_s1048" style="position:absolute;left:0;text-align:left;margin-left:13.85pt;margin-top:6.95pt;width:215.45pt;height:28.3pt;z-index:25248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588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" adj="-11796480,,5400" path="m,10000l1740,,13588,,11740,10000,,10000xe" filled="f" strokecolor="#00b050" strokeweight="1.5pt">
                      <v:stroke joinstyle="miter"/>
                      <v:formulas/>
                      <v:path arrowok="t" o:connecttype="custom" o:connectlocs="0,359410;350356,0;2736000,0;2363898,359410;0,359410" o:connectangles="0,0,0,0,0" textboxrect="0,0,13588,10000"/>
                      <v:textbox>
                        <w:txbxContent>
                          <w:p w14:paraId="6190CC0A" w14:textId="77777777" w:rsidR="00E3791B" w:rsidRPr="002730DB" w:rsidRDefault="00E3791B" w:rsidP="00531AE1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</w:pPr>
                            <w:r w:rsidRPr="002730D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lang w:val="fr-FR"/>
                              </w:rPr>
                              <w:t>Ecrire</w:t>
                            </w:r>
                            <w:r w:rsidRPr="002730D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 xml:space="preserve"> ("S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lang w:val="fr-FR"/>
                              </w:rPr>
                              <w:t>urface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 xml:space="preserve"> = ",Surf</w:t>
                            </w:r>
                            <w:r w:rsidRPr="002730D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>)</w:t>
                            </w:r>
                            <w:r w:rsidRPr="002730D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6460C33" w14:textId="77777777" w:rsidR="00531AE1" w:rsidRDefault="00531AE1" w:rsidP="00531AE1">
            <w:pPr>
              <w:pStyle w:val="Paragraphedeliste"/>
              <w:spacing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color w:val="0070C0"/>
                <w:sz w:val="18"/>
                <w:szCs w:val="18"/>
                <w:rtl/>
              </w:rPr>
            </w:pPr>
          </w:p>
          <w:p w14:paraId="584ED1C0" w14:textId="77777777" w:rsidR="00531AE1" w:rsidRDefault="00531AE1" w:rsidP="00531AE1">
            <w:pPr>
              <w:pStyle w:val="Paragraphedeliste"/>
              <w:spacing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color w:val="0070C0"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87680" behindDoc="0" locked="0" layoutInCell="1" allowOverlap="1" wp14:anchorId="5986441F" wp14:editId="0EF036A0">
                      <wp:simplePos x="0" y="0"/>
                      <wp:positionH relativeFrom="column">
                        <wp:posOffset>1529766</wp:posOffset>
                      </wp:positionH>
                      <wp:positionV relativeFrom="paragraph">
                        <wp:posOffset>52857</wp:posOffset>
                      </wp:positionV>
                      <wp:extent cx="0" cy="395605"/>
                      <wp:effectExtent l="76200" t="0" r="57150" b="61595"/>
                      <wp:wrapNone/>
                      <wp:docPr id="493" name="Connecteur droit avec flèche 4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9560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BB4AD4" id="Connecteur droit avec flèche 493" o:spid="_x0000_s1026" type="#_x0000_t32" style="position:absolute;margin-left:120.45pt;margin-top:4.15pt;width:0;height:31.15pt;z-index:25248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62D188B1" w14:textId="77777777" w:rsidR="00531AE1" w:rsidRPr="00531AE1" w:rsidRDefault="00531AE1" w:rsidP="00531AE1">
            <w:pPr>
              <w:pStyle w:val="Paragraphedeliste"/>
              <w:spacing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color w:val="0070C0"/>
                <w:sz w:val="14"/>
                <w:szCs w:val="14"/>
              </w:rPr>
            </w:pPr>
          </w:p>
          <w:p w14:paraId="1B75D541" w14:textId="77777777" w:rsidR="00C361F4" w:rsidRDefault="00B127C9" w:rsidP="00531AE1">
            <w:pPr>
              <w:pStyle w:val="Paragraphedeliste"/>
              <w:spacing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color w:val="0070C0"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491776" behindDoc="0" locked="0" layoutInCell="1" allowOverlap="1" wp14:anchorId="0260C846" wp14:editId="55EFD65B">
                      <wp:simplePos x="0" y="0"/>
                      <wp:positionH relativeFrom="column">
                        <wp:posOffset>2755265</wp:posOffset>
                      </wp:positionH>
                      <wp:positionV relativeFrom="paragraph">
                        <wp:posOffset>138125</wp:posOffset>
                      </wp:positionV>
                      <wp:extent cx="360000" cy="360000"/>
                      <wp:effectExtent l="0" t="0" r="0" b="2540"/>
                      <wp:wrapNone/>
                      <wp:docPr id="498" name="Rectangle 4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DF3AB1" w14:textId="77777777" w:rsidR="00E3791B" w:rsidRPr="000E7368" w:rsidRDefault="00E3791B" w:rsidP="00C361F4">
                                  <w:pPr>
                                    <w:ind w:right="-51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</w:pPr>
                                  <w:r w:rsidRPr="000E7368"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  <w:t>⑤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60C846" id="Rectangle 498" o:spid="_x0000_s1049" style="position:absolute;left:0;text-align:left;margin-left:216.95pt;margin-top:10.9pt;width:28.35pt;height:28.35pt;z-index:25249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" filled="f" stroked="f" strokeweight="1pt">
                      <v:textbox>
                        <w:txbxContent>
                          <w:p w14:paraId="4ADF3AB1" w14:textId="77777777" w:rsidR="00E3791B" w:rsidRPr="000E7368" w:rsidRDefault="00E3791B" w:rsidP="00C361F4">
                            <w:pPr>
                              <w:ind w:right="-51"/>
                              <w:jc w:val="center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⑤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31AE1"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62080" behindDoc="0" locked="0" layoutInCell="1" allowOverlap="1" wp14:anchorId="05FE9957" wp14:editId="134D6544">
                      <wp:simplePos x="0" y="0"/>
                      <wp:positionH relativeFrom="column">
                        <wp:posOffset>169850</wp:posOffset>
                      </wp:positionH>
                      <wp:positionV relativeFrom="paragraph">
                        <wp:posOffset>99060</wp:posOffset>
                      </wp:positionV>
                      <wp:extent cx="2735580" cy="359410"/>
                      <wp:effectExtent l="19050" t="0" r="45720" b="21590"/>
                      <wp:wrapNone/>
                      <wp:docPr id="53" name="Organigramme : Donnée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35580" cy="359410"/>
                              </a:xfrm>
                              <a:custGeom>
                                <a:avLst/>
                                <a:gdLst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1352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10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1848"/>
                                  <a:gd name="connsiteY0" fmla="*/ 10000 h 10000"/>
                                  <a:gd name="connsiteX1" fmla="*/ 0 w 11848"/>
                                  <a:gd name="connsiteY1" fmla="*/ 0 h 10000"/>
                                  <a:gd name="connsiteX2" fmla="*/ 11848 w 11848"/>
                                  <a:gd name="connsiteY2" fmla="*/ 0 h 10000"/>
                                  <a:gd name="connsiteX3" fmla="*/ 10000 w 11848"/>
                                  <a:gd name="connsiteY3" fmla="*/ 10000 h 10000"/>
                                  <a:gd name="connsiteX4" fmla="*/ 0 w 11848"/>
                                  <a:gd name="connsiteY4" fmla="*/ 10000 h 10000"/>
                                  <a:gd name="connsiteX0" fmla="*/ 0 w 13588"/>
                                  <a:gd name="connsiteY0" fmla="*/ 10000 h 10000"/>
                                  <a:gd name="connsiteX1" fmla="*/ 1740 w 13588"/>
                                  <a:gd name="connsiteY1" fmla="*/ 0 h 10000"/>
                                  <a:gd name="connsiteX2" fmla="*/ 13588 w 13588"/>
                                  <a:gd name="connsiteY2" fmla="*/ 0 h 10000"/>
                                  <a:gd name="connsiteX3" fmla="*/ 11740 w 13588"/>
                                  <a:gd name="connsiteY3" fmla="*/ 10000 h 10000"/>
                                  <a:gd name="connsiteX4" fmla="*/ 0 w 13588"/>
                                  <a:gd name="connsiteY4" fmla="*/ 10000 h 10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3588" h="10000">
                                    <a:moveTo>
                                      <a:pt x="0" y="10000"/>
                                    </a:moveTo>
                                    <a:lnTo>
                                      <a:pt x="1740" y="0"/>
                                    </a:lnTo>
                                    <a:lnTo>
                                      <a:pt x="13588" y="0"/>
                                    </a:lnTo>
                                    <a:lnTo>
                                      <a:pt x="11740" y="10000"/>
                                    </a:lnTo>
                                    <a:lnTo>
                                      <a:pt x="0" y="100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ED69CE" w14:textId="77777777" w:rsidR="00E3791B" w:rsidRPr="002730DB" w:rsidRDefault="00E3791B" w:rsidP="00C361F4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6"/>
                                      <w:szCs w:val="26"/>
                                    </w:rPr>
                                  </w:pPr>
                                  <w:r w:rsidRPr="002730D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6"/>
                                      <w:szCs w:val="26"/>
                                      <w:lang w:val="fr-FR"/>
                                    </w:rPr>
                                    <w:t>Ecrire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6"/>
                                      <w:szCs w:val="26"/>
                                    </w:rPr>
                                    <w:t xml:space="preserve"> ("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6"/>
                                      <w:szCs w:val="26"/>
                                      <w:lang w:val="fr-FR" w:bidi="ar-SA"/>
                                    </w:rPr>
                                    <w:t>Périmè</w:t>
                                  </w:r>
                                  <w:r w:rsidRPr="003E13A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6"/>
                                      <w:szCs w:val="26"/>
                                      <w:lang w:val="fr-FR" w:bidi="ar-SA"/>
                                    </w:rPr>
                                    <w:t>tre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6"/>
                                      <w:szCs w:val="26"/>
                                    </w:rPr>
                                    <w:t xml:space="preserve"> = ",Perim</w:t>
                                  </w:r>
                                  <w:r w:rsidRPr="002730D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6"/>
                                      <w:szCs w:val="26"/>
                                    </w:rPr>
                                    <w:t>)</w:t>
                                  </w:r>
                                  <w:r w:rsidRPr="002730D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FE9957" id="_x0000_s1050" style="position:absolute;left:0;text-align:left;margin-left:13.35pt;margin-top:7.8pt;width:215.4pt;height:28.3pt;z-index:25246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588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" adj="-11796480,,5400" path="m,10000l1740,,13588,,11740,10000,,10000xe" filled="f" strokecolor="#00b050" strokeweight="1.5pt">
                      <v:stroke joinstyle="miter"/>
                      <v:formulas/>
                      <v:path arrowok="t" o:connecttype="custom" o:connectlocs="0,359410;350302,0;2735580,0;2363535,359410;0,359410" o:connectangles="0,0,0,0,0" textboxrect="0,0,13588,10000"/>
                      <v:textbox>
                        <w:txbxContent>
                          <w:p w14:paraId="2CED69CE" w14:textId="77777777" w:rsidR="00E3791B" w:rsidRPr="002730DB" w:rsidRDefault="00E3791B" w:rsidP="00C361F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</w:pPr>
                            <w:r w:rsidRPr="002730D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lang w:val="fr-FR"/>
                              </w:rPr>
                              <w:t>Ecrire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 xml:space="preserve"> ("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lang w:val="fr-FR" w:bidi="ar-SA"/>
                              </w:rPr>
                              <w:t>Périmè</w:t>
                            </w:r>
                            <w:r w:rsidRPr="003E13A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lang w:val="fr-FR" w:bidi="ar-SA"/>
                              </w:rPr>
                              <w:t>tre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 xml:space="preserve"> = ",Perim</w:t>
                            </w:r>
                            <w:r w:rsidRPr="002730D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>)</w:t>
                            </w:r>
                            <w:r w:rsidRPr="002730D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282E81F" w14:textId="77777777" w:rsidR="00C361F4" w:rsidRDefault="00C361F4" w:rsidP="00531AE1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70C0"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471296" behindDoc="0" locked="0" layoutInCell="1" allowOverlap="1" wp14:anchorId="51F94276" wp14:editId="6277864D">
                      <wp:simplePos x="0" y="0"/>
                      <wp:positionH relativeFrom="column">
                        <wp:posOffset>1531620</wp:posOffset>
                      </wp:positionH>
                      <wp:positionV relativeFrom="paragraph">
                        <wp:posOffset>140970</wp:posOffset>
                      </wp:positionV>
                      <wp:extent cx="0" cy="395605"/>
                      <wp:effectExtent l="76200" t="0" r="57150" b="61595"/>
                      <wp:wrapNone/>
                      <wp:docPr id="54" name="Connecteur droit avec flèch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9560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60746B" id="Connecteur droit avec flèche 54" o:spid="_x0000_s1026" type="#_x0000_t32" style="position:absolute;margin-left:120.6pt;margin-top:11.1pt;width:0;height:31.15pt;z-index:25247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430FA801" w14:textId="77777777" w:rsidR="00C361F4" w:rsidRDefault="00C361F4" w:rsidP="00531AE1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70C0"/>
                <w:sz w:val="18"/>
                <w:szCs w:val="18"/>
              </w:rPr>
            </w:pPr>
          </w:p>
          <w:p w14:paraId="4AAD17C9" w14:textId="77777777" w:rsidR="00C361F4" w:rsidRDefault="00C361F4" w:rsidP="00531AE1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70C0"/>
                <w:sz w:val="18"/>
                <w:szCs w:val="18"/>
              </w:rPr>
            </w:pPr>
            <w:r w:rsidRPr="00855408">
              <w:rPr>
                <w:rFonts w:asciiTheme="majorBidi" w:hAnsiTheme="majorBidi" w:cs="Times New Roman"/>
                <w:b/>
                <w:bCs/>
                <w:noProof/>
                <w:color w:val="0070C0"/>
                <w:sz w:val="18"/>
                <w:szCs w:val="1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465152" behindDoc="0" locked="0" layoutInCell="1" allowOverlap="1" wp14:anchorId="1E682538" wp14:editId="1C68A8BE">
                      <wp:simplePos x="0" y="0"/>
                      <wp:positionH relativeFrom="column">
                        <wp:posOffset>636905</wp:posOffset>
                      </wp:positionH>
                      <wp:positionV relativeFrom="paragraph">
                        <wp:posOffset>153035</wp:posOffset>
                      </wp:positionV>
                      <wp:extent cx="1799590" cy="395605"/>
                      <wp:effectExtent l="0" t="0" r="10160" b="23495"/>
                      <wp:wrapNone/>
                      <wp:docPr id="56" name="Ellipse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9590" cy="395605"/>
                              </a:xfrm>
                              <a:prstGeom prst="ellipse">
                                <a:avLst/>
                              </a:prstGeom>
                              <a:noFill/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70A81C" w14:textId="77777777" w:rsidR="00E3791B" w:rsidRPr="001B7500" w:rsidRDefault="00E3791B" w:rsidP="00C361F4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</w:pPr>
                                  <w:r w:rsidRPr="001B750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Fin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E682538" id="Ellipse 56" o:spid="_x0000_s1051" style="position:absolute;left:0;text-align:left;margin-left:50.15pt;margin-top:12.05pt;width:141.7pt;height:31.15pt;z-index:25246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" filled="f" strokecolor="black [3200]" strokeweight="1.5pt">
                      <v:stroke joinstyle="miter"/>
                      <v:textbox>
                        <w:txbxContent>
                          <w:p w14:paraId="5870A81C" w14:textId="77777777" w:rsidR="00E3791B" w:rsidRPr="001B7500" w:rsidRDefault="00E3791B" w:rsidP="00C361F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1B750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Fin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6D7669A9" w14:textId="77777777" w:rsidR="00C361F4" w:rsidRDefault="00C361F4" w:rsidP="00531AE1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70C0"/>
                <w:sz w:val="18"/>
                <w:szCs w:val="18"/>
              </w:rPr>
            </w:pPr>
            <w:r>
              <w:rPr>
                <w:rFonts w:hint="cs"/>
                <w:b/>
                <w:bCs/>
                <w:noProof/>
                <w:color w:val="002060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479488" behindDoc="0" locked="0" layoutInCell="1" allowOverlap="1" wp14:anchorId="761E3ADD" wp14:editId="00C5392F">
                      <wp:simplePos x="0" y="0"/>
                      <wp:positionH relativeFrom="column">
                        <wp:posOffset>2447925</wp:posOffset>
                      </wp:positionH>
                      <wp:positionV relativeFrom="paragraph">
                        <wp:posOffset>27610</wp:posOffset>
                      </wp:positionV>
                      <wp:extent cx="1087755" cy="251460"/>
                      <wp:effectExtent l="0" t="19050" r="55245" b="0"/>
                      <wp:wrapNone/>
                      <wp:docPr id="57" name="Arc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7755" cy="251460"/>
                              </a:xfrm>
                              <a:prstGeom prst="arc">
                                <a:avLst>
                                  <a:gd name="adj1" fmla="val 10968227"/>
                                  <a:gd name="adj2" fmla="val 21360408"/>
                                </a:avLst>
                              </a:prstGeom>
                              <a:ln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59AB8A" id="Arc 57" o:spid="_x0000_s1026" style="position:absolute;margin-left:192.75pt;margin-top:2.15pt;width:85.65pt;height:19.8pt;z-index:25247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87755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" path="m11809,99672nsc64958,41676,286129,142,542573,v240300,-133,452497,36205,521963,89384l543878,125730,11809,99672xem11809,99672nfc64958,41676,286129,142,542573,v240300,-133,452497,36205,521963,89384e" filled="f" strokecolor="black [3200]" strokeweight="1.5pt">
                      <v:stroke endarrow="open" joinstyle="miter"/>
                      <v:path arrowok="t" o:connecttype="custom" o:connectlocs="11809,99672;542573,0;1064536,89384" o:connectangles="0,0,0"/>
                    </v:shape>
                  </w:pict>
                </mc:Fallback>
              </mc:AlternateContent>
            </w:r>
          </w:p>
          <w:p w14:paraId="72C06AF5" w14:textId="77777777" w:rsidR="00C361F4" w:rsidRDefault="00C361F4" w:rsidP="00531AE1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70C0"/>
                <w:sz w:val="18"/>
                <w:szCs w:val="18"/>
              </w:rPr>
            </w:pPr>
          </w:p>
          <w:p w14:paraId="5AD42EDD" w14:textId="77777777" w:rsidR="00C361F4" w:rsidRDefault="00C361F4" w:rsidP="00531AE1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70C0"/>
                <w:sz w:val="18"/>
                <w:szCs w:val="18"/>
              </w:rPr>
            </w:pPr>
          </w:p>
          <w:p w14:paraId="1916C9DA" w14:textId="77777777" w:rsidR="00C361F4" w:rsidRPr="004859AE" w:rsidRDefault="00C361F4" w:rsidP="00531AE1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70C0"/>
                <w:sz w:val="12"/>
                <w:szCs w:val="12"/>
                <w:rtl/>
              </w:rPr>
            </w:pPr>
          </w:p>
          <w:p w14:paraId="1A4A6373" w14:textId="77777777" w:rsidR="00C361F4" w:rsidRPr="00AF01CD" w:rsidRDefault="00C361F4" w:rsidP="00531AE1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70C0"/>
                <w:sz w:val="10"/>
                <w:szCs w:val="10"/>
              </w:rPr>
            </w:pPr>
          </w:p>
          <w:p w14:paraId="32D5EF8C" w14:textId="77777777" w:rsidR="00C361F4" w:rsidRPr="001D0B5E" w:rsidRDefault="00C361F4" w:rsidP="00531AE1">
            <w:pPr>
              <w:bidi/>
              <w:spacing w:line="360" w:lineRule="auto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  <w:lang w:val="fr-FR"/>
              </w:rPr>
            </w:pPr>
          </w:p>
        </w:tc>
        <w:tc>
          <w:tcPr>
            <w:tcW w:w="5312" w:type="dxa"/>
          </w:tcPr>
          <w:p w14:paraId="54538D3F" w14:textId="77777777" w:rsidR="00C361F4" w:rsidRPr="00A52ED5" w:rsidRDefault="00C361F4" w:rsidP="00531AE1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</w:p>
          <w:p w14:paraId="245E9D5A" w14:textId="77777777" w:rsidR="00C361F4" w:rsidRPr="00A52ED5" w:rsidRDefault="00C361F4" w:rsidP="00531AE1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</w:p>
          <w:p w14:paraId="5CC75C03" w14:textId="77777777" w:rsidR="00C361F4" w:rsidRPr="000269CF" w:rsidRDefault="00C361F4" w:rsidP="00531AE1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002060"/>
                <w:sz w:val="28"/>
                <w:szCs w:val="28"/>
              </w:rPr>
            </w:pPr>
            <w:r w:rsidRPr="000269CF">
              <w:rPr>
                <w:rFonts w:asciiTheme="majorBidi" w:hAnsiTheme="majorBidi" w:cs="Times New Roman"/>
                <w:b/>
                <w:bCs/>
                <w:color w:val="002060"/>
                <w:sz w:val="28"/>
                <w:szCs w:val="28"/>
              </w:rPr>
              <w:t xml:space="preserve">Algorithme </w:t>
            </w:r>
            <w:r>
              <w:rPr>
                <w:rFonts w:asciiTheme="majorBidi" w:hAnsiTheme="majorBidi" w:cs="Times New Roman"/>
                <w:b/>
                <w:bCs/>
                <w:color w:val="002060"/>
                <w:sz w:val="28"/>
                <w:szCs w:val="28"/>
              </w:rPr>
              <w:t xml:space="preserve"> </w:t>
            </w:r>
            <w:r w:rsidRPr="000269CF">
              <w:rPr>
                <w:rFonts w:asciiTheme="majorBidi" w:hAnsiTheme="majorBidi" w:cs="Times New Roman"/>
                <w:b/>
                <w:bCs/>
                <w:color w:val="00206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Theme="majorBidi" w:hAnsiTheme="majorBidi" w:cs="Times New Roman"/>
                <w:b/>
                <w:bCs/>
                <w:color w:val="00B050"/>
                <w:sz w:val="28"/>
                <w:szCs w:val="28"/>
              </w:rPr>
              <w:t>Surface_Perimetre_Rect</w:t>
            </w:r>
            <w:proofErr w:type="spellEnd"/>
          </w:p>
          <w:p w14:paraId="6721C285" w14:textId="77777777" w:rsidR="00C361F4" w:rsidRPr="00B2645E" w:rsidRDefault="00C361F4" w:rsidP="00531AE1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8"/>
                <w:szCs w:val="8"/>
              </w:rPr>
            </w:pPr>
          </w:p>
          <w:p w14:paraId="15304395" w14:textId="77777777" w:rsidR="00C361F4" w:rsidRPr="00B2645E" w:rsidRDefault="00C361F4" w:rsidP="00531AE1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8"/>
                <w:szCs w:val="8"/>
              </w:rPr>
            </w:pPr>
          </w:p>
          <w:p w14:paraId="779D67BE" w14:textId="77777777" w:rsidR="00C361F4" w:rsidRDefault="00C361F4" w:rsidP="00C361F4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  <w:t>Variable   X, Y, Surf, Perim  :  Réel ;</w:t>
            </w:r>
          </w:p>
          <w:p w14:paraId="6CA1E233" w14:textId="77777777" w:rsidR="00C361F4" w:rsidRPr="00B2645E" w:rsidRDefault="00D97209" w:rsidP="00531AE1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8"/>
                <w:szCs w:val="8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67232" behindDoc="0" locked="0" layoutInCell="1" allowOverlap="1" wp14:anchorId="0BD799DA" wp14:editId="6935EE80">
                      <wp:simplePos x="0" y="0"/>
                      <wp:positionH relativeFrom="column">
                        <wp:posOffset>673735</wp:posOffset>
                      </wp:positionH>
                      <wp:positionV relativeFrom="paragraph">
                        <wp:posOffset>66836</wp:posOffset>
                      </wp:positionV>
                      <wp:extent cx="2463165" cy="701675"/>
                      <wp:effectExtent l="19050" t="133350" r="32385" b="41275"/>
                      <wp:wrapNone/>
                      <wp:docPr id="104" name="Pensées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63165" cy="701675"/>
                              </a:xfrm>
                              <a:prstGeom prst="cloudCallout">
                                <a:avLst>
                                  <a:gd name="adj1" fmla="val -44257"/>
                                  <a:gd name="adj2" fmla="val -66038"/>
                                </a:avLst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CD8C4E1" w14:textId="77777777" w:rsidR="00E3791B" w:rsidRPr="00CD4C87" w:rsidRDefault="00E3791B" w:rsidP="00D97656">
                                  <w:pPr>
                                    <w:bidi/>
                                    <w:ind w:left="-33" w:right="-51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</w:pP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ن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َـ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س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ْـ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ت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َـ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ن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ْـ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ب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ِـ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ط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ُ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 xml:space="preserve"> ال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م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ت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غ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ي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رات م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ن</w:t>
                                  </w:r>
                                </w:p>
                                <w:p w14:paraId="5305E2F3" w14:textId="77777777" w:rsidR="00E3791B" w:rsidRPr="00CD4C87" w:rsidRDefault="00E3791B" w:rsidP="00D97656">
                                  <w:pPr>
                                    <w:bidi/>
                                    <w:ind w:left="-33" w:right="-51"/>
                                    <w:rPr>
                                      <w:rFonts w:asciiTheme="majorBidi" w:hAnsiTheme="majorBidi" w:cstheme="majorBidi"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 xml:space="preserve"> ال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م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ُــ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د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ْ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خ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َــ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ل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َ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ات و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ال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ع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م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ل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ي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 xml:space="preserve">ات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D799DA" id="Pensées 104" o:spid="_x0000_s1052" type="#_x0000_t106" style="position:absolute;left:0;text-align:left;margin-left:53.05pt;margin-top:5.25pt;width:193.95pt;height:55.25pt;z-index:25276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" adj="1240,-3464" fillcolor="#deeaf6 [660]" strokecolor="#5b9bd5 [3204]" strokeweight=".5pt">
                      <v:stroke joinstyle="miter"/>
                      <v:textbox>
                        <w:txbxContent>
                          <w:p w14:paraId="6CD8C4E1" w14:textId="77777777" w:rsidR="00E3791B" w:rsidRPr="00CD4C87" w:rsidRDefault="00E3791B" w:rsidP="00D97656">
                            <w:pPr>
                              <w:bidi/>
                              <w:ind w:left="-33" w:right="-51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</w:pP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ن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َـ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س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ْـ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ت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َـ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ن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ْـ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ب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ِـ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ط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ُ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ال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م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ت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غ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رات م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ن</w:t>
                            </w:r>
                          </w:p>
                          <w:p w14:paraId="5305E2F3" w14:textId="77777777" w:rsidR="00E3791B" w:rsidRPr="00CD4C87" w:rsidRDefault="00E3791B" w:rsidP="00D97656">
                            <w:pPr>
                              <w:bidi/>
                              <w:ind w:left="-33" w:right="-51"/>
                              <w:rPr>
                                <w:rFonts w:asciiTheme="majorBidi" w:hAnsiTheme="majorBidi" w:cstheme="majorBidi"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ال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م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ُــ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د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ْ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خ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َــ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َ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ات و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ال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ع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م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ات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96FBA3D" w14:textId="77777777" w:rsidR="00C361F4" w:rsidRPr="00B2645E" w:rsidRDefault="00C361F4" w:rsidP="00531AE1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6E486570" w14:textId="77777777" w:rsidR="00C361F4" w:rsidRPr="00331728" w:rsidRDefault="00C361F4" w:rsidP="00531AE1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AB218A">
              <w:rPr>
                <w:rFonts w:asciiTheme="majorBidi" w:hAnsiTheme="majorBidi" w:cstheme="majorBidi"/>
                <w:b/>
                <w:bCs/>
                <w:noProof/>
                <w:color w:val="0070C0"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2466176" behindDoc="0" locked="0" layoutInCell="1" allowOverlap="1" wp14:anchorId="526F69AA" wp14:editId="17358F14">
                      <wp:simplePos x="0" y="0"/>
                      <wp:positionH relativeFrom="column">
                        <wp:posOffset>207010</wp:posOffset>
                      </wp:positionH>
                      <wp:positionV relativeFrom="paragraph">
                        <wp:posOffset>218440</wp:posOffset>
                      </wp:positionV>
                      <wp:extent cx="0" cy="4392000"/>
                      <wp:effectExtent l="0" t="0" r="19050" b="27940"/>
                      <wp:wrapNone/>
                      <wp:docPr id="58" name="Connecteur droit avec flèche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4392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1F4266" id="Connecteur droit avec flèche 58" o:spid="_x0000_s1026" type="#_x0000_t32" style="position:absolute;margin-left:16.3pt;margin-top:17.2pt;width:0;height:345.85pt;flip:x;z-index:25246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" strokecolor="black [3200]" strokeweight="1pt">
                      <v:stroke joinstyle="miter"/>
                    </v:shape>
                  </w:pict>
                </mc:Fallback>
              </mc:AlternateContent>
            </w:r>
            <w:r w:rsidRPr="00331728"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  <w:t xml:space="preserve">Début </w:t>
            </w:r>
          </w:p>
          <w:p w14:paraId="6A686B20" w14:textId="77777777" w:rsidR="00C361F4" w:rsidRDefault="00C361F4" w:rsidP="00531AE1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42E2AB21" w14:textId="77777777" w:rsidR="00C361F4" w:rsidRDefault="00C361F4" w:rsidP="00531AE1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0CCBD82C" w14:textId="77777777" w:rsidR="00C361F4" w:rsidRDefault="00C361F4" w:rsidP="00531AE1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  <w:rtl/>
              </w:rPr>
            </w:pPr>
          </w:p>
          <w:p w14:paraId="0330D8E5" w14:textId="77777777" w:rsidR="00C361F4" w:rsidRDefault="00C361F4" w:rsidP="00531AE1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03FD728E" w14:textId="77777777" w:rsidR="00C361F4" w:rsidRPr="00B2645E" w:rsidRDefault="00C361F4" w:rsidP="00531AE1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2D206F41" w14:textId="77777777" w:rsidR="00C361F4" w:rsidRPr="00B2645E" w:rsidRDefault="00C361F4" w:rsidP="00531AE1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5058EDE4" w14:textId="77777777" w:rsidR="00C361F4" w:rsidRPr="00331728" w:rsidRDefault="005B5C71" w:rsidP="00531AE1">
            <w:pPr>
              <w:pStyle w:val="Paragraphedeliste"/>
              <w:ind w:left="798"/>
              <w:jc w:val="both"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0C3B39">
              <w:rPr>
                <w:rFonts w:asciiTheme="majorBidi" w:hAnsiTheme="majorBidi" w:cs="Times New Roman" w:hint="cs"/>
                <w:b/>
                <w:bCs/>
                <w:noProof/>
                <w:color w:val="FF0000"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3047808" behindDoc="0" locked="0" layoutInCell="1" allowOverlap="1" wp14:anchorId="77992D0D" wp14:editId="4A6243AF">
                      <wp:simplePos x="0" y="0"/>
                      <wp:positionH relativeFrom="column">
                        <wp:posOffset>473236</wp:posOffset>
                      </wp:positionH>
                      <wp:positionV relativeFrom="paragraph">
                        <wp:posOffset>33655</wp:posOffset>
                      </wp:positionV>
                      <wp:extent cx="971550" cy="288290"/>
                      <wp:effectExtent l="0" t="0" r="19050" b="16510"/>
                      <wp:wrapNone/>
                      <wp:docPr id="91" name="Arc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971550" cy="288290"/>
                              </a:xfrm>
                              <a:prstGeom prst="arc">
                                <a:avLst>
                                  <a:gd name="adj1" fmla="val 10910542"/>
                                  <a:gd name="adj2" fmla="val 21476576"/>
                                </a:avLst>
                              </a:prstGeom>
                              <a:ln w="1270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5FC12C" id="Arc 91" o:spid="_x0000_s1026" style="position:absolute;margin-left:37.25pt;margin-top:2.65pt;width:76.5pt;height:22.7pt;rotation:180;z-index:25304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71550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" path="m2829,128610nsc29548,55473,237585,41,485505,,731317,-41,938491,54412,968030,126823l485775,144145,2829,128610xem2829,128610nfc29548,55473,237585,41,485505,,731317,-41,938491,54412,968030,126823e" filled="f" strokecolor="#5b9bd5 [3204]" strokeweight="1pt">
                      <v:stroke joinstyle="miter"/>
                      <v:path arrowok="t" o:connecttype="custom" o:connectlocs="2829,128610;485505,0;968030,126823" o:connectangles="0,0,0"/>
                    </v:shape>
                  </w:pict>
                </mc:Fallback>
              </mc:AlternateContent>
            </w:r>
            <w:r w:rsidR="000C3B39" w:rsidRPr="000C3B39">
              <w:rPr>
                <w:rFonts w:asciiTheme="majorBidi" w:hAnsiTheme="majorBidi" w:cs="Times New Roman"/>
                <w:b/>
                <w:bCs/>
                <w:noProof/>
                <w:color w:val="FF0000"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3046784" behindDoc="0" locked="0" layoutInCell="1" allowOverlap="1" wp14:anchorId="1C33ED29" wp14:editId="0F1E0382">
                      <wp:simplePos x="0" y="0"/>
                      <wp:positionH relativeFrom="column">
                        <wp:posOffset>1772873</wp:posOffset>
                      </wp:positionH>
                      <wp:positionV relativeFrom="paragraph">
                        <wp:posOffset>220885</wp:posOffset>
                      </wp:positionV>
                      <wp:extent cx="1331595" cy="467995"/>
                      <wp:effectExtent l="438150" t="0" r="20955" b="46355"/>
                      <wp:wrapNone/>
                      <wp:docPr id="958" name="Pensées 9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1595" cy="467995"/>
                              </a:xfrm>
                              <a:prstGeom prst="cloudCallout">
                                <a:avLst>
                                  <a:gd name="adj1" fmla="val -81666"/>
                                  <a:gd name="adj2" fmla="val -28759"/>
                                </a:avLst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7BF716" w14:textId="77777777" w:rsidR="00E3791B" w:rsidRPr="002266B3" w:rsidRDefault="00E3791B" w:rsidP="000C3B39">
                                  <w:pPr>
                                    <w:bidi/>
                                    <w:spacing w:line="276" w:lineRule="auto"/>
                                    <w:ind w:left="-180" w:right="-51"/>
                                    <w:jc w:val="center"/>
                                    <w:rPr>
                                      <w:rFonts w:asciiTheme="majorBidi" w:hAnsiTheme="majorBidi" w:cstheme="majorBidi"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</w:pPr>
                                  <w:r w:rsidRPr="002266B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الـخ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2266B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ـط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2266B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وة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 xml:space="preserve"> </w:t>
                                  </w:r>
                                  <w:r w:rsidRPr="000E7368"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  <w:t>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33ED29" id="Pensées 958" o:spid="_x0000_s1053" type="#_x0000_t106" style="position:absolute;left:0;text-align:left;margin-left:139.6pt;margin-top:17.4pt;width:104.85pt;height:36.85pt;z-index:25304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" adj="-6840,4588" fillcolor="#deeaf6 [660]" strokecolor="#5b9bd5 [3204]" strokeweight=".5pt">
                      <v:stroke joinstyle="miter"/>
                      <v:textbox>
                        <w:txbxContent>
                          <w:p w14:paraId="717BF716" w14:textId="77777777" w:rsidR="00E3791B" w:rsidRPr="002266B3" w:rsidRDefault="00E3791B" w:rsidP="000C3B39">
                            <w:pPr>
                              <w:bidi/>
                              <w:spacing w:line="276" w:lineRule="auto"/>
                              <w:ind w:left="-180" w:right="-51"/>
                              <w:jc w:val="center"/>
                              <w:rPr>
                                <w:rFonts w:asciiTheme="majorBidi" w:hAnsiTheme="majorBidi" w:cstheme="majorBidi"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</w:pPr>
                            <w:r w:rsidRPr="002266B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>الـخ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2266B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ـط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2266B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وة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①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E13AC">
              <w:rPr>
                <w:rFonts w:asciiTheme="majorBidi" w:hAnsiTheme="majorBidi" w:cs="Times New Roman"/>
                <w:b/>
                <w:bCs/>
                <w:color w:val="FF0000"/>
                <w:sz w:val="28"/>
                <w:szCs w:val="28"/>
              </w:rPr>
              <w:t>Lire (X,Y</w:t>
            </w:r>
            <w:r w:rsidR="00C361F4" w:rsidRPr="002730DB">
              <w:rPr>
                <w:rFonts w:asciiTheme="majorBidi" w:hAnsiTheme="majorBidi" w:cs="Times New Roman"/>
                <w:b/>
                <w:bCs/>
                <w:color w:val="FF0000"/>
                <w:sz w:val="28"/>
                <w:szCs w:val="28"/>
              </w:rPr>
              <w:t>) </w:t>
            </w:r>
            <w:r w:rsidR="00C361F4" w:rsidRPr="00062089"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  <w:t>;</w:t>
            </w:r>
            <w:r w:rsidR="00C361F4" w:rsidRPr="003160E0">
              <w:rPr>
                <w:rFonts w:asciiTheme="majorBidi" w:hAnsiTheme="majorBidi" w:cs="Times New Roman" w:hint="cs"/>
                <w:b/>
                <w:bCs/>
                <w:noProof/>
                <w:color w:val="FF0000"/>
                <w:sz w:val="10"/>
                <w:szCs w:val="10"/>
              </w:rPr>
              <w:t xml:space="preserve"> </w:t>
            </w:r>
          </w:p>
          <w:p w14:paraId="7EAB13E3" w14:textId="77777777" w:rsidR="00C361F4" w:rsidRDefault="00C361F4" w:rsidP="00531AE1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0426DBB6" w14:textId="77777777" w:rsidR="00C361F4" w:rsidRDefault="00C361F4" w:rsidP="00531AE1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61C78C7D" w14:textId="77777777" w:rsidR="00C361F4" w:rsidRDefault="00C361F4" w:rsidP="00531AE1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3F657A2A" w14:textId="77777777" w:rsidR="00C361F4" w:rsidRPr="00D66B4D" w:rsidRDefault="00C361F4" w:rsidP="00531AE1">
            <w:pPr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  <w:lang w:val="fr-FR"/>
              </w:rPr>
            </w:pPr>
          </w:p>
          <w:p w14:paraId="330C8688" w14:textId="77777777" w:rsidR="00C361F4" w:rsidRDefault="00C361F4" w:rsidP="00531AE1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0291F11E" w14:textId="77777777" w:rsidR="00C361F4" w:rsidRPr="00E02A45" w:rsidRDefault="004805D1" w:rsidP="00531AE1">
            <w:pPr>
              <w:pStyle w:val="Paragraphedeliste"/>
              <w:ind w:left="861"/>
              <w:jc w:val="both"/>
              <w:rPr>
                <w:rFonts w:asciiTheme="majorBidi" w:hAnsiTheme="majorBidi" w:cs="Times New Roman"/>
                <w:b/>
                <w:bCs/>
                <w:color w:val="0070C0"/>
                <w:sz w:val="28"/>
                <w:szCs w:val="28"/>
              </w:rPr>
            </w:pPr>
            <w:r w:rsidRPr="003160E0">
              <w:rPr>
                <w:rFonts w:asciiTheme="majorBidi" w:hAnsiTheme="majorBidi" w:cs="Times New Roman" w:hint="cs"/>
                <w:b/>
                <w:bCs/>
                <w:noProof/>
                <w:color w:val="FF0000"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2476416" behindDoc="0" locked="0" layoutInCell="1" allowOverlap="1" wp14:anchorId="17C0DF23" wp14:editId="5D3D0898">
                      <wp:simplePos x="0" y="0"/>
                      <wp:positionH relativeFrom="column">
                        <wp:posOffset>473075</wp:posOffset>
                      </wp:positionH>
                      <wp:positionV relativeFrom="paragraph">
                        <wp:posOffset>42240</wp:posOffset>
                      </wp:positionV>
                      <wp:extent cx="1587399" cy="264161"/>
                      <wp:effectExtent l="0" t="0" r="13335" b="40640"/>
                      <wp:wrapNone/>
                      <wp:docPr id="60" name="Arc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1587399" cy="264161"/>
                              </a:xfrm>
                              <a:prstGeom prst="arc">
                                <a:avLst>
                                  <a:gd name="adj1" fmla="val 10910542"/>
                                  <a:gd name="adj2" fmla="val 21476576"/>
                                </a:avLst>
                              </a:prstGeom>
                              <a:ln w="1270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4D780E" id="Arc 60" o:spid="_x0000_s1026" style="position:absolute;margin-left:37.25pt;margin-top:3.35pt;width:125pt;height:20.8pt;rotation:180;z-index:25247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87399,264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" path="m14425,107014nsc86575,44898,413277,19,793453,v373911,-19,697194,43392,776082,104215l793700,132081,14425,107014xem14425,107014nfc86575,44898,413277,19,793453,v373911,-19,697194,43392,776082,104215e" filled="f" strokecolor="#5b9bd5 [3204]" strokeweight="1pt">
                      <v:stroke joinstyle="miter"/>
                      <v:path arrowok="t" o:connecttype="custom" o:connectlocs="14425,107014;793453,0;1569535,104215" o:connectangles="0,0,0"/>
                    </v:shape>
                  </w:pict>
                </mc:Fallback>
              </mc:AlternateContent>
            </w:r>
            <w:r w:rsidR="003E13AC" w:rsidRPr="00E02A45">
              <w:rPr>
                <w:b/>
                <w:bCs/>
                <w:i/>
                <w:iCs/>
                <w:noProof/>
                <w:color w:val="0070C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474368" behindDoc="0" locked="0" layoutInCell="1" allowOverlap="1" wp14:anchorId="097FA8FB" wp14:editId="01825F08">
                      <wp:simplePos x="0" y="0"/>
                      <wp:positionH relativeFrom="column">
                        <wp:posOffset>1002563</wp:posOffset>
                      </wp:positionH>
                      <wp:positionV relativeFrom="paragraph">
                        <wp:posOffset>120015</wp:posOffset>
                      </wp:positionV>
                      <wp:extent cx="323850" cy="0"/>
                      <wp:effectExtent l="38100" t="76200" r="0" b="95250"/>
                      <wp:wrapNone/>
                      <wp:docPr id="455" name="Connecteur droit avec flèche 4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238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F649C0" id="Connecteur droit avec flèche 455" o:spid="_x0000_s1026" type="#_x0000_t32" style="position:absolute;margin-left:78.95pt;margin-top:9.45pt;width:25.5pt;height:0;flip:x;z-index:25247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  <w:r w:rsidR="003E13AC">
              <w:rPr>
                <w:rFonts w:asciiTheme="majorBidi" w:hAnsiTheme="majorBidi" w:cs="Times New Roman"/>
                <w:b/>
                <w:bCs/>
                <w:color w:val="0070C0"/>
                <w:sz w:val="28"/>
                <w:szCs w:val="28"/>
              </w:rPr>
              <w:t>Surf            X * Y</w:t>
            </w:r>
            <w:r w:rsidR="00C361F4">
              <w:rPr>
                <w:rFonts w:asciiTheme="majorBidi" w:hAnsiTheme="majorBidi" w:cs="Times New Roman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="00C361F4" w:rsidRPr="00E02A45">
              <w:rPr>
                <w:rFonts w:asciiTheme="majorBidi" w:hAnsiTheme="majorBidi" w:cs="Times New Roman"/>
                <w:b/>
                <w:bCs/>
                <w:color w:val="0070C0"/>
                <w:sz w:val="28"/>
                <w:szCs w:val="28"/>
              </w:rPr>
              <w:t> </w:t>
            </w:r>
            <w:r w:rsidR="00C361F4" w:rsidRPr="00062089"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  <w:t>;</w:t>
            </w:r>
          </w:p>
          <w:p w14:paraId="33DBB9FB" w14:textId="77777777" w:rsidR="00C361F4" w:rsidRPr="00EE684B" w:rsidRDefault="00461176" w:rsidP="00531AE1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8"/>
                <w:szCs w:val="8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70272" behindDoc="0" locked="0" layoutInCell="1" allowOverlap="1" wp14:anchorId="4DBDD25D" wp14:editId="063C1D85">
                      <wp:simplePos x="0" y="0"/>
                      <wp:positionH relativeFrom="column">
                        <wp:posOffset>1800168</wp:posOffset>
                      </wp:positionH>
                      <wp:positionV relativeFrom="paragraph">
                        <wp:posOffset>27087</wp:posOffset>
                      </wp:positionV>
                      <wp:extent cx="1331595" cy="431800"/>
                      <wp:effectExtent l="342900" t="0" r="0" b="44450"/>
                      <wp:wrapNone/>
                      <wp:docPr id="453" name="Pensées 4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1595" cy="431800"/>
                              </a:xfrm>
                              <a:prstGeom prst="cloudCallout">
                                <a:avLst>
                                  <a:gd name="adj1" fmla="val -73421"/>
                                  <a:gd name="adj2" fmla="val -28082"/>
                                </a:avLst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9F4173" w14:textId="77777777" w:rsidR="00E3791B" w:rsidRPr="0035343B" w:rsidRDefault="00E3791B" w:rsidP="0035343B">
                                  <w:pPr>
                                    <w:bidi/>
                                    <w:ind w:left="-180" w:right="-51"/>
                                    <w:jc w:val="center"/>
                                    <w:rPr>
                                      <w:rFonts w:asciiTheme="majorBidi" w:hAnsiTheme="majorBidi" w:cstheme="majorBidi"/>
                                      <w:color w:val="auto"/>
                                      <w:rtl/>
                                      <w:lang w:val="fr-FR"/>
                                    </w:rPr>
                                  </w:pPr>
                                  <w:r w:rsidRPr="0035343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rtl/>
                                      <w:lang w:val="fr-FR"/>
                                    </w:rPr>
                                    <w:t>الـخ</w:t>
                                  </w:r>
                                  <w:r w:rsidRPr="0035343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auto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35343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rtl/>
                                      <w:lang w:val="fr-FR"/>
                                    </w:rPr>
                                    <w:t>ـط</w:t>
                                  </w:r>
                                  <w:r w:rsidRPr="0035343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auto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35343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rtl/>
                                      <w:lang w:val="fr-FR"/>
                                    </w:rPr>
                                    <w:t>ـوة</w:t>
                                  </w:r>
                                  <w:r w:rsidRPr="0035343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auto"/>
                                      <w:rtl/>
                                      <w:lang w:val="fr-FR"/>
                                    </w:rPr>
                                    <w:t xml:space="preserve">  </w:t>
                                  </w:r>
                                  <w:r w:rsidRPr="0035343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rtl/>
                                      <w:lang w:val="fr-FR"/>
                                    </w:rPr>
                                    <w:t xml:space="preserve"> </w:t>
                                  </w:r>
                                  <w:r w:rsidRPr="0035343B"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  <w:t>②</w:t>
                                  </w:r>
                                  <w:r w:rsidRPr="0035343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BDD25D" id="Pensées 453" o:spid="_x0000_s1054" type="#_x0000_t106" style="position:absolute;left:0;text-align:left;margin-left:141.75pt;margin-top:2.15pt;width:104.85pt;height:34pt;z-index:25247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" adj="-5059,4734" fillcolor="#deeaf6 [660]" strokecolor="#5b9bd5 [3204]" strokeweight=".5pt">
                      <v:stroke joinstyle="miter"/>
                      <v:textbox>
                        <w:txbxContent>
                          <w:p w14:paraId="409F4173" w14:textId="77777777" w:rsidR="00E3791B" w:rsidRPr="0035343B" w:rsidRDefault="00E3791B" w:rsidP="0035343B">
                            <w:pPr>
                              <w:bidi/>
                              <w:ind w:left="-180" w:right="-51"/>
                              <w:jc w:val="center"/>
                              <w:rPr>
                                <w:rFonts w:asciiTheme="majorBidi" w:hAnsiTheme="majorBidi" w:cstheme="majorBidi"/>
                                <w:color w:val="auto"/>
                                <w:rtl/>
                                <w:lang w:val="fr-FR"/>
                              </w:rPr>
                            </w:pPr>
                            <w:r w:rsidRPr="0035343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rtl/>
                                <w:lang w:val="fr-FR"/>
                              </w:rPr>
                              <w:t>الـخ</w:t>
                            </w:r>
                            <w:r w:rsidRPr="0035343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rtl/>
                                <w:lang w:val="fr-FR"/>
                              </w:rPr>
                              <w:t>ـ</w:t>
                            </w:r>
                            <w:r w:rsidRPr="0035343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rtl/>
                                <w:lang w:val="fr-FR"/>
                              </w:rPr>
                              <w:t>ـط</w:t>
                            </w:r>
                            <w:r w:rsidRPr="0035343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rtl/>
                                <w:lang w:val="fr-FR"/>
                              </w:rPr>
                              <w:t>ـ</w:t>
                            </w:r>
                            <w:r w:rsidRPr="0035343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rtl/>
                                <w:lang w:val="fr-FR"/>
                              </w:rPr>
                              <w:t>ـوة</w:t>
                            </w:r>
                            <w:r w:rsidRPr="0035343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rtl/>
                                <w:lang w:val="fr-FR"/>
                              </w:rPr>
                              <w:t xml:space="preserve">  </w:t>
                            </w:r>
                            <w:r w:rsidRPr="0035343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rtl/>
                                <w:lang w:val="fr-FR"/>
                              </w:rPr>
                              <w:t xml:space="preserve"> </w:t>
                            </w:r>
                            <w:r w:rsidRPr="0035343B">
                              <w:rPr>
                                <w:rFonts w:cstheme="minorHAnsi"/>
                                <w:b/>
                                <w:bCs/>
                              </w:rPr>
                              <w:t>②</w:t>
                            </w:r>
                            <w:r w:rsidRPr="0035343B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F7AA0DD" w14:textId="77777777" w:rsidR="00C361F4" w:rsidRPr="000F5909" w:rsidRDefault="00C361F4" w:rsidP="00531AE1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6E79FE1F" w14:textId="77777777" w:rsidR="00C361F4" w:rsidRPr="00EE684B" w:rsidRDefault="00C361F4" w:rsidP="00531AE1">
            <w:pPr>
              <w:pStyle w:val="Paragraphedeliste"/>
              <w:spacing w:after="0" w:line="240" w:lineRule="auto"/>
              <w:ind w:left="86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2"/>
                <w:szCs w:val="12"/>
              </w:rPr>
            </w:pPr>
          </w:p>
          <w:p w14:paraId="5916E22C" w14:textId="77777777" w:rsidR="00C361F4" w:rsidRDefault="00C361F4" w:rsidP="00531AE1">
            <w:pPr>
              <w:pStyle w:val="Paragraphedeliste"/>
              <w:ind w:left="86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5DEF9603" w14:textId="77777777" w:rsidR="00C361F4" w:rsidRDefault="00C361F4" w:rsidP="00531AE1">
            <w:pPr>
              <w:pStyle w:val="Paragraphedeliste"/>
              <w:ind w:left="86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4B5ADDBC" w14:textId="77777777" w:rsidR="00C361F4" w:rsidRPr="00120C3D" w:rsidRDefault="00C361F4" w:rsidP="00531AE1">
            <w:pPr>
              <w:pStyle w:val="Paragraphedeliste"/>
              <w:ind w:left="86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4"/>
                <w:szCs w:val="14"/>
              </w:rPr>
            </w:pPr>
          </w:p>
          <w:p w14:paraId="77F95DAB" w14:textId="77777777" w:rsidR="003E13AC" w:rsidRPr="00E02A45" w:rsidRDefault="00B9490F" w:rsidP="003E13AC">
            <w:pPr>
              <w:pStyle w:val="Paragraphedeliste"/>
              <w:ind w:left="861"/>
              <w:jc w:val="both"/>
              <w:rPr>
                <w:rFonts w:asciiTheme="majorBidi" w:hAnsiTheme="majorBidi" w:cs="Times New Roman"/>
                <w:b/>
                <w:bCs/>
                <w:color w:val="0070C0"/>
                <w:sz w:val="28"/>
                <w:szCs w:val="28"/>
              </w:rPr>
            </w:pPr>
            <w:r w:rsidRPr="003160E0">
              <w:rPr>
                <w:rFonts w:asciiTheme="majorBidi" w:hAnsiTheme="majorBidi" w:cs="Times New Roman" w:hint="cs"/>
                <w:b/>
                <w:bCs/>
                <w:noProof/>
                <w:color w:val="FF0000"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2495872" behindDoc="0" locked="0" layoutInCell="1" allowOverlap="1" wp14:anchorId="0499926A" wp14:editId="1292A4B5">
                      <wp:simplePos x="0" y="0"/>
                      <wp:positionH relativeFrom="column">
                        <wp:posOffset>473277</wp:posOffset>
                      </wp:positionH>
                      <wp:positionV relativeFrom="paragraph">
                        <wp:posOffset>19582</wp:posOffset>
                      </wp:positionV>
                      <wp:extent cx="2087880" cy="288291"/>
                      <wp:effectExtent l="0" t="0" r="7620" b="35560"/>
                      <wp:wrapNone/>
                      <wp:docPr id="502" name="Arc 5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2087880" cy="288291"/>
                              </a:xfrm>
                              <a:prstGeom prst="arc">
                                <a:avLst>
                                  <a:gd name="adj1" fmla="val 10910542"/>
                                  <a:gd name="adj2" fmla="val 21476576"/>
                                </a:avLst>
                              </a:prstGeom>
                              <a:ln w="1270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F9154D" id="Arc 502" o:spid="_x0000_s1026" style="position:absolute;margin-left:37.25pt;margin-top:1.55pt;width:164.4pt;height:22.7pt;rotation:180;z-index:25249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87880,2882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" path="m27224,111441nsc137308,46192,558465,16,1043670,-1v475433,-17,890898,44324,1010587,107857l1043940,144146,27224,111441xem27224,111441nfc137308,46192,558465,16,1043670,-1v475433,-17,890898,44324,1010587,107857e" filled="f" strokecolor="#5b9bd5 [3204]" strokeweight="1pt">
                      <v:stroke joinstyle="miter"/>
                      <v:path arrowok="t" o:connecttype="custom" o:connectlocs="27224,111441;1043670,-1;2054257,107856" o:connectangles="0,0,0"/>
                    </v:shape>
                  </w:pict>
                </mc:Fallback>
              </mc:AlternateContent>
            </w:r>
            <w:r w:rsidR="003E13AC" w:rsidRPr="00E02A45">
              <w:rPr>
                <w:b/>
                <w:bCs/>
                <w:i/>
                <w:iCs/>
                <w:noProof/>
                <w:color w:val="0070C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494848" behindDoc="0" locked="0" layoutInCell="1" allowOverlap="1" wp14:anchorId="1EC57013" wp14:editId="176944D9">
                      <wp:simplePos x="0" y="0"/>
                      <wp:positionH relativeFrom="column">
                        <wp:posOffset>1120292</wp:posOffset>
                      </wp:positionH>
                      <wp:positionV relativeFrom="paragraph">
                        <wp:posOffset>120015</wp:posOffset>
                      </wp:positionV>
                      <wp:extent cx="323850" cy="0"/>
                      <wp:effectExtent l="38100" t="76200" r="0" b="95250"/>
                      <wp:wrapNone/>
                      <wp:docPr id="499" name="Connecteur droit avec flèche 4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238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3C11B5" id="Connecteur droit avec flèche 499" o:spid="_x0000_s1026" type="#_x0000_t32" style="position:absolute;margin-left:88.2pt;margin-top:9.45pt;width:25.5pt;height:0;flip:x;z-index:25249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  <w:r w:rsidR="003E13AC">
              <w:rPr>
                <w:rFonts w:asciiTheme="majorBidi" w:hAnsiTheme="majorBidi" w:cs="Times New Roman"/>
                <w:b/>
                <w:bCs/>
                <w:color w:val="0070C0"/>
                <w:sz w:val="28"/>
                <w:szCs w:val="28"/>
              </w:rPr>
              <w:t xml:space="preserve">Perim            ( X + Y ) * 2 </w:t>
            </w:r>
            <w:r w:rsidR="003E13AC" w:rsidRPr="00E02A45">
              <w:rPr>
                <w:rFonts w:asciiTheme="majorBidi" w:hAnsiTheme="majorBidi" w:cs="Times New Roman"/>
                <w:b/>
                <w:bCs/>
                <w:color w:val="0070C0"/>
                <w:sz w:val="28"/>
                <w:szCs w:val="28"/>
              </w:rPr>
              <w:t> </w:t>
            </w:r>
            <w:r w:rsidR="003E13AC" w:rsidRPr="00062089"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  <w:t>;</w:t>
            </w:r>
          </w:p>
          <w:p w14:paraId="348B6A4C" w14:textId="77777777" w:rsidR="003E13AC" w:rsidRDefault="00B9490F" w:rsidP="00531AE1">
            <w:pPr>
              <w:pStyle w:val="Paragraphedeliste"/>
              <w:ind w:left="86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93824" behindDoc="0" locked="0" layoutInCell="1" allowOverlap="1" wp14:anchorId="72319F3B" wp14:editId="74B68F2B">
                      <wp:simplePos x="0" y="0"/>
                      <wp:positionH relativeFrom="column">
                        <wp:posOffset>1806992</wp:posOffset>
                      </wp:positionH>
                      <wp:positionV relativeFrom="paragraph">
                        <wp:posOffset>86493</wp:posOffset>
                      </wp:positionV>
                      <wp:extent cx="1331595" cy="431800"/>
                      <wp:effectExtent l="285750" t="0" r="0" b="44450"/>
                      <wp:wrapNone/>
                      <wp:docPr id="68" name="Pensées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1595" cy="431800"/>
                              </a:xfrm>
                              <a:prstGeom prst="cloudCallout">
                                <a:avLst>
                                  <a:gd name="adj1" fmla="val -69649"/>
                                  <a:gd name="adj2" fmla="val -40638"/>
                                </a:avLst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427D0B" w14:textId="77777777" w:rsidR="00E3791B" w:rsidRPr="0035343B" w:rsidRDefault="00E3791B" w:rsidP="0035343B">
                                  <w:pPr>
                                    <w:bidi/>
                                    <w:ind w:left="-180" w:right="-51"/>
                                    <w:jc w:val="center"/>
                                    <w:rPr>
                                      <w:rFonts w:asciiTheme="majorBidi" w:hAnsiTheme="majorBidi" w:cstheme="majorBidi"/>
                                      <w:color w:val="auto"/>
                                      <w:rtl/>
                                      <w:lang w:val="fr-FR"/>
                                    </w:rPr>
                                  </w:pPr>
                                  <w:r w:rsidRPr="0035343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rtl/>
                                      <w:lang w:val="fr-FR"/>
                                    </w:rPr>
                                    <w:t>الـخ</w:t>
                                  </w:r>
                                  <w:r w:rsidRPr="0035343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auto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35343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rtl/>
                                      <w:lang w:val="fr-FR"/>
                                    </w:rPr>
                                    <w:t>ـط</w:t>
                                  </w:r>
                                  <w:r w:rsidRPr="0035343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auto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35343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rtl/>
                                      <w:lang w:val="fr-FR"/>
                                    </w:rPr>
                                    <w:t>ـوة</w:t>
                                  </w:r>
                                  <w:r w:rsidRPr="0035343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auto"/>
                                      <w:rtl/>
                                      <w:lang w:val="fr-FR"/>
                                    </w:rPr>
                                    <w:t xml:space="preserve">  </w:t>
                                  </w:r>
                                  <w:r w:rsidRPr="0035343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rtl/>
                                      <w:lang w:val="fr-FR"/>
                                    </w:rPr>
                                    <w:t xml:space="preserve"> </w:t>
                                  </w:r>
                                  <w:r w:rsidRPr="0035343B"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  <w:t>③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319F3B" id="Pensées 68" o:spid="_x0000_s1055" type="#_x0000_t106" style="position:absolute;left:0;text-align:left;margin-left:142.3pt;margin-top:6.8pt;width:104.85pt;height:34pt;z-index:25249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" adj="-4244,2022" fillcolor="#deeaf6 [660]" strokecolor="#5b9bd5 [3204]" strokeweight=".5pt">
                      <v:stroke joinstyle="miter"/>
                      <v:textbox>
                        <w:txbxContent>
                          <w:p w14:paraId="3C427D0B" w14:textId="77777777" w:rsidR="00E3791B" w:rsidRPr="0035343B" w:rsidRDefault="00E3791B" w:rsidP="0035343B">
                            <w:pPr>
                              <w:bidi/>
                              <w:ind w:left="-180" w:right="-51"/>
                              <w:jc w:val="center"/>
                              <w:rPr>
                                <w:rFonts w:asciiTheme="majorBidi" w:hAnsiTheme="majorBidi" w:cstheme="majorBidi"/>
                                <w:color w:val="auto"/>
                                <w:rtl/>
                                <w:lang w:val="fr-FR"/>
                              </w:rPr>
                            </w:pPr>
                            <w:r w:rsidRPr="0035343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rtl/>
                                <w:lang w:val="fr-FR"/>
                              </w:rPr>
                              <w:t>الـخ</w:t>
                            </w:r>
                            <w:r w:rsidRPr="0035343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rtl/>
                                <w:lang w:val="fr-FR"/>
                              </w:rPr>
                              <w:t>ـ</w:t>
                            </w:r>
                            <w:r w:rsidRPr="0035343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rtl/>
                                <w:lang w:val="fr-FR"/>
                              </w:rPr>
                              <w:t>ـط</w:t>
                            </w:r>
                            <w:r w:rsidRPr="0035343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rtl/>
                                <w:lang w:val="fr-FR"/>
                              </w:rPr>
                              <w:t>ـ</w:t>
                            </w:r>
                            <w:r w:rsidRPr="0035343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rtl/>
                                <w:lang w:val="fr-FR"/>
                              </w:rPr>
                              <w:t>ـوة</w:t>
                            </w:r>
                            <w:r w:rsidRPr="0035343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rtl/>
                                <w:lang w:val="fr-FR"/>
                              </w:rPr>
                              <w:t xml:space="preserve">  </w:t>
                            </w:r>
                            <w:r w:rsidRPr="0035343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rtl/>
                                <w:lang w:val="fr-FR"/>
                              </w:rPr>
                              <w:t xml:space="preserve"> </w:t>
                            </w:r>
                            <w:r w:rsidRPr="0035343B">
                              <w:rPr>
                                <w:rFonts w:cstheme="minorHAnsi"/>
                                <w:b/>
                                <w:bCs/>
                              </w:rPr>
                              <w:t>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379C524" w14:textId="77777777" w:rsidR="00C361F4" w:rsidRDefault="00C361F4" w:rsidP="00531AE1">
            <w:pPr>
              <w:pStyle w:val="Paragraphedeliste"/>
              <w:ind w:left="86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518CE69F" w14:textId="77777777" w:rsidR="003E13AC" w:rsidRDefault="003E13AC" w:rsidP="00531AE1">
            <w:pPr>
              <w:pStyle w:val="Paragraphedeliste"/>
              <w:ind w:left="86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257834DC" w14:textId="77777777" w:rsidR="003E13AC" w:rsidRDefault="003E13AC" w:rsidP="00531AE1">
            <w:pPr>
              <w:pStyle w:val="Paragraphedeliste"/>
              <w:ind w:left="86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0F90A042" w14:textId="77777777" w:rsidR="003E13AC" w:rsidRDefault="003E13AC" w:rsidP="00531AE1">
            <w:pPr>
              <w:pStyle w:val="Paragraphedeliste"/>
              <w:ind w:left="86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3A60D0A1" w14:textId="77777777" w:rsidR="003E13AC" w:rsidRPr="0035343B" w:rsidRDefault="003E13AC" w:rsidP="00531AE1">
            <w:pPr>
              <w:pStyle w:val="Paragraphedeliste"/>
              <w:ind w:left="86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8"/>
                <w:szCs w:val="18"/>
              </w:rPr>
            </w:pPr>
          </w:p>
          <w:p w14:paraId="2F30835C" w14:textId="77777777" w:rsidR="00C361F4" w:rsidRPr="00532E53" w:rsidRDefault="00C361F4" w:rsidP="00531AE1">
            <w:pPr>
              <w:pStyle w:val="Paragraphedeliste"/>
              <w:ind w:left="861"/>
              <w:jc w:val="both"/>
              <w:rPr>
                <w:rFonts w:asciiTheme="majorBidi" w:hAnsiTheme="majorBidi" w:cs="Times New Roman"/>
                <w:b/>
                <w:bCs/>
                <w:color w:val="0070C0"/>
                <w:sz w:val="28"/>
                <w:szCs w:val="28"/>
              </w:rPr>
            </w:pPr>
            <w:r w:rsidRPr="002730DB">
              <w:rPr>
                <w:rFonts w:asciiTheme="majorBidi" w:hAnsiTheme="majorBidi" w:cs="Times New Roman" w:hint="cs"/>
                <w:b/>
                <w:bCs/>
                <w:noProof/>
                <w:color w:val="00B050"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2478464" behindDoc="0" locked="0" layoutInCell="1" allowOverlap="1" wp14:anchorId="5283CD24" wp14:editId="2561C807">
                      <wp:simplePos x="0" y="0"/>
                      <wp:positionH relativeFrom="column">
                        <wp:posOffset>494665</wp:posOffset>
                      </wp:positionH>
                      <wp:positionV relativeFrom="paragraph">
                        <wp:posOffset>37795</wp:posOffset>
                      </wp:positionV>
                      <wp:extent cx="2194560" cy="300991"/>
                      <wp:effectExtent l="0" t="0" r="53340" b="22860"/>
                      <wp:wrapNone/>
                      <wp:docPr id="463" name="Arc 4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2194560" cy="300991"/>
                              </a:xfrm>
                              <a:prstGeom prst="arc">
                                <a:avLst>
                                  <a:gd name="adj1" fmla="val 10779783"/>
                                  <a:gd name="adj2" fmla="val 21596927"/>
                                </a:avLst>
                              </a:prstGeom>
                              <a:ln w="1270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2B2A45" id="Arc 463" o:spid="_x0000_s1026" style="position:absolute;margin-left:38.95pt;margin-top:3pt;width:172.8pt;height:23.7pt;rotation:180;z-index:25247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94560,300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" path="m1007,156943nsc-24279,76063,421456,6931,1009821,479v57763,-633,115800,-638,173569,-15c1751501,6598,2190822,71357,2194536,149515r-1097256,981l1007,156943xem1007,156943nfc-24279,76063,421456,6931,1009821,479v57763,-633,115800,-638,173569,-15c1751501,6598,2190822,71357,2194536,149515e" filled="f" strokecolor="#5b9bd5 [3204]" strokeweight="1pt">
                      <v:stroke joinstyle="miter"/>
                      <v:path arrowok="t" o:connecttype="custom" o:connectlocs="1007,156943;1009821,479;1183390,464;2194536,149515" o:connectangles="0,0,0,0"/>
                    </v:shape>
                  </w:pict>
                </mc:Fallback>
              </mc:AlternateContent>
            </w:r>
            <w:r w:rsidR="003E13AC">
              <w:rPr>
                <w:rFonts w:asciiTheme="majorBidi" w:hAnsiTheme="majorBidi" w:cs="Times New Roman"/>
                <w:b/>
                <w:bCs/>
                <w:color w:val="00B050"/>
                <w:sz w:val="28"/>
                <w:szCs w:val="28"/>
              </w:rPr>
              <w:t>Ecrire ("Surface = ",Surf</w:t>
            </w:r>
            <w:r w:rsidRPr="002730DB">
              <w:rPr>
                <w:rFonts w:asciiTheme="majorBidi" w:hAnsiTheme="majorBidi" w:cs="Times New Roman"/>
                <w:b/>
                <w:bCs/>
                <w:color w:val="00B050"/>
                <w:sz w:val="28"/>
                <w:szCs w:val="28"/>
              </w:rPr>
              <w:t>) </w:t>
            </w:r>
            <w:r w:rsidRPr="00062089"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  <w:t>;</w:t>
            </w:r>
          </w:p>
          <w:p w14:paraId="732C3636" w14:textId="77777777" w:rsidR="00C361F4" w:rsidRPr="005E2822" w:rsidRDefault="003E13AC" w:rsidP="00531AE1">
            <w:pPr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  <w:lang w:val="fr-FR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475392" behindDoc="0" locked="0" layoutInCell="1" allowOverlap="1" wp14:anchorId="367FFE73" wp14:editId="67514F67">
                      <wp:simplePos x="0" y="0"/>
                      <wp:positionH relativeFrom="column">
                        <wp:posOffset>1731929</wp:posOffset>
                      </wp:positionH>
                      <wp:positionV relativeFrom="paragraph">
                        <wp:posOffset>60619</wp:posOffset>
                      </wp:positionV>
                      <wp:extent cx="1331595" cy="431800"/>
                      <wp:effectExtent l="76200" t="57150" r="40005" b="44450"/>
                      <wp:wrapNone/>
                      <wp:docPr id="464" name="Pensées 4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1595" cy="431800"/>
                              </a:xfrm>
                              <a:prstGeom prst="cloudCallout">
                                <a:avLst>
                                  <a:gd name="adj1" fmla="val -53606"/>
                                  <a:gd name="adj2" fmla="val -57285"/>
                                </a:avLst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C54B8B" w14:textId="77777777" w:rsidR="00E3791B" w:rsidRPr="0035343B" w:rsidRDefault="00E3791B" w:rsidP="0035343B">
                                  <w:pPr>
                                    <w:bidi/>
                                    <w:ind w:left="-180" w:right="-51"/>
                                    <w:jc w:val="center"/>
                                    <w:rPr>
                                      <w:rFonts w:asciiTheme="majorBidi" w:hAnsiTheme="majorBidi" w:cstheme="majorBidi"/>
                                      <w:color w:val="auto"/>
                                      <w:rtl/>
                                      <w:lang w:val="fr-FR"/>
                                    </w:rPr>
                                  </w:pPr>
                                  <w:r w:rsidRPr="0035343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rtl/>
                                      <w:lang w:val="fr-FR"/>
                                    </w:rPr>
                                    <w:t>الـخ</w:t>
                                  </w:r>
                                  <w:r w:rsidRPr="0035343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auto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35343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rtl/>
                                      <w:lang w:val="fr-FR"/>
                                    </w:rPr>
                                    <w:t>ـط</w:t>
                                  </w:r>
                                  <w:r w:rsidRPr="0035343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auto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35343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rtl/>
                                      <w:lang w:val="fr-FR"/>
                                    </w:rPr>
                                    <w:t>ـوة</w:t>
                                  </w:r>
                                  <w:r w:rsidRPr="0035343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auto"/>
                                      <w:rtl/>
                                      <w:lang w:val="fr-FR"/>
                                    </w:rPr>
                                    <w:t xml:space="preserve">   </w:t>
                                  </w:r>
                                  <w:r w:rsidRPr="0035343B"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  <w:t>④</w:t>
                                  </w:r>
                                  <w:r w:rsidRPr="0035343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rtl/>
                                      <w:lang w:val="fr-F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7FFE73" id="Pensées 464" o:spid="_x0000_s1056" type="#_x0000_t106" style="position:absolute;left:0;text-align:left;margin-left:136.35pt;margin-top:4.75pt;width:104.85pt;height:34pt;z-index:25247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" adj="-779,-1574" fillcolor="#deeaf6 [660]" strokecolor="#5b9bd5 [3204]" strokeweight=".5pt">
                      <v:stroke joinstyle="miter"/>
                      <v:textbox>
                        <w:txbxContent>
                          <w:p w14:paraId="3FC54B8B" w14:textId="77777777" w:rsidR="00E3791B" w:rsidRPr="0035343B" w:rsidRDefault="00E3791B" w:rsidP="0035343B">
                            <w:pPr>
                              <w:bidi/>
                              <w:ind w:left="-180" w:right="-51"/>
                              <w:jc w:val="center"/>
                              <w:rPr>
                                <w:rFonts w:asciiTheme="majorBidi" w:hAnsiTheme="majorBidi" w:cstheme="majorBidi"/>
                                <w:color w:val="auto"/>
                                <w:rtl/>
                                <w:lang w:val="fr-FR"/>
                              </w:rPr>
                            </w:pPr>
                            <w:r w:rsidRPr="0035343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rtl/>
                                <w:lang w:val="fr-FR"/>
                              </w:rPr>
                              <w:t>الـخ</w:t>
                            </w:r>
                            <w:r w:rsidRPr="0035343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rtl/>
                                <w:lang w:val="fr-FR"/>
                              </w:rPr>
                              <w:t>ـ</w:t>
                            </w:r>
                            <w:r w:rsidRPr="0035343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rtl/>
                                <w:lang w:val="fr-FR"/>
                              </w:rPr>
                              <w:t>ـط</w:t>
                            </w:r>
                            <w:r w:rsidRPr="0035343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rtl/>
                                <w:lang w:val="fr-FR"/>
                              </w:rPr>
                              <w:t>ـ</w:t>
                            </w:r>
                            <w:r w:rsidRPr="0035343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rtl/>
                                <w:lang w:val="fr-FR"/>
                              </w:rPr>
                              <w:t>ـوة</w:t>
                            </w:r>
                            <w:r w:rsidRPr="0035343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rtl/>
                                <w:lang w:val="fr-FR"/>
                              </w:rPr>
                              <w:t xml:space="preserve">   </w:t>
                            </w:r>
                            <w:r w:rsidRPr="0035343B">
                              <w:rPr>
                                <w:rFonts w:cstheme="minorHAnsi"/>
                                <w:b/>
                                <w:bCs/>
                              </w:rPr>
                              <w:t>④</w:t>
                            </w:r>
                            <w:r w:rsidRPr="0035343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rtl/>
                                <w:lang w:val="fr-FR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228B500" w14:textId="77777777" w:rsidR="00C361F4" w:rsidRDefault="00C361F4" w:rsidP="003E13AC">
            <w:pPr>
              <w:pStyle w:val="Paragraphedeliste"/>
              <w:ind w:left="1507"/>
              <w:jc w:val="both"/>
              <w:rPr>
                <w:rFonts w:asciiTheme="majorBidi" w:hAnsiTheme="majorBidi" w:cs="Times New Roman"/>
                <w:b/>
                <w:bCs/>
                <w:sz w:val="16"/>
                <w:szCs w:val="16"/>
              </w:rPr>
            </w:pPr>
          </w:p>
          <w:p w14:paraId="6EB46C62" w14:textId="77777777" w:rsidR="00B9490F" w:rsidRDefault="00B9490F" w:rsidP="003E13AC">
            <w:pPr>
              <w:pStyle w:val="Paragraphedeliste"/>
              <w:ind w:left="1507"/>
              <w:jc w:val="both"/>
              <w:rPr>
                <w:rFonts w:asciiTheme="majorBidi" w:hAnsiTheme="majorBidi" w:cs="Times New Roman"/>
                <w:b/>
                <w:bCs/>
                <w:sz w:val="16"/>
                <w:szCs w:val="16"/>
              </w:rPr>
            </w:pPr>
          </w:p>
          <w:p w14:paraId="1AAECBF7" w14:textId="77777777" w:rsidR="00B9490F" w:rsidRDefault="00B9490F" w:rsidP="003E13AC">
            <w:pPr>
              <w:pStyle w:val="Paragraphedeliste"/>
              <w:ind w:left="1507"/>
              <w:jc w:val="both"/>
              <w:rPr>
                <w:rFonts w:asciiTheme="majorBidi" w:hAnsiTheme="majorBidi" w:cs="Times New Roman"/>
                <w:b/>
                <w:bCs/>
                <w:sz w:val="16"/>
                <w:szCs w:val="16"/>
              </w:rPr>
            </w:pPr>
          </w:p>
          <w:p w14:paraId="3ED37D8D" w14:textId="77777777" w:rsidR="00B9490F" w:rsidRDefault="00B9490F" w:rsidP="003E13AC">
            <w:pPr>
              <w:pStyle w:val="Paragraphedeliste"/>
              <w:ind w:left="1507"/>
              <w:jc w:val="both"/>
              <w:rPr>
                <w:rFonts w:asciiTheme="majorBidi" w:hAnsiTheme="majorBidi" w:cs="Times New Roman"/>
                <w:b/>
                <w:bCs/>
                <w:sz w:val="16"/>
                <w:szCs w:val="16"/>
              </w:rPr>
            </w:pPr>
          </w:p>
          <w:p w14:paraId="52845440" w14:textId="77777777" w:rsidR="00B9490F" w:rsidRPr="00532E53" w:rsidRDefault="00B9490F" w:rsidP="00B9490F">
            <w:pPr>
              <w:pStyle w:val="Paragraphedeliste"/>
              <w:ind w:left="861"/>
              <w:jc w:val="both"/>
              <w:rPr>
                <w:rFonts w:asciiTheme="majorBidi" w:hAnsiTheme="majorBidi" w:cs="Times New Roman"/>
                <w:b/>
                <w:bCs/>
                <w:color w:val="0070C0"/>
                <w:sz w:val="28"/>
                <w:szCs w:val="28"/>
              </w:rPr>
            </w:pPr>
            <w:r w:rsidRPr="002730DB">
              <w:rPr>
                <w:rFonts w:asciiTheme="majorBidi" w:hAnsiTheme="majorBidi" w:cs="Times New Roman" w:hint="cs"/>
                <w:b/>
                <w:bCs/>
                <w:noProof/>
                <w:color w:val="00B050"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2498944" behindDoc="0" locked="0" layoutInCell="1" allowOverlap="1" wp14:anchorId="1BE5EB7C" wp14:editId="5E87BBE7">
                      <wp:simplePos x="0" y="0"/>
                      <wp:positionH relativeFrom="column">
                        <wp:posOffset>473075</wp:posOffset>
                      </wp:positionH>
                      <wp:positionV relativeFrom="paragraph">
                        <wp:posOffset>37770</wp:posOffset>
                      </wp:positionV>
                      <wp:extent cx="2523490" cy="300990"/>
                      <wp:effectExtent l="0" t="0" r="48260" b="22860"/>
                      <wp:wrapNone/>
                      <wp:docPr id="87" name="Arc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2523490" cy="300990"/>
                              </a:xfrm>
                              <a:prstGeom prst="arc">
                                <a:avLst>
                                  <a:gd name="adj1" fmla="val 10779783"/>
                                  <a:gd name="adj2" fmla="val 64231"/>
                                </a:avLst>
                              </a:prstGeom>
                              <a:ln w="1270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8A7910" id="Arc 87" o:spid="_x0000_s1026" style="position:absolute;margin-left:37.25pt;margin-top:2.95pt;width:198.7pt;height:23.7pt;rotation:180;z-index:25249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23490,300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" path="m1531,157906nsc-32322,76011,489691,5955,1175521,352r175011,21c2087791,6576,2622680,86695,2508286,173788l1261745,150495,1531,157906xem1531,157906nfc-32322,76011,489691,5955,1175521,352r175011,21c2087791,6576,2622680,86695,2508286,173788e" filled="f" strokecolor="#5b9bd5 [3204]" strokeweight="1pt">
                      <v:stroke joinstyle="miter"/>
                      <v:path arrowok="t" o:connecttype="custom" o:connectlocs="1531,157906;1175521,352;1350532,373;2508286,173788" o:connectangles="0,0,0,0"/>
                    </v:shape>
                  </w:pict>
                </mc:Fallback>
              </mc:AlternateContent>
            </w:r>
            <w:r>
              <w:rPr>
                <w:rFonts w:asciiTheme="majorBidi" w:hAnsiTheme="majorBidi" w:cs="Times New Roman"/>
                <w:b/>
                <w:bCs/>
                <w:color w:val="00B050"/>
                <w:sz w:val="28"/>
                <w:szCs w:val="28"/>
              </w:rPr>
              <w:t>Ecrire ("Périmètre = ",Perim</w:t>
            </w:r>
            <w:r w:rsidRPr="002730DB">
              <w:rPr>
                <w:rFonts w:asciiTheme="majorBidi" w:hAnsiTheme="majorBidi" w:cs="Times New Roman"/>
                <w:b/>
                <w:bCs/>
                <w:color w:val="00B050"/>
                <w:sz w:val="28"/>
                <w:szCs w:val="28"/>
              </w:rPr>
              <w:t>) </w:t>
            </w:r>
            <w:r w:rsidRPr="00062089"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  <w:t>;</w:t>
            </w:r>
          </w:p>
          <w:p w14:paraId="39A106C6" w14:textId="77777777" w:rsidR="00B9490F" w:rsidRPr="005E2822" w:rsidRDefault="00B9490F" w:rsidP="00B9490F">
            <w:pPr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  <w:lang w:val="fr-FR"/>
              </w:rPr>
            </w:pPr>
          </w:p>
          <w:p w14:paraId="718DA681" w14:textId="77777777" w:rsidR="00B9490F" w:rsidRPr="00292C89" w:rsidRDefault="00DE4075" w:rsidP="00292C89">
            <w:pPr>
              <w:pStyle w:val="Paragraphedeliste"/>
              <w:spacing w:after="0"/>
              <w:ind w:left="1507"/>
              <w:jc w:val="both"/>
              <w:rPr>
                <w:rFonts w:asciiTheme="majorBidi" w:hAnsiTheme="majorBidi" w:cs="Times New Roman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97920" behindDoc="0" locked="0" layoutInCell="1" allowOverlap="1" wp14:anchorId="452701ED" wp14:editId="0481C967">
                      <wp:simplePos x="0" y="0"/>
                      <wp:positionH relativeFrom="column">
                        <wp:posOffset>1731929</wp:posOffset>
                      </wp:positionH>
                      <wp:positionV relativeFrom="paragraph">
                        <wp:posOffset>86758</wp:posOffset>
                      </wp:positionV>
                      <wp:extent cx="1331595" cy="431800"/>
                      <wp:effectExtent l="0" t="171450" r="40005" b="44450"/>
                      <wp:wrapNone/>
                      <wp:docPr id="274" name="Pensées 2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1595" cy="431800"/>
                              </a:xfrm>
                              <a:prstGeom prst="cloudCallout">
                                <a:avLst>
                                  <a:gd name="adj1" fmla="val -43357"/>
                                  <a:gd name="adj2" fmla="val -82570"/>
                                </a:avLst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5FDA794" w14:textId="77777777" w:rsidR="00E3791B" w:rsidRPr="0035343B" w:rsidRDefault="00E3791B" w:rsidP="0035343B">
                                  <w:pPr>
                                    <w:bidi/>
                                    <w:ind w:left="-180" w:right="-51"/>
                                    <w:jc w:val="center"/>
                                    <w:rPr>
                                      <w:rFonts w:asciiTheme="majorBidi" w:hAnsiTheme="majorBidi" w:cstheme="minorBidi"/>
                                      <w:color w:val="auto"/>
                                      <w:rtl/>
                                      <w:lang w:val="fr-FR"/>
                                    </w:rPr>
                                  </w:pPr>
                                  <w:r w:rsidRPr="0035343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rtl/>
                                      <w:lang w:val="fr-FR"/>
                                    </w:rPr>
                                    <w:t>الـخ</w:t>
                                  </w:r>
                                  <w:r w:rsidRPr="0035343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auto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35343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rtl/>
                                      <w:lang w:val="fr-FR"/>
                                    </w:rPr>
                                    <w:t>ـط</w:t>
                                  </w:r>
                                  <w:r w:rsidRPr="0035343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auto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35343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rtl/>
                                      <w:lang w:val="fr-FR"/>
                                    </w:rPr>
                                    <w:t>ـوة</w:t>
                                  </w:r>
                                  <w:r w:rsidRPr="0035343B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auto"/>
                                      <w:rtl/>
                                      <w:lang w:val="fr-FR"/>
                                    </w:rPr>
                                    <w:t xml:space="preserve">   </w:t>
                                  </w:r>
                                  <w:r w:rsidRPr="0035343B"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  <w:t>⑤</w:t>
                                  </w:r>
                                  <w:r w:rsidRPr="0035343B">
                                    <w:rPr>
                                      <w:rFonts w:cstheme="minorBidi" w:hint="cs"/>
                                      <w:b/>
                                      <w:bCs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2701ED" id="Pensées 274" o:spid="_x0000_s1057" type="#_x0000_t106" style="position:absolute;left:0;text-align:left;margin-left:136.35pt;margin-top:6.85pt;width:104.85pt;height:34pt;z-index:25249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" adj="1435,-7035" fillcolor="#deeaf6 [660]" strokecolor="#5b9bd5 [3204]" strokeweight=".5pt">
                      <v:stroke joinstyle="miter"/>
                      <v:textbox>
                        <w:txbxContent>
                          <w:p w14:paraId="25FDA794" w14:textId="77777777" w:rsidR="00E3791B" w:rsidRPr="0035343B" w:rsidRDefault="00E3791B" w:rsidP="0035343B">
                            <w:pPr>
                              <w:bidi/>
                              <w:ind w:left="-180" w:right="-51"/>
                              <w:jc w:val="center"/>
                              <w:rPr>
                                <w:rFonts w:asciiTheme="majorBidi" w:hAnsiTheme="majorBidi" w:cstheme="minorBidi"/>
                                <w:color w:val="auto"/>
                                <w:rtl/>
                                <w:lang w:val="fr-FR"/>
                              </w:rPr>
                            </w:pPr>
                            <w:r w:rsidRPr="0035343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rtl/>
                                <w:lang w:val="fr-FR"/>
                              </w:rPr>
                              <w:t>الـخ</w:t>
                            </w:r>
                            <w:r w:rsidRPr="0035343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rtl/>
                                <w:lang w:val="fr-FR"/>
                              </w:rPr>
                              <w:t>ـ</w:t>
                            </w:r>
                            <w:r w:rsidRPr="0035343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rtl/>
                                <w:lang w:val="fr-FR"/>
                              </w:rPr>
                              <w:t>ـط</w:t>
                            </w:r>
                            <w:r w:rsidRPr="0035343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rtl/>
                                <w:lang w:val="fr-FR"/>
                              </w:rPr>
                              <w:t>ـ</w:t>
                            </w:r>
                            <w:r w:rsidRPr="0035343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rtl/>
                                <w:lang w:val="fr-FR"/>
                              </w:rPr>
                              <w:t>ـوة</w:t>
                            </w:r>
                            <w:r w:rsidRPr="0035343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rtl/>
                                <w:lang w:val="fr-FR"/>
                              </w:rPr>
                              <w:t xml:space="preserve">   </w:t>
                            </w:r>
                            <w:r w:rsidRPr="0035343B">
                              <w:rPr>
                                <w:rFonts w:cstheme="minorHAnsi"/>
                                <w:b/>
                                <w:bCs/>
                              </w:rPr>
                              <w:t>⑤</w:t>
                            </w:r>
                            <w:r w:rsidRPr="0035343B">
                              <w:rPr>
                                <w:rFonts w:cstheme="minorBidi" w:hint="cs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2399521" w14:textId="77777777" w:rsidR="00C361F4" w:rsidRPr="00C72CD4" w:rsidRDefault="00C361F4" w:rsidP="00531AE1">
            <w:pPr>
              <w:spacing w:line="348" w:lineRule="auto"/>
              <w:ind w:left="231"/>
              <w:jc w:val="both"/>
              <w:rPr>
                <w:rFonts w:asciiTheme="majorBidi" w:hAnsiTheme="majorBidi" w:cs="Times New Roman"/>
                <w:b/>
                <w:bCs/>
                <w:color w:val="auto"/>
                <w:sz w:val="28"/>
                <w:szCs w:val="28"/>
                <w:lang w:val="fr-FR"/>
              </w:rPr>
            </w:pPr>
            <w:r w:rsidRPr="00C72CD4">
              <w:rPr>
                <w:rFonts w:asciiTheme="majorBidi" w:hAnsiTheme="majorBidi" w:cs="Times New Roman"/>
                <w:b/>
                <w:bCs/>
                <w:color w:val="auto"/>
                <w:sz w:val="28"/>
                <w:szCs w:val="28"/>
                <w:lang w:val="fr-FR"/>
              </w:rPr>
              <w:t>Fin</w:t>
            </w:r>
          </w:p>
          <w:p w14:paraId="561AECFA" w14:textId="77777777" w:rsidR="00C361F4" w:rsidRDefault="00C361F4" w:rsidP="00531AE1">
            <w:pPr>
              <w:pStyle w:val="Paragraphedeliste"/>
              <w:spacing w:after="0"/>
              <w:ind w:left="0"/>
              <w:jc w:val="right"/>
              <w:rPr>
                <w:rFonts w:asciiTheme="majorBidi" w:hAnsiTheme="majorBidi" w:cs="Times New Roman"/>
                <w:b/>
                <w:bCs/>
                <w:color w:val="FF0000"/>
                <w:sz w:val="28"/>
                <w:szCs w:val="28"/>
              </w:rPr>
            </w:pPr>
          </w:p>
        </w:tc>
      </w:tr>
    </w:tbl>
    <w:p w14:paraId="0489D71D" w14:textId="77777777" w:rsidR="00C361F4" w:rsidRPr="00CE0A0E" w:rsidRDefault="00C361F4" w:rsidP="00C361F4">
      <w:pPr>
        <w:widowControl/>
        <w:suppressAutoHyphens w:val="0"/>
        <w:jc w:val="center"/>
        <w:rPr>
          <w:color w:val="002060"/>
          <w:lang w:val="fr-FR"/>
        </w:rPr>
      </w:pPr>
    </w:p>
    <w:p w14:paraId="370E1C26" w14:textId="77777777" w:rsidR="00C361F4" w:rsidRDefault="00C361F4" w:rsidP="00EF0600">
      <w:pPr>
        <w:widowControl/>
        <w:suppressAutoHyphens w:val="0"/>
        <w:jc w:val="center"/>
        <w:rPr>
          <w:color w:val="002060"/>
        </w:rPr>
      </w:pPr>
    </w:p>
    <w:p w14:paraId="335AA284" w14:textId="77777777" w:rsidR="00E51A6C" w:rsidRDefault="00E51A6C" w:rsidP="00D761EE">
      <w:pPr>
        <w:widowControl/>
        <w:suppressAutoHyphens w:val="0"/>
        <w:jc w:val="center"/>
        <w:rPr>
          <w:color w:val="002060"/>
        </w:rPr>
      </w:pPr>
      <w:r>
        <w:rPr>
          <w:color w:val="002060"/>
        </w:rPr>
        <w:br w:type="page"/>
      </w:r>
    </w:p>
    <w:p w14:paraId="37196B16" w14:textId="77777777" w:rsidR="00C361F4" w:rsidRDefault="00C361F4" w:rsidP="00EF0600">
      <w:pPr>
        <w:widowControl/>
        <w:suppressAutoHyphens w:val="0"/>
        <w:jc w:val="center"/>
        <w:rPr>
          <w:color w:val="002060"/>
        </w:rPr>
      </w:pPr>
    </w:p>
    <w:p w14:paraId="652DE941" w14:textId="77777777" w:rsidR="00E51A6C" w:rsidRDefault="000545AE" w:rsidP="00E75F93">
      <w:pPr>
        <w:widowControl/>
        <w:suppressAutoHyphens w:val="0"/>
        <w:bidi/>
        <w:spacing w:line="360" w:lineRule="auto"/>
        <w:jc w:val="both"/>
        <w:rPr>
          <w:color w:val="002060"/>
        </w:rPr>
      </w:pPr>
      <w:r>
        <w:rPr>
          <w:rFonts w:asciiTheme="majorBidi" w:hAnsiTheme="majorBidi" w:cs="Times New Roman" w:hint="cs"/>
          <w:b/>
          <w:bCs/>
          <w:color w:val="00B050"/>
          <w:sz w:val="28"/>
          <w:szCs w:val="28"/>
          <w:rtl/>
          <w:lang w:bidi="ar-SA"/>
        </w:rPr>
        <w:t>ت</w:t>
      </w:r>
      <w:r>
        <w:rPr>
          <w:rFonts w:asciiTheme="majorBidi" w:hAnsiTheme="majorBidi" w:cs="Times New Roman" w:hint="cs"/>
          <w:b/>
          <w:bCs/>
          <w:color w:val="00B050"/>
          <w:sz w:val="28"/>
          <w:szCs w:val="28"/>
          <w:rtl/>
          <w:lang w:val="fr-FR" w:bidi="ar-SA"/>
        </w:rPr>
        <w:t>ــ</w:t>
      </w:r>
      <w:r>
        <w:rPr>
          <w:rFonts w:asciiTheme="majorBidi" w:hAnsiTheme="majorBidi" w:cs="Times New Roman" w:hint="cs"/>
          <w:b/>
          <w:bCs/>
          <w:color w:val="00B050"/>
          <w:sz w:val="28"/>
          <w:szCs w:val="28"/>
          <w:rtl/>
          <w:lang w:bidi="ar-SA"/>
        </w:rPr>
        <w:t>صــحــيــح</w:t>
      </w:r>
      <w:r w:rsidRPr="00417B55">
        <w:rPr>
          <w:rFonts w:asciiTheme="majorBidi" w:hAnsiTheme="majorBidi" w:cs="Times New Roman" w:hint="cs"/>
          <w:b/>
          <w:bCs/>
          <w:color w:val="00B050"/>
          <w:sz w:val="28"/>
          <w:szCs w:val="28"/>
          <w:rtl/>
          <w:lang w:bidi="ar-SA"/>
        </w:rPr>
        <w:t xml:space="preserve"> </w:t>
      </w:r>
      <w:r w:rsidR="005E5FBF" w:rsidRPr="00417B55">
        <w:rPr>
          <w:rFonts w:asciiTheme="majorBidi" w:hAnsiTheme="majorBidi" w:cs="Times New Roman" w:hint="cs"/>
          <w:b/>
          <w:bCs/>
          <w:color w:val="00B050"/>
          <w:sz w:val="28"/>
          <w:szCs w:val="28"/>
          <w:rtl/>
          <w:lang w:bidi="ar-SA"/>
        </w:rPr>
        <w:t xml:space="preserve">الـمــســألــة </w:t>
      </w:r>
      <w:r w:rsidR="005E5FBF">
        <w:rPr>
          <w:rFonts w:asciiTheme="majorBidi" w:hAnsiTheme="majorBidi" w:cs="Times New Roman" w:hint="cs"/>
          <w:b/>
          <w:bCs/>
          <w:color w:val="00B050"/>
          <w:sz w:val="28"/>
          <w:szCs w:val="28"/>
          <w:rtl/>
          <w:lang w:bidi="ar-SA"/>
        </w:rPr>
        <w:t>2</w:t>
      </w:r>
      <w:r>
        <w:rPr>
          <w:rFonts w:asciiTheme="majorBidi" w:hAnsiTheme="majorBidi" w:cs="Times New Roman" w:hint="cs"/>
          <w:b/>
          <w:bCs/>
          <w:color w:val="00B050"/>
          <w:sz w:val="28"/>
          <w:szCs w:val="28"/>
          <w:rtl/>
          <w:lang w:bidi="ar-SA"/>
        </w:rPr>
        <w:t xml:space="preserve"> </w:t>
      </w:r>
      <w:r w:rsidR="005E5FBF" w:rsidRPr="00417B55">
        <w:rPr>
          <w:rFonts w:asciiTheme="majorBidi" w:hAnsiTheme="majorBidi" w:cs="Times New Roman" w:hint="cs"/>
          <w:b/>
          <w:bCs/>
          <w:color w:val="00B050"/>
          <w:sz w:val="28"/>
          <w:szCs w:val="28"/>
          <w:rtl/>
          <w:lang w:bidi="ar-SA"/>
        </w:rPr>
        <w:t>:</w:t>
      </w:r>
      <w:r w:rsidR="005E5FBF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  <w:lang w:bidi="ar-SA"/>
        </w:rPr>
        <w:t xml:space="preserve">  كــتــابــة </w:t>
      </w:r>
      <w:r w:rsidR="005E5FBF" w:rsidRPr="00807A3F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خـ</w:t>
      </w:r>
      <w:r w:rsidR="005E5FBF" w:rsidRPr="00807A3F">
        <w:rPr>
          <w:rFonts w:asciiTheme="majorBidi" w:hAnsiTheme="majorBidi" w:cs="Times New Roman"/>
          <w:b/>
          <w:bCs/>
          <w:color w:val="002060"/>
          <w:sz w:val="28"/>
          <w:szCs w:val="28"/>
          <w:rtl/>
        </w:rPr>
        <w:t>ـوارزمـيـ</w:t>
      </w:r>
      <w:r w:rsidR="005E5FBF" w:rsidRPr="00807A3F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 xml:space="preserve">ة تـسـمـح بـحــســاب مــســاحــة </w:t>
      </w:r>
      <w:r w:rsidR="005E5FBF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دائـــرة</w:t>
      </w:r>
      <w:r w:rsidR="005E5FBF" w:rsidRPr="00807A3F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 xml:space="preserve"> ومـحــيــطـه</w:t>
      </w:r>
      <w:r w:rsidR="005E5FBF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ــا</w:t>
      </w:r>
      <w:r w:rsidR="005E5FBF" w:rsidRPr="00807A3F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 xml:space="preserve"> بـحــيــث </w:t>
      </w:r>
      <w:r w:rsidR="005E5FBF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نـصـف قــطــرها</w:t>
      </w:r>
      <w:r w:rsidR="005E5FBF" w:rsidRPr="00807A3F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 xml:space="preserve"> </w:t>
      </w:r>
      <w:r w:rsidR="005E5FBF">
        <w:rPr>
          <w:rFonts w:asciiTheme="majorBidi" w:hAnsiTheme="majorBidi" w:cs="Times New Roman"/>
          <w:b/>
          <w:bCs/>
          <w:color w:val="002060"/>
          <w:sz w:val="28"/>
          <w:szCs w:val="28"/>
          <w:lang w:val="fr-FR"/>
        </w:rPr>
        <w:t>R</w:t>
      </w:r>
      <w:r w:rsidR="005E5FBF" w:rsidRPr="00807A3F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 xml:space="preserve">  </w:t>
      </w:r>
    </w:p>
    <w:p w14:paraId="2D5A60A5" w14:textId="77777777" w:rsidR="00E51A6C" w:rsidRDefault="00E51A6C" w:rsidP="00E51A6C">
      <w:pPr>
        <w:widowControl/>
        <w:suppressAutoHyphens w:val="0"/>
        <w:jc w:val="center"/>
        <w:rPr>
          <w:color w:val="002060"/>
        </w:rPr>
      </w:pPr>
    </w:p>
    <w:p w14:paraId="7F3A6158" w14:textId="77777777" w:rsidR="00E51A6C" w:rsidRPr="00807A3F" w:rsidRDefault="00E51A6C" w:rsidP="00E51A6C">
      <w:pPr>
        <w:widowControl/>
        <w:suppressAutoHyphens w:val="0"/>
        <w:jc w:val="center"/>
        <w:rPr>
          <w:color w:val="002060"/>
          <w:rtl/>
        </w:rPr>
      </w:pPr>
    </w:p>
    <w:tbl>
      <w:tblPr>
        <w:tblStyle w:val="Grilledutableau"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316"/>
        <w:gridCol w:w="5312"/>
      </w:tblGrid>
      <w:tr w:rsidR="00E51A6C" w:rsidRPr="005E2822" w14:paraId="5FC419E0" w14:textId="77777777" w:rsidTr="00692E67">
        <w:trPr>
          <w:jc w:val="center"/>
        </w:trPr>
        <w:tc>
          <w:tcPr>
            <w:tcW w:w="5316" w:type="dxa"/>
          </w:tcPr>
          <w:p w14:paraId="7DB57124" w14:textId="77777777" w:rsidR="00E51A6C" w:rsidRPr="00A52ED5" w:rsidRDefault="00E51A6C" w:rsidP="00692E67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</w:p>
          <w:p w14:paraId="34C25BCE" w14:textId="77777777" w:rsidR="00E51A6C" w:rsidRPr="00A52ED5" w:rsidRDefault="00E51A6C" w:rsidP="00692E67">
            <w:pPr>
              <w:pStyle w:val="Paragraphedeliste"/>
              <w:spacing w:after="0"/>
              <w:ind w:left="29" w:firstLine="28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</w:p>
          <w:p w14:paraId="1F48ACB4" w14:textId="77777777" w:rsidR="00E51A6C" w:rsidRDefault="00E51A6C" w:rsidP="00692E67">
            <w:pPr>
              <w:pStyle w:val="Paragraphedeliste"/>
              <w:bidi/>
              <w:spacing w:after="0"/>
              <w:ind w:left="29"/>
              <w:jc w:val="center"/>
              <w:rPr>
                <w:rFonts w:asciiTheme="majorBidi" w:hAnsiTheme="majorBidi" w:cs="Times New Roman"/>
                <w:b/>
                <w:bCs/>
                <w:color w:val="002060"/>
                <w:sz w:val="26"/>
                <w:szCs w:val="26"/>
                <w:rtl/>
                <w:lang w:bidi="ar-DZ"/>
              </w:rPr>
            </w:pPr>
            <w:r w:rsidRPr="000269CF">
              <w:rPr>
                <w:rFonts w:asciiTheme="majorBidi" w:hAnsiTheme="majorBidi" w:cs="Times New Roman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>الـمـخـ</w:t>
            </w:r>
            <w:r>
              <w:rPr>
                <w:rFonts w:asciiTheme="majorBidi" w:hAnsiTheme="majorBidi" w:cs="Times New Roman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>ـ</w:t>
            </w:r>
            <w:r w:rsidRPr="000269CF">
              <w:rPr>
                <w:rFonts w:asciiTheme="majorBidi" w:hAnsiTheme="majorBidi" w:cs="Times New Roman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>ط</w:t>
            </w:r>
            <w:r>
              <w:rPr>
                <w:rFonts w:asciiTheme="majorBidi" w:hAnsiTheme="majorBidi" w:cs="Times New Roman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>ـ</w:t>
            </w:r>
            <w:r w:rsidRPr="000269CF">
              <w:rPr>
                <w:rFonts w:asciiTheme="majorBidi" w:hAnsiTheme="majorBidi" w:cs="Times New Roman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>ـط الانـسـيـ</w:t>
            </w:r>
            <w:r>
              <w:rPr>
                <w:rFonts w:asciiTheme="majorBidi" w:hAnsiTheme="majorBidi" w:cs="Times New Roman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>ـ</w:t>
            </w:r>
            <w:r w:rsidRPr="000269CF">
              <w:rPr>
                <w:rFonts w:asciiTheme="majorBidi" w:hAnsiTheme="majorBidi" w:cs="Times New Roman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>ابـي</w:t>
            </w:r>
            <w:r>
              <w:rPr>
                <w:rFonts w:asciiTheme="majorBidi" w:hAnsiTheme="majorBidi" w:cs="Times New Roman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 xml:space="preserve"> الـتـالي يـسـمـح بـتـحـديـد و</w:t>
            </w:r>
            <w:r w:rsidRPr="000269CF">
              <w:rPr>
                <w:rFonts w:asciiTheme="majorBidi" w:hAnsiTheme="majorBidi" w:cs="Times New Roman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>إبــراز</w:t>
            </w:r>
          </w:p>
          <w:p w14:paraId="42163814" w14:textId="77777777" w:rsidR="00E51A6C" w:rsidRPr="000269CF" w:rsidRDefault="00E51A6C" w:rsidP="0058448F">
            <w:pPr>
              <w:pStyle w:val="Paragraphedeliste"/>
              <w:bidi/>
              <w:spacing w:after="0"/>
              <w:ind w:left="29"/>
              <w:jc w:val="center"/>
              <w:rPr>
                <w:rFonts w:asciiTheme="majorBidi" w:hAnsiTheme="majorBidi" w:cs="Times New Roman"/>
                <w:b/>
                <w:bCs/>
                <w:color w:val="002060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مــســاحــة ومـحـيــط دائــرة ن</w:t>
            </w:r>
            <w:r w:rsidR="0058448F"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ص</w:t>
            </w:r>
            <w:r w:rsidR="0058448F"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ف ق</w:t>
            </w:r>
            <w:r w:rsidR="0058448F"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ــ</w:t>
            </w:r>
            <w:r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ط</w:t>
            </w:r>
            <w:r w:rsidR="0058448F"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ـ</w:t>
            </w:r>
            <w:r w:rsidR="00EE1519"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ـ</w:t>
            </w:r>
            <w:r w:rsidR="0058448F"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ره</w:t>
            </w:r>
            <w:r w:rsidR="0058448F"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>ـ</w:t>
            </w:r>
            <w:r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 xml:space="preserve">ا </w:t>
            </w:r>
            <w:r w:rsidR="0058448F">
              <w:rPr>
                <w:rFonts w:asciiTheme="majorBidi" w:hAnsiTheme="majorBidi" w:cs="Times New Roman"/>
                <w:b/>
                <w:bCs/>
                <w:color w:val="00B050"/>
                <w:sz w:val="26"/>
                <w:szCs w:val="26"/>
                <w:lang w:bidi="ar-DZ"/>
              </w:rPr>
              <w:t>R</w:t>
            </w:r>
            <w:r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 xml:space="preserve"> </w:t>
            </w:r>
          </w:p>
          <w:p w14:paraId="69722411" w14:textId="77777777" w:rsidR="00E51A6C" w:rsidRDefault="00E51A6C" w:rsidP="00692E67">
            <w:pPr>
              <w:pStyle w:val="Paragraphedeliste"/>
              <w:bidi/>
              <w:spacing w:after="0"/>
              <w:ind w:left="29" w:right="237"/>
              <w:jc w:val="right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  <w:lang w:bidi="ar-DZ"/>
              </w:rPr>
            </w:pPr>
          </w:p>
          <w:p w14:paraId="5ADE80FB" w14:textId="77777777" w:rsidR="00A65D97" w:rsidRDefault="00A65D97" w:rsidP="00A65D97">
            <w:pPr>
              <w:pStyle w:val="Paragraphedeliste"/>
              <w:bidi/>
              <w:spacing w:after="0"/>
              <w:ind w:left="29" w:right="237"/>
              <w:jc w:val="right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  <w:lang w:bidi="ar-DZ"/>
              </w:rPr>
            </w:pPr>
          </w:p>
          <w:p w14:paraId="2507111A" w14:textId="77777777" w:rsidR="00A65D97" w:rsidRDefault="00A65D97" w:rsidP="00A65D97">
            <w:pPr>
              <w:pStyle w:val="Paragraphedeliste"/>
              <w:bidi/>
              <w:spacing w:after="0"/>
              <w:ind w:left="29" w:right="237"/>
              <w:jc w:val="right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  <w:rtl/>
                <w:lang w:bidi="ar-DZ"/>
              </w:rPr>
            </w:pPr>
          </w:p>
          <w:p w14:paraId="1B27C5D9" w14:textId="77777777" w:rsidR="00E51A6C" w:rsidRPr="00D34A8B" w:rsidRDefault="00E51A6C" w:rsidP="00692E67">
            <w:pPr>
              <w:pStyle w:val="Paragraphedeliste"/>
              <w:tabs>
                <w:tab w:val="right" w:pos="4863"/>
              </w:tabs>
              <w:bidi/>
              <w:spacing w:after="0"/>
              <w:ind w:left="29" w:right="237"/>
              <w:jc w:val="right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  <w:rtl/>
                <w:lang w:bidi="ar-DZ"/>
              </w:rPr>
            </w:pPr>
          </w:p>
          <w:p w14:paraId="5FDDE089" w14:textId="77777777" w:rsidR="00E51A6C" w:rsidRDefault="00E51A6C" w:rsidP="00692E67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noProof/>
                <w:color w:val="00206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09184" behindDoc="0" locked="0" layoutInCell="1" allowOverlap="1" wp14:anchorId="081AE9A7" wp14:editId="0B827088">
                      <wp:simplePos x="0" y="0"/>
                      <wp:positionH relativeFrom="column">
                        <wp:posOffset>2429789</wp:posOffset>
                      </wp:positionH>
                      <wp:positionV relativeFrom="paragraph">
                        <wp:posOffset>117170</wp:posOffset>
                      </wp:positionV>
                      <wp:extent cx="1102386" cy="251460"/>
                      <wp:effectExtent l="0" t="19050" r="59690" b="0"/>
                      <wp:wrapNone/>
                      <wp:docPr id="275" name="Arc 2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2386" cy="251460"/>
                              </a:xfrm>
                              <a:prstGeom prst="arc">
                                <a:avLst>
                                  <a:gd name="adj1" fmla="val 10968227"/>
                                  <a:gd name="adj2" fmla="val 21360408"/>
                                </a:avLst>
                              </a:prstGeom>
                              <a:ln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05CFD1" id="Arc 275" o:spid="_x0000_s1026" style="position:absolute;margin-left:191.3pt;margin-top:9.25pt;width:86.8pt;height:19.8pt;z-index:25250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02386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" path="m12281,99337nsc66720,41499,290552,140,549888,v242767,-131,457327,35984,528369,88937l551193,125730,12281,99337xem12281,99337nfc66720,41499,290552,140,549888,v242767,-131,457327,35984,528369,88937e" filled="f" strokecolor="black [3200]" strokeweight="1.5pt">
                      <v:stroke endarrow="open" joinstyle="miter"/>
                      <v:path arrowok="t" o:connecttype="custom" o:connectlocs="12281,99337;549888,0;1078257,88937" o:connectangles="0,0,0"/>
                    </v:shape>
                  </w:pict>
                </mc:Fallback>
              </mc:AlternateContent>
            </w:r>
            <w:r w:rsidRPr="00855408">
              <w:rPr>
                <w:rFonts w:asciiTheme="majorBidi" w:hAnsiTheme="majorBidi" w:cs="Times New Roman"/>
                <w:b/>
                <w:bCs/>
                <w:noProof/>
                <w:color w:val="FF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506112" behindDoc="0" locked="0" layoutInCell="1" allowOverlap="1" wp14:anchorId="2623C21D" wp14:editId="44DA888F">
                      <wp:simplePos x="0" y="0"/>
                      <wp:positionH relativeFrom="column">
                        <wp:posOffset>629920</wp:posOffset>
                      </wp:positionH>
                      <wp:positionV relativeFrom="paragraph">
                        <wp:posOffset>29210</wp:posOffset>
                      </wp:positionV>
                      <wp:extent cx="1799590" cy="395605"/>
                      <wp:effectExtent l="0" t="0" r="10160" b="23495"/>
                      <wp:wrapNone/>
                      <wp:docPr id="276" name="Ellipse 2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9590" cy="395605"/>
                              </a:xfrm>
                              <a:prstGeom prst="ellipse">
                                <a:avLst/>
                              </a:prstGeom>
                              <a:noFill/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9C56837" w14:textId="77777777" w:rsidR="00E3791B" w:rsidRPr="00855408" w:rsidRDefault="00E3791B" w:rsidP="00E51A6C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val="fr-FR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val="fr-FR"/>
                                    </w:rPr>
                                    <w:t>Début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623C21D" id="Ellipse 276" o:spid="_x0000_s1058" style="position:absolute;left:0;text-align:left;margin-left:49.6pt;margin-top:2.3pt;width:141.7pt;height:31.15pt;z-index:25250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" filled="f" strokecolor="black [3200]" strokeweight="1.5pt">
                      <v:stroke joinstyle="miter"/>
                      <v:textbox>
                        <w:txbxContent>
                          <w:p w14:paraId="59C56837" w14:textId="77777777" w:rsidR="00E3791B" w:rsidRPr="00855408" w:rsidRDefault="00E3791B" w:rsidP="00E51A6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Début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5DFBC547" w14:textId="77777777" w:rsidR="00E51A6C" w:rsidRDefault="00E51A6C" w:rsidP="00692E67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</w:p>
          <w:p w14:paraId="1ECC2902" w14:textId="77777777" w:rsidR="00E51A6C" w:rsidRDefault="00E51A6C" w:rsidP="00692E67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  <w:r w:rsidRPr="00AB218A">
              <w:rPr>
                <w:rFonts w:asciiTheme="majorBidi" w:hAnsiTheme="majorBidi" w:cstheme="majorBidi"/>
                <w:b/>
                <w:bCs/>
                <w:noProof/>
                <w:color w:val="0070C0"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2505088" behindDoc="0" locked="0" layoutInCell="1" allowOverlap="1" wp14:anchorId="0EB5AE5E" wp14:editId="6AEF0C82">
                      <wp:simplePos x="0" y="0"/>
                      <wp:positionH relativeFrom="column">
                        <wp:posOffset>1532890</wp:posOffset>
                      </wp:positionH>
                      <wp:positionV relativeFrom="paragraph">
                        <wp:posOffset>90170</wp:posOffset>
                      </wp:positionV>
                      <wp:extent cx="0" cy="396000"/>
                      <wp:effectExtent l="76200" t="0" r="57150" b="61595"/>
                      <wp:wrapNone/>
                      <wp:docPr id="289" name="Connecteur droit avec flèche 2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96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421DC1" id="Connecteur droit avec flèche 289" o:spid="_x0000_s1026" type="#_x0000_t32" style="position:absolute;margin-left:120.7pt;margin-top:7.1pt;width:0;height:31.2pt;z-index:25250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194E0101" w14:textId="77777777" w:rsidR="00E51A6C" w:rsidRPr="008A432E" w:rsidRDefault="00E51A6C" w:rsidP="00692E67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4"/>
                <w:szCs w:val="24"/>
              </w:rPr>
            </w:pPr>
          </w:p>
          <w:p w14:paraId="60893D95" w14:textId="77777777" w:rsidR="00E51A6C" w:rsidRDefault="00E51A6C" w:rsidP="00692E67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14304" behindDoc="0" locked="0" layoutInCell="1" allowOverlap="1" wp14:anchorId="6FBFD88D" wp14:editId="2DE386D8">
                      <wp:simplePos x="0" y="0"/>
                      <wp:positionH relativeFrom="column">
                        <wp:posOffset>538785</wp:posOffset>
                      </wp:positionH>
                      <wp:positionV relativeFrom="paragraph">
                        <wp:posOffset>111760</wp:posOffset>
                      </wp:positionV>
                      <wp:extent cx="1979930" cy="359410"/>
                      <wp:effectExtent l="19050" t="0" r="39370" b="21590"/>
                      <wp:wrapNone/>
                      <wp:docPr id="290" name="Organigramme : Donnée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9930" cy="359410"/>
                              </a:xfrm>
                              <a:custGeom>
                                <a:avLst/>
                                <a:gdLst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1352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10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1848"/>
                                  <a:gd name="connsiteY0" fmla="*/ 10000 h 10000"/>
                                  <a:gd name="connsiteX1" fmla="*/ 0 w 11848"/>
                                  <a:gd name="connsiteY1" fmla="*/ 0 h 10000"/>
                                  <a:gd name="connsiteX2" fmla="*/ 11848 w 11848"/>
                                  <a:gd name="connsiteY2" fmla="*/ 0 h 10000"/>
                                  <a:gd name="connsiteX3" fmla="*/ 10000 w 11848"/>
                                  <a:gd name="connsiteY3" fmla="*/ 10000 h 10000"/>
                                  <a:gd name="connsiteX4" fmla="*/ 0 w 11848"/>
                                  <a:gd name="connsiteY4" fmla="*/ 10000 h 10000"/>
                                  <a:gd name="connsiteX0" fmla="*/ 0 w 13588"/>
                                  <a:gd name="connsiteY0" fmla="*/ 10000 h 10000"/>
                                  <a:gd name="connsiteX1" fmla="*/ 1740 w 13588"/>
                                  <a:gd name="connsiteY1" fmla="*/ 0 h 10000"/>
                                  <a:gd name="connsiteX2" fmla="*/ 13588 w 13588"/>
                                  <a:gd name="connsiteY2" fmla="*/ 0 h 10000"/>
                                  <a:gd name="connsiteX3" fmla="*/ 11740 w 13588"/>
                                  <a:gd name="connsiteY3" fmla="*/ 10000 h 10000"/>
                                  <a:gd name="connsiteX4" fmla="*/ 0 w 13588"/>
                                  <a:gd name="connsiteY4" fmla="*/ 10000 h 10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3588" h="10000">
                                    <a:moveTo>
                                      <a:pt x="0" y="10000"/>
                                    </a:moveTo>
                                    <a:lnTo>
                                      <a:pt x="1740" y="0"/>
                                    </a:lnTo>
                                    <a:lnTo>
                                      <a:pt x="13588" y="0"/>
                                    </a:lnTo>
                                    <a:lnTo>
                                      <a:pt x="11740" y="10000"/>
                                    </a:lnTo>
                                    <a:lnTo>
                                      <a:pt x="0" y="100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CCA409" w14:textId="77777777" w:rsidR="00E3791B" w:rsidRPr="002730DB" w:rsidRDefault="00E3791B" w:rsidP="00E51A6C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</w:rPr>
                                  </w:pPr>
                                  <w:r w:rsidRPr="002730D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lang w:val="fr-FR"/>
                                    </w:rPr>
                                    <w:t>Lire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</w:rPr>
                                    <w:t xml:space="preserve"> (R</w:t>
                                  </w:r>
                                  <w:r w:rsidRPr="002730D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</w:rPr>
                                    <w:t>)</w:t>
                                  </w:r>
                                  <w:r w:rsidRPr="002730D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BFD88D" id="_x0000_s1059" style="position:absolute;left:0;text-align:left;margin-left:42.4pt;margin-top:8.8pt;width:155.9pt;height:28.3pt;z-index:25251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588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" adj="-11796480,,5400" path="m,10000l1740,,13588,,11740,10000,,10000xe" filled="f" strokecolor="red" strokeweight="1.5pt">
                      <v:stroke joinstyle="miter"/>
                      <v:formulas/>
                      <v:path arrowok="t" o:connecttype="custom" o:connectlocs="0,359410;253538,0;1979930,0;1710655,359410;0,359410" o:connectangles="0,0,0,0,0" textboxrect="0,0,13588,10000"/>
                      <v:textbox>
                        <w:txbxContent>
                          <w:p w14:paraId="65CCA409" w14:textId="77777777" w:rsidR="00E3791B" w:rsidRPr="002730DB" w:rsidRDefault="00E3791B" w:rsidP="00E51A6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</w:pPr>
                            <w:r w:rsidRPr="002730D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>Lire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 xml:space="preserve"> (R</w:t>
                            </w:r>
                            <w:r w:rsidRPr="002730D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)</w:t>
                            </w:r>
                            <w:r w:rsidRPr="002730D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515328" behindDoc="0" locked="0" layoutInCell="1" allowOverlap="1" wp14:anchorId="0CB8DC6C" wp14:editId="2AECC772">
                      <wp:simplePos x="0" y="0"/>
                      <wp:positionH relativeFrom="column">
                        <wp:posOffset>2679700</wp:posOffset>
                      </wp:positionH>
                      <wp:positionV relativeFrom="paragraph">
                        <wp:posOffset>113665</wp:posOffset>
                      </wp:positionV>
                      <wp:extent cx="360000" cy="360000"/>
                      <wp:effectExtent l="0" t="0" r="0" b="2540"/>
                      <wp:wrapNone/>
                      <wp:docPr id="291" name="Rectangle 2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CDC48B1" w14:textId="77777777" w:rsidR="00E3791B" w:rsidRPr="000E7368" w:rsidRDefault="00E3791B" w:rsidP="00E51A6C">
                                  <w:pPr>
                                    <w:ind w:right="-51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</w:pPr>
                                  <w:r w:rsidRPr="000E7368"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  <w:t>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B8DC6C" id="Rectangle 291" o:spid="_x0000_s1060" style="position:absolute;left:0;text-align:left;margin-left:211pt;margin-top:8.95pt;width:28.35pt;height:28.35pt;z-index:25251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" filled="f" stroked="f" strokeweight="1pt">
                      <v:textbox>
                        <w:txbxContent>
                          <w:p w14:paraId="6CDC48B1" w14:textId="77777777" w:rsidR="00E3791B" w:rsidRPr="000E7368" w:rsidRDefault="00E3791B" w:rsidP="00E51A6C">
                            <w:pPr>
                              <w:ind w:right="-51"/>
                              <w:jc w:val="center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①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C0C5C24" w14:textId="77777777" w:rsidR="00E51A6C" w:rsidRDefault="00E51A6C" w:rsidP="00692E67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</w:p>
          <w:p w14:paraId="513790D7" w14:textId="77777777" w:rsidR="00E51A6C" w:rsidRDefault="00E51A6C" w:rsidP="00692E67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  <w:r w:rsidRPr="00AB218A">
              <w:rPr>
                <w:rFonts w:asciiTheme="majorBidi" w:hAnsiTheme="majorBidi" w:cstheme="majorBidi"/>
                <w:b/>
                <w:bCs/>
                <w:noProof/>
                <w:color w:val="0070C0"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2502016" behindDoc="0" locked="0" layoutInCell="1" allowOverlap="1" wp14:anchorId="58AC1A55" wp14:editId="5D7B1860">
                      <wp:simplePos x="0" y="0"/>
                      <wp:positionH relativeFrom="column">
                        <wp:posOffset>1532255</wp:posOffset>
                      </wp:positionH>
                      <wp:positionV relativeFrom="paragraph">
                        <wp:posOffset>146685</wp:posOffset>
                      </wp:positionV>
                      <wp:extent cx="0" cy="396000"/>
                      <wp:effectExtent l="76200" t="0" r="57150" b="61595"/>
                      <wp:wrapNone/>
                      <wp:docPr id="292" name="Connecteur droit avec flèche 2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396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AB2950" id="Connecteur droit avec flèche 292" o:spid="_x0000_s1026" type="#_x0000_t32" style="position:absolute;margin-left:120.65pt;margin-top:11.55pt;width:0;height:31.2pt;flip:x;z-index:25250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5BBC780C" w14:textId="77777777" w:rsidR="00E51A6C" w:rsidRDefault="00E51A6C" w:rsidP="00692E67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</w:p>
          <w:p w14:paraId="68564C6F" w14:textId="77777777" w:rsidR="00E51A6C" w:rsidRPr="008A432E" w:rsidRDefault="00E51A6C" w:rsidP="00692E67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4"/>
                <w:szCs w:val="14"/>
              </w:rPr>
            </w:pPr>
          </w:p>
          <w:p w14:paraId="51BF23A0" w14:textId="77777777" w:rsidR="00E51A6C" w:rsidRDefault="00E51A6C" w:rsidP="00692E67">
            <w:pPr>
              <w:pStyle w:val="Paragraphedeliste"/>
              <w:tabs>
                <w:tab w:val="center" w:pos="2564"/>
              </w:tabs>
              <w:spacing w:after="0"/>
              <w:ind w:left="29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510208" behindDoc="0" locked="0" layoutInCell="1" allowOverlap="1" wp14:anchorId="5663117C" wp14:editId="31A2B07E">
                      <wp:simplePos x="0" y="0"/>
                      <wp:positionH relativeFrom="column">
                        <wp:posOffset>2641600</wp:posOffset>
                      </wp:positionH>
                      <wp:positionV relativeFrom="paragraph">
                        <wp:posOffset>106045</wp:posOffset>
                      </wp:positionV>
                      <wp:extent cx="359410" cy="359410"/>
                      <wp:effectExtent l="0" t="0" r="0" b="2540"/>
                      <wp:wrapNone/>
                      <wp:docPr id="293" name="Rectangle 2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3594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4774AE9" w14:textId="77777777" w:rsidR="00E3791B" w:rsidRPr="000E7368" w:rsidRDefault="00E3791B" w:rsidP="00E51A6C">
                                  <w:pPr>
                                    <w:ind w:right="-51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</w:pPr>
                                  <w:r w:rsidRPr="000E7368"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  <w:t>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63117C" id="Rectangle 293" o:spid="_x0000_s1061" style="position:absolute;left:0;text-align:left;margin-left:208pt;margin-top:8.35pt;width:28.3pt;height:28.3pt;z-index:25251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" filled="f" stroked="f" strokeweight="1pt">
                      <v:textbox>
                        <w:txbxContent>
                          <w:p w14:paraId="24774AE9" w14:textId="77777777" w:rsidR="00E3791B" w:rsidRPr="000E7368" w:rsidRDefault="00E3791B" w:rsidP="00E51A6C">
                            <w:pPr>
                              <w:ind w:right="-51"/>
                              <w:jc w:val="center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②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00992" behindDoc="0" locked="0" layoutInCell="1" allowOverlap="1" wp14:anchorId="4959A192" wp14:editId="0E98490A">
                      <wp:simplePos x="0" y="0"/>
                      <wp:positionH relativeFrom="column">
                        <wp:posOffset>554990</wp:posOffset>
                      </wp:positionH>
                      <wp:positionV relativeFrom="paragraph">
                        <wp:posOffset>90170</wp:posOffset>
                      </wp:positionV>
                      <wp:extent cx="1979930" cy="359410"/>
                      <wp:effectExtent l="0" t="0" r="20320" b="21590"/>
                      <wp:wrapNone/>
                      <wp:docPr id="294" name="Organigramme : Donnée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9930" cy="359410"/>
                              </a:xfrm>
                              <a:custGeom>
                                <a:avLst/>
                                <a:gdLst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1352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10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0000" h="10000">
                                    <a:moveTo>
                                      <a:pt x="0" y="1000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0000" y="0"/>
                                    </a:lnTo>
                                    <a:lnTo>
                                      <a:pt x="10000" y="10000"/>
                                    </a:lnTo>
                                    <a:lnTo>
                                      <a:pt x="0" y="100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B7AD6B" w14:textId="77777777" w:rsidR="00E3791B" w:rsidRPr="00E02A45" w:rsidRDefault="00E3791B" w:rsidP="00AF5118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</w:rPr>
                                    <w:t>Surf</w:t>
                                  </w:r>
                                  <w:r w:rsidRPr="00E02A4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 w:rsidRPr="00D97A9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</w:rPr>
                                    <w:t>=</w:t>
                                  </w:r>
                                  <w:r w:rsidRPr="00E02A4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 w:rsidRPr="00CE035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</w:rPr>
                                    <w:t>Π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</w:rPr>
                                    <w:t xml:space="preserve"> * R * R</w:t>
                                  </w:r>
                                  <w:r w:rsidRPr="00E02A4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59A192" id="_x0000_s1062" style="position:absolute;left:0;text-align:left;margin-left:43.7pt;margin-top:7.1pt;width:155.9pt;height:28.3pt;z-index:25250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" adj="-11796480,,5400" path="m,10000l,,10000,r,10000l,10000xe" filled="f" strokecolor="#0070c0" strokeweight="1.5pt">
                      <v:stroke joinstyle="miter"/>
                      <v:formulas/>
                      <v:path arrowok="t" o:connecttype="custom" o:connectlocs="0,359410;0,0;1979930,0;1979930,359410;0,359410" o:connectangles="0,0,0,0,0" textboxrect="0,0,10000,10000"/>
                      <v:textbox>
                        <w:txbxContent>
                          <w:p w14:paraId="79B7AD6B" w14:textId="77777777" w:rsidR="00E3791B" w:rsidRPr="00E02A45" w:rsidRDefault="00E3791B" w:rsidP="00AF511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>Surf</w:t>
                            </w:r>
                            <w:r w:rsidRPr="00E02A4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D97A9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</w:rPr>
                              <w:t>=</w:t>
                            </w:r>
                            <w:r w:rsidRPr="00E02A4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CE035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Π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 xml:space="preserve"> * R * R</w:t>
                            </w:r>
                            <w:r w:rsidRPr="00E02A4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CC6A125" w14:textId="77777777" w:rsidR="00E51A6C" w:rsidRDefault="00E51A6C" w:rsidP="00692E67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</w:p>
          <w:p w14:paraId="5B20D11F" w14:textId="77777777" w:rsidR="00E51A6C" w:rsidRDefault="00E51A6C" w:rsidP="00692E67">
            <w:pPr>
              <w:pStyle w:val="Paragraphedeliste"/>
              <w:spacing w:after="0" w:line="240" w:lineRule="auto"/>
              <w:ind w:left="1597" w:firstLine="563"/>
              <w:jc w:val="right"/>
              <w:rPr>
                <w:rFonts w:asciiTheme="majorBidi" w:hAnsiTheme="majorBidi" w:cs="Times New Roman"/>
                <w:b/>
                <w:bCs/>
                <w:color w:val="0070C0"/>
                <w:sz w:val="14"/>
                <w:szCs w:val="14"/>
              </w:rPr>
            </w:pPr>
          </w:p>
          <w:p w14:paraId="15037372" w14:textId="77777777" w:rsidR="00E51A6C" w:rsidRPr="008636D4" w:rsidRDefault="00E51A6C" w:rsidP="00692E67">
            <w:pPr>
              <w:pStyle w:val="Paragraphedeliste"/>
              <w:bidi/>
              <w:spacing w:after="0" w:line="240" w:lineRule="auto"/>
              <w:jc w:val="both"/>
              <w:rPr>
                <w:rFonts w:asciiTheme="majorBidi" w:hAnsiTheme="majorBidi" w:cs="Times New Roman"/>
                <w:b/>
                <w:bCs/>
                <w:color w:val="0070C0"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03040" behindDoc="0" locked="0" layoutInCell="1" allowOverlap="1" wp14:anchorId="0336C6CC" wp14:editId="6775427E">
                      <wp:simplePos x="0" y="0"/>
                      <wp:positionH relativeFrom="column">
                        <wp:posOffset>1532255</wp:posOffset>
                      </wp:positionH>
                      <wp:positionV relativeFrom="paragraph">
                        <wp:posOffset>21590</wp:posOffset>
                      </wp:positionV>
                      <wp:extent cx="0" cy="396000"/>
                      <wp:effectExtent l="76200" t="0" r="57150" b="61595"/>
                      <wp:wrapNone/>
                      <wp:docPr id="295" name="Connecteur droit avec flèche 2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960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7500C4" id="Connecteur droit avec flèche 295" o:spid="_x0000_s1026" type="#_x0000_t32" style="position:absolute;margin-left:120.65pt;margin-top:1.7pt;width:0;height:31.2pt;z-index:25250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4070A672" w14:textId="77777777" w:rsidR="00E51A6C" w:rsidRDefault="00E51A6C" w:rsidP="00692E67">
            <w:pPr>
              <w:pStyle w:val="Paragraphedeliste"/>
              <w:spacing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color w:val="0070C0"/>
                <w:sz w:val="18"/>
                <w:szCs w:val="18"/>
                <w:rtl/>
              </w:rPr>
            </w:pPr>
          </w:p>
          <w:p w14:paraId="3CAE2893" w14:textId="77777777" w:rsidR="00E51A6C" w:rsidRDefault="00E51A6C" w:rsidP="00692E67">
            <w:pPr>
              <w:pStyle w:val="Paragraphedeliste"/>
              <w:spacing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color w:val="0070C0"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511232" behindDoc="0" locked="0" layoutInCell="1" allowOverlap="1" wp14:anchorId="1884D96F" wp14:editId="3B9632E5">
                      <wp:simplePos x="0" y="0"/>
                      <wp:positionH relativeFrom="column">
                        <wp:posOffset>2644394</wp:posOffset>
                      </wp:positionH>
                      <wp:positionV relativeFrom="paragraph">
                        <wp:posOffset>91973</wp:posOffset>
                      </wp:positionV>
                      <wp:extent cx="360000" cy="360000"/>
                      <wp:effectExtent l="0" t="0" r="0" b="2540"/>
                      <wp:wrapNone/>
                      <wp:docPr id="296" name="Rectangle 2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00A8573" w14:textId="77777777" w:rsidR="00E3791B" w:rsidRPr="000E7368" w:rsidRDefault="00E3791B" w:rsidP="00E51A6C">
                                  <w:pPr>
                                    <w:ind w:right="-51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</w:pPr>
                                  <w:r w:rsidRPr="000E7368"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  <w:t>③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84D96F" id="Rectangle 296" o:spid="_x0000_s1063" style="position:absolute;left:0;text-align:left;margin-left:208.2pt;margin-top:7.25pt;width:28.35pt;height:28.35pt;z-index:25251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" filled="f" stroked="f" strokeweight="1pt">
                      <v:textbox>
                        <w:txbxContent>
                          <w:p w14:paraId="000A8573" w14:textId="77777777" w:rsidR="00E3791B" w:rsidRPr="000E7368" w:rsidRDefault="00E3791B" w:rsidP="00E51A6C">
                            <w:pPr>
                              <w:ind w:right="-51"/>
                              <w:jc w:val="center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③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22496" behindDoc="0" locked="0" layoutInCell="1" allowOverlap="1" wp14:anchorId="0C2B3E2E" wp14:editId="71FD2D05">
                      <wp:simplePos x="0" y="0"/>
                      <wp:positionH relativeFrom="column">
                        <wp:posOffset>546405</wp:posOffset>
                      </wp:positionH>
                      <wp:positionV relativeFrom="paragraph">
                        <wp:posOffset>93345</wp:posOffset>
                      </wp:positionV>
                      <wp:extent cx="1979930" cy="359410"/>
                      <wp:effectExtent l="0" t="0" r="20320" b="21590"/>
                      <wp:wrapNone/>
                      <wp:docPr id="297" name="Organigramme : Donnée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9930" cy="359410"/>
                              </a:xfrm>
                              <a:custGeom>
                                <a:avLst/>
                                <a:gdLst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1352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10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0000" h="10000">
                                    <a:moveTo>
                                      <a:pt x="0" y="1000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0000" y="0"/>
                                    </a:lnTo>
                                    <a:lnTo>
                                      <a:pt x="10000" y="10000"/>
                                    </a:lnTo>
                                    <a:lnTo>
                                      <a:pt x="0" y="100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B2F0E74" w14:textId="77777777" w:rsidR="00E3791B" w:rsidRPr="00E02A45" w:rsidRDefault="00E3791B" w:rsidP="00AF5118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</w:rPr>
                                    <w:t>Perim</w:t>
                                  </w:r>
                                  <w:r w:rsidRPr="00E02A4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 w:rsidRPr="00D97A9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</w:rPr>
                                    <w:t>=</w:t>
                                  </w:r>
                                  <w:r w:rsidRPr="00E02A4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</w:rPr>
                                    <w:t xml:space="preserve">2 * </w:t>
                                  </w:r>
                                  <w:r w:rsidRPr="00CE035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</w:rPr>
                                    <w:t>Π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</w:rPr>
                                    <w:t xml:space="preserve"> * R</w:t>
                                  </w:r>
                                  <w:r w:rsidRPr="00E02A4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2B3E2E" id="_x0000_s1064" style="position:absolute;left:0;text-align:left;margin-left:43pt;margin-top:7.35pt;width:155.9pt;height:28.3pt;z-index:25252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" adj="-11796480,,5400" path="m,10000l,,10000,r,10000l,10000xe" filled="f" strokecolor="#0070c0" strokeweight="1.5pt">
                      <v:stroke joinstyle="miter"/>
                      <v:formulas/>
                      <v:path arrowok="t" o:connecttype="custom" o:connectlocs="0,359410;0,0;1979930,0;1979930,359410;0,359410" o:connectangles="0,0,0,0,0" textboxrect="0,0,10000,10000"/>
                      <v:textbox>
                        <w:txbxContent>
                          <w:p w14:paraId="6B2F0E74" w14:textId="77777777" w:rsidR="00E3791B" w:rsidRPr="00E02A45" w:rsidRDefault="00E3791B" w:rsidP="00AF511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>Perim</w:t>
                            </w:r>
                            <w:r w:rsidRPr="00E02A4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D97A9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</w:rPr>
                              <w:t>=</w:t>
                            </w:r>
                            <w:r w:rsidRPr="00E02A4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 xml:space="preserve">2 * </w:t>
                            </w:r>
                            <w:r w:rsidRPr="00CE035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</w:rPr>
                              <w:t>Π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 xml:space="preserve"> * R</w:t>
                            </w:r>
                            <w:r w:rsidRPr="00E02A4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0575BFC" w14:textId="77777777" w:rsidR="00E51A6C" w:rsidRDefault="00E51A6C" w:rsidP="00692E67">
            <w:pPr>
              <w:pStyle w:val="Paragraphedeliste"/>
              <w:spacing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color w:val="0070C0"/>
                <w:sz w:val="18"/>
                <w:szCs w:val="18"/>
                <w:rtl/>
              </w:rPr>
            </w:pPr>
          </w:p>
          <w:p w14:paraId="32707816" w14:textId="77777777" w:rsidR="00E51A6C" w:rsidRDefault="00E51A6C" w:rsidP="00692E67">
            <w:pPr>
              <w:pStyle w:val="Paragraphedeliste"/>
              <w:spacing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color w:val="0070C0"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23520" behindDoc="0" locked="0" layoutInCell="1" allowOverlap="1" wp14:anchorId="18B50F81" wp14:editId="752096E9">
                      <wp:simplePos x="0" y="0"/>
                      <wp:positionH relativeFrom="column">
                        <wp:posOffset>1530985</wp:posOffset>
                      </wp:positionH>
                      <wp:positionV relativeFrom="paragraph">
                        <wp:posOffset>59055</wp:posOffset>
                      </wp:positionV>
                      <wp:extent cx="0" cy="395605"/>
                      <wp:effectExtent l="76200" t="0" r="57150" b="61595"/>
                      <wp:wrapNone/>
                      <wp:docPr id="298" name="Connecteur droit avec flèche 2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9560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EAE37F" id="Connecteur droit avec flèche 298" o:spid="_x0000_s1026" type="#_x0000_t32" style="position:absolute;margin-left:120.55pt;margin-top:4.65pt;width:0;height:31.15pt;z-index:25252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1FBBBDE9" w14:textId="77777777" w:rsidR="00E51A6C" w:rsidRPr="00531AE1" w:rsidRDefault="00E51A6C" w:rsidP="00692E67">
            <w:pPr>
              <w:pStyle w:val="Paragraphedeliste"/>
              <w:spacing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color w:val="0070C0"/>
                <w:sz w:val="16"/>
                <w:szCs w:val="16"/>
                <w:rtl/>
              </w:rPr>
            </w:pPr>
          </w:p>
          <w:p w14:paraId="00715450" w14:textId="77777777" w:rsidR="00E51A6C" w:rsidRDefault="00E51A6C" w:rsidP="00692E67">
            <w:pPr>
              <w:pStyle w:val="Paragraphedeliste"/>
              <w:spacing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color w:val="0070C0"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526592" behindDoc="0" locked="0" layoutInCell="1" allowOverlap="1" wp14:anchorId="7E4A5AAF" wp14:editId="0585D71A">
                      <wp:simplePos x="0" y="0"/>
                      <wp:positionH relativeFrom="column">
                        <wp:posOffset>2773630</wp:posOffset>
                      </wp:positionH>
                      <wp:positionV relativeFrom="paragraph">
                        <wp:posOffset>133604</wp:posOffset>
                      </wp:positionV>
                      <wp:extent cx="360000" cy="360000"/>
                      <wp:effectExtent l="0" t="0" r="0" b="2540"/>
                      <wp:wrapNone/>
                      <wp:docPr id="299" name="Rectangle 2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8DEC9D" w14:textId="77777777" w:rsidR="00E3791B" w:rsidRPr="000E7368" w:rsidRDefault="00E3791B" w:rsidP="00E51A6C">
                                  <w:pPr>
                                    <w:ind w:right="-51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</w:pPr>
                                  <w:r w:rsidRPr="000E7368"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  <w:t>④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4A5AAF" id="Rectangle 299" o:spid="_x0000_s1065" style="position:absolute;left:0;text-align:left;margin-left:218.4pt;margin-top:10.5pt;width:28.35pt;height:28.35pt;z-index:25252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" filled="f" stroked="f" strokeweight="1pt">
                      <v:textbox>
                        <w:txbxContent>
                          <w:p w14:paraId="4A8DEC9D" w14:textId="77777777" w:rsidR="00E3791B" w:rsidRPr="000E7368" w:rsidRDefault="00E3791B" w:rsidP="00E51A6C">
                            <w:pPr>
                              <w:ind w:right="-51"/>
                              <w:jc w:val="center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④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24544" behindDoc="0" locked="0" layoutInCell="1" allowOverlap="1" wp14:anchorId="7A99A6BB" wp14:editId="739E4D2A">
                      <wp:simplePos x="0" y="0"/>
                      <wp:positionH relativeFrom="column">
                        <wp:posOffset>176200</wp:posOffset>
                      </wp:positionH>
                      <wp:positionV relativeFrom="paragraph">
                        <wp:posOffset>88265</wp:posOffset>
                      </wp:positionV>
                      <wp:extent cx="2736000" cy="359410"/>
                      <wp:effectExtent l="19050" t="0" r="45720" b="21590"/>
                      <wp:wrapNone/>
                      <wp:docPr id="300" name="Organigramme : Donnée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36000" cy="359410"/>
                              </a:xfrm>
                              <a:custGeom>
                                <a:avLst/>
                                <a:gdLst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1352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10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1848"/>
                                  <a:gd name="connsiteY0" fmla="*/ 10000 h 10000"/>
                                  <a:gd name="connsiteX1" fmla="*/ 0 w 11848"/>
                                  <a:gd name="connsiteY1" fmla="*/ 0 h 10000"/>
                                  <a:gd name="connsiteX2" fmla="*/ 11848 w 11848"/>
                                  <a:gd name="connsiteY2" fmla="*/ 0 h 10000"/>
                                  <a:gd name="connsiteX3" fmla="*/ 10000 w 11848"/>
                                  <a:gd name="connsiteY3" fmla="*/ 10000 h 10000"/>
                                  <a:gd name="connsiteX4" fmla="*/ 0 w 11848"/>
                                  <a:gd name="connsiteY4" fmla="*/ 10000 h 10000"/>
                                  <a:gd name="connsiteX0" fmla="*/ 0 w 13588"/>
                                  <a:gd name="connsiteY0" fmla="*/ 10000 h 10000"/>
                                  <a:gd name="connsiteX1" fmla="*/ 1740 w 13588"/>
                                  <a:gd name="connsiteY1" fmla="*/ 0 h 10000"/>
                                  <a:gd name="connsiteX2" fmla="*/ 13588 w 13588"/>
                                  <a:gd name="connsiteY2" fmla="*/ 0 h 10000"/>
                                  <a:gd name="connsiteX3" fmla="*/ 11740 w 13588"/>
                                  <a:gd name="connsiteY3" fmla="*/ 10000 h 10000"/>
                                  <a:gd name="connsiteX4" fmla="*/ 0 w 13588"/>
                                  <a:gd name="connsiteY4" fmla="*/ 10000 h 10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3588" h="10000">
                                    <a:moveTo>
                                      <a:pt x="0" y="10000"/>
                                    </a:moveTo>
                                    <a:lnTo>
                                      <a:pt x="1740" y="0"/>
                                    </a:lnTo>
                                    <a:lnTo>
                                      <a:pt x="13588" y="0"/>
                                    </a:lnTo>
                                    <a:lnTo>
                                      <a:pt x="11740" y="10000"/>
                                    </a:lnTo>
                                    <a:lnTo>
                                      <a:pt x="0" y="100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594096A" w14:textId="77777777" w:rsidR="00E3791B" w:rsidRPr="002730DB" w:rsidRDefault="00E3791B" w:rsidP="00E51A6C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6"/>
                                      <w:szCs w:val="26"/>
                                    </w:rPr>
                                  </w:pPr>
                                  <w:r w:rsidRPr="002730D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6"/>
                                      <w:szCs w:val="26"/>
                                      <w:lang w:val="fr-FR"/>
                                    </w:rPr>
                                    <w:t>Ecrire</w:t>
                                  </w:r>
                                  <w:r w:rsidRPr="002730D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6"/>
                                      <w:szCs w:val="26"/>
                                    </w:rPr>
                                    <w:t xml:space="preserve"> ("S</w:t>
                                  </w:r>
                                  <w:proofErr w:type="spellStart"/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6"/>
                                      <w:szCs w:val="26"/>
                                      <w:lang w:val="fr-FR"/>
                                    </w:rPr>
                                    <w:t>urface</w:t>
                                  </w:r>
                                  <w:proofErr w:type="spellEnd"/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6"/>
                                      <w:szCs w:val="26"/>
                                    </w:rPr>
                                    <w:t xml:space="preserve"> = ",Surf</w:t>
                                  </w:r>
                                  <w:r w:rsidRPr="002730D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6"/>
                                      <w:szCs w:val="26"/>
                                    </w:rPr>
                                    <w:t>)</w:t>
                                  </w:r>
                                  <w:r w:rsidRPr="002730D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99A6BB" id="_x0000_s1066" style="position:absolute;left:0;text-align:left;margin-left:13.85pt;margin-top:6.95pt;width:215.45pt;height:28.3pt;z-index:25252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588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" adj="-11796480,,5400" path="m,10000l1740,,13588,,11740,10000,,10000xe" filled="f" strokecolor="#00b050" strokeweight="1.5pt">
                      <v:stroke joinstyle="miter"/>
                      <v:formulas/>
                      <v:path arrowok="t" o:connecttype="custom" o:connectlocs="0,359410;350356,0;2736000,0;2363898,359410;0,359410" o:connectangles="0,0,0,0,0" textboxrect="0,0,13588,10000"/>
                      <v:textbox>
                        <w:txbxContent>
                          <w:p w14:paraId="4594096A" w14:textId="77777777" w:rsidR="00E3791B" w:rsidRPr="002730DB" w:rsidRDefault="00E3791B" w:rsidP="00E51A6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</w:pPr>
                            <w:r w:rsidRPr="002730D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lang w:val="fr-FR"/>
                              </w:rPr>
                              <w:t>Ecrire</w:t>
                            </w:r>
                            <w:r w:rsidRPr="002730D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 xml:space="preserve"> ("S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lang w:val="fr-FR"/>
                              </w:rPr>
                              <w:t>urface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 xml:space="preserve"> = ",Surf</w:t>
                            </w:r>
                            <w:r w:rsidRPr="002730D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>)</w:t>
                            </w:r>
                            <w:r w:rsidRPr="002730D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6BC2B2D" w14:textId="77777777" w:rsidR="00E51A6C" w:rsidRDefault="00E51A6C" w:rsidP="00692E67">
            <w:pPr>
              <w:pStyle w:val="Paragraphedeliste"/>
              <w:spacing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color w:val="0070C0"/>
                <w:sz w:val="18"/>
                <w:szCs w:val="18"/>
                <w:rtl/>
              </w:rPr>
            </w:pPr>
          </w:p>
          <w:p w14:paraId="4BD113F9" w14:textId="77777777" w:rsidR="00E51A6C" w:rsidRDefault="00E51A6C" w:rsidP="00692E67">
            <w:pPr>
              <w:pStyle w:val="Paragraphedeliste"/>
              <w:spacing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color w:val="0070C0"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25568" behindDoc="0" locked="0" layoutInCell="1" allowOverlap="1" wp14:anchorId="1B034091" wp14:editId="66D0BB56">
                      <wp:simplePos x="0" y="0"/>
                      <wp:positionH relativeFrom="column">
                        <wp:posOffset>1529766</wp:posOffset>
                      </wp:positionH>
                      <wp:positionV relativeFrom="paragraph">
                        <wp:posOffset>52857</wp:posOffset>
                      </wp:positionV>
                      <wp:extent cx="0" cy="395605"/>
                      <wp:effectExtent l="76200" t="0" r="57150" b="61595"/>
                      <wp:wrapNone/>
                      <wp:docPr id="302" name="Connecteur droit avec flèche 3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9560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BB6F8D" id="Connecteur droit avec flèche 302" o:spid="_x0000_s1026" type="#_x0000_t32" style="position:absolute;margin-left:120.45pt;margin-top:4.15pt;width:0;height:31.15pt;z-index:25252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2EF80665" w14:textId="77777777" w:rsidR="00E51A6C" w:rsidRPr="00531AE1" w:rsidRDefault="00E51A6C" w:rsidP="00692E67">
            <w:pPr>
              <w:pStyle w:val="Paragraphedeliste"/>
              <w:spacing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color w:val="0070C0"/>
                <w:sz w:val="14"/>
                <w:szCs w:val="14"/>
              </w:rPr>
            </w:pPr>
          </w:p>
          <w:p w14:paraId="7C1A250F" w14:textId="77777777" w:rsidR="00E51A6C" w:rsidRDefault="00E51A6C" w:rsidP="00692E67">
            <w:pPr>
              <w:pStyle w:val="Paragraphedeliste"/>
              <w:spacing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color w:val="0070C0"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527616" behindDoc="0" locked="0" layoutInCell="1" allowOverlap="1" wp14:anchorId="70AFC913" wp14:editId="22C1E141">
                      <wp:simplePos x="0" y="0"/>
                      <wp:positionH relativeFrom="column">
                        <wp:posOffset>2755265</wp:posOffset>
                      </wp:positionH>
                      <wp:positionV relativeFrom="paragraph">
                        <wp:posOffset>138125</wp:posOffset>
                      </wp:positionV>
                      <wp:extent cx="360000" cy="360000"/>
                      <wp:effectExtent l="0" t="0" r="0" b="2540"/>
                      <wp:wrapNone/>
                      <wp:docPr id="305" name="Rectangle 3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9C2F6FB" w14:textId="77777777" w:rsidR="00E3791B" w:rsidRPr="000E7368" w:rsidRDefault="00E3791B" w:rsidP="00E51A6C">
                                  <w:pPr>
                                    <w:ind w:right="-51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</w:pPr>
                                  <w:r w:rsidRPr="000E7368"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  <w:t>⑤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AFC913" id="Rectangle 305" o:spid="_x0000_s1067" style="position:absolute;left:0;text-align:left;margin-left:216.95pt;margin-top:10.9pt;width:28.35pt;height:28.35pt;z-index:25252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" filled="f" stroked="f" strokeweight="1pt">
                      <v:textbox>
                        <w:txbxContent>
                          <w:p w14:paraId="59C2F6FB" w14:textId="77777777" w:rsidR="00E3791B" w:rsidRPr="000E7368" w:rsidRDefault="00E3791B" w:rsidP="00E51A6C">
                            <w:pPr>
                              <w:ind w:right="-51"/>
                              <w:jc w:val="center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⑤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04064" behindDoc="0" locked="0" layoutInCell="1" allowOverlap="1" wp14:anchorId="02EB3E21" wp14:editId="15BB1E5B">
                      <wp:simplePos x="0" y="0"/>
                      <wp:positionH relativeFrom="column">
                        <wp:posOffset>169850</wp:posOffset>
                      </wp:positionH>
                      <wp:positionV relativeFrom="paragraph">
                        <wp:posOffset>99060</wp:posOffset>
                      </wp:positionV>
                      <wp:extent cx="2735580" cy="359410"/>
                      <wp:effectExtent l="19050" t="0" r="45720" b="21590"/>
                      <wp:wrapNone/>
                      <wp:docPr id="308" name="Organigramme : Donnée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35580" cy="359410"/>
                              </a:xfrm>
                              <a:custGeom>
                                <a:avLst/>
                                <a:gdLst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1352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10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1848"/>
                                  <a:gd name="connsiteY0" fmla="*/ 10000 h 10000"/>
                                  <a:gd name="connsiteX1" fmla="*/ 0 w 11848"/>
                                  <a:gd name="connsiteY1" fmla="*/ 0 h 10000"/>
                                  <a:gd name="connsiteX2" fmla="*/ 11848 w 11848"/>
                                  <a:gd name="connsiteY2" fmla="*/ 0 h 10000"/>
                                  <a:gd name="connsiteX3" fmla="*/ 10000 w 11848"/>
                                  <a:gd name="connsiteY3" fmla="*/ 10000 h 10000"/>
                                  <a:gd name="connsiteX4" fmla="*/ 0 w 11848"/>
                                  <a:gd name="connsiteY4" fmla="*/ 10000 h 10000"/>
                                  <a:gd name="connsiteX0" fmla="*/ 0 w 13588"/>
                                  <a:gd name="connsiteY0" fmla="*/ 10000 h 10000"/>
                                  <a:gd name="connsiteX1" fmla="*/ 1740 w 13588"/>
                                  <a:gd name="connsiteY1" fmla="*/ 0 h 10000"/>
                                  <a:gd name="connsiteX2" fmla="*/ 13588 w 13588"/>
                                  <a:gd name="connsiteY2" fmla="*/ 0 h 10000"/>
                                  <a:gd name="connsiteX3" fmla="*/ 11740 w 13588"/>
                                  <a:gd name="connsiteY3" fmla="*/ 10000 h 10000"/>
                                  <a:gd name="connsiteX4" fmla="*/ 0 w 13588"/>
                                  <a:gd name="connsiteY4" fmla="*/ 10000 h 10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3588" h="10000">
                                    <a:moveTo>
                                      <a:pt x="0" y="10000"/>
                                    </a:moveTo>
                                    <a:lnTo>
                                      <a:pt x="1740" y="0"/>
                                    </a:lnTo>
                                    <a:lnTo>
                                      <a:pt x="13588" y="0"/>
                                    </a:lnTo>
                                    <a:lnTo>
                                      <a:pt x="11740" y="10000"/>
                                    </a:lnTo>
                                    <a:lnTo>
                                      <a:pt x="0" y="100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483E27" w14:textId="77777777" w:rsidR="00E3791B" w:rsidRPr="002730DB" w:rsidRDefault="00E3791B" w:rsidP="00E51A6C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6"/>
                                      <w:szCs w:val="26"/>
                                    </w:rPr>
                                  </w:pPr>
                                  <w:r w:rsidRPr="002730D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6"/>
                                      <w:szCs w:val="26"/>
                                      <w:lang w:val="fr-FR"/>
                                    </w:rPr>
                                    <w:t>Ecrire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6"/>
                                      <w:szCs w:val="26"/>
                                    </w:rPr>
                                    <w:t xml:space="preserve"> ("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6"/>
                                      <w:szCs w:val="26"/>
                                      <w:lang w:val="fr-FR" w:bidi="ar-SA"/>
                                    </w:rPr>
                                    <w:t>Périmè</w:t>
                                  </w:r>
                                  <w:r w:rsidRPr="003E13A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6"/>
                                      <w:szCs w:val="26"/>
                                      <w:lang w:val="fr-FR" w:bidi="ar-SA"/>
                                    </w:rPr>
                                    <w:t>tre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6"/>
                                      <w:szCs w:val="26"/>
                                    </w:rPr>
                                    <w:t xml:space="preserve"> = ",Perim</w:t>
                                  </w:r>
                                  <w:r w:rsidRPr="002730D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6"/>
                                      <w:szCs w:val="26"/>
                                    </w:rPr>
                                    <w:t>)</w:t>
                                  </w:r>
                                  <w:r w:rsidRPr="002730DB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EB3E21" id="_x0000_s1068" style="position:absolute;left:0;text-align:left;margin-left:13.35pt;margin-top:7.8pt;width:215.4pt;height:28.3pt;z-index:25250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588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" adj="-11796480,,5400" path="m,10000l1740,,13588,,11740,10000,,10000xe" filled="f" strokecolor="#00b050" strokeweight="1.5pt">
                      <v:stroke joinstyle="miter"/>
                      <v:formulas/>
                      <v:path arrowok="t" o:connecttype="custom" o:connectlocs="0,359410;350302,0;2735580,0;2363535,359410;0,359410" o:connectangles="0,0,0,0,0" textboxrect="0,0,13588,10000"/>
                      <v:textbox>
                        <w:txbxContent>
                          <w:p w14:paraId="6D483E27" w14:textId="77777777" w:rsidR="00E3791B" w:rsidRPr="002730DB" w:rsidRDefault="00E3791B" w:rsidP="00E51A6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</w:pPr>
                            <w:r w:rsidRPr="002730D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lang w:val="fr-FR"/>
                              </w:rPr>
                              <w:t>Ecrire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 xml:space="preserve"> ("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lang w:val="fr-FR" w:bidi="ar-SA"/>
                              </w:rPr>
                              <w:t>Périmè</w:t>
                            </w:r>
                            <w:r w:rsidRPr="003E13A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lang w:val="fr-FR" w:bidi="ar-SA"/>
                              </w:rPr>
                              <w:t>tre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 xml:space="preserve"> = ",Perim</w:t>
                            </w:r>
                            <w:r w:rsidRPr="002730D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</w:rPr>
                              <w:t>)</w:t>
                            </w:r>
                            <w:r w:rsidRPr="002730DB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20C9E86" w14:textId="77777777" w:rsidR="00E51A6C" w:rsidRDefault="00E51A6C" w:rsidP="00692E67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70C0"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513280" behindDoc="0" locked="0" layoutInCell="1" allowOverlap="1" wp14:anchorId="46883C89" wp14:editId="73873C71">
                      <wp:simplePos x="0" y="0"/>
                      <wp:positionH relativeFrom="column">
                        <wp:posOffset>1531620</wp:posOffset>
                      </wp:positionH>
                      <wp:positionV relativeFrom="paragraph">
                        <wp:posOffset>140970</wp:posOffset>
                      </wp:positionV>
                      <wp:extent cx="0" cy="395605"/>
                      <wp:effectExtent l="76200" t="0" r="57150" b="61595"/>
                      <wp:wrapNone/>
                      <wp:docPr id="309" name="Connecteur droit avec flèche 3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9560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6B000A" id="Connecteur droit avec flèche 309" o:spid="_x0000_s1026" type="#_x0000_t32" style="position:absolute;margin-left:120.6pt;margin-top:11.1pt;width:0;height:31.15pt;z-index:25251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092A27B7" w14:textId="77777777" w:rsidR="00E51A6C" w:rsidRDefault="00E51A6C" w:rsidP="00692E67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70C0"/>
                <w:sz w:val="18"/>
                <w:szCs w:val="18"/>
              </w:rPr>
            </w:pPr>
          </w:p>
          <w:p w14:paraId="31425154" w14:textId="77777777" w:rsidR="00E51A6C" w:rsidRDefault="00E51A6C" w:rsidP="00692E67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70C0"/>
                <w:sz w:val="18"/>
                <w:szCs w:val="18"/>
              </w:rPr>
            </w:pPr>
            <w:r w:rsidRPr="00855408">
              <w:rPr>
                <w:rFonts w:asciiTheme="majorBidi" w:hAnsiTheme="majorBidi" w:cs="Times New Roman"/>
                <w:b/>
                <w:bCs/>
                <w:noProof/>
                <w:color w:val="0070C0"/>
                <w:sz w:val="18"/>
                <w:szCs w:val="1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507136" behindDoc="0" locked="0" layoutInCell="1" allowOverlap="1" wp14:anchorId="2626B1BD" wp14:editId="357D6EB6">
                      <wp:simplePos x="0" y="0"/>
                      <wp:positionH relativeFrom="column">
                        <wp:posOffset>636905</wp:posOffset>
                      </wp:positionH>
                      <wp:positionV relativeFrom="paragraph">
                        <wp:posOffset>153035</wp:posOffset>
                      </wp:positionV>
                      <wp:extent cx="1799590" cy="395605"/>
                      <wp:effectExtent l="0" t="0" r="10160" b="23495"/>
                      <wp:wrapNone/>
                      <wp:docPr id="310" name="Ellipse 3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9590" cy="395605"/>
                              </a:xfrm>
                              <a:prstGeom prst="ellipse">
                                <a:avLst/>
                              </a:prstGeom>
                              <a:noFill/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043C68" w14:textId="77777777" w:rsidR="00E3791B" w:rsidRPr="001B7500" w:rsidRDefault="00E3791B" w:rsidP="00E51A6C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</w:pPr>
                                  <w:r w:rsidRPr="001B750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Fin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626B1BD" id="Ellipse 310" o:spid="_x0000_s1069" style="position:absolute;left:0;text-align:left;margin-left:50.15pt;margin-top:12.05pt;width:141.7pt;height:31.15pt;z-index:25250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" filled="f" strokecolor="black [3200]" strokeweight="1.5pt">
                      <v:stroke joinstyle="miter"/>
                      <v:textbox>
                        <w:txbxContent>
                          <w:p w14:paraId="1F043C68" w14:textId="77777777" w:rsidR="00E3791B" w:rsidRPr="001B7500" w:rsidRDefault="00E3791B" w:rsidP="00E51A6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1B750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Fin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5836BFAF" w14:textId="77777777" w:rsidR="00E51A6C" w:rsidRDefault="00E51A6C" w:rsidP="00692E67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70C0"/>
                <w:sz w:val="18"/>
                <w:szCs w:val="18"/>
              </w:rPr>
            </w:pPr>
            <w:r>
              <w:rPr>
                <w:rFonts w:hint="cs"/>
                <w:b/>
                <w:bCs/>
                <w:noProof/>
                <w:color w:val="002060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521472" behindDoc="0" locked="0" layoutInCell="1" allowOverlap="1" wp14:anchorId="280D07CC" wp14:editId="16F0E21F">
                      <wp:simplePos x="0" y="0"/>
                      <wp:positionH relativeFrom="column">
                        <wp:posOffset>2447925</wp:posOffset>
                      </wp:positionH>
                      <wp:positionV relativeFrom="paragraph">
                        <wp:posOffset>27610</wp:posOffset>
                      </wp:positionV>
                      <wp:extent cx="1087755" cy="251460"/>
                      <wp:effectExtent l="0" t="19050" r="55245" b="0"/>
                      <wp:wrapNone/>
                      <wp:docPr id="324" name="Arc 3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7755" cy="251460"/>
                              </a:xfrm>
                              <a:prstGeom prst="arc">
                                <a:avLst>
                                  <a:gd name="adj1" fmla="val 10968227"/>
                                  <a:gd name="adj2" fmla="val 21360408"/>
                                </a:avLst>
                              </a:prstGeom>
                              <a:ln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3443B6" id="Arc 324" o:spid="_x0000_s1026" style="position:absolute;margin-left:192.75pt;margin-top:2.15pt;width:85.65pt;height:19.8pt;z-index:25252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87755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" path="m11809,99672nsc64958,41676,286129,142,542573,v240300,-133,452497,36205,521963,89384l543878,125730,11809,99672xem11809,99672nfc64958,41676,286129,142,542573,v240300,-133,452497,36205,521963,89384e" filled="f" strokecolor="black [3200]" strokeweight="1.5pt">
                      <v:stroke endarrow="open" joinstyle="miter"/>
                      <v:path arrowok="t" o:connecttype="custom" o:connectlocs="11809,99672;542573,0;1064536,89384" o:connectangles="0,0,0"/>
                    </v:shape>
                  </w:pict>
                </mc:Fallback>
              </mc:AlternateContent>
            </w:r>
          </w:p>
          <w:p w14:paraId="476470F1" w14:textId="77777777" w:rsidR="00E51A6C" w:rsidRDefault="00E51A6C" w:rsidP="00692E67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70C0"/>
                <w:sz w:val="18"/>
                <w:szCs w:val="18"/>
              </w:rPr>
            </w:pPr>
          </w:p>
          <w:p w14:paraId="734DBB9E" w14:textId="77777777" w:rsidR="00E51A6C" w:rsidRDefault="00E51A6C" w:rsidP="00692E67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70C0"/>
                <w:sz w:val="18"/>
                <w:szCs w:val="18"/>
              </w:rPr>
            </w:pPr>
          </w:p>
          <w:p w14:paraId="08239616" w14:textId="77777777" w:rsidR="00E51A6C" w:rsidRPr="004859AE" w:rsidRDefault="00E51A6C" w:rsidP="00692E67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70C0"/>
                <w:sz w:val="12"/>
                <w:szCs w:val="12"/>
                <w:rtl/>
              </w:rPr>
            </w:pPr>
          </w:p>
          <w:p w14:paraId="58417CDE" w14:textId="77777777" w:rsidR="00E51A6C" w:rsidRPr="00AF01CD" w:rsidRDefault="00E51A6C" w:rsidP="00692E67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70C0"/>
                <w:sz w:val="10"/>
                <w:szCs w:val="10"/>
              </w:rPr>
            </w:pPr>
          </w:p>
          <w:p w14:paraId="6360374C" w14:textId="77777777" w:rsidR="00E51A6C" w:rsidRPr="001D0B5E" w:rsidRDefault="00E51A6C" w:rsidP="00692E67">
            <w:pPr>
              <w:bidi/>
              <w:spacing w:line="360" w:lineRule="auto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  <w:lang w:val="fr-FR"/>
              </w:rPr>
            </w:pPr>
          </w:p>
        </w:tc>
        <w:tc>
          <w:tcPr>
            <w:tcW w:w="5312" w:type="dxa"/>
          </w:tcPr>
          <w:p w14:paraId="7D3658F7" w14:textId="77777777" w:rsidR="00E51A6C" w:rsidRPr="00A52ED5" w:rsidRDefault="00E51A6C" w:rsidP="00692E67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</w:p>
          <w:p w14:paraId="28FFED53" w14:textId="77777777" w:rsidR="00E51A6C" w:rsidRPr="00A52ED5" w:rsidRDefault="00E51A6C" w:rsidP="00692E67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</w:p>
          <w:p w14:paraId="7D404AB6" w14:textId="77777777" w:rsidR="00E51A6C" w:rsidRPr="000269CF" w:rsidRDefault="00E51A6C" w:rsidP="00692E67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002060"/>
                <w:sz w:val="28"/>
                <w:szCs w:val="28"/>
              </w:rPr>
            </w:pPr>
            <w:r w:rsidRPr="000269CF">
              <w:rPr>
                <w:rFonts w:asciiTheme="majorBidi" w:hAnsiTheme="majorBidi" w:cs="Times New Roman"/>
                <w:b/>
                <w:bCs/>
                <w:color w:val="002060"/>
                <w:sz w:val="28"/>
                <w:szCs w:val="28"/>
              </w:rPr>
              <w:t xml:space="preserve">Algorithme </w:t>
            </w:r>
            <w:r>
              <w:rPr>
                <w:rFonts w:asciiTheme="majorBidi" w:hAnsiTheme="majorBidi" w:cs="Times New Roman"/>
                <w:b/>
                <w:bCs/>
                <w:color w:val="002060"/>
                <w:sz w:val="28"/>
                <w:szCs w:val="28"/>
              </w:rPr>
              <w:t xml:space="preserve"> </w:t>
            </w:r>
            <w:r w:rsidRPr="000269CF">
              <w:rPr>
                <w:rFonts w:asciiTheme="majorBidi" w:hAnsiTheme="majorBidi" w:cs="Times New Roman"/>
                <w:b/>
                <w:bCs/>
                <w:color w:val="00206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Theme="majorBidi" w:hAnsiTheme="majorBidi" w:cs="Times New Roman"/>
                <w:b/>
                <w:bCs/>
                <w:color w:val="00B050"/>
                <w:sz w:val="28"/>
                <w:szCs w:val="28"/>
              </w:rPr>
              <w:t>Surface_Perimetre_Cercle</w:t>
            </w:r>
            <w:proofErr w:type="spellEnd"/>
          </w:p>
          <w:p w14:paraId="267F25D9" w14:textId="77777777" w:rsidR="00E51A6C" w:rsidRPr="00B2645E" w:rsidRDefault="00E51A6C" w:rsidP="00692E67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8"/>
                <w:szCs w:val="8"/>
              </w:rPr>
            </w:pPr>
          </w:p>
          <w:p w14:paraId="76DBC7E0" w14:textId="77777777" w:rsidR="00E51A6C" w:rsidRPr="00B2645E" w:rsidRDefault="00E51A6C" w:rsidP="00692E67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8"/>
                <w:szCs w:val="8"/>
              </w:rPr>
            </w:pPr>
          </w:p>
          <w:p w14:paraId="688FD89B" w14:textId="77777777" w:rsidR="00A65D97" w:rsidRDefault="00A65D97" w:rsidP="00A65D97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E02A45">
              <w:rPr>
                <w:b/>
                <w:bCs/>
                <w:i/>
                <w:iCs/>
                <w:noProof/>
                <w:color w:val="0070C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534784" behindDoc="0" locked="0" layoutInCell="1" allowOverlap="1" wp14:anchorId="740BF604" wp14:editId="09E9F436">
                      <wp:simplePos x="0" y="0"/>
                      <wp:positionH relativeFrom="column">
                        <wp:posOffset>1340790</wp:posOffset>
                      </wp:positionH>
                      <wp:positionV relativeFrom="paragraph">
                        <wp:posOffset>132080</wp:posOffset>
                      </wp:positionV>
                      <wp:extent cx="323850" cy="0"/>
                      <wp:effectExtent l="38100" t="76200" r="0" b="95250"/>
                      <wp:wrapNone/>
                      <wp:docPr id="351" name="Connecteur droit avec flèche 3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238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ED772B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351" o:spid="_x0000_s1026" type="#_x0000_t32" style="position:absolute;margin-left:105.55pt;margin-top:10.4pt;width:25.5pt;height:0;flip:x;z-index:25253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  <w:t>Constante   PI            3.14 ;</w:t>
            </w:r>
          </w:p>
          <w:p w14:paraId="71759270" w14:textId="77777777" w:rsidR="00A65D97" w:rsidRDefault="00A65D97" w:rsidP="00A65D97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  <w:t>Variable   R, Surf, Perim  :  Réel ;</w:t>
            </w:r>
          </w:p>
          <w:p w14:paraId="467FD49D" w14:textId="77777777" w:rsidR="00E51A6C" w:rsidRPr="00B2645E" w:rsidRDefault="00E51A6C" w:rsidP="00692E67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8"/>
                <w:szCs w:val="8"/>
              </w:rPr>
            </w:pPr>
          </w:p>
          <w:p w14:paraId="310C63AD" w14:textId="77777777" w:rsidR="00E51A6C" w:rsidRPr="00B2645E" w:rsidRDefault="00B80C4E" w:rsidP="00692E67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69280" behindDoc="0" locked="0" layoutInCell="1" allowOverlap="1" wp14:anchorId="0203A411" wp14:editId="60B9DFF0">
                      <wp:simplePos x="0" y="0"/>
                      <wp:positionH relativeFrom="column">
                        <wp:posOffset>658495</wp:posOffset>
                      </wp:positionH>
                      <wp:positionV relativeFrom="paragraph">
                        <wp:posOffset>50165</wp:posOffset>
                      </wp:positionV>
                      <wp:extent cx="2463165" cy="702000"/>
                      <wp:effectExtent l="19050" t="171450" r="32385" b="41275"/>
                      <wp:wrapNone/>
                      <wp:docPr id="114" name="Pensées 1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63165" cy="702000"/>
                              </a:xfrm>
                              <a:prstGeom prst="cloudCallout">
                                <a:avLst>
                                  <a:gd name="adj1" fmla="val -44257"/>
                                  <a:gd name="adj2" fmla="val -68956"/>
                                </a:avLst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819DC65" w14:textId="77777777" w:rsidR="00E3791B" w:rsidRPr="00CD4C87" w:rsidRDefault="00E3791B" w:rsidP="00B80C4E">
                                  <w:pPr>
                                    <w:bidi/>
                                    <w:ind w:left="-33" w:right="-51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</w:pP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ن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َـ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س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ْـ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ت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َـ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ن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ْـ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ب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ِـ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ط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ُ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 xml:space="preserve"> ال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م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ت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غ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ي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رات م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ن</w:t>
                                  </w:r>
                                </w:p>
                                <w:p w14:paraId="4328EF80" w14:textId="77777777" w:rsidR="00E3791B" w:rsidRPr="00CD4C87" w:rsidRDefault="00E3791B" w:rsidP="00B80C4E">
                                  <w:pPr>
                                    <w:bidi/>
                                    <w:ind w:left="-33" w:right="-51"/>
                                    <w:rPr>
                                      <w:rFonts w:asciiTheme="majorBidi" w:hAnsiTheme="majorBidi" w:cstheme="majorBidi"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 xml:space="preserve"> ال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م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ُــ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د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ْ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خ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َــ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ل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َ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ات و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ال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ع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م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ل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ي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 xml:space="preserve">ات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03A411" id="Pensées 114" o:spid="_x0000_s1070" type="#_x0000_t106" style="position:absolute;left:0;text-align:left;margin-left:51.85pt;margin-top:3.95pt;width:193.95pt;height:55.3pt;z-index:25276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" adj="1240,-4094" fillcolor="#deeaf6 [660]" strokecolor="#5b9bd5 [3204]" strokeweight=".5pt">
                      <v:stroke joinstyle="miter"/>
                      <v:textbox>
                        <w:txbxContent>
                          <w:p w14:paraId="6819DC65" w14:textId="77777777" w:rsidR="00E3791B" w:rsidRPr="00CD4C87" w:rsidRDefault="00E3791B" w:rsidP="00B80C4E">
                            <w:pPr>
                              <w:bidi/>
                              <w:ind w:left="-33" w:right="-51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</w:pP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ن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َـ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س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ْـ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ت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َـ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ن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ْـ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ب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ِـ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ط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ُ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ال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م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ت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غ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رات م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ن</w:t>
                            </w:r>
                          </w:p>
                          <w:p w14:paraId="4328EF80" w14:textId="77777777" w:rsidR="00E3791B" w:rsidRPr="00CD4C87" w:rsidRDefault="00E3791B" w:rsidP="00B80C4E">
                            <w:pPr>
                              <w:bidi/>
                              <w:ind w:left="-33" w:right="-51"/>
                              <w:rPr>
                                <w:rFonts w:asciiTheme="majorBidi" w:hAnsiTheme="majorBidi" w:cstheme="majorBidi"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ال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م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ُــ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د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ْ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خ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َــ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َ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ات و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ال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ع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م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ات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358B91E" w14:textId="77777777" w:rsidR="00E51A6C" w:rsidRPr="00331728" w:rsidRDefault="00E51A6C" w:rsidP="00692E67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AB218A">
              <w:rPr>
                <w:rFonts w:asciiTheme="majorBidi" w:hAnsiTheme="majorBidi" w:cstheme="majorBidi"/>
                <w:b/>
                <w:bCs/>
                <w:noProof/>
                <w:color w:val="0070C0"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2508160" behindDoc="0" locked="0" layoutInCell="1" allowOverlap="1" wp14:anchorId="296182D8" wp14:editId="1CE56D24">
                      <wp:simplePos x="0" y="0"/>
                      <wp:positionH relativeFrom="column">
                        <wp:posOffset>207010</wp:posOffset>
                      </wp:positionH>
                      <wp:positionV relativeFrom="paragraph">
                        <wp:posOffset>218440</wp:posOffset>
                      </wp:positionV>
                      <wp:extent cx="0" cy="4392000"/>
                      <wp:effectExtent l="0" t="0" r="19050" b="27940"/>
                      <wp:wrapNone/>
                      <wp:docPr id="325" name="Connecteur droit avec flèche 3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4392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270536" id="Connecteur droit avec flèche 325" o:spid="_x0000_s1026" type="#_x0000_t32" style="position:absolute;margin-left:16.3pt;margin-top:17.2pt;width:0;height:345.85pt;flip:x;z-index:25250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" strokecolor="black [3200]" strokeweight="1pt">
                      <v:stroke joinstyle="miter"/>
                    </v:shape>
                  </w:pict>
                </mc:Fallback>
              </mc:AlternateContent>
            </w:r>
            <w:r w:rsidRPr="00331728"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  <w:t xml:space="preserve">Début </w:t>
            </w:r>
          </w:p>
          <w:p w14:paraId="3DC28280" w14:textId="77777777" w:rsidR="00E51A6C" w:rsidRDefault="00E51A6C" w:rsidP="00692E67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6A1530BB" w14:textId="77777777" w:rsidR="00E51A6C" w:rsidRDefault="00E51A6C" w:rsidP="00692E67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49FB53AB" w14:textId="77777777" w:rsidR="00E51A6C" w:rsidRDefault="00E51A6C" w:rsidP="00692E67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  <w:rtl/>
              </w:rPr>
            </w:pPr>
          </w:p>
          <w:p w14:paraId="49C5A9E0" w14:textId="77777777" w:rsidR="00E51A6C" w:rsidRPr="000810B0" w:rsidRDefault="00E51A6C" w:rsidP="00692E67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2"/>
                <w:szCs w:val="12"/>
              </w:rPr>
            </w:pPr>
          </w:p>
          <w:p w14:paraId="3F12DFA6" w14:textId="77777777" w:rsidR="00E51A6C" w:rsidRPr="00B2645E" w:rsidRDefault="00E51A6C" w:rsidP="00692E67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521AC503" w14:textId="77777777" w:rsidR="00E51A6C" w:rsidRPr="00331728" w:rsidRDefault="00D62FD7" w:rsidP="00692E67">
            <w:pPr>
              <w:pStyle w:val="Paragraphedeliste"/>
              <w:ind w:left="798"/>
              <w:jc w:val="both"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="Times New Roman"/>
                <w:b/>
                <w:bCs/>
                <w:color w:val="FF0000"/>
                <w:sz w:val="28"/>
                <w:szCs w:val="28"/>
              </w:rPr>
              <w:t>Lire (R</w:t>
            </w:r>
            <w:r w:rsidR="00E51A6C" w:rsidRPr="002730DB">
              <w:rPr>
                <w:rFonts w:asciiTheme="majorBidi" w:hAnsiTheme="majorBidi" w:cs="Times New Roman"/>
                <w:b/>
                <w:bCs/>
                <w:color w:val="FF0000"/>
                <w:sz w:val="28"/>
                <w:szCs w:val="28"/>
              </w:rPr>
              <w:t>) </w:t>
            </w:r>
            <w:r w:rsidR="00E51A6C" w:rsidRPr="00062089"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  <w:t>;</w:t>
            </w:r>
            <w:r w:rsidR="00E51A6C" w:rsidRPr="003160E0">
              <w:rPr>
                <w:rFonts w:asciiTheme="majorBidi" w:hAnsiTheme="majorBidi" w:cs="Times New Roman" w:hint="cs"/>
                <w:b/>
                <w:bCs/>
                <w:noProof/>
                <w:color w:val="FF0000"/>
                <w:sz w:val="10"/>
                <w:szCs w:val="10"/>
              </w:rPr>
              <w:t xml:space="preserve"> </w:t>
            </w:r>
          </w:p>
          <w:p w14:paraId="6804D888" w14:textId="77777777" w:rsidR="00E51A6C" w:rsidRDefault="00E51A6C" w:rsidP="00692E67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1CF3CE72" w14:textId="77777777" w:rsidR="00E51A6C" w:rsidRDefault="00E51A6C" w:rsidP="00692E67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5043BA9D" w14:textId="77777777" w:rsidR="00E51A6C" w:rsidRDefault="00E51A6C" w:rsidP="00692E67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515AF2A6" w14:textId="77777777" w:rsidR="00E51A6C" w:rsidRPr="00D66B4D" w:rsidRDefault="00E51A6C" w:rsidP="00692E67">
            <w:pPr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  <w:lang w:val="fr-FR"/>
              </w:rPr>
            </w:pPr>
          </w:p>
          <w:p w14:paraId="291BAD70" w14:textId="77777777" w:rsidR="00E51A6C" w:rsidRDefault="00E51A6C" w:rsidP="00692E67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25D96114" w14:textId="77777777" w:rsidR="00E51A6C" w:rsidRPr="00DB6E90" w:rsidRDefault="00E51A6C" w:rsidP="00692E67">
            <w:pPr>
              <w:pStyle w:val="Paragraphedeliste"/>
              <w:ind w:left="861"/>
              <w:jc w:val="both"/>
              <w:rPr>
                <w:rFonts w:asciiTheme="majorBidi" w:hAnsiTheme="majorBidi" w:cs="Times New Roman"/>
                <w:b/>
                <w:bCs/>
                <w:color w:val="0070C0"/>
                <w:sz w:val="28"/>
                <w:szCs w:val="28"/>
                <w:lang w:val="en-US"/>
              </w:rPr>
            </w:pPr>
            <w:r w:rsidRPr="00E02A45">
              <w:rPr>
                <w:b/>
                <w:bCs/>
                <w:i/>
                <w:iCs/>
                <w:noProof/>
                <w:color w:val="0070C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516352" behindDoc="0" locked="0" layoutInCell="1" allowOverlap="1" wp14:anchorId="707B14DD" wp14:editId="3CDC664F">
                      <wp:simplePos x="0" y="0"/>
                      <wp:positionH relativeFrom="column">
                        <wp:posOffset>1002563</wp:posOffset>
                      </wp:positionH>
                      <wp:positionV relativeFrom="paragraph">
                        <wp:posOffset>120015</wp:posOffset>
                      </wp:positionV>
                      <wp:extent cx="323850" cy="0"/>
                      <wp:effectExtent l="38100" t="76200" r="0" b="95250"/>
                      <wp:wrapNone/>
                      <wp:docPr id="334" name="Connecteur droit avec flèche 3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238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9CB593" id="Connecteur droit avec flèche 334" o:spid="_x0000_s1026" type="#_x0000_t32" style="position:absolute;margin-left:78.95pt;margin-top:9.45pt;width:25.5pt;height:0;flip:x;z-index:25251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  <w:r w:rsidRPr="00DB6E90">
              <w:rPr>
                <w:rFonts w:asciiTheme="majorBidi" w:hAnsiTheme="majorBidi" w:cs="Times New Roman"/>
                <w:b/>
                <w:bCs/>
                <w:color w:val="0070C0"/>
                <w:sz w:val="28"/>
                <w:szCs w:val="28"/>
                <w:lang w:val="en-US"/>
              </w:rPr>
              <w:t xml:space="preserve">Surf            </w:t>
            </w:r>
            <w:r w:rsidR="00BA3BE6" w:rsidRPr="00DB6E90">
              <w:rPr>
                <w:rFonts w:asciiTheme="majorBidi" w:hAnsiTheme="majorBidi" w:cs="Times New Roman"/>
                <w:b/>
                <w:bCs/>
                <w:color w:val="FF0000"/>
                <w:sz w:val="28"/>
                <w:szCs w:val="28"/>
                <w:lang w:val="en-US"/>
              </w:rPr>
              <w:t>PI</w:t>
            </w:r>
            <w:r w:rsidRPr="00DB6E90">
              <w:rPr>
                <w:rFonts w:asciiTheme="majorBidi" w:hAnsiTheme="majorBidi" w:cs="Times New Roman"/>
                <w:b/>
                <w:bCs/>
                <w:color w:val="0070C0"/>
                <w:sz w:val="28"/>
                <w:szCs w:val="28"/>
                <w:lang w:val="en-US"/>
              </w:rPr>
              <w:t xml:space="preserve"> * </w:t>
            </w:r>
            <w:r w:rsidR="00BA3BE6" w:rsidRPr="00DB6E90">
              <w:rPr>
                <w:rFonts w:asciiTheme="majorBidi" w:hAnsiTheme="majorBidi" w:cs="Times New Roman"/>
                <w:b/>
                <w:bCs/>
                <w:color w:val="0070C0"/>
                <w:sz w:val="28"/>
                <w:szCs w:val="28"/>
                <w:lang w:val="en-US"/>
              </w:rPr>
              <w:t>R * R</w:t>
            </w:r>
            <w:r w:rsidRPr="00DB6E90">
              <w:rPr>
                <w:rFonts w:asciiTheme="majorBidi" w:hAnsiTheme="majorBidi" w:cs="Times New Roman"/>
                <w:b/>
                <w:bCs/>
                <w:color w:val="0070C0"/>
                <w:sz w:val="28"/>
                <w:szCs w:val="28"/>
                <w:lang w:val="en-US"/>
              </w:rPr>
              <w:t xml:space="preserve">  </w:t>
            </w:r>
            <w:r w:rsidRPr="00DB6E90">
              <w:rPr>
                <w:rFonts w:asciiTheme="majorBidi" w:hAnsiTheme="majorBidi" w:cs="Times New Roman"/>
                <w:b/>
                <w:bCs/>
                <w:sz w:val="28"/>
                <w:szCs w:val="28"/>
                <w:lang w:val="en-US"/>
              </w:rPr>
              <w:t>;</w:t>
            </w:r>
          </w:p>
          <w:p w14:paraId="1F6E095F" w14:textId="77777777" w:rsidR="00E51A6C" w:rsidRPr="00DB6E90" w:rsidRDefault="00E51A6C" w:rsidP="00692E67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8"/>
                <w:szCs w:val="8"/>
                <w:lang w:val="en-US"/>
              </w:rPr>
            </w:pPr>
          </w:p>
          <w:p w14:paraId="5B6A3177" w14:textId="77777777" w:rsidR="00E51A6C" w:rsidRPr="00DB6E90" w:rsidRDefault="00E51A6C" w:rsidP="00692E67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  <w:lang w:val="en-US"/>
              </w:rPr>
            </w:pPr>
          </w:p>
          <w:p w14:paraId="13F885AA" w14:textId="77777777" w:rsidR="00E51A6C" w:rsidRPr="00DB6E90" w:rsidRDefault="00E51A6C" w:rsidP="00692E67">
            <w:pPr>
              <w:pStyle w:val="Paragraphedeliste"/>
              <w:spacing w:after="0" w:line="240" w:lineRule="auto"/>
              <w:ind w:left="86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2"/>
                <w:szCs w:val="12"/>
                <w:lang w:val="en-US"/>
              </w:rPr>
            </w:pPr>
          </w:p>
          <w:p w14:paraId="402C7FA8" w14:textId="77777777" w:rsidR="00E51A6C" w:rsidRPr="00DB6E90" w:rsidRDefault="00E51A6C" w:rsidP="00692E67">
            <w:pPr>
              <w:pStyle w:val="Paragraphedeliste"/>
              <w:ind w:left="86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  <w:lang w:val="en-US"/>
              </w:rPr>
            </w:pPr>
          </w:p>
          <w:p w14:paraId="062A3304" w14:textId="77777777" w:rsidR="00E51A6C" w:rsidRPr="00DB6E90" w:rsidRDefault="00E51A6C" w:rsidP="00692E67">
            <w:pPr>
              <w:pStyle w:val="Paragraphedeliste"/>
              <w:ind w:left="86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  <w:lang w:val="en-US"/>
              </w:rPr>
            </w:pPr>
          </w:p>
          <w:p w14:paraId="1BF3D1E9" w14:textId="77777777" w:rsidR="00E51A6C" w:rsidRPr="00DB6E90" w:rsidRDefault="00E51A6C" w:rsidP="00692E67">
            <w:pPr>
              <w:pStyle w:val="Paragraphedeliste"/>
              <w:ind w:left="86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4"/>
                <w:szCs w:val="14"/>
                <w:lang w:val="en-US"/>
              </w:rPr>
            </w:pPr>
          </w:p>
          <w:p w14:paraId="73C8869F" w14:textId="77777777" w:rsidR="00E51A6C" w:rsidRPr="00DB6E90" w:rsidRDefault="00E51A6C" w:rsidP="00CE035B">
            <w:pPr>
              <w:pStyle w:val="Paragraphedeliste"/>
              <w:ind w:left="861"/>
              <w:jc w:val="both"/>
              <w:rPr>
                <w:rFonts w:asciiTheme="majorBidi" w:hAnsiTheme="majorBidi" w:cs="Times New Roman"/>
                <w:b/>
                <w:bCs/>
                <w:color w:val="0070C0"/>
                <w:sz w:val="28"/>
                <w:szCs w:val="28"/>
                <w:lang w:val="en-US"/>
              </w:rPr>
            </w:pPr>
            <w:r w:rsidRPr="00E02A45">
              <w:rPr>
                <w:b/>
                <w:bCs/>
                <w:i/>
                <w:iCs/>
                <w:noProof/>
                <w:color w:val="0070C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529664" behindDoc="0" locked="0" layoutInCell="1" allowOverlap="1" wp14:anchorId="41349E50" wp14:editId="1AAA49B8">
                      <wp:simplePos x="0" y="0"/>
                      <wp:positionH relativeFrom="column">
                        <wp:posOffset>1120292</wp:posOffset>
                      </wp:positionH>
                      <wp:positionV relativeFrom="paragraph">
                        <wp:posOffset>120015</wp:posOffset>
                      </wp:positionV>
                      <wp:extent cx="323850" cy="0"/>
                      <wp:effectExtent l="38100" t="76200" r="0" b="95250"/>
                      <wp:wrapNone/>
                      <wp:docPr id="336" name="Connecteur droit avec flèche 3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238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66C119" id="Connecteur droit avec flèche 336" o:spid="_x0000_s1026" type="#_x0000_t32" style="position:absolute;margin-left:88.2pt;margin-top:9.45pt;width:25.5pt;height:0;flip:x;z-index:25252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  <w:r w:rsidRPr="00DB6E90">
              <w:rPr>
                <w:rFonts w:asciiTheme="majorBidi" w:hAnsiTheme="majorBidi" w:cs="Times New Roman"/>
                <w:b/>
                <w:bCs/>
                <w:color w:val="0070C0"/>
                <w:sz w:val="28"/>
                <w:szCs w:val="28"/>
                <w:lang w:val="en-US"/>
              </w:rPr>
              <w:t xml:space="preserve">Perim            </w:t>
            </w:r>
            <w:r w:rsidR="00A4543F" w:rsidRPr="00DB6E90">
              <w:rPr>
                <w:rFonts w:asciiTheme="majorBidi" w:hAnsiTheme="majorBidi" w:cs="Times New Roman"/>
                <w:b/>
                <w:bCs/>
                <w:color w:val="0070C0"/>
                <w:sz w:val="28"/>
                <w:szCs w:val="28"/>
                <w:lang w:val="en-US"/>
              </w:rPr>
              <w:t>2</w:t>
            </w:r>
            <w:r w:rsidRPr="00DB6E90">
              <w:rPr>
                <w:rFonts w:asciiTheme="majorBidi" w:hAnsiTheme="majorBidi" w:cs="Times New Roman"/>
                <w:b/>
                <w:bCs/>
                <w:color w:val="0070C0"/>
                <w:sz w:val="28"/>
                <w:szCs w:val="28"/>
                <w:lang w:val="en-US"/>
              </w:rPr>
              <w:t xml:space="preserve"> * </w:t>
            </w:r>
            <w:r w:rsidR="00CE035B" w:rsidRPr="00DB6E90"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lang w:val="en-US"/>
              </w:rPr>
              <w:t>PI</w:t>
            </w:r>
            <w:r w:rsidR="00A4543F" w:rsidRPr="00DB6E90">
              <w:rPr>
                <w:rFonts w:asciiTheme="majorBidi" w:hAnsiTheme="majorBidi" w:cstheme="majorBidi"/>
                <w:b/>
                <w:bCs/>
                <w:color w:val="0070C0"/>
                <w:sz w:val="26"/>
                <w:szCs w:val="26"/>
                <w:lang w:val="en-US"/>
              </w:rPr>
              <w:t xml:space="preserve"> * R</w:t>
            </w:r>
            <w:r w:rsidRPr="00DB6E90">
              <w:rPr>
                <w:rFonts w:asciiTheme="majorBidi" w:hAnsiTheme="majorBidi" w:cs="Times New Roman"/>
                <w:b/>
                <w:bCs/>
                <w:color w:val="0070C0"/>
                <w:sz w:val="28"/>
                <w:szCs w:val="28"/>
                <w:lang w:val="en-US"/>
              </w:rPr>
              <w:t xml:space="preserve">  </w:t>
            </w:r>
            <w:r w:rsidRPr="00DB6E90">
              <w:rPr>
                <w:rFonts w:asciiTheme="majorBidi" w:hAnsiTheme="majorBidi" w:cs="Times New Roman"/>
                <w:b/>
                <w:bCs/>
                <w:sz w:val="28"/>
                <w:szCs w:val="28"/>
                <w:lang w:val="en-US"/>
              </w:rPr>
              <w:t>;</w:t>
            </w:r>
          </w:p>
          <w:p w14:paraId="6EE17DB1" w14:textId="77777777" w:rsidR="00E51A6C" w:rsidRPr="00DB6E90" w:rsidRDefault="00E51A6C" w:rsidP="00692E67">
            <w:pPr>
              <w:pStyle w:val="Paragraphedeliste"/>
              <w:ind w:left="86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  <w:lang w:val="en-US"/>
              </w:rPr>
            </w:pPr>
          </w:p>
          <w:p w14:paraId="5B9FD9EC" w14:textId="77777777" w:rsidR="00E51A6C" w:rsidRPr="00DB6E90" w:rsidRDefault="00E51A6C" w:rsidP="00692E67">
            <w:pPr>
              <w:pStyle w:val="Paragraphedeliste"/>
              <w:ind w:left="86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  <w:lang w:val="en-US"/>
              </w:rPr>
            </w:pPr>
          </w:p>
          <w:p w14:paraId="1E781EDC" w14:textId="77777777" w:rsidR="00E51A6C" w:rsidRPr="00DB6E90" w:rsidRDefault="00E51A6C" w:rsidP="00692E67">
            <w:pPr>
              <w:pStyle w:val="Paragraphedeliste"/>
              <w:ind w:left="86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  <w:lang w:val="en-US"/>
              </w:rPr>
            </w:pPr>
          </w:p>
          <w:p w14:paraId="01449586" w14:textId="77777777" w:rsidR="00E51A6C" w:rsidRPr="00DB6E90" w:rsidRDefault="00E51A6C" w:rsidP="00692E67">
            <w:pPr>
              <w:pStyle w:val="Paragraphedeliste"/>
              <w:ind w:left="86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  <w:lang w:val="en-US"/>
              </w:rPr>
            </w:pPr>
          </w:p>
          <w:p w14:paraId="3F28E09D" w14:textId="77777777" w:rsidR="00E51A6C" w:rsidRPr="00DB6E90" w:rsidRDefault="00E51A6C" w:rsidP="00692E67">
            <w:pPr>
              <w:pStyle w:val="Paragraphedeliste"/>
              <w:ind w:left="86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  <w:lang w:val="en-US"/>
              </w:rPr>
            </w:pPr>
          </w:p>
          <w:p w14:paraId="1E3DC3F3" w14:textId="77777777" w:rsidR="000810B0" w:rsidRPr="00DB6E90" w:rsidRDefault="000810B0" w:rsidP="00692E67">
            <w:pPr>
              <w:pStyle w:val="Paragraphedeliste"/>
              <w:ind w:left="86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2"/>
                <w:szCs w:val="12"/>
                <w:lang w:val="en-US"/>
              </w:rPr>
            </w:pPr>
          </w:p>
          <w:p w14:paraId="42930935" w14:textId="77777777" w:rsidR="00E51A6C" w:rsidRPr="00532E53" w:rsidRDefault="00E51A6C" w:rsidP="00CE035B">
            <w:pPr>
              <w:pStyle w:val="Paragraphedeliste"/>
              <w:spacing w:after="0"/>
              <w:ind w:left="861"/>
              <w:jc w:val="both"/>
              <w:rPr>
                <w:rFonts w:asciiTheme="majorBidi" w:hAnsiTheme="majorBidi" w:cs="Times New Roman"/>
                <w:b/>
                <w:bCs/>
                <w:color w:val="0070C0"/>
                <w:sz w:val="28"/>
                <w:szCs w:val="28"/>
              </w:rPr>
            </w:pPr>
            <w:r>
              <w:rPr>
                <w:rFonts w:asciiTheme="majorBidi" w:hAnsiTheme="majorBidi" w:cs="Times New Roman"/>
                <w:b/>
                <w:bCs/>
                <w:color w:val="00B050"/>
                <w:sz w:val="28"/>
                <w:szCs w:val="28"/>
              </w:rPr>
              <w:t>Ecrire ("Surface = ",Surf</w:t>
            </w:r>
            <w:r w:rsidRPr="002730DB">
              <w:rPr>
                <w:rFonts w:asciiTheme="majorBidi" w:hAnsiTheme="majorBidi" w:cs="Times New Roman"/>
                <w:b/>
                <w:bCs/>
                <w:color w:val="00B050"/>
                <w:sz w:val="28"/>
                <w:szCs w:val="28"/>
              </w:rPr>
              <w:t>) </w:t>
            </w:r>
            <w:r w:rsidRPr="00062089"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  <w:t>;</w:t>
            </w:r>
          </w:p>
          <w:p w14:paraId="1DD51E7B" w14:textId="77777777" w:rsidR="00E51A6C" w:rsidRPr="005E2822" w:rsidRDefault="00E51A6C" w:rsidP="00692E67">
            <w:pPr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  <w:lang w:val="fr-FR"/>
              </w:rPr>
            </w:pPr>
          </w:p>
          <w:p w14:paraId="13FF2190" w14:textId="77777777" w:rsidR="00E51A6C" w:rsidRDefault="00E51A6C" w:rsidP="00692E67">
            <w:pPr>
              <w:pStyle w:val="Paragraphedeliste"/>
              <w:ind w:left="1507"/>
              <w:jc w:val="both"/>
              <w:rPr>
                <w:rFonts w:asciiTheme="majorBidi" w:hAnsiTheme="majorBidi" w:cs="Times New Roman"/>
                <w:b/>
                <w:bCs/>
                <w:sz w:val="16"/>
                <w:szCs w:val="16"/>
              </w:rPr>
            </w:pPr>
          </w:p>
          <w:p w14:paraId="3DB752BA" w14:textId="77777777" w:rsidR="00E51A6C" w:rsidRDefault="00E51A6C" w:rsidP="00692E67">
            <w:pPr>
              <w:pStyle w:val="Paragraphedeliste"/>
              <w:ind w:left="1507"/>
              <w:jc w:val="both"/>
              <w:rPr>
                <w:rFonts w:asciiTheme="majorBidi" w:hAnsiTheme="majorBidi" w:cs="Times New Roman"/>
                <w:b/>
                <w:bCs/>
                <w:sz w:val="16"/>
                <w:szCs w:val="16"/>
              </w:rPr>
            </w:pPr>
          </w:p>
          <w:p w14:paraId="3CED7300" w14:textId="77777777" w:rsidR="00CE035B" w:rsidRDefault="00CE035B" w:rsidP="00692E67">
            <w:pPr>
              <w:pStyle w:val="Paragraphedeliste"/>
              <w:ind w:left="1507"/>
              <w:jc w:val="both"/>
              <w:rPr>
                <w:rFonts w:asciiTheme="majorBidi" w:hAnsiTheme="majorBidi" w:cs="Times New Roman"/>
                <w:b/>
                <w:bCs/>
                <w:sz w:val="10"/>
                <w:szCs w:val="10"/>
              </w:rPr>
            </w:pPr>
          </w:p>
          <w:p w14:paraId="7C61A123" w14:textId="77777777" w:rsidR="000810B0" w:rsidRPr="000810B0" w:rsidRDefault="000810B0" w:rsidP="00692E67">
            <w:pPr>
              <w:pStyle w:val="Paragraphedeliste"/>
              <w:ind w:left="1507"/>
              <w:jc w:val="both"/>
              <w:rPr>
                <w:rFonts w:asciiTheme="majorBidi" w:hAnsiTheme="majorBidi" w:cs="Times New Roman"/>
                <w:b/>
                <w:bCs/>
                <w:sz w:val="12"/>
                <w:szCs w:val="12"/>
              </w:rPr>
            </w:pPr>
          </w:p>
          <w:p w14:paraId="486FA943" w14:textId="77777777" w:rsidR="00E51A6C" w:rsidRPr="00532E53" w:rsidRDefault="00E51A6C" w:rsidP="00692E67">
            <w:pPr>
              <w:pStyle w:val="Paragraphedeliste"/>
              <w:ind w:left="861"/>
              <w:jc w:val="both"/>
              <w:rPr>
                <w:rFonts w:asciiTheme="majorBidi" w:hAnsiTheme="majorBidi" w:cs="Times New Roman"/>
                <w:b/>
                <w:bCs/>
                <w:color w:val="0070C0"/>
                <w:sz w:val="28"/>
                <w:szCs w:val="28"/>
              </w:rPr>
            </w:pPr>
            <w:r>
              <w:rPr>
                <w:rFonts w:asciiTheme="majorBidi" w:hAnsiTheme="majorBidi" w:cs="Times New Roman"/>
                <w:b/>
                <w:bCs/>
                <w:color w:val="00B050"/>
                <w:sz w:val="28"/>
                <w:szCs w:val="28"/>
              </w:rPr>
              <w:t>Ecrire ("Périmètre = ",Perim</w:t>
            </w:r>
            <w:r w:rsidRPr="002730DB">
              <w:rPr>
                <w:rFonts w:asciiTheme="majorBidi" w:hAnsiTheme="majorBidi" w:cs="Times New Roman"/>
                <w:b/>
                <w:bCs/>
                <w:color w:val="00B050"/>
                <w:sz w:val="28"/>
                <w:szCs w:val="28"/>
              </w:rPr>
              <w:t>) </w:t>
            </w:r>
            <w:r w:rsidRPr="00062089"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  <w:t>;</w:t>
            </w:r>
          </w:p>
          <w:p w14:paraId="7EBD3864" w14:textId="77777777" w:rsidR="00E51A6C" w:rsidRPr="005E2822" w:rsidRDefault="00E51A6C" w:rsidP="00692E67">
            <w:pPr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  <w:lang w:val="fr-FR"/>
              </w:rPr>
            </w:pPr>
          </w:p>
          <w:p w14:paraId="3C29585A" w14:textId="77777777" w:rsidR="00E51A6C" w:rsidRDefault="00E51A6C" w:rsidP="00692E67">
            <w:pPr>
              <w:pStyle w:val="Paragraphedeliste"/>
              <w:spacing w:after="0"/>
              <w:ind w:left="1507"/>
              <w:jc w:val="both"/>
              <w:rPr>
                <w:rFonts w:asciiTheme="majorBidi" w:hAnsiTheme="majorBidi" w:cs="Times New Roman"/>
                <w:b/>
                <w:bCs/>
                <w:sz w:val="18"/>
                <w:szCs w:val="18"/>
              </w:rPr>
            </w:pPr>
          </w:p>
          <w:p w14:paraId="192F50A3" w14:textId="77777777" w:rsidR="000810B0" w:rsidRDefault="000810B0" w:rsidP="00692E67">
            <w:pPr>
              <w:pStyle w:val="Paragraphedeliste"/>
              <w:spacing w:after="0"/>
              <w:ind w:left="1507"/>
              <w:jc w:val="both"/>
              <w:rPr>
                <w:rFonts w:asciiTheme="majorBidi" w:hAnsiTheme="majorBidi" w:cs="Times New Roman"/>
                <w:b/>
                <w:bCs/>
                <w:sz w:val="18"/>
                <w:szCs w:val="18"/>
              </w:rPr>
            </w:pPr>
          </w:p>
          <w:p w14:paraId="47352BD2" w14:textId="77777777" w:rsidR="000810B0" w:rsidRPr="00292C89" w:rsidRDefault="000810B0" w:rsidP="00692E67">
            <w:pPr>
              <w:pStyle w:val="Paragraphedeliste"/>
              <w:spacing w:after="0"/>
              <w:ind w:left="1507"/>
              <w:jc w:val="both"/>
              <w:rPr>
                <w:rFonts w:asciiTheme="majorBidi" w:hAnsiTheme="majorBidi" w:cs="Times New Roman"/>
                <w:b/>
                <w:bCs/>
                <w:sz w:val="18"/>
                <w:szCs w:val="18"/>
              </w:rPr>
            </w:pPr>
          </w:p>
          <w:p w14:paraId="5DDEF061" w14:textId="77777777" w:rsidR="00E51A6C" w:rsidRPr="00C72CD4" w:rsidRDefault="00E51A6C" w:rsidP="00692E67">
            <w:pPr>
              <w:spacing w:line="348" w:lineRule="auto"/>
              <w:ind w:left="231"/>
              <w:jc w:val="both"/>
              <w:rPr>
                <w:rFonts w:asciiTheme="majorBidi" w:hAnsiTheme="majorBidi" w:cs="Times New Roman"/>
                <w:b/>
                <w:bCs/>
                <w:color w:val="auto"/>
                <w:sz w:val="28"/>
                <w:szCs w:val="28"/>
                <w:lang w:val="fr-FR"/>
              </w:rPr>
            </w:pPr>
            <w:r w:rsidRPr="00C72CD4">
              <w:rPr>
                <w:rFonts w:asciiTheme="majorBidi" w:hAnsiTheme="majorBidi" w:cs="Times New Roman"/>
                <w:b/>
                <w:bCs/>
                <w:color w:val="auto"/>
                <w:sz w:val="28"/>
                <w:szCs w:val="28"/>
                <w:lang w:val="fr-FR"/>
              </w:rPr>
              <w:t>Fin</w:t>
            </w:r>
          </w:p>
          <w:p w14:paraId="4CB891F4" w14:textId="77777777" w:rsidR="00E51A6C" w:rsidRDefault="00E51A6C" w:rsidP="00692E67">
            <w:pPr>
              <w:pStyle w:val="Paragraphedeliste"/>
              <w:spacing w:after="0"/>
              <w:ind w:left="0"/>
              <w:jc w:val="right"/>
              <w:rPr>
                <w:rFonts w:asciiTheme="majorBidi" w:hAnsiTheme="majorBidi" w:cs="Times New Roman"/>
                <w:b/>
                <w:bCs/>
                <w:color w:val="FF0000"/>
                <w:sz w:val="28"/>
                <w:szCs w:val="28"/>
              </w:rPr>
            </w:pPr>
          </w:p>
        </w:tc>
      </w:tr>
    </w:tbl>
    <w:p w14:paraId="01219739" w14:textId="77777777" w:rsidR="00E51A6C" w:rsidRPr="00CE0A0E" w:rsidRDefault="00E51A6C" w:rsidP="00E51A6C">
      <w:pPr>
        <w:widowControl/>
        <w:suppressAutoHyphens w:val="0"/>
        <w:jc w:val="center"/>
        <w:rPr>
          <w:color w:val="002060"/>
          <w:lang w:val="fr-FR"/>
        </w:rPr>
      </w:pPr>
    </w:p>
    <w:p w14:paraId="00B307F4" w14:textId="77777777" w:rsidR="00E51A6C" w:rsidRDefault="00E51A6C" w:rsidP="00E51A6C">
      <w:pPr>
        <w:widowControl/>
        <w:suppressAutoHyphens w:val="0"/>
        <w:jc w:val="center"/>
        <w:rPr>
          <w:color w:val="002060"/>
        </w:rPr>
      </w:pPr>
    </w:p>
    <w:p w14:paraId="6F44CF7D" w14:textId="77777777" w:rsidR="00E51A6C" w:rsidRDefault="00E51A6C" w:rsidP="00EF0600">
      <w:pPr>
        <w:widowControl/>
        <w:suppressAutoHyphens w:val="0"/>
        <w:jc w:val="center"/>
        <w:rPr>
          <w:color w:val="002060"/>
        </w:rPr>
      </w:pPr>
    </w:p>
    <w:p w14:paraId="3DD8EE6C" w14:textId="77777777" w:rsidR="00E51A6C" w:rsidRPr="00807A3F" w:rsidRDefault="00E51A6C" w:rsidP="00EF0600">
      <w:pPr>
        <w:widowControl/>
        <w:suppressAutoHyphens w:val="0"/>
        <w:jc w:val="center"/>
        <w:rPr>
          <w:color w:val="002060"/>
          <w:rtl/>
        </w:rPr>
      </w:pPr>
    </w:p>
    <w:p w14:paraId="463F8811" w14:textId="77777777" w:rsidR="004639BE" w:rsidRPr="005E2822" w:rsidRDefault="004639BE" w:rsidP="004639BE">
      <w:pPr>
        <w:widowControl/>
        <w:suppressAutoHyphens w:val="0"/>
        <w:jc w:val="center"/>
        <w:rPr>
          <w:color w:val="002060"/>
          <w:lang w:val="fr-FR"/>
        </w:rPr>
      </w:pPr>
      <w:r w:rsidRPr="005E2822">
        <w:rPr>
          <w:color w:val="002060"/>
          <w:lang w:val="fr-FR"/>
        </w:rPr>
        <w:br w:type="page"/>
      </w:r>
    </w:p>
    <w:p w14:paraId="0E53BE0F" w14:textId="77777777" w:rsidR="004F0170" w:rsidRDefault="004F0170" w:rsidP="00EF0600">
      <w:pPr>
        <w:widowControl/>
        <w:suppressAutoHyphens w:val="0"/>
        <w:jc w:val="center"/>
        <w:rPr>
          <w:color w:val="002060"/>
          <w:lang w:val="fr-FR"/>
        </w:rPr>
      </w:pPr>
    </w:p>
    <w:p w14:paraId="3DAEFCAC" w14:textId="77777777" w:rsidR="005E5FBF" w:rsidRDefault="000545AE" w:rsidP="005E5FBF">
      <w:pPr>
        <w:widowControl/>
        <w:suppressAutoHyphens w:val="0"/>
        <w:bidi/>
        <w:spacing w:line="360" w:lineRule="auto"/>
        <w:jc w:val="both"/>
        <w:rPr>
          <w:rFonts w:asciiTheme="majorBidi" w:hAnsiTheme="majorBidi" w:cs="Times New Roman"/>
          <w:b/>
          <w:bCs/>
          <w:color w:val="002060"/>
          <w:sz w:val="28"/>
          <w:szCs w:val="28"/>
        </w:rPr>
      </w:pPr>
      <w:r>
        <w:rPr>
          <w:rFonts w:asciiTheme="majorBidi" w:hAnsiTheme="majorBidi" w:cs="Times New Roman" w:hint="cs"/>
          <w:b/>
          <w:bCs/>
          <w:color w:val="00B050"/>
          <w:sz w:val="28"/>
          <w:szCs w:val="28"/>
          <w:rtl/>
          <w:lang w:bidi="ar-SA"/>
        </w:rPr>
        <w:t>ت</w:t>
      </w:r>
      <w:r>
        <w:rPr>
          <w:rFonts w:asciiTheme="majorBidi" w:hAnsiTheme="majorBidi" w:cs="Times New Roman" w:hint="cs"/>
          <w:b/>
          <w:bCs/>
          <w:color w:val="00B050"/>
          <w:sz w:val="28"/>
          <w:szCs w:val="28"/>
          <w:rtl/>
          <w:lang w:val="fr-FR" w:bidi="ar-SA"/>
        </w:rPr>
        <w:t>ــ</w:t>
      </w:r>
      <w:r>
        <w:rPr>
          <w:rFonts w:asciiTheme="majorBidi" w:hAnsiTheme="majorBidi" w:cs="Times New Roman" w:hint="cs"/>
          <w:b/>
          <w:bCs/>
          <w:color w:val="00B050"/>
          <w:sz w:val="28"/>
          <w:szCs w:val="28"/>
          <w:rtl/>
          <w:lang w:bidi="ar-SA"/>
        </w:rPr>
        <w:t>صــحــيــح</w:t>
      </w:r>
      <w:r w:rsidRPr="00417B55">
        <w:rPr>
          <w:rFonts w:asciiTheme="majorBidi" w:hAnsiTheme="majorBidi" w:cs="Times New Roman" w:hint="cs"/>
          <w:b/>
          <w:bCs/>
          <w:color w:val="00B050"/>
          <w:sz w:val="28"/>
          <w:szCs w:val="28"/>
          <w:rtl/>
          <w:lang w:bidi="ar-SA"/>
        </w:rPr>
        <w:t xml:space="preserve"> </w:t>
      </w:r>
      <w:r w:rsidR="005E5FBF" w:rsidRPr="00417B55">
        <w:rPr>
          <w:rFonts w:asciiTheme="majorBidi" w:hAnsiTheme="majorBidi" w:cs="Times New Roman" w:hint="cs"/>
          <w:b/>
          <w:bCs/>
          <w:color w:val="00B050"/>
          <w:sz w:val="28"/>
          <w:szCs w:val="28"/>
          <w:rtl/>
          <w:lang w:bidi="ar-SA"/>
        </w:rPr>
        <w:t xml:space="preserve">الـمــســألــة </w:t>
      </w:r>
      <w:r w:rsidR="005E5FBF">
        <w:rPr>
          <w:rFonts w:asciiTheme="majorBidi" w:hAnsiTheme="majorBidi" w:cs="Times New Roman"/>
          <w:b/>
          <w:bCs/>
          <w:color w:val="00B050"/>
          <w:sz w:val="28"/>
          <w:szCs w:val="28"/>
          <w:lang w:bidi="ar-SA"/>
        </w:rPr>
        <w:t>3</w:t>
      </w:r>
      <w:r>
        <w:rPr>
          <w:rFonts w:asciiTheme="majorBidi" w:hAnsiTheme="majorBidi" w:cs="Times New Roman" w:hint="cs"/>
          <w:b/>
          <w:bCs/>
          <w:color w:val="00B050"/>
          <w:sz w:val="28"/>
          <w:szCs w:val="28"/>
          <w:rtl/>
          <w:lang w:bidi="ar-SA"/>
        </w:rPr>
        <w:t xml:space="preserve"> </w:t>
      </w:r>
      <w:r w:rsidR="005E5FBF" w:rsidRPr="00417B55">
        <w:rPr>
          <w:rFonts w:asciiTheme="majorBidi" w:hAnsiTheme="majorBidi" w:cs="Times New Roman" w:hint="cs"/>
          <w:b/>
          <w:bCs/>
          <w:color w:val="00B050"/>
          <w:sz w:val="28"/>
          <w:szCs w:val="28"/>
          <w:rtl/>
          <w:lang w:bidi="ar-SA"/>
        </w:rPr>
        <w:t>:</w:t>
      </w:r>
      <w:r w:rsidR="005E5FBF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  <w:lang w:bidi="ar-SA"/>
        </w:rPr>
        <w:t xml:space="preserve">  كــتــابــة </w:t>
      </w:r>
      <w:r w:rsidR="005E5FBF" w:rsidRPr="00807A3F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>خـ</w:t>
      </w:r>
      <w:r w:rsidR="005E5FBF" w:rsidRPr="00807A3F">
        <w:rPr>
          <w:rFonts w:asciiTheme="majorBidi" w:hAnsiTheme="majorBidi" w:cs="Times New Roman"/>
          <w:b/>
          <w:bCs/>
          <w:color w:val="002060"/>
          <w:sz w:val="28"/>
          <w:szCs w:val="28"/>
          <w:rtl/>
        </w:rPr>
        <w:t>ـوارزمـيـ</w:t>
      </w:r>
      <w:r w:rsidR="005E5FBF" w:rsidRPr="00807A3F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 xml:space="preserve">ة تـسـمـح </w:t>
      </w:r>
      <w:r w:rsidR="005E5FBF" w:rsidRPr="008577E9">
        <w:rPr>
          <w:rFonts w:asciiTheme="majorBidi" w:hAnsiTheme="majorBidi" w:cs="Times New Roman"/>
          <w:b/>
          <w:bCs/>
          <w:color w:val="002060"/>
          <w:sz w:val="28"/>
          <w:szCs w:val="28"/>
          <w:rtl/>
        </w:rPr>
        <w:t>بــتـعــيــيــن</w:t>
      </w:r>
      <w:r w:rsidR="005E5FBF" w:rsidRPr="008577E9">
        <w:rPr>
          <w:rFonts w:asciiTheme="majorBidi" w:hAnsiTheme="majorBidi" w:cs="Times New Roman"/>
          <w:b/>
          <w:bCs/>
          <w:color w:val="002060"/>
          <w:sz w:val="28"/>
          <w:szCs w:val="28"/>
        </w:rPr>
        <w:t xml:space="preserve"> </w:t>
      </w:r>
      <w:r w:rsidR="005E5FBF">
        <w:rPr>
          <w:rFonts w:asciiTheme="majorBidi" w:hAnsiTheme="majorBidi" w:cs="Times New Roman"/>
          <w:b/>
          <w:bCs/>
          <w:color w:val="002060"/>
          <w:sz w:val="28"/>
          <w:szCs w:val="28"/>
          <w:rtl/>
        </w:rPr>
        <w:t>الـقـيـمـة الـمـطـلـقـة</w:t>
      </w:r>
      <w:r w:rsidR="005E5FBF" w:rsidRPr="008577E9">
        <w:rPr>
          <w:rFonts w:asciiTheme="majorBidi" w:hAnsiTheme="majorBidi" w:cs="Times New Roman"/>
          <w:b/>
          <w:bCs/>
          <w:color w:val="002060"/>
          <w:sz w:val="28"/>
          <w:szCs w:val="28"/>
          <w:rtl/>
        </w:rPr>
        <w:t xml:space="preserve"> لـعــدد حــقــيــقي ( </w:t>
      </w:r>
      <w:r w:rsidR="005E5FBF" w:rsidRPr="008577E9">
        <w:rPr>
          <w:rFonts w:asciiTheme="majorBidi" w:hAnsiTheme="majorBidi" w:cs="Times New Roman"/>
          <w:b/>
          <w:bCs/>
          <w:color w:val="002060"/>
          <w:sz w:val="28"/>
          <w:szCs w:val="28"/>
        </w:rPr>
        <w:t>X</w:t>
      </w:r>
      <w:r w:rsidR="005E5FBF" w:rsidRPr="008577E9">
        <w:rPr>
          <w:rFonts w:asciiTheme="majorBidi" w:hAnsiTheme="majorBidi" w:cs="Times New Roman"/>
          <w:b/>
          <w:bCs/>
          <w:color w:val="002060"/>
          <w:sz w:val="28"/>
          <w:szCs w:val="28"/>
          <w:rtl/>
        </w:rPr>
        <w:t xml:space="preserve"> )</w:t>
      </w:r>
      <w:r w:rsidR="005E5FBF" w:rsidRPr="00807A3F">
        <w:rPr>
          <w:rFonts w:asciiTheme="majorBidi" w:hAnsiTheme="majorBidi" w:cs="Times New Roman" w:hint="cs"/>
          <w:b/>
          <w:bCs/>
          <w:color w:val="002060"/>
          <w:sz w:val="28"/>
          <w:szCs w:val="28"/>
          <w:rtl/>
        </w:rPr>
        <w:t xml:space="preserve">  </w:t>
      </w:r>
    </w:p>
    <w:p w14:paraId="7D20274D" w14:textId="77777777" w:rsidR="005E5FBF" w:rsidRPr="007633F8" w:rsidRDefault="005E5FBF" w:rsidP="005E5FBF">
      <w:pPr>
        <w:widowControl/>
        <w:suppressAutoHyphens w:val="0"/>
        <w:bidi/>
        <w:spacing w:line="360" w:lineRule="auto"/>
        <w:jc w:val="both"/>
        <w:rPr>
          <w:color w:val="0070C0"/>
          <w:rtl/>
          <w:lang w:bidi="ar-SA"/>
        </w:rPr>
      </w:pPr>
      <w:r w:rsidRPr="007633F8">
        <w:rPr>
          <w:rFonts w:asciiTheme="majorBidi" w:hAnsiTheme="majorBidi" w:cs="Times New Roman" w:hint="cs"/>
          <w:b/>
          <w:bCs/>
          <w:color w:val="0070C0"/>
          <w:sz w:val="28"/>
          <w:szCs w:val="28"/>
          <w:rtl/>
          <w:lang w:bidi="ar-SA"/>
        </w:rPr>
        <w:t>أ . اســتــعــمــال الـتــعــلــيـــمــة الـشـــرطـــيــة الـبــســـيـــطـــة</w:t>
      </w:r>
      <w:r w:rsidR="007633F8">
        <w:rPr>
          <w:rFonts w:asciiTheme="majorBidi" w:hAnsiTheme="majorBidi" w:cs="Times New Roman" w:hint="cs"/>
          <w:b/>
          <w:bCs/>
          <w:color w:val="0070C0"/>
          <w:sz w:val="28"/>
          <w:szCs w:val="28"/>
          <w:rtl/>
          <w:lang w:bidi="ar-SA"/>
        </w:rPr>
        <w:t xml:space="preserve"> :</w:t>
      </w:r>
      <w:r w:rsidR="00A64C16">
        <w:rPr>
          <w:rFonts w:asciiTheme="majorBidi" w:hAnsiTheme="majorBidi" w:cs="Times New Roman" w:hint="cs"/>
          <w:b/>
          <w:bCs/>
          <w:color w:val="0070C0"/>
          <w:sz w:val="28"/>
          <w:szCs w:val="28"/>
          <w:rtl/>
          <w:lang w:bidi="ar-SA"/>
        </w:rPr>
        <w:t xml:space="preserve"> </w:t>
      </w:r>
    </w:p>
    <w:p w14:paraId="5590A67D" w14:textId="77777777" w:rsidR="004639BE" w:rsidRDefault="004639BE" w:rsidP="00EF0600">
      <w:pPr>
        <w:widowControl/>
        <w:suppressAutoHyphens w:val="0"/>
        <w:jc w:val="center"/>
        <w:rPr>
          <w:color w:val="002060"/>
          <w:rtl/>
        </w:rPr>
      </w:pPr>
    </w:p>
    <w:p w14:paraId="294FEA72" w14:textId="77777777" w:rsidR="00C920E7" w:rsidRPr="00807A3F" w:rsidRDefault="00C920E7" w:rsidP="00EF0600">
      <w:pPr>
        <w:widowControl/>
        <w:suppressAutoHyphens w:val="0"/>
        <w:jc w:val="center"/>
        <w:rPr>
          <w:color w:val="002060"/>
          <w:rtl/>
        </w:rPr>
      </w:pPr>
    </w:p>
    <w:tbl>
      <w:tblPr>
        <w:tblStyle w:val="Grilledutableau"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316"/>
        <w:gridCol w:w="5312"/>
      </w:tblGrid>
      <w:tr w:rsidR="00BA2050" w:rsidRPr="00DB6E90" w14:paraId="42A5A653" w14:textId="77777777" w:rsidTr="00845058">
        <w:trPr>
          <w:jc w:val="center"/>
        </w:trPr>
        <w:tc>
          <w:tcPr>
            <w:tcW w:w="5316" w:type="dxa"/>
          </w:tcPr>
          <w:p w14:paraId="79E1D381" w14:textId="77777777" w:rsidR="00BA2050" w:rsidRPr="00A52ED5" w:rsidRDefault="00BA2050" w:rsidP="00845058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</w:p>
          <w:p w14:paraId="677BEFA0" w14:textId="77777777" w:rsidR="00BA2050" w:rsidRPr="00A52ED5" w:rsidRDefault="00BA2050" w:rsidP="00845058">
            <w:pPr>
              <w:pStyle w:val="Paragraphedeliste"/>
              <w:spacing w:after="0"/>
              <w:ind w:left="29" w:firstLine="28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</w:p>
          <w:p w14:paraId="18A4BF65" w14:textId="77777777" w:rsidR="00BA2050" w:rsidRDefault="00BA2050" w:rsidP="00D07530">
            <w:pPr>
              <w:pStyle w:val="Paragraphedeliste"/>
              <w:bidi/>
              <w:spacing w:after="0"/>
              <w:ind w:left="29"/>
              <w:jc w:val="center"/>
              <w:rPr>
                <w:rFonts w:asciiTheme="majorBidi" w:hAnsiTheme="majorBidi" w:cs="Times New Roman"/>
                <w:b/>
                <w:bCs/>
                <w:color w:val="002060"/>
                <w:sz w:val="26"/>
                <w:szCs w:val="26"/>
                <w:rtl/>
                <w:lang w:bidi="ar-DZ"/>
              </w:rPr>
            </w:pPr>
            <w:r w:rsidRPr="000269CF">
              <w:rPr>
                <w:rFonts w:asciiTheme="majorBidi" w:hAnsiTheme="majorBidi" w:cs="Times New Roman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>الـمـخـ</w:t>
            </w:r>
            <w:r>
              <w:rPr>
                <w:rFonts w:asciiTheme="majorBidi" w:hAnsiTheme="majorBidi" w:cs="Times New Roman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>ـ</w:t>
            </w:r>
            <w:r w:rsidRPr="000269CF">
              <w:rPr>
                <w:rFonts w:asciiTheme="majorBidi" w:hAnsiTheme="majorBidi" w:cs="Times New Roman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>ط</w:t>
            </w:r>
            <w:r>
              <w:rPr>
                <w:rFonts w:asciiTheme="majorBidi" w:hAnsiTheme="majorBidi" w:cs="Times New Roman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>ـ</w:t>
            </w:r>
            <w:r w:rsidRPr="000269CF">
              <w:rPr>
                <w:rFonts w:asciiTheme="majorBidi" w:hAnsiTheme="majorBidi" w:cs="Times New Roman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>ـط الانـسـيـ</w:t>
            </w:r>
            <w:r>
              <w:rPr>
                <w:rFonts w:asciiTheme="majorBidi" w:hAnsiTheme="majorBidi" w:cs="Times New Roman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>ـ</w:t>
            </w:r>
            <w:r w:rsidRPr="000269CF">
              <w:rPr>
                <w:rFonts w:asciiTheme="majorBidi" w:hAnsiTheme="majorBidi" w:cs="Times New Roman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>ابـي</w:t>
            </w:r>
            <w:r>
              <w:rPr>
                <w:rFonts w:asciiTheme="majorBidi" w:hAnsiTheme="majorBidi" w:cs="Times New Roman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 xml:space="preserve"> الـتـالي</w:t>
            </w:r>
            <w:r w:rsidR="00D854B8">
              <w:rPr>
                <w:rFonts w:asciiTheme="majorBidi" w:hAnsiTheme="majorBidi" w:cs="Times New Roman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 xml:space="preserve"> يـسـمـح ب</w:t>
            </w:r>
            <w:r w:rsidR="00845058">
              <w:rPr>
                <w:rFonts w:asciiTheme="majorBidi" w:hAnsiTheme="majorBidi" w:cs="Times New Roman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>ـ</w:t>
            </w:r>
            <w:r w:rsidR="00D854B8">
              <w:rPr>
                <w:rFonts w:asciiTheme="majorBidi" w:hAnsiTheme="majorBidi" w:cs="Times New Roman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>ـتـ</w:t>
            </w:r>
            <w:r w:rsidR="00845058">
              <w:rPr>
                <w:rFonts w:asciiTheme="majorBidi" w:hAnsiTheme="majorBidi" w:cs="Times New Roman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>عـ</w:t>
            </w:r>
            <w:r w:rsidR="00D854B8">
              <w:rPr>
                <w:rFonts w:asciiTheme="majorBidi" w:hAnsiTheme="majorBidi" w:cs="Times New Roman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>ـيـ</w:t>
            </w:r>
            <w:r w:rsidR="00845058">
              <w:rPr>
                <w:rFonts w:asciiTheme="majorBidi" w:hAnsiTheme="majorBidi" w:cs="Times New Roman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>ـيــن</w:t>
            </w:r>
            <w:r w:rsidR="00D854B8">
              <w:rPr>
                <w:rFonts w:asciiTheme="majorBidi" w:hAnsiTheme="majorBidi" w:cs="Times New Roman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 xml:space="preserve"> </w:t>
            </w:r>
          </w:p>
          <w:p w14:paraId="034F393F" w14:textId="77777777" w:rsidR="00BA2050" w:rsidRPr="000269CF" w:rsidRDefault="00D07530" w:rsidP="00D854B8">
            <w:pPr>
              <w:pStyle w:val="Paragraphedeliste"/>
              <w:bidi/>
              <w:spacing w:after="0"/>
              <w:ind w:left="29"/>
              <w:jc w:val="center"/>
              <w:rPr>
                <w:rFonts w:asciiTheme="majorBidi" w:hAnsiTheme="majorBidi" w:cs="Times New Roman"/>
                <w:b/>
                <w:bCs/>
                <w:color w:val="002060"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 xml:space="preserve">الـقـيـمـة الـمـطـلـقـة ( </w:t>
            </w:r>
            <w:r>
              <w:rPr>
                <w:rFonts w:asciiTheme="majorBidi" w:hAnsiTheme="majorBidi" w:cs="Times New Roman"/>
                <w:b/>
                <w:bCs/>
                <w:color w:val="00B050"/>
                <w:sz w:val="26"/>
                <w:szCs w:val="26"/>
                <w:lang w:bidi="ar-DZ"/>
              </w:rPr>
              <w:t>Y</w:t>
            </w:r>
            <w:r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 xml:space="preserve"> ) لـعــدد حــقــيــقي ( </w:t>
            </w:r>
            <w:r>
              <w:rPr>
                <w:rFonts w:asciiTheme="majorBidi" w:hAnsiTheme="majorBidi" w:cs="Times New Roman"/>
                <w:b/>
                <w:bCs/>
                <w:color w:val="00B050"/>
                <w:sz w:val="26"/>
                <w:szCs w:val="26"/>
                <w:lang w:bidi="ar-DZ"/>
              </w:rPr>
              <w:t>X</w:t>
            </w:r>
            <w:r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 xml:space="preserve"> )</w:t>
            </w:r>
            <w:r w:rsidR="00BA2050" w:rsidRPr="00E02A45">
              <w:rPr>
                <w:rFonts w:asciiTheme="majorBidi" w:hAnsiTheme="majorBidi" w:cs="Times New Roman" w:hint="cs"/>
                <w:b/>
                <w:bCs/>
                <w:color w:val="00B050"/>
                <w:sz w:val="26"/>
                <w:szCs w:val="26"/>
                <w:rtl/>
                <w:lang w:bidi="ar-DZ"/>
              </w:rPr>
              <w:t xml:space="preserve">  </w:t>
            </w:r>
          </w:p>
          <w:p w14:paraId="1153D82B" w14:textId="77777777" w:rsidR="00BA2050" w:rsidRDefault="00BA2050" w:rsidP="00845058">
            <w:pPr>
              <w:pStyle w:val="Paragraphedeliste"/>
              <w:bidi/>
              <w:spacing w:after="0"/>
              <w:ind w:left="29" w:right="237"/>
              <w:jc w:val="right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  <w:rtl/>
                <w:lang w:bidi="ar-DZ"/>
              </w:rPr>
            </w:pPr>
          </w:p>
          <w:p w14:paraId="58989887" w14:textId="77777777" w:rsidR="00BA2050" w:rsidRPr="00D34A8B" w:rsidRDefault="00BA2050" w:rsidP="00845058">
            <w:pPr>
              <w:pStyle w:val="Paragraphedeliste"/>
              <w:tabs>
                <w:tab w:val="right" w:pos="4863"/>
              </w:tabs>
              <w:bidi/>
              <w:spacing w:after="0"/>
              <w:ind w:left="29" w:right="237"/>
              <w:jc w:val="right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  <w:rtl/>
                <w:lang w:bidi="ar-DZ"/>
              </w:rPr>
            </w:pPr>
          </w:p>
          <w:p w14:paraId="712058A5" w14:textId="77777777" w:rsidR="00BA2050" w:rsidRDefault="00F91387" w:rsidP="00845058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noProof/>
                <w:color w:val="00206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57280" behindDoc="0" locked="0" layoutInCell="1" allowOverlap="1" wp14:anchorId="02367D9E" wp14:editId="7F7DC693">
                      <wp:simplePos x="0" y="0"/>
                      <wp:positionH relativeFrom="column">
                        <wp:posOffset>2371319</wp:posOffset>
                      </wp:positionH>
                      <wp:positionV relativeFrom="paragraph">
                        <wp:posOffset>116891</wp:posOffset>
                      </wp:positionV>
                      <wp:extent cx="1146886" cy="184099"/>
                      <wp:effectExtent l="0" t="38100" r="15240" b="0"/>
                      <wp:wrapNone/>
                      <wp:docPr id="112" name="Arc 1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6886" cy="184099"/>
                              </a:xfrm>
                              <a:prstGeom prst="arc">
                                <a:avLst>
                                  <a:gd name="adj1" fmla="val 10968227"/>
                                  <a:gd name="adj2" fmla="val 21360408"/>
                                </a:avLst>
                              </a:prstGeom>
                              <a:ln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C5E9CC" id="Arc 112" o:spid="_x0000_s1026" style="position:absolute;margin-left:186.7pt;margin-top:9.2pt;width:90.3pt;height:14.5pt;z-index:25225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6886,184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" path="m24960,65188nsc98467,26513,320594,67,572488,v228633,-61,435646,21685,526825,55340l573443,92050,24960,65188xem24960,65188nfc98467,26513,320594,67,572488,v228633,-61,435646,21685,526825,55340e" filled="f" strokecolor="black [3200]" strokeweight="1.5pt">
                      <v:stroke endarrow="open" joinstyle="miter"/>
                      <v:path arrowok="t" o:connecttype="custom" o:connectlocs="24960,65188;572488,0;1099313,55340" o:connectangles="0,0,0"/>
                    </v:shape>
                  </w:pict>
                </mc:Fallback>
              </mc:AlternateContent>
            </w:r>
            <w:r w:rsidRPr="00855408">
              <w:rPr>
                <w:rFonts w:asciiTheme="majorBidi" w:hAnsiTheme="majorBidi" w:cs="Times New Roman"/>
                <w:b/>
                <w:bCs/>
                <w:noProof/>
                <w:color w:val="FF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53184" behindDoc="0" locked="0" layoutInCell="1" allowOverlap="1" wp14:anchorId="353D9CE6" wp14:editId="17B8F54E">
                      <wp:simplePos x="0" y="0"/>
                      <wp:positionH relativeFrom="column">
                        <wp:posOffset>563728</wp:posOffset>
                      </wp:positionH>
                      <wp:positionV relativeFrom="paragraph">
                        <wp:posOffset>25070</wp:posOffset>
                      </wp:positionV>
                      <wp:extent cx="1799590" cy="395605"/>
                      <wp:effectExtent l="0" t="0" r="10160" b="23495"/>
                      <wp:wrapNone/>
                      <wp:docPr id="55" name="Ellipse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9590" cy="395605"/>
                              </a:xfrm>
                              <a:prstGeom prst="ellipse">
                                <a:avLst/>
                              </a:prstGeom>
                              <a:noFill/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B63CBB2" w14:textId="77777777" w:rsidR="00E3791B" w:rsidRPr="00855408" w:rsidRDefault="00E3791B" w:rsidP="00BA2050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lang w:val="fr-FR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val="fr-FR"/>
                                    </w:rPr>
                                    <w:t>Début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53D9CE6" id="Ellipse 55" o:spid="_x0000_s1071" style="position:absolute;left:0;text-align:left;margin-left:44.4pt;margin-top:1.95pt;width:141.7pt;height:31.15pt;z-index:25225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" filled="f" strokecolor="black [3200]" strokeweight="1.5pt">
                      <v:stroke joinstyle="miter"/>
                      <v:textbox>
                        <w:txbxContent>
                          <w:p w14:paraId="7B63CBB2" w14:textId="77777777" w:rsidR="00E3791B" w:rsidRPr="00855408" w:rsidRDefault="00E3791B" w:rsidP="00BA2050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Début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00F59779" w14:textId="77777777" w:rsidR="00BA2050" w:rsidRDefault="00BA2050" w:rsidP="00845058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</w:p>
          <w:p w14:paraId="68C0B53A" w14:textId="77777777" w:rsidR="00BA2050" w:rsidRDefault="00BA2050" w:rsidP="00845058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  <w:r w:rsidRPr="00AB218A">
              <w:rPr>
                <w:rFonts w:asciiTheme="majorBidi" w:hAnsiTheme="majorBidi" w:cstheme="majorBidi"/>
                <w:b/>
                <w:bCs/>
                <w:noProof/>
                <w:color w:val="0070C0"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2252160" behindDoc="0" locked="0" layoutInCell="1" allowOverlap="1" wp14:anchorId="0BB9EA19" wp14:editId="765665B8">
                      <wp:simplePos x="0" y="0"/>
                      <wp:positionH relativeFrom="column">
                        <wp:posOffset>1473048</wp:posOffset>
                      </wp:positionH>
                      <wp:positionV relativeFrom="paragraph">
                        <wp:posOffset>86030</wp:posOffset>
                      </wp:positionV>
                      <wp:extent cx="0" cy="369541"/>
                      <wp:effectExtent l="76200" t="0" r="76200" b="50165"/>
                      <wp:wrapNone/>
                      <wp:docPr id="449" name="Connecteur droit avec flèche 4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6954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173328" id="Connecteur droit avec flèche 449" o:spid="_x0000_s1026" type="#_x0000_t32" style="position:absolute;margin-left:116pt;margin-top:6.75pt;width:0;height:29.1pt;z-index:25225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43F55BB8" w14:textId="77777777" w:rsidR="00BA2050" w:rsidRDefault="00BA2050" w:rsidP="00845058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</w:p>
          <w:p w14:paraId="36CC8B7E" w14:textId="77777777" w:rsidR="00BA2050" w:rsidRDefault="00F91387" w:rsidP="00845058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  <w:r w:rsidRPr="00855408">
              <w:rPr>
                <w:rFonts w:asciiTheme="majorBidi" w:hAnsiTheme="majorBidi" w:cs="Times New Roman"/>
                <w:b/>
                <w:bCs/>
                <w:noProof/>
                <w:color w:val="0070C0"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2254208" behindDoc="0" locked="0" layoutInCell="1" allowOverlap="1" wp14:anchorId="31DF1FD8" wp14:editId="57D56AE6">
                      <wp:simplePos x="0" y="0"/>
                      <wp:positionH relativeFrom="column">
                        <wp:posOffset>570230</wp:posOffset>
                      </wp:positionH>
                      <wp:positionV relativeFrom="paragraph">
                        <wp:posOffset>3566160</wp:posOffset>
                      </wp:positionV>
                      <wp:extent cx="1799590" cy="395605"/>
                      <wp:effectExtent l="0" t="0" r="10160" b="23495"/>
                      <wp:wrapNone/>
                      <wp:docPr id="470" name="Ellipse 4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9590" cy="395605"/>
                              </a:xfrm>
                              <a:prstGeom prst="ellipse">
                                <a:avLst/>
                              </a:prstGeom>
                              <a:noFill/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530A38" w14:textId="77777777" w:rsidR="00E3791B" w:rsidRPr="001B7500" w:rsidRDefault="00E3791B" w:rsidP="00BA2050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</w:rPr>
                                  </w:pPr>
                                  <w:r w:rsidRPr="001B750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Fin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1DF1FD8" id="Ellipse 470" o:spid="_x0000_s1072" style="position:absolute;left:0;text-align:left;margin-left:44.9pt;margin-top:280.8pt;width:141.7pt;height:31.15pt;z-index:25225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" filled="f" strokecolor="black [3200]" strokeweight="1.5pt">
                      <v:stroke joinstyle="miter"/>
                      <v:textbox>
                        <w:txbxContent>
                          <w:p w14:paraId="60530A38" w14:textId="77777777" w:rsidR="00E3791B" w:rsidRPr="001B7500" w:rsidRDefault="00E3791B" w:rsidP="00BA2050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1B750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Fin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42944" behindDoc="0" locked="0" layoutInCell="1" allowOverlap="1" wp14:anchorId="7C492104" wp14:editId="1C848FFD">
                      <wp:simplePos x="0" y="0"/>
                      <wp:positionH relativeFrom="column">
                        <wp:posOffset>335280</wp:posOffset>
                      </wp:positionH>
                      <wp:positionV relativeFrom="paragraph">
                        <wp:posOffset>2818130</wp:posOffset>
                      </wp:positionV>
                      <wp:extent cx="2282190" cy="359410"/>
                      <wp:effectExtent l="19050" t="0" r="41910" b="21590"/>
                      <wp:wrapNone/>
                      <wp:docPr id="462" name="Organigramme : Donnée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2190" cy="359410"/>
                              </a:xfrm>
                              <a:custGeom>
                                <a:avLst/>
                                <a:gdLst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1352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10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1848"/>
                                  <a:gd name="connsiteY0" fmla="*/ 10000 h 10000"/>
                                  <a:gd name="connsiteX1" fmla="*/ 0 w 11848"/>
                                  <a:gd name="connsiteY1" fmla="*/ 0 h 10000"/>
                                  <a:gd name="connsiteX2" fmla="*/ 11848 w 11848"/>
                                  <a:gd name="connsiteY2" fmla="*/ 0 h 10000"/>
                                  <a:gd name="connsiteX3" fmla="*/ 10000 w 11848"/>
                                  <a:gd name="connsiteY3" fmla="*/ 10000 h 10000"/>
                                  <a:gd name="connsiteX4" fmla="*/ 0 w 11848"/>
                                  <a:gd name="connsiteY4" fmla="*/ 10000 h 10000"/>
                                  <a:gd name="connsiteX0" fmla="*/ 0 w 13588"/>
                                  <a:gd name="connsiteY0" fmla="*/ 10000 h 10000"/>
                                  <a:gd name="connsiteX1" fmla="*/ 1740 w 13588"/>
                                  <a:gd name="connsiteY1" fmla="*/ 0 h 10000"/>
                                  <a:gd name="connsiteX2" fmla="*/ 13588 w 13588"/>
                                  <a:gd name="connsiteY2" fmla="*/ 0 h 10000"/>
                                  <a:gd name="connsiteX3" fmla="*/ 11740 w 13588"/>
                                  <a:gd name="connsiteY3" fmla="*/ 10000 h 10000"/>
                                  <a:gd name="connsiteX4" fmla="*/ 0 w 13588"/>
                                  <a:gd name="connsiteY4" fmla="*/ 10000 h 10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3588" h="10000">
                                    <a:moveTo>
                                      <a:pt x="0" y="10000"/>
                                    </a:moveTo>
                                    <a:lnTo>
                                      <a:pt x="1740" y="0"/>
                                    </a:lnTo>
                                    <a:lnTo>
                                      <a:pt x="13588" y="0"/>
                                    </a:lnTo>
                                    <a:lnTo>
                                      <a:pt x="11740" y="10000"/>
                                    </a:lnTo>
                                    <a:lnTo>
                                      <a:pt x="0" y="100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00206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E9CDC5B" w14:textId="77777777" w:rsidR="00E3791B" w:rsidRPr="00532E53" w:rsidRDefault="00E3791B" w:rsidP="00BA2050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</w:rPr>
                                  </w:pPr>
                                  <w:r w:rsidRPr="00532E5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lang w:val="fr-FR"/>
                                    </w:rPr>
                                    <w:t>Ecrire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</w:rPr>
                                    <w:t xml:space="preserve"> ("Val Abs = ",X</w:t>
                                  </w:r>
                                  <w:r w:rsidRPr="00532E5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</w:rPr>
                                    <w:t>)</w:t>
                                  </w:r>
                                  <w:r w:rsidRPr="00532E5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492104" id="_x0000_s1073" style="position:absolute;left:0;text-align:left;margin-left:26.4pt;margin-top:221.9pt;width:179.7pt;height:28.3pt;z-index:25224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588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" adj="-11796480,,5400" path="m,10000l1740,,13588,,11740,10000,,10000xe" filled="f" strokecolor="#002060" strokeweight="1.5pt">
                      <v:stroke joinstyle="miter"/>
                      <v:formulas/>
                      <v:path arrowok="t" o:connecttype="custom" o:connectlocs="0,359410;292244,0;2282190,0;1971807,359410;0,359410" o:connectangles="0,0,0,0,0" textboxrect="0,0,13588,10000"/>
                      <v:textbox>
                        <w:txbxContent>
                          <w:p w14:paraId="7E9CDC5B" w14:textId="77777777" w:rsidR="00E3791B" w:rsidRPr="00532E53" w:rsidRDefault="00E3791B" w:rsidP="00BA2050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</w:pPr>
                            <w:r w:rsidRPr="00532E5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lang w:val="fr-FR"/>
                              </w:rPr>
                              <w:t>Ecrire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 xml:space="preserve"> ("Val Abs = ",X</w:t>
                            </w:r>
                            <w:r w:rsidRPr="00532E5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>)</w:t>
                            </w:r>
                            <w:r w:rsidRPr="00532E5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973E6">
              <w:rPr>
                <w:rFonts w:asciiTheme="majorBidi" w:hAnsiTheme="majorBidi" w:cs="Times New Roman"/>
                <w:b/>
                <w:bCs/>
                <w:noProof/>
                <w:color w:val="0070C0"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2249088" behindDoc="0" locked="0" layoutInCell="1" allowOverlap="1" wp14:anchorId="77C4B81A" wp14:editId="50D7A7B1">
                      <wp:simplePos x="0" y="0"/>
                      <wp:positionH relativeFrom="column">
                        <wp:posOffset>544830</wp:posOffset>
                      </wp:positionH>
                      <wp:positionV relativeFrom="paragraph">
                        <wp:posOffset>2359025</wp:posOffset>
                      </wp:positionV>
                      <wp:extent cx="827405" cy="0"/>
                      <wp:effectExtent l="0" t="76200" r="10795" b="95250"/>
                      <wp:wrapNone/>
                      <wp:docPr id="467" name="Connecteur droit avec flèche 4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82740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00B050"/>
                                </a:solidFill>
                                <a:headEnd type="triangle" w="med" len="med"/>
                                <a:tailEnd type="none" w="med" len="med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40C631" id="Connecteur droit avec flèche 467" o:spid="_x0000_s1026" type="#_x0000_t32" style="position:absolute;margin-left:42.9pt;margin-top:185.75pt;width:65.15pt;height:0;flip:x y;z-index:25224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" strokecolor="#00b050" strokeweight="1.5pt">
                      <v:stroke startarrow="block"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38848" behindDoc="0" locked="0" layoutInCell="1" allowOverlap="1" wp14:anchorId="0DB29127" wp14:editId="16773F51">
                      <wp:simplePos x="0" y="0"/>
                      <wp:positionH relativeFrom="column">
                        <wp:posOffset>1381125</wp:posOffset>
                      </wp:positionH>
                      <wp:positionV relativeFrom="paragraph">
                        <wp:posOffset>2251075</wp:posOffset>
                      </wp:positionV>
                      <wp:extent cx="179705" cy="179705"/>
                      <wp:effectExtent l="0" t="0" r="10795" b="10795"/>
                      <wp:wrapNone/>
                      <wp:docPr id="468" name="Organigramme : Connecteur 4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705" cy="179705"/>
                              </a:xfrm>
                              <a:prstGeom prst="flowChartConnector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4165AE3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Organigramme : Connecteur 468" o:spid="_x0000_s1026" type="#_x0000_t120" style="position:absolute;margin-left:108.75pt;margin-top:177.25pt;width:14.15pt;height:14.15pt;z-index:25223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" fillcolor="white [3201]" strokecolor="black [3213]" strokeweight="1.5pt">
                      <v:stroke joinstyle="miter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36800" behindDoc="0" locked="0" layoutInCell="1" allowOverlap="1" wp14:anchorId="2BDF61C8" wp14:editId="33B6FA71">
                      <wp:simplePos x="0" y="0"/>
                      <wp:positionH relativeFrom="column">
                        <wp:posOffset>1884045</wp:posOffset>
                      </wp:positionH>
                      <wp:positionV relativeFrom="paragraph">
                        <wp:posOffset>1647190</wp:posOffset>
                      </wp:positionV>
                      <wp:extent cx="1079500" cy="359410"/>
                      <wp:effectExtent l="0" t="0" r="25400" b="21590"/>
                      <wp:wrapNone/>
                      <wp:docPr id="465" name="Organigramme : Donnée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9500" cy="359410"/>
                              </a:xfrm>
                              <a:custGeom>
                                <a:avLst/>
                                <a:gdLst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1352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10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0000" h="10000">
                                    <a:moveTo>
                                      <a:pt x="0" y="1000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0000" y="0"/>
                                    </a:lnTo>
                                    <a:lnTo>
                                      <a:pt x="10000" y="10000"/>
                                    </a:lnTo>
                                    <a:lnTo>
                                      <a:pt x="0" y="100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1A22512" w14:textId="77777777" w:rsidR="00E3791B" w:rsidRPr="00E02A45" w:rsidRDefault="00E3791B" w:rsidP="00BA2050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</w:rPr>
                                  </w:pPr>
                                  <w:r w:rsidRPr="00E02A4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</w:rPr>
                                    <w:t xml:space="preserve">X </w:t>
                                  </w:r>
                                  <w:r w:rsidRPr="00F913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</w:rPr>
                                    <w:t>=</w:t>
                                  </w:r>
                                  <w:r w:rsidRPr="00E02A4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</w:rPr>
                                    <w:t>- X</w:t>
                                  </w:r>
                                  <w:r w:rsidRPr="00E02A4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DF61C8" id="_x0000_s1074" style="position:absolute;left:0;text-align:left;margin-left:148.35pt;margin-top:129.7pt;width:85pt;height:28.3pt;z-index:25223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" adj="-11796480,,5400" path="m,10000l,,10000,r,10000l,10000xe" filled="f" strokecolor="red" strokeweight="1.5pt">
                      <v:stroke joinstyle="miter"/>
                      <v:formulas/>
                      <v:path arrowok="t" o:connecttype="custom" o:connectlocs="0,359410;0,0;1079500,0;1079500,359410;0,359410" o:connectangles="0,0,0,0,0" textboxrect="0,0,10000,10000"/>
                      <v:textbox>
                        <w:txbxContent>
                          <w:p w14:paraId="41A22512" w14:textId="77777777" w:rsidR="00E3791B" w:rsidRPr="00E02A45" w:rsidRDefault="00E3791B" w:rsidP="00BA2050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</w:pPr>
                            <w:r w:rsidRPr="00E02A4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 xml:space="preserve">X </w:t>
                            </w:r>
                            <w:r w:rsidRPr="00F9138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</w:rPr>
                              <w:t>=</w:t>
                            </w:r>
                            <w:r w:rsidRPr="00E02A4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>- X</w:t>
                            </w:r>
                            <w:r w:rsidRPr="00E02A4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E7F42"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rtl/>
              </w:rPr>
              <mc:AlternateContent>
                <mc:Choice Requires="wps">
                  <w:drawing>
                    <wp:anchor distT="0" distB="0" distL="114300" distR="114300" simplePos="0" relativeHeight="252237824" behindDoc="0" locked="0" layoutInCell="1" allowOverlap="1" wp14:anchorId="7ACAF086" wp14:editId="567A4614">
                      <wp:simplePos x="0" y="0"/>
                      <wp:positionH relativeFrom="column">
                        <wp:posOffset>2023745</wp:posOffset>
                      </wp:positionH>
                      <wp:positionV relativeFrom="paragraph">
                        <wp:posOffset>1285240</wp:posOffset>
                      </wp:positionV>
                      <wp:extent cx="395605" cy="354330"/>
                      <wp:effectExtent l="0" t="0" r="80645" b="64770"/>
                      <wp:wrapNone/>
                      <wp:docPr id="461" name="Connecteur en angle 4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5605" cy="354330"/>
                              </a:xfrm>
                              <a:prstGeom prst="bentConnector3">
                                <a:avLst>
                                  <a:gd name="adj1" fmla="val 100469"/>
                                </a:avLst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77AD404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eur en angle 461" o:spid="_x0000_s1026" type="#_x0000_t34" style="position:absolute;margin-left:159.35pt;margin-top:101.2pt;width:31.15pt;height:27.9pt;z-index:25223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" adj="21701" strokecolor="red" strokeweight="1.5pt">
                      <v:stroke endarrow="block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263424" behindDoc="0" locked="0" layoutInCell="1" allowOverlap="1" wp14:anchorId="56C88BE9" wp14:editId="66AC4B20">
                      <wp:simplePos x="0" y="0"/>
                      <wp:positionH relativeFrom="column">
                        <wp:posOffset>485140</wp:posOffset>
                      </wp:positionH>
                      <wp:positionV relativeFrom="paragraph">
                        <wp:posOffset>1278890</wp:posOffset>
                      </wp:positionV>
                      <wp:extent cx="359410" cy="359410"/>
                      <wp:effectExtent l="0" t="0" r="0" b="2540"/>
                      <wp:wrapNone/>
                      <wp:docPr id="119" name="Rectangle 1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3594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9A48755" w14:textId="77777777" w:rsidR="00E3791B" w:rsidRPr="000E7368" w:rsidRDefault="00E3791B" w:rsidP="00203A4D">
                                  <w:pPr>
                                    <w:ind w:right="-51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0E7368"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  <w:t>⑤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C88BE9" id="Rectangle 119" o:spid="_x0000_s1075" style="position:absolute;left:0;text-align:left;margin-left:38.2pt;margin-top:100.7pt;width:28.3pt;height:28.3pt;z-index:25226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" filled="f" stroked="f" strokeweight="1pt">
                      <v:textbox>
                        <w:txbxContent>
                          <w:p w14:paraId="19A48755" w14:textId="77777777" w:rsidR="00E3791B" w:rsidRPr="000E7368" w:rsidRDefault="00E3791B" w:rsidP="00203A4D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⑤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50112" behindDoc="0" locked="0" layoutInCell="1" allowOverlap="1" wp14:anchorId="444ADAF4" wp14:editId="06BE8A33">
                      <wp:simplePos x="0" y="0"/>
                      <wp:positionH relativeFrom="column">
                        <wp:posOffset>911225</wp:posOffset>
                      </wp:positionH>
                      <wp:positionV relativeFrom="paragraph">
                        <wp:posOffset>1021080</wp:posOffset>
                      </wp:positionV>
                      <wp:extent cx="1125855" cy="539750"/>
                      <wp:effectExtent l="19050" t="19050" r="36195" b="31750"/>
                      <wp:wrapNone/>
                      <wp:docPr id="459" name="Organigramme : Décision 4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5855" cy="539750"/>
                              </a:xfrm>
                              <a:prstGeom prst="flowChartDecision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3E334F" w14:textId="77777777" w:rsidR="00E3791B" w:rsidRPr="007542A4" w:rsidRDefault="00E3791B" w:rsidP="00BA2050">
                                  <w:pPr>
                                    <w:ind w:left="-284" w:right="-313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2060"/>
                                      <w:rtl/>
                                      <w:lang w:val="fr-FR"/>
                                    </w:rPr>
                                  </w:pPr>
                                  <w:r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color w:val="FF0000"/>
                                    </w:rPr>
                                    <w:t>X &lt; 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44ADAF4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Organigramme : Décision 459" o:spid="_x0000_s1076" type="#_x0000_t110" style="position:absolute;left:0;text-align:left;margin-left:71.75pt;margin-top:80.4pt;width:88.65pt;height:42.5pt;z-index:25225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" filled="f" strokecolor="red" strokeweight="1.5pt">
                      <v:textbox>
                        <w:txbxContent>
                          <w:p w14:paraId="0E3E334F" w14:textId="77777777" w:rsidR="00E3791B" w:rsidRPr="007542A4" w:rsidRDefault="00E3791B" w:rsidP="00BA2050">
                            <w:pPr>
                              <w:ind w:left="-284" w:right="-313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rtl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</w:rPr>
                              <w:t>X &lt; 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35776" behindDoc="0" locked="0" layoutInCell="1" allowOverlap="1" wp14:anchorId="45512959" wp14:editId="55AC0BBB">
                      <wp:simplePos x="0" y="0"/>
                      <wp:positionH relativeFrom="column">
                        <wp:posOffset>1990090</wp:posOffset>
                      </wp:positionH>
                      <wp:positionV relativeFrom="paragraph">
                        <wp:posOffset>1033780</wp:posOffset>
                      </wp:positionV>
                      <wp:extent cx="443230" cy="285750"/>
                      <wp:effectExtent l="0" t="0" r="0" b="0"/>
                      <wp:wrapNone/>
                      <wp:docPr id="458" name="Rectangle 4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F38621" w14:textId="77777777" w:rsidR="00E3791B" w:rsidRPr="00560FD7" w:rsidRDefault="00E3791B" w:rsidP="00BA2050">
                                  <w:pPr>
                                    <w:bidi/>
                                    <w:jc w:val="center"/>
                                    <w:rPr>
                                      <w:color w:val="FF0000"/>
                                      <w:lang w:val="fr-FR"/>
                                    </w:rPr>
                                  </w:pPr>
                                  <w:r w:rsidRPr="00560FD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lang w:val="fr-FR"/>
                                    </w:rPr>
                                    <w:t>V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512959" id="Rectangle 458" o:spid="_x0000_s1077" style="position:absolute;left:0;text-align:left;margin-left:156.7pt;margin-top:81.4pt;width:34.9pt;height:22.5pt;z-index:25223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" fillcolor="white [3201]" stroked="f" strokeweight="1pt">
                      <v:textbox>
                        <w:txbxContent>
                          <w:p w14:paraId="40F38621" w14:textId="77777777" w:rsidR="00E3791B" w:rsidRPr="00560FD7" w:rsidRDefault="00E3791B" w:rsidP="00BA2050">
                            <w:pPr>
                              <w:bidi/>
                              <w:jc w:val="center"/>
                              <w:rPr>
                                <w:color w:val="FF0000"/>
                                <w:lang w:val="fr-FR"/>
                              </w:rPr>
                            </w:pPr>
                            <w:r w:rsidRPr="00560FD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w:t>V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258304" behindDoc="0" locked="0" layoutInCell="1" allowOverlap="1" wp14:anchorId="3052FA20" wp14:editId="7A52609C">
                      <wp:simplePos x="0" y="0"/>
                      <wp:positionH relativeFrom="column">
                        <wp:posOffset>499110</wp:posOffset>
                      </wp:positionH>
                      <wp:positionV relativeFrom="paragraph">
                        <wp:posOffset>118745</wp:posOffset>
                      </wp:positionV>
                      <wp:extent cx="359410" cy="359410"/>
                      <wp:effectExtent l="0" t="0" r="0" b="2540"/>
                      <wp:wrapNone/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3594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7C2445F" w14:textId="77777777" w:rsidR="00E3791B" w:rsidRPr="000E7368" w:rsidRDefault="00E3791B" w:rsidP="00BA2050">
                                  <w:pPr>
                                    <w:ind w:right="-51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</w:pPr>
                                  <w:r w:rsidRPr="000E7368"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  <w:t>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52FA20" id="Rectangle 13" o:spid="_x0000_s1078" style="position:absolute;left:0;text-align:left;margin-left:39.3pt;margin-top:9.35pt;width:28.3pt;height:28.3pt;z-index:25225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" filled="f" stroked="f" strokeweight="1pt">
                      <v:textbox>
                        <w:txbxContent>
                          <w:p w14:paraId="57C2445F" w14:textId="77777777" w:rsidR="00E3791B" w:rsidRPr="000E7368" w:rsidRDefault="00E3791B" w:rsidP="00BA2050">
                            <w:pPr>
                              <w:ind w:right="-51"/>
                              <w:jc w:val="center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①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72640" behindDoc="0" locked="0" layoutInCell="1" allowOverlap="1" wp14:anchorId="60A3BFF8" wp14:editId="050873E6">
                      <wp:simplePos x="0" y="0"/>
                      <wp:positionH relativeFrom="column">
                        <wp:posOffset>832968</wp:posOffset>
                      </wp:positionH>
                      <wp:positionV relativeFrom="paragraph">
                        <wp:posOffset>122860</wp:posOffset>
                      </wp:positionV>
                      <wp:extent cx="1295400" cy="359410"/>
                      <wp:effectExtent l="19050" t="0" r="38100" b="21590"/>
                      <wp:wrapNone/>
                      <wp:docPr id="18" name="Organigramme : Donnée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95400" cy="359410"/>
                              </a:xfrm>
                              <a:custGeom>
                                <a:avLst/>
                                <a:gdLst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1352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10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1848"/>
                                  <a:gd name="connsiteY0" fmla="*/ 10000 h 10000"/>
                                  <a:gd name="connsiteX1" fmla="*/ 0 w 11848"/>
                                  <a:gd name="connsiteY1" fmla="*/ 0 h 10000"/>
                                  <a:gd name="connsiteX2" fmla="*/ 11848 w 11848"/>
                                  <a:gd name="connsiteY2" fmla="*/ 0 h 10000"/>
                                  <a:gd name="connsiteX3" fmla="*/ 10000 w 11848"/>
                                  <a:gd name="connsiteY3" fmla="*/ 10000 h 10000"/>
                                  <a:gd name="connsiteX4" fmla="*/ 0 w 11848"/>
                                  <a:gd name="connsiteY4" fmla="*/ 10000 h 10000"/>
                                  <a:gd name="connsiteX0" fmla="*/ 0 w 13588"/>
                                  <a:gd name="connsiteY0" fmla="*/ 10000 h 10000"/>
                                  <a:gd name="connsiteX1" fmla="*/ 1740 w 13588"/>
                                  <a:gd name="connsiteY1" fmla="*/ 0 h 10000"/>
                                  <a:gd name="connsiteX2" fmla="*/ 13588 w 13588"/>
                                  <a:gd name="connsiteY2" fmla="*/ 0 h 10000"/>
                                  <a:gd name="connsiteX3" fmla="*/ 11740 w 13588"/>
                                  <a:gd name="connsiteY3" fmla="*/ 10000 h 10000"/>
                                  <a:gd name="connsiteX4" fmla="*/ 0 w 13588"/>
                                  <a:gd name="connsiteY4" fmla="*/ 10000 h 10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3588" h="10000">
                                    <a:moveTo>
                                      <a:pt x="0" y="10000"/>
                                    </a:moveTo>
                                    <a:lnTo>
                                      <a:pt x="1740" y="0"/>
                                    </a:lnTo>
                                    <a:lnTo>
                                      <a:pt x="13588" y="0"/>
                                    </a:lnTo>
                                    <a:lnTo>
                                      <a:pt x="11740" y="10000"/>
                                    </a:lnTo>
                                    <a:lnTo>
                                      <a:pt x="0" y="100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00206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9CB268B" w14:textId="77777777" w:rsidR="00E3791B" w:rsidRPr="006E7AE3" w:rsidRDefault="00E3791B" w:rsidP="00BA2050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2060"/>
                                      <w:sz w:val="26"/>
                                      <w:szCs w:val="26"/>
                                    </w:rPr>
                                  </w:pPr>
                                  <w:r w:rsidRPr="006E7AE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2060"/>
                                      <w:sz w:val="26"/>
                                      <w:szCs w:val="26"/>
                                      <w:lang w:val="fr-FR"/>
                                    </w:rPr>
                                    <w:t>Lire</w:t>
                                  </w:r>
                                  <w:r w:rsidRPr="006E7AE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2060"/>
                                      <w:sz w:val="26"/>
                                      <w:szCs w:val="26"/>
                                    </w:rPr>
                                    <w:t xml:space="preserve"> (X)</w:t>
                                  </w:r>
                                  <w:r w:rsidRPr="006E7AE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2060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A3BFF8" id="_x0000_s1079" style="position:absolute;left:0;text-align:left;margin-left:65.6pt;margin-top:9.65pt;width:102pt;height:28.3pt;z-index:25227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588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" adj="-11796480,,5400" path="m,10000l1740,,13588,,11740,10000,,10000xe" filled="f" strokecolor="#002060" strokeweight="1.5pt">
                      <v:stroke joinstyle="miter"/>
                      <v:formulas/>
                      <v:path arrowok="t" o:connecttype="custom" o:connectlocs="0,359410;165881,0;1295400,0;1119223,359410;0,359410" o:connectangles="0,0,0,0,0" textboxrect="0,0,13588,10000"/>
                      <v:textbox>
                        <w:txbxContent>
                          <w:p w14:paraId="09CB268B" w14:textId="77777777" w:rsidR="00E3791B" w:rsidRPr="006E7AE3" w:rsidRDefault="00E3791B" w:rsidP="00BA2050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</w:pPr>
                            <w:r w:rsidRPr="006E7AE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lang w:val="fr-FR"/>
                              </w:rPr>
                              <w:t>Lire</w:t>
                            </w:r>
                            <w:r w:rsidRPr="006E7AE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t xml:space="preserve"> (X)</w:t>
                            </w:r>
                            <w:r w:rsidRPr="006E7AE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0103EF5" w14:textId="77777777" w:rsidR="00BA2050" w:rsidRDefault="00BA2050" w:rsidP="00845058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</w:p>
          <w:p w14:paraId="6A4C2334" w14:textId="77777777" w:rsidR="00BA2050" w:rsidRDefault="00BA2050" w:rsidP="00845058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  <w:r w:rsidRPr="00AB218A">
              <w:rPr>
                <w:rFonts w:asciiTheme="majorBidi" w:hAnsiTheme="majorBidi" w:cstheme="majorBidi"/>
                <w:b/>
                <w:bCs/>
                <w:noProof/>
                <w:color w:val="0070C0"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2239872" behindDoc="0" locked="0" layoutInCell="1" allowOverlap="1" wp14:anchorId="1DF091D8" wp14:editId="3117D221">
                      <wp:simplePos x="0" y="0"/>
                      <wp:positionH relativeFrom="column">
                        <wp:posOffset>1485113</wp:posOffset>
                      </wp:positionH>
                      <wp:positionV relativeFrom="paragraph">
                        <wp:posOffset>142545</wp:posOffset>
                      </wp:positionV>
                      <wp:extent cx="0" cy="540000"/>
                      <wp:effectExtent l="76200" t="0" r="57150" b="50800"/>
                      <wp:wrapNone/>
                      <wp:docPr id="454" name="Connecteur droit avec flèche 4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540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563CA7" id="Connecteur droit avec flèche 454" o:spid="_x0000_s1026" type="#_x0000_t32" style="position:absolute;margin-left:116.95pt;margin-top:11.2pt;width:0;height:42.5pt;flip:x;z-index:25223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05EF78CE" w14:textId="77777777" w:rsidR="00BA2050" w:rsidRDefault="00BA2050" w:rsidP="00845058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</w:p>
          <w:p w14:paraId="4EFA346D" w14:textId="77777777" w:rsidR="00BA2050" w:rsidRDefault="00BA2050" w:rsidP="00845058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</w:p>
          <w:p w14:paraId="6FBA1F46" w14:textId="77777777" w:rsidR="00BA2050" w:rsidRDefault="00BA2050" w:rsidP="00845058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259328" behindDoc="0" locked="0" layoutInCell="1" allowOverlap="1" wp14:anchorId="79E4FA7A" wp14:editId="606A06E4">
                      <wp:simplePos x="0" y="0"/>
                      <wp:positionH relativeFrom="column">
                        <wp:posOffset>1564488</wp:posOffset>
                      </wp:positionH>
                      <wp:positionV relativeFrom="paragraph">
                        <wp:posOffset>16815</wp:posOffset>
                      </wp:positionV>
                      <wp:extent cx="360000" cy="360000"/>
                      <wp:effectExtent l="0" t="0" r="0" b="2540"/>
                      <wp:wrapNone/>
                      <wp:docPr id="115" name="Rectangle 1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F64EC4" w14:textId="77777777" w:rsidR="00E3791B" w:rsidRPr="000E7368" w:rsidRDefault="00E3791B" w:rsidP="00BA2050">
                                  <w:pPr>
                                    <w:ind w:right="-51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</w:pPr>
                                  <w:r w:rsidRPr="000E7368"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  <w:t>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E4FA7A" id="Rectangle 115" o:spid="_x0000_s1080" style="position:absolute;left:0;text-align:left;margin-left:123.2pt;margin-top:1.3pt;width:28.35pt;height:28.35pt;z-index:25225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" filled="f" stroked="f" strokeweight="1pt">
                      <v:textbox>
                        <w:txbxContent>
                          <w:p w14:paraId="74F64EC4" w14:textId="77777777" w:rsidR="00E3791B" w:rsidRPr="000E7368" w:rsidRDefault="00E3791B" w:rsidP="00BA2050">
                            <w:pPr>
                              <w:ind w:right="-51"/>
                              <w:jc w:val="center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②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24EACED" w14:textId="77777777" w:rsidR="00BA2050" w:rsidRDefault="00BA2050" w:rsidP="00845058">
            <w:pPr>
              <w:pStyle w:val="Paragraphedeliste"/>
              <w:tabs>
                <w:tab w:val="center" w:pos="2564"/>
              </w:tabs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  <w:r w:rsidRPr="004973E6">
              <w:rPr>
                <w:rFonts w:asciiTheme="majorBidi" w:hAnsiTheme="majorBidi" w:cs="Times New Roman"/>
                <w:b/>
                <w:bCs/>
                <w:noProof/>
                <w:color w:val="0070C0"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2233728" behindDoc="0" locked="0" layoutInCell="1" allowOverlap="1" wp14:anchorId="5E973A4F" wp14:editId="6AA4CE99">
                      <wp:simplePos x="0" y="0"/>
                      <wp:positionH relativeFrom="column">
                        <wp:posOffset>495783</wp:posOffset>
                      </wp:positionH>
                      <wp:positionV relativeFrom="paragraph">
                        <wp:posOffset>25705</wp:posOffset>
                      </wp:positionV>
                      <wp:extent cx="443230" cy="285750"/>
                      <wp:effectExtent l="0" t="0" r="0" b="0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9A3F4B" w14:textId="77777777" w:rsidR="00E3791B" w:rsidRPr="00D5621E" w:rsidRDefault="00E3791B" w:rsidP="00BA2050">
                                  <w:pPr>
                                    <w:bidi/>
                                    <w:jc w:val="center"/>
                                    <w:rPr>
                                      <w:color w:val="00B050"/>
                                      <w:rtl/>
                                      <w:lang w:val="fr-FR"/>
                                    </w:rPr>
                                  </w:pPr>
                                  <w:r w:rsidRPr="00D5621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6"/>
                                      <w:szCs w:val="26"/>
                                      <w:lang w:val="fr-FR"/>
                                    </w:rPr>
                                    <w:t>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973A4F" id="Rectangle 15" o:spid="_x0000_s1081" style="position:absolute;left:0;text-align:left;margin-left:39.05pt;margin-top:2pt;width:34.9pt;height:22.5pt;z-index:25223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" fillcolor="white [3201]" stroked="f" strokeweight="1pt">
                      <v:textbox>
                        <w:txbxContent>
                          <w:p w14:paraId="209A3F4B" w14:textId="77777777" w:rsidR="00E3791B" w:rsidRPr="00D5621E" w:rsidRDefault="00E3791B" w:rsidP="00BA2050">
                            <w:pPr>
                              <w:bidi/>
                              <w:jc w:val="center"/>
                              <w:rPr>
                                <w:color w:val="00B050"/>
                                <w:rtl/>
                                <w:lang w:val="fr-FR"/>
                              </w:rPr>
                            </w:pPr>
                            <w:r w:rsidRPr="00D5621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6"/>
                                <w:szCs w:val="26"/>
                                <w:lang w:val="fr-FR"/>
                              </w:rPr>
                              <w:t>F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  <w:tab/>
            </w:r>
          </w:p>
          <w:p w14:paraId="2F4CDA8A" w14:textId="77777777" w:rsidR="00BA2050" w:rsidRDefault="00F91387" w:rsidP="00845058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260352" behindDoc="0" locked="0" layoutInCell="1" allowOverlap="1" wp14:anchorId="0A3BC8CD" wp14:editId="32932542">
                      <wp:simplePos x="0" y="0"/>
                      <wp:positionH relativeFrom="column">
                        <wp:posOffset>1964995</wp:posOffset>
                      </wp:positionH>
                      <wp:positionV relativeFrom="paragraph">
                        <wp:posOffset>94615</wp:posOffset>
                      </wp:positionV>
                      <wp:extent cx="360000" cy="360000"/>
                      <wp:effectExtent l="0" t="0" r="0" b="2540"/>
                      <wp:wrapNone/>
                      <wp:docPr id="116" name="Rectangle 1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B894CD5" w14:textId="77777777" w:rsidR="00E3791B" w:rsidRPr="000E7368" w:rsidRDefault="00E3791B" w:rsidP="00BA2050">
                                  <w:pPr>
                                    <w:ind w:right="-51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</w:pPr>
                                  <w:r w:rsidRPr="000E7368"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  <w:t>③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3BC8CD" id="Rectangle 116" o:spid="_x0000_s1082" style="position:absolute;left:0;text-align:left;margin-left:154.7pt;margin-top:7.45pt;width:28.35pt;height:28.35pt;z-index:25226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" filled="f" stroked="f" strokeweight="1pt">
                      <v:textbox>
                        <w:txbxContent>
                          <w:p w14:paraId="7B894CD5" w14:textId="77777777" w:rsidR="00E3791B" w:rsidRPr="000E7368" w:rsidRDefault="00E3791B" w:rsidP="00BA2050">
                            <w:pPr>
                              <w:ind w:right="-51"/>
                              <w:jc w:val="center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③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7590C" w:rsidRPr="004973E6">
              <w:rPr>
                <w:rFonts w:asciiTheme="majorBidi" w:hAnsiTheme="majorBidi" w:cs="Times New Roman"/>
                <w:b/>
                <w:bCs/>
                <w:noProof/>
                <w:color w:val="0070C0"/>
                <w:sz w:val="18"/>
                <w:szCs w:val="18"/>
                <w:rtl/>
              </w:rPr>
              <mc:AlternateContent>
                <mc:Choice Requires="wps">
                  <w:drawing>
                    <wp:anchor distT="0" distB="0" distL="114300" distR="114300" simplePos="0" relativeHeight="252248064" behindDoc="0" locked="0" layoutInCell="1" allowOverlap="1" wp14:anchorId="3EBCA5D1" wp14:editId="66322827">
                      <wp:simplePos x="0" y="0"/>
                      <wp:positionH relativeFrom="column">
                        <wp:posOffset>580238</wp:posOffset>
                      </wp:positionH>
                      <wp:positionV relativeFrom="paragraph">
                        <wp:posOffset>121590</wp:posOffset>
                      </wp:positionV>
                      <wp:extent cx="338480" cy="1060094"/>
                      <wp:effectExtent l="57150" t="0" r="23495" b="26035"/>
                      <wp:wrapNone/>
                      <wp:docPr id="460" name="Connecteur en angle 4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38480" cy="1060094"/>
                              </a:xfrm>
                              <a:prstGeom prst="bentConnector3">
                                <a:avLst>
                                  <a:gd name="adj1" fmla="val 116891"/>
                                </a:avLst>
                              </a:prstGeom>
                              <a:ln>
                                <a:solidFill>
                                  <a:srgbClr val="00B050"/>
                                </a:solidFill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6DD735" id="Connecteur en angle 460" o:spid="_x0000_s1026" type="#_x0000_t34" style="position:absolute;margin-left:45.7pt;margin-top:9.55pt;width:26.65pt;height:83.45pt;flip:x;z-index:25224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" adj="25248" strokecolor="#00b050" strokeweight="1.5pt"/>
                  </w:pict>
                </mc:Fallback>
              </mc:AlternateContent>
            </w:r>
          </w:p>
          <w:p w14:paraId="32689CD3" w14:textId="77777777" w:rsidR="00BA2050" w:rsidRDefault="00BA2050" w:rsidP="00845058">
            <w:pPr>
              <w:pStyle w:val="Paragraphedeliste"/>
              <w:spacing w:after="0" w:line="240" w:lineRule="auto"/>
              <w:ind w:left="1597" w:firstLine="563"/>
              <w:jc w:val="right"/>
              <w:rPr>
                <w:rFonts w:asciiTheme="majorBidi" w:hAnsiTheme="majorBidi" w:cs="Times New Roman"/>
                <w:b/>
                <w:bCs/>
                <w:color w:val="0070C0"/>
                <w:sz w:val="14"/>
                <w:szCs w:val="14"/>
              </w:rPr>
            </w:pPr>
          </w:p>
          <w:p w14:paraId="7255296F" w14:textId="77777777" w:rsidR="00BA2050" w:rsidRPr="008636D4" w:rsidRDefault="00BA2050" w:rsidP="00845058">
            <w:pPr>
              <w:pStyle w:val="Paragraphedeliste"/>
              <w:bidi/>
              <w:spacing w:after="0" w:line="240" w:lineRule="auto"/>
              <w:jc w:val="both"/>
              <w:rPr>
                <w:rFonts w:asciiTheme="majorBidi" w:hAnsiTheme="majorBidi" w:cs="Times New Roman"/>
                <w:b/>
                <w:bCs/>
                <w:color w:val="0070C0"/>
                <w:sz w:val="18"/>
                <w:szCs w:val="18"/>
                <w:rtl/>
              </w:rPr>
            </w:pPr>
          </w:p>
          <w:p w14:paraId="48237EE9" w14:textId="77777777" w:rsidR="00BA2050" w:rsidRPr="008636D4" w:rsidRDefault="00326A21" w:rsidP="00845058">
            <w:pPr>
              <w:pStyle w:val="Paragraphedeliste"/>
              <w:spacing w:line="360" w:lineRule="auto"/>
              <w:ind w:left="0"/>
              <w:jc w:val="right"/>
              <w:rPr>
                <w:rFonts w:asciiTheme="majorBidi" w:hAnsiTheme="majorBidi" w:cs="Times New Roman"/>
                <w:sz w:val="12"/>
                <w:szCs w:val="12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261376" behindDoc="0" locked="0" layoutInCell="1" allowOverlap="1" wp14:anchorId="042C20DA" wp14:editId="2BF50365">
                      <wp:simplePos x="0" y="0"/>
                      <wp:positionH relativeFrom="column">
                        <wp:posOffset>1439393</wp:posOffset>
                      </wp:positionH>
                      <wp:positionV relativeFrom="paragraph">
                        <wp:posOffset>95555</wp:posOffset>
                      </wp:positionV>
                      <wp:extent cx="360000" cy="360000"/>
                      <wp:effectExtent l="0" t="0" r="0" b="2540"/>
                      <wp:wrapNone/>
                      <wp:docPr id="117" name="Rectangle 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4171E1F" w14:textId="77777777" w:rsidR="00E3791B" w:rsidRPr="000E7368" w:rsidRDefault="00E3791B" w:rsidP="00BA2050">
                                  <w:pPr>
                                    <w:ind w:right="-51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0E7368"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  <w:t>④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2C20DA" id="Rectangle 117" o:spid="_x0000_s1083" style="position:absolute;left:0;text-align:left;margin-left:113.35pt;margin-top:7.5pt;width:28.35pt;height:28.35pt;z-index:25226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" filled="f" stroked="f" strokeweight="1pt">
                      <v:textbox>
                        <w:txbxContent>
                          <w:p w14:paraId="34171E1F" w14:textId="77777777" w:rsidR="00E3791B" w:rsidRPr="000E7368" w:rsidRDefault="00E3791B" w:rsidP="00BA2050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④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4C88697" w14:textId="77777777" w:rsidR="00BA2050" w:rsidRPr="00734166" w:rsidRDefault="00BA2050" w:rsidP="00845058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70C0"/>
                <w:sz w:val="8"/>
                <w:szCs w:val="8"/>
                <w:rtl/>
              </w:rPr>
            </w:pPr>
          </w:p>
          <w:p w14:paraId="6BE00F71" w14:textId="77777777" w:rsidR="00BA2050" w:rsidRPr="001E7F42" w:rsidRDefault="00E7590C" w:rsidP="00845058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auto"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32"/>
                <w:szCs w:val="3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268544" behindDoc="0" locked="0" layoutInCell="1" allowOverlap="1" wp14:anchorId="607851BB" wp14:editId="02E46D5F">
                      <wp:simplePos x="0" y="0"/>
                      <wp:positionH relativeFrom="column">
                        <wp:posOffset>1571473</wp:posOffset>
                      </wp:positionH>
                      <wp:positionV relativeFrom="paragraph">
                        <wp:posOffset>83490</wp:posOffset>
                      </wp:positionV>
                      <wp:extent cx="850544" cy="351130"/>
                      <wp:effectExtent l="38100" t="0" r="26035" b="87630"/>
                      <wp:wrapNone/>
                      <wp:docPr id="16" name="Connecteur en 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850544" cy="351130"/>
                              </a:xfrm>
                              <a:prstGeom prst="bentConnector3">
                                <a:avLst>
                                  <a:gd name="adj1" fmla="val 399"/>
                                </a:avLst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0ED413" id="Connecteur en angle 16" o:spid="_x0000_s1026" type="#_x0000_t34" style="position:absolute;margin-left:123.75pt;margin-top:6.55pt;width:66.95pt;height:27.65pt;flip:x;z-index:25226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" adj="86" strokecolor="red" strokeweight="1.5pt">
                      <v:stroke endarrow="block"/>
                    </v:shape>
                  </w:pict>
                </mc:Fallback>
              </mc:AlternateContent>
            </w:r>
          </w:p>
          <w:p w14:paraId="0DBD51EC" w14:textId="77777777" w:rsidR="00BA2050" w:rsidRPr="00E7590C" w:rsidRDefault="00326A21" w:rsidP="00E7590C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240896" behindDoc="0" locked="0" layoutInCell="1" allowOverlap="1" wp14:anchorId="10448159" wp14:editId="2F22F0C7">
                      <wp:simplePos x="0" y="0"/>
                      <wp:positionH relativeFrom="column">
                        <wp:posOffset>1472413</wp:posOffset>
                      </wp:positionH>
                      <wp:positionV relativeFrom="paragraph">
                        <wp:posOffset>232715</wp:posOffset>
                      </wp:positionV>
                      <wp:extent cx="0" cy="359410"/>
                      <wp:effectExtent l="76200" t="0" r="76200" b="59690"/>
                      <wp:wrapNone/>
                      <wp:docPr id="469" name="Connecteur droit avec flèche 4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5941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3476EB" id="Connecteur droit avec flèche 469" o:spid="_x0000_s1026" type="#_x0000_t32" style="position:absolute;margin-left:115.95pt;margin-top:18.3pt;width:0;height:28.3pt;z-index:25224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32FC858E" w14:textId="77777777" w:rsidR="00BA2050" w:rsidRDefault="00BA2050" w:rsidP="00E7590C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70C0"/>
                <w:sz w:val="18"/>
                <w:szCs w:val="18"/>
              </w:rPr>
            </w:pPr>
          </w:p>
          <w:p w14:paraId="1C9C629E" w14:textId="77777777" w:rsidR="00BA2050" w:rsidRDefault="0064153F" w:rsidP="00BA2050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70C0"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262400" behindDoc="0" locked="0" layoutInCell="1" allowOverlap="1" wp14:anchorId="21E0AF8F" wp14:editId="43BBB327">
                      <wp:simplePos x="0" y="0"/>
                      <wp:positionH relativeFrom="column">
                        <wp:posOffset>2630653</wp:posOffset>
                      </wp:positionH>
                      <wp:positionV relativeFrom="paragraph">
                        <wp:posOffset>142545</wp:posOffset>
                      </wp:positionV>
                      <wp:extent cx="360000" cy="360000"/>
                      <wp:effectExtent l="0" t="0" r="0" b="2540"/>
                      <wp:wrapNone/>
                      <wp:docPr id="118" name="Rectangle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2E004A0" w14:textId="77777777" w:rsidR="00E3791B" w:rsidRPr="000E7368" w:rsidRDefault="00E3791B" w:rsidP="00BA2050">
                                  <w:pPr>
                                    <w:ind w:right="-51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0E7368"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  <w:t>⑥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E0AF8F" id="Rectangle 118" o:spid="_x0000_s1084" style="position:absolute;left:0;text-align:left;margin-left:207.15pt;margin-top:11.2pt;width:28.35pt;height:28.35pt;z-index:25226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" filled="f" stroked="f" strokeweight="1pt">
                      <v:textbox>
                        <w:txbxContent>
                          <w:p w14:paraId="62E004A0" w14:textId="77777777" w:rsidR="00E3791B" w:rsidRPr="000E7368" w:rsidRDefault="00E3791B" w:rsidP="00BA2050">
                            <w:pPr>
                              <w:ind w:right="-5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⑥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6800C8F" w14:textId="77777777" w:rsidR="00BA2050" w:rsidRDefault="00BA2050" w:rsidP="00BA2050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70C0"/>
                <w:sz w:val="18"/>
                <w:szCs w:val="18"/>
              </w:rPr>
            </w:pPr>
          </w:p>
          <w:p w14:paraId="696E9686" w14:textId="77777777" w:rsidR="00E7590C" w:rsidRDefault="00E7590C" w:rsidP="00E7590C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70C0"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270592" behindDoc="0" locked="0" layoutInCell="1" allowOverlap="1" wp14:anchorId="48FE66D2" wp14:editId="62BB691E">
                      <wp:simplePos x="0" y="0"/>
                      <wp:positionH relativeFrom="column">
                        <wp:posOffset>1478128</wp:posOffset>
                      </wp:positionH>
                      <wp:positionV relativeFrom="paragraph">
                        <wp:posOffset>76505</wp:posOffset>
                      </wp:positionV>
                      <wp:extent cx="0" cy="359410"/>
                      <wp:effectExtent l="76200" t="0" r="76200" b="59690"/>
                      <wp:wrapNone/>
                      <wp:docPr id="17" name="Connecteur droit avec flèch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5941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D9BE6B" id="Connecteur droit avec flèche 17" o:spid="_x0000_s1026" type="#_x0000_t32" style="position:absolute;margin-left:116.4pt;margin-top:6pt;width:0;height:28.3pt;z-index:25227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529184F2" w14:textId="77777777" w:rsidR="00E7590C" w:rsidRDefault="00E7590C" w:rsidP="00E7590C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70C0"/>
                <w:sz w:val="18"/>
                <w:szCs w:val="18"/>
              </w:rPr>
            </w:pPr>
          </w:p>
          <w:p w14:paraId="33A611D4" w14:textId="77777777" w:rsidR="00E7590C" w:rsidRDefault="00445148" w:rsidP="00E7590C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70C0"/>
                <w:sz w:val="18"/>
                <w:szCs w:val="18"/>
              </w:rPr>
            </w:pPr>
            <w:r>
              <w:rPr>
                <w:rFonts w:hint="cs"/>
                <w:b/>
                <w:bCs/>
                <w:noProof/>
                <w:color w:val="002060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267520" behindDoc="0" locked="0" layoutInCell="1" allowOverlap="1" wp14:anchorId="4ABC9424" wp14:editId="3F8C06AA">
                      <wp:simplePos x="0" y="0"/>
                      <wp:positionH relativeFrom="column">
                        <wp:posOffset>2371267</wp:posOffset>
                      </wp:positionH>
                      <wp:positionV relativeFrom="paragraph">
                        <wp:posOffset>128600</wp:posOffset>
                      </wp:positionV>
                      <wp:extent cx="1164387" cy="114605"/>
                      <wp:effectExtent l="0" t="57150" r="0" b="19050"/>
                      <wp:wrapNone/>
                      <wp:docPr id="509" name="Arc 5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4387" cy="114605"/>
                              </a:xfrm>
                              <a:prstGeom prst="arc">
                                <a:avLst>
                                  <a:gd name="adj1" fmla="val 10820670"/>
                                  <a:gd name="adj2" fmla="val 21464073"/>
                                </a:avLst>
                              </a:prstGeom>
                              <a:ln>
                                <a:headEnd type="none" w="med" len="med"/>
                                <a:tailEnd type="arrow" w="med" len="med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163FAB" id="Arc 509" o:spid="_x0000_s1026" style="position:absolute;margin-left:186.7pt;margin-top:10.15pt;width:91.7pt;height:9pt;z-index:25226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64387,114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" path="m1083,53808nsc19826,23610,273853,49,581233,-1v238060,-39,452375,14192,541155,35933l582194,57303,1083,53808xem1083,53808nfc19826,23610,273853,49,581233,-1v238060,-39,452375,14192,541155,35933e" filled="f" strokecolor="black [3200]" strokeweight="1.5pt">
                      <v:stroke endarrow="open" joinstyle="miter"/>
                      <v:path arrowok="t" o:connecttype="custom" o:connectlocs="1083,53808;581233,-1;1122388,35932" o:connectangles="0,0,0"/>
                    </v:shape>
                  </w:pict>
                </mc:Fallback>
              </mc:AlternateContent>
            </w:r>
          </w:p>
          <w:p w14:paraId="0506CAA9" w14:textId="77777777" w:rsidR="00BA2050" w:rsidRDefault="00BA2050" w:rsidP="00845058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70C0"/>
                <w:sz w:val="18"/>
                <w:szCs w:val="18"/>
              </w:rPr>
            </w:pPr>
          </w:p>
          <w:p w14:paraId="7099644C" w14:textId="77777777" w:rsidR="00BA2050" w:rsidRDefault="00BA2050" w:rsidP="00845058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70C0"/>
                <w:sz w:val="18"/>
                <w:szCs w:val="18"/>
              </w:rPr>
            </w:pPr>
          </w:p>
          <w:p w14:paraId="47A9AC93" w14:textId="77777777" w:rsidR="00BA2050" w:rsidRPr="004859AE" w:rsidRDefault="00BA2050" w:rsidP="00845058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70C0"/>
                <w:sz w:val="12"/>
                <w:szCs w:val="12"/>
                <w:rtl/>
              </w:rPr>
            </w:pPr>
          </w:p>
          <w:p w14:paraId="534E4BB5" w14:textId="77777777" w:rsidR="00BA2050" w:rsidRPr="00AF01CD" w:rsidRDefault="00BA2050" w:rsidP="00845058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color w:val="0070C0"/>
                <w:sz w:val="10"/>
                <w:szCs w:val="10"/>
              </w:rPr>
            </w:pPr>
          </w:p>
          <w:p w14:paraId="7DBB4374" w14:textId="77777777" w:rsidR="00BA2050" w:rsidRPr="001D0B5E" w:rsidRDefault="00BA2050" w:rsidP="00845058">
            <w:pPr>
              <w:bidi/>
              <w:spacing w:line="360" w:lineRule="auto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  <w:lang w:val="fr-FR"/>
              </w:rPr>
            </w:pPr>
          </w:p>
        </w:tc>
        <w:tc>
          <w:tcPr>
            <w:tcW w:w="5312" w:type="dxa"/>
          </w:tcPr>
          <w:p w14:paraId="1417BE24" w14:textId="77777777" w:rsidR="00BA2050" w:rsidRPr="00A52ED5" w:rsidRDefault="00BA2050" w:rsidP="00845058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</w:p>
          <w:p w14:paraId="6DE62E70" w14:textId="77777777" w:rsidR="00BA2050" w:rsidRPr="00A52ED5" w:rsidRDefault="00BA2050" w:rsidP="00845058">
            <w:pPr>
              <w:pStyle w:val="Paragraphedeliste"/>
              <w:spacing w:after="0"/>
              <w:ind w:left="29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0"/>
                <w:szCs w:val="20"/>
              </w:rPr>
            </w:pPr>
          </w:p>
          <w:p w14:paraId="329063D8" w14:textId="77777777" w:rsidR="00BA2050" w:rsidRPr="000269CF" w:rsidRDefault="00BA2050" w:rsidP="00D07530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002060"/>
                <w:sz w:val="28"/>
                <w:szCs w:val="28"/>
              </w:rPr>
            </w:pPr>
            <w:r w:rsidRPr="000269CF">
              <w:rPr>
                <w:rFonts w:asciiTheme="majorBidi" w:hAnsiTheme="majorBidi" w:cs="Times New Roman"/>
                <w:b/>
                <w:bCs/>
                <w:color w:val="002060"/>
                <w:sz w:val="28"/>
                <w:szCs w:val="28"/>
              </w:rPr>
              <w:t xml:space="preserve">Algorithme  </w:t>
            </w:r>
            <w:r w:rsidR="00D07530">
              <w:rPr>
                <w:rFonts w:asciiTheme="majorBidi" w:hAnsiTheme="majorBidi" w:cs="Times New Roman"/>
                <w:b/>
                <w:bCs/>
                <w:color w:val="002060"/>
                <w:sz w:val="28"/>
                <w:szCs w:val="28"/>
              </w:rPr>
              <w:t xml:space="preserve"> </w:t>
            </w:r>
            <w:r w:rsidR="00D07530">
              <w:rPr>
                <w:rFonts w:asciiTheme="majorBidi" w:hAnsiTheme="majorBidi" w:cs="Times New Roman"/>
                <w:b/>
                <w:bCs/>
                <w:color w:val="00B050"/>
                <w:sz w:val="28"/>
                <w:szCs w:val="28"/>
              </w:rPr>
              <w:t>Valeur_Absolue</w:t>
            </w:r>
            <w:r>
              <w:rPr>
                <w:rFonts w:asciiTheme="majorBidi" w:hAnsiTheme="majorBidi" w:cs="Times New Roman"/>
                <w:b/>
                <w:bCs/>
                <w:color w:val="00B050"/>
                <w:sz w:val="28"/>
                <w:szCs w:val="28"/>
              </w:rPr>
              <w:t>_</w:t>
            </w:r>
            <w:r w:rsidR="00D07530">
              <w:rPr>
                <w:rFonts w:asciiTheme="majorBidi" w:hAnsiTheme="majorBidi" w:cs="Times New Roman"/>
                <w:b/>
                <w:bCs/>
                <w:color w:val="00B050"/>
                <w:sz w:val="28"/>
                <w:szCs w:val="28"/>
              </w:rPr>
              <w:t>1</w:t>
            </w:r>
          </w:p>
          <w:p w14:paraId="68531156" w14:textId="77777777" w:rsidR="00BA2050" w:rsidRPr="00B2645E" w:rsidRDefault="00BA2050" w:rsidP="00845058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8"/>
                <w:szCs w:val="8"/>
              </w:rPr>
            </w:pPr>
          </w:p>
          <w:p w14:paraId="55CCEF1A" w14:textId="77777777" w:rsidR="00BA2050" w:rsidRPr="00B2645E" w:rsidRDefault="00BA2050" w:rsidP="00845058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8"/>
                <w:szCs w:val="8"/>
              </w:rPr>
            </w:pPr>
          </w:p>
          <w:p w14:paraId="31FD90A3" w14:textId="77777777" w:rsidR="00BA2050" w:rsidRDefault="00C220DE" w:rsidP="00BA2050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  <w:t xml:space="preserve">Variable  </w:t>
            </w:r>
            <w:r w:rsidR="00BA2050"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  <w:t xml:space="preserve"> X  :  Réel ;</w:t>
            </w:r>
          </w:p>
          <w:p w14:paraId="67A28F09" w14:textId="77777777" w:rsidR="00BA2050" w:rsidRPr="00B2645E" w:rsidRDefault="00BA2050" w:rsidP="00845058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8"/>
                <w:szCs w:val="8"/>
              </w:rPr>
            </w:pPr>
          </w:p>
          <w:p w14:paraId="62563398" w14:textId="77777777" w:rsidR="00BA2050" w:rsidRPr="00B2645E" w:rsidRDefault="00F23F90" w:rsidP="00845058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71328" behindDoc="0" locked="0" layoutInCell="1" allowOverlap="1" wp14:anchorId="071BE850" wp14:editId="54AC0606">
                      <wp:simplePos x="0" y="0"/>
                      <wp:positionH relativeFrom="column">
                        <wp:posOffset>651510</wp:posOffset>
                      </wp:positionH>
                      <wp:positionV relativeFrom="paragraph">
                        <wp:posOffset>41275</wp:posOffset>
                      </wp:positionV>
                      <wp:extent cx="2463165" cy="702000"/>
                      <wp:effectExtent l="19050" t="171450" r="32385" b="41275"/>
                      <wp:wrapNone/>
                      <wp:docPr id="581" name="Pensées 5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63165" cy="702000"/>
                              </a:xfrm>
                              <a:prstGeom prst="cloudCallout">
                                <a:avLst>
                                  <a:gd name="adj1" fmla="val -44257"/>
                                  <a:gd name="adj2" fmla="val -68956"/>
                                </a:avLst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03FDA73" w14:textId="77777777" w:rsidR="00E3791B" w:rsidRPr="00CD4C87" w:rsidRDefault="00E3791B" w:rsidP="00F23F90">
                                  <w:pPr>
                                    <w:bidi/>
                                    <w:ind w:left="-33" w:right="-51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</w:pP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ن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َـ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س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ْـ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ت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َـ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ن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ْـ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ب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ِـ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ط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ُ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 xml:space="preserve"> ال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م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ت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غ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ي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رات م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ن</w:t>
                                  </w:r>
                                </w:p>
                                <w:p w14:paraId="5CAC6FC7" w14:textId="77777777" w:rsidR="00E3791B" w:rsidRPr="00CD4C87" w:rsidRDefault="00E3791B" w:rsidP="00F23F90">
                                  <w:pPr>
                                    <w:bidi/>
                                    <w:ind w:left="-33" w:right="-51"/>
                                    <w:rPr>
                                      <w:rFonts w:asciiTheme="majorBidi" w:hAnsiTheme="majorBidi" w:cstheme="majorBidi"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 xml:space="preserve"> ال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م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ُــ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د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ْ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خ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َــ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ل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َ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ات و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ال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ع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م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ل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ي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ــ</w:t>
                                  </w:r>
                                  <w:r w:rsidRPr="00CD4C8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 xml:space="preserve">ات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1BE850" id="Pensées 581" o:spid="_x0000_s1085" type="#_x0000_t106" style="position:absolute;left:0;text-align:left;margin-left:51.3pt;margin-top:3.25pt;width:193.95pt;height:55.3pt;z-index:25277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" adj="1240,-4094" fillcolor="#deeaf6 [660]" strokecolor="#5b9bd5 [3204]" strokeweight=".5pt">
                      <v:stroke joinstyle="miter"/>
                      <v:textbox>
                        <w:txbxContent>
                          <w:p w14:paraId="703FDA73" w14:textId="77777777" w:rsidR="00E3791B" w:rsidRPr="00CD4C87" w:rsidRDefault="00E3791B" w:rsidP="00F23F90">
                            <w:pPr>
                              <w:bidi/>
                              <w:ind w:left="-33" w:right="-51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</w:pP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ن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َـ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س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ْـ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ت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َـ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ن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ْـ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ب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ِـ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ط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ُ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ال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م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ت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غ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رات م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ن</w:t>
                            </w:r>
                          </w:p>
                          <w:p w14:paraId="5CAC6FC7" w14:textId="77777777" w:rsidR="00E3791B" w:rsidRPr="00CD4C87" w:rsidRDefault="00E3791B" w:rsidP="00F23F90">
                            <w:pPr>
                              <w:bidi/>
                              <w:ind w:left="-33" w:right="-51"/>
                              <w:rPr>
                                <w:rFonts w:asciiTheme="majorBidi" w:hAnsiTheme="majorBidi" w:cstheme="majorBidi"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ال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م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ُــ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د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ْ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خ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َــ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َ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ات و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ال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ع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م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ــ</w:t>
                            </w:r>
                            <w:r w:rsidRPr="00CD4C8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ات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0063A91" w14:textId="77777777" w:rsidR="00BA2050" w:rsidRPr="00331728" w:rsidRDefault="00BA2050" w:rsidP="00845058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AB218A">
              <w:rPr>
                <w:rFonts w:asciiTheme="majorBidi" w:hAnsiTheme="majorBidi" w:cstheme="majorBidi"/>
                <w:b/>
                <w:bCs/>
                <w:noProof/>
                <w:color w:val="0070C0"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2255232" behindDoc="0" locked="0" layoutInCell="1" allowOverlap="1" wp14:anchorId="59061CE0" wp14:editId="5A8EB3FC">
                      <wp:simplePos x="0" y="0"/>
                      <wp:positionH relativeFrom="column">
                        <wp:posOffset>207010</wp:posOffset>
                      </wp:positionH>
                      <wp:positionV relativeFrom="paragraph">
                        <wp:posOffset>218440</wp:posOffset>
                      </wp:positionV>
                      <wp:extent cx="0" cy="3960000"/>
                      <wp:effectExtent l="0" t="0" r="19050" b="21590"/>
                      <wp:wrapNone/>
                      <wp:docPr id="471" name="Connecteur droit avec flèche 4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3960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858CAF" id="Connecteur droit avec flèche 471" o:spid="_x0000_s1026" type="#_x0000_t32" style="position:absolute;margin-left:16.3pt;margin-top:17.2pt;width:0;height:311.8pt;flip:x;z-index:25225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" strokecolor="black [3200]" strokeweight="1pt">
                      <v:stroke joinstyle="miter"/>
                    </v:shape>
                  </w:pict>
                </mc:Fallback>
              </mc:AlternateContent>
            </w:r>
            <w:r w:rsidRPr="00331728"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  <w:t xml:space="preserve">Début </w:t>
            </w:r>
          </w:p>
          <w:p w14:paraId="2A01992E" w14:textId="77777777" w:rsidR="00BA2050" w:rsidRDefault="00BA2050" w:rsidP="00845058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1A5E3EA6" w14:textId="77777777" w:rsidR="00BA2050" w:rsidRDefault="00BA2050" w:rsidP="00845058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2C961DFA" w14:textId="77777777" w:rsidR="00BA2050" w:rsidRDefault="00BA2050" w:rsidP="00845058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  <w:rtl/>
              </w:rPr>
            </w:pPr>
          </w:p>
          <w:p w14:paraId="1608D817" w14:textId="77777777" w:rsidR="00BA2050" w:rsidRDefault="00BA2050" w:rsidP="00845058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6C569CC8" w14:textId="77777777" w:rsidR="00BA2050" w:rsidRPr="00B2645E" w:rsidRDefault="00BA2050" w:rsidP="00845058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51C987DC" w14:textId="77777777" w:rsidR="00BA2050" w:rsidRPr="00B2645E" w:rsidRDefault="00BA2050" w:rsidP="00845058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3B6DEFA5" w14:textId="77777777" w:rsidR="00BA2050" w:rsidRPr="00331728" w:rsidRDefault="000111D4" w:rsidP="00845058">
            <w:pPr>
              <w:pStyle w:val="Paragraphedeliste"/>
              <w:ind w:left="798"/>
              <w:jc w:val="both"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r w:rsidRPr="006E7AE3">
              <w:rPr>
                <w:rFonts w:asciiTheme="majorBidi" w:hAnsiTheme="majorBidi" w:cs="Times New Roman"/>
                <w:b/>
                <w:bCs/>
                <w:color w:val="002060"/>
                <w:sz w:val="28"/>
                <w:szCs w:val="28"/>
              </w:rPr>
              <w:t>Lire (X)</w:t>
            </w:r>
            <w:r w:rsidR="00BA2050" w:rsidRPr="00331728"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  <w:t> </w:t>
            </w:r>
            <w:r w:rsidR="00BA2050" w:rsidRPr="00062089"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  <w:t>;</w:t>
            </w:r>
          </w:p>
          <w:p w14:paraId="038F55ED" w14:textId="77777777" w:rsidR="00BA2050" w:rsidRDefault="002958ED" w:rsidP="00845058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  <w:r w:rsidRPr="006E7AE3">
              <w:rPr>
                <w:rFonts w:asciiTheme="majorBidi" w:hAnsiTheme="majorBidi" w:cs="Times New Roman"/>
                <w:b/>
                <w:bCs/>
                <w:noProof/>
                <w:color w:val="002060"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2266496" behindDoc="0" locked="0" layoutInCell="1" allowOverlap="1" wp14:anchorId="496DF453" wp14:editId="5F1A0670">
                      <wp:simplePos x="0" y="0"/>
                      <wp:positionH relativeFrom="column">
                        <wp:posOffset>571026</wp:posOffset>
                      </wp:positionH>
                      <wp:positionV relativeFrom="paragraph">
                        <wp:posOffset>35560</wp:posOffset>
                      </wp:positionV>
                      <wp:extent cx="2438836" cy="494665"/>
                      <wp:effectExtent l="19050" t="0" r="38100" b="172085"/>
                      <wp:wrapNone/>
                      <wp:docPr id="122" name="Pensées 1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38836" cy="494665"/>
                              </a:xfrm>
                              <a:prstGeom prst="cloudCallout">
                                <a:avLst>
                                  <a:gd name="adj1" fmla="val -14873"/>
                                  <a:gd name="adj2" fmla="val 77431"/>
                                </a:avLst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24B0332" w14:textId="77777777" w:rsidR="00E3791B" w:rsidRPr="002266B3" w:rsidRDefault="00E3791B" w:rsidP="00BA2050">
                                  <w:pPr>
                                    <w:bidi/>
                                    <w:ind w:left="-140" w:right="-51"/>
                                    <w:jc w:val="center"/>
                                    <w:rPr>
                                      <w:rFonts w:asciiTheme="majorBidi" w:hAnsiTheme="majorBidi" w:cstheme="majorBidi"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</w:pPr>
                                  <w:r w:rsidRPr="002266B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الـخـ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2266B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ط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و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 xml:space="preserve">تــيـن </w:t>
                                  </w:r>
                                  <w:r w:rsidRPr="002266B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 xml:space="preserve">  </w:t>
                                  </w:r>
                                  <w:r w:rsidRPr="000E7368"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  <w:t>②</w:t>
                                  </w:r>
                                  <w:r>
                                    <w:rPr>
                                      <w:rFonts w:cs="Times New Roman" w:hint="cs"/>
                                      <w:b/>
                                      <w:bCs/>
                                      <w:rtl/>
                                    </w:rPr>
                                    <w:t xml:space="preserve">  و</w:t>
                                  </w:r>
                                  <w:r w:rsidRPr="002266B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w:r w:rsidRPr="002266B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 xml:space="preserve">  </w:t>
                                  </w:r>
                                  <w:r w:rsidRPr="000E7368"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  <w:t>③</w:t>
                                  </w:r>
                                  <w:r w:rsidRPr="002266B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6DF453" id="Pensées 122" o:spid="_x0000_s1086" type="#_x0000_t106" style="position:absolute;left:0;text-align:left;margin-left:44.95pt;margin-top:2.8pt;width:192.05pt;height:38.95pt;z-index:25226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" adj="7587,27525" fillcolor="#deeaf6 [660]" strokecolor="#5b9bd5 [3204]" strokeweight=".5pt">
                      <v:stroke joinstyle="miter"/>
                      <v:textbox>
                        <w:txbxContent>
                          <w:p w14:paraId="324B0332" w14:textId="77777777" w:rsidR="00E3791B" w:rsidRPr="002266B3" w:rsidRDefault="00E3791B" w:rsidP="00BA2050">
                            <w:pPr>
                              <w:bidi/>
                              <w:ind w:left="-140" w:right="-51"/>
                              <w:jc w:val="center"/>
                              <w:rPr>
                                <w:rFonts w:asciiTheme="majorBidi" w:hAnsiTheme="majorBidi" w:cstheme="majorBidi"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</w:pPr>
                            <w:r w:rsidRPr="002266B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>الـخـ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2266B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>ط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و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تــيـن </w:t>
                            </w:r>
                            <w:r w:rsidRPr="002266B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 </w:t>
                            </w: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②</w:t>
                            </w:r>
                            <w:r>
                              <w:rPr>
                                <w:rFonts w:cs="Times New Roman" w:hint="cs"/>
                                <w:b/>
                                <w:bCs/>
                                <w:rtl/>
                              </w:rPr>
                              <w:t xml:space="preserve">  و</w:t>
                            </w:r>
                            <w:r w:rsidRPr="002266B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2266B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 </w:t>
                            </w: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③</w:t>
                            </w:r>
                            <w:r w:rsidRPr="002266B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CE0156E" w14:textId="77777777" w:rsidR="00BA2050" w:rsidRDefault="00BA2050" w:rsidP="00845058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2BA2D682" w14:textId="77777777" w:rsidR="00BA2050" w:rsidRDefault="00BA2050" w:rsidP="00845058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210BFFE3" w14:textId="77777777" w:rsidR="00BA2050" w:rsidRPr="00D66B4D" w:rsidRDefault="00BA2050" w:rsidP="00845058">
            <w:pPr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  <w:lang w:val="fr-FR"/>
              </w:rPr>
            </w:pPr>
          </w:p>
          <w:p w14:paraId="646465F4" w14:textId="77777777" w:rsidR="00BA2050" w:rsidRDefault="00BA2050" w:rsidP="00845058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7AA82E35" w14:textId="77777777" w:rsidR="00BA2050" w:rsidRDefault="00BA2050" w:rsidP="00845058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2101AF07" w14:textId="77777777" w:rsidR="00BA2050" w:rsidRPr="00EE684B" w:rsidRDefault="002958ED" w:rsidP="00845058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8"/>
                <w:szCs w:val="8"/>
              </w:rPr>
            </w:pPr>
            <w:r w:rsidRPr="003160E0">
              <w:rPr>
                <w:rFonts w:asciiTheme="majorBidi" w:hAnsiTheme="majorBidi" w:cs="Times New Roman" w:hint="cs"/>
                <w:b/>
                <w:bCs/>
                <w:noProof/>
                <w:color w:val="FF0000"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2265472" behindDoc="0" locked="0" layoutInCell="1" allowOverlap="1" wp14:anchorId="6859F5D3" wp14:editId="5E389CEE">
                      <wp:simplePos x="0" y="0"/>
                      <wp:positionH relativeFrom="column">
                        <wp:posOffset>464185</wp:posOffset>
                      </wp:positionH>
                      <wp:positionV relativeFrom="paragraph">
                        <wp:posOffset>66675</wp:posOffset>
                      </wp:positionV>
                      <wp:extent cx="1404000" cy="288290"/>
                      <wp:effectExtent l="0" t="19050" r="24765" b="0"/>
                      <wp:wrapNone/>
                      <wp:docPr id="121" name="Arc 1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04000" cy="288290"/>
                              </a:xfrm>
                              <a:prstGeom prst="arc">
                                <a:avLst>
                                  <a:gd name="adj1" fmla="val 10910542"/>
                                  <a:gd name="adj2" fmla="val 21476576"/>
                                </a:avLst>
                              </a:prstGeom>
                              <a:ln w="1270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7BFEEF" id="Arc 121" o:spid="_x0000_s1026" style="position:absolute;margin-left:36.55pt;margin-top:5.25pt;width:110.55pt;height:22.7pt;z-index:25226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04000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" path="m8458,121836nsc61954,51716,356074,27,701730,v341139,-27,632989,50308,691770,119308l702000,144145,8458,121836xem8458,121836nfc61954,51716,356074,27,701730,v341139,-27,632989,50308,691770,119308e" filled="f" strokecolor="#5b9bd5 [3204]" strokeweight="1pt">
                      <v:stroke joinstyle="miter"/>
                      <v:path arrowok="t" o:connecttype="custom" o:connectlocs="8458,121836;701730,0;1393500,119308" o:connectangles="0,0,0"/>
                    </v:shape>
                  </w:pict>
                </mc:Fallback>
              </mc:AlternateContent>
            </w:r>
          </w:p>
          <w:p w14:paraId="58A4581D" w14:textId="77777777" w:rsidR="00BA2050" w:rsidRPr="000F5909" w:rsidRDefault="00BA2050" w:rsidP="00845058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33D52FB2" w14:textId="77777777" w:rsidR="00BA2050" w:rsidRDefault="007A6054" w:rsidP="00BC6B4C">
            <w:pPr>
              <w:pStyle w:val="Paragraphedeliste"/>
              <w:ind w:left="798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28"/>
                <w:szCs w:val="28"/>
              </w:rPr>
            </w:pPr>
            <w:r w:rsidRPr="00AB218A">
              <w:rPr>
                <w:rFonts w:asciiTheme="majorBidi" w:hAnsiTheme="majorBidi" w:cstheme="majorBidi"/>
                <w:b/>
                <w:bCs/>
                <w:noProof/>
                <w:color w:val="0070C0"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2256256" behindDoc="0" locked="0" layoutInCell="1" allowOverlap="1" wp14:anchorId="3516F84D" wp14:editId="4D407E0F">
                      <wp:simplePos x="0" y="0"/>
                      <wp:positionH relativeFrom="column">
                        <wp:posOffset>581660</wp:posOffset>
                      </wp:positionH>
                      <wp:positionV relativeFrom="paragraph">
                        <wp:posOffset>196850</wp:posOffset>
                      </wp:positionV>
                      <wp:extent cx="0" cy="792000"/>
                      <wp:effectExtent l="0" t="0" r="19050" b="27305"/>
                      <wp:wrapNone/>
                      <wp:docPr id="473" name="Connecteur droit avec flèche 4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792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FF0000"/>
                                </a:solidFill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E59059" id="Connecteur droit avec flèche 473" o:spid="_x0000_s1026" type="#_x0000_t32" style="position:absolute;margin-left:45.8pt;margin-top:15.5pt;width:0;height:62.35pt;flip:x;z-index:25225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" strokecolor="red" strokeweight="1pt">
                      <v:stroke joinstyle="miter"/>
                    </v:shape>
                  </w:pict>
                </mc:Fallback>
              </mc:AlternateContent>
            </w:r>
            <w:r w:rsidR="00BC6B4C">
              <w:rPr>
                <w:rFonts w:asciiTheme="majorBidi" w:hAnsiTheme="majorBidi" w:cs="Times New Roman"/>
                <w:b/>
                <w:bCs/>
                <w:color w:val="FF0000"/>
                <w:sz w:val="28"/>
                <w:szCs w:val="28"/>
              </w:rPr>
              <w:t>Si</w:t>
            </w:r>
            <w:r w:rsidR="00BA2050" w:rsidRPr="00B32714">
              <w:rPr>
                <w:rFonts w:asciiTheme="majorBidi" w:hAnsiTheme="majorBidi" w:cs="Times New Roman"/>
                <w:b/>
                <w:bCs/>
                <w:color w:val="FF0000"/>
                <w:sz w:val="28"/>
                <w:szCs w:val="28"/>
              </w:rPr>
              <w:t xml:space="preserve">  </w:t>
            </w:r>
            <w:r w:rsidR="00BC6B4C">
              <w:rPr>
                <w:rFonts w:asciiTheme="majorBidi" w:hAnsiTheme="majorBidi" w:cs="Times New Roman"/>
                <w:b/>
                <w:bCs/>
                <w:color w:val="FF0000"/>
                <w:sz w:val="28"/>
                <w:szCs w:val="28"/>
              </w:rPr>
              <w:t xml:space="preserve">( X &lt; </w:t>
            </w:r>
            <w:r w:rsidR="00BA2050">
              <w:rPr>
                <w:rFonts w:asciiTheme="majorBidi" w:hAnsiTheme="majorBidi" w:cs="Times New Roman"/>
                <w:b/>
                <w:bCs/>
                <w:color w:val="FF0000"/>
                <w:sz w:val="28"/>
                <w:szCs w:val="28"/>
              </w:rPr>
              <w:t xml:space="preserve">0 ) </w:t>
            </w:r>
            <w:r w:rsidR="00BC6B4C">
              <w:rPr>
                <w:rFonts w:asciiTheme="majorBidi" w:hAnsiTheme="majorBidi" w:cs="Times New Roman"/>
                <w:b/>
                <w:bCs/>
                <w:color w:val="FF0000"/>
                <w:sz w:val="28"/>
                <w:szCs w:val="28"/>
              </w:rPr>
              <w:t>Alors</w:t>
            </w:r>
          </w:p>
          <w:p w14:paraId="14938D5E" w14:textId="77777777" w:rsidR="00BA2050" w:rsidRPr="00EE684B" w:rsidRDefault="00BA2050" w:rsidP="00845058">
            <w:pPr>
              <w:pStyle w:val="Paragraphedeliste"/>
              <w:spacing w:after="0" w:line="240" w:lineRule="auto"/>
              <w:ind w:left="1507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2"/>
                <w:szCs w:val="12"/>
              </w:rPr>
            </w:pPr>
          </w:p>
          <w:p w14:paraId="7BA3107C" w14:textId="77777777" w:rsidR="00BA2050" w:rsidRDefault="00BA2050" w:rsidP="007A6054">
            <w:pPr>
              <w:pStyle w:val="Paragraphedeliste"/>
              <w:ind w:left="158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39BC4DDF" w14:textId="77777777" w:rsidR="00BA2050" w:rsidRPr="007A6054" w:rsidRDefault="00BA2050" w:rsidP="007A6054">
            <w:pPr>
              <w:pStyle w:val="Paragraphedeliste"/>
              <w:ind w:left="158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2"/>
                <w:szCs w:val="12"/>
              </w:rPr>
            </w:pPr>
          </w:p>
          <w:p w14:paraId="0804425A" w14:textId="77777777" w:rsidR="00BA2050" w:rsidRPr="00E02A45" w:rsidRDefault="00BA2050" w:rsidP="007A6054">
            <w:pPr>
              <w:pStyle w:val="Paragraphedeliste"/>
              <w:ind w:left="1581"/>
              <w:jc w:val="both"/>
              <w:rPr>
                <w:rFonts w:asciiTheme="majorBidi" w:hAnsiTheme="majorBidi" w:cs="Times New Roman"/>
                <w:b/>
                <w:bCs/>
                <w:color w:val="0070C0"/>
                <w:sz w:val="28"/>
                <w:szCs w:val="28"/>
              </w:rPr>
            </w:pPr>
            <w:r w:rsidRPr="00E02A45">
              <w:rPr>
                <w:b/>
                <w:bCs/>
                <w:i/>
                <w:iCs/>
                <w:noProof/>
                <w:color w:val="0070C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234752" behindDoc="0" locked="0" layoutInCell="1" allowOverlap="1" wp14:anchorId="1BC467CB" wp14:editId="58CEA173">
                      <wp:simplePos x="0" y="0"/>
                      <wp:positionH relativeFrom="column">
                        <wp:posOffset>1251585</wp:posOffset>
                      </wp:positionH>
                      <wp:positionV relativeFrom="paragraph">
                        <wp:posOffset>118110</wp:posOffset>
                      </wp:positionV>
                      <wp:extent cx="323850" cy="0"/>
                      <wp:effectExtent l="38100" t="76200" r="0" b="95250"/>
                      <wp:wrapNone/>
                      <wp:docPr id="474" name="Connecteur droit avec flèche 4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238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F9A5DA" id="Connecteur droit avec flèche 474" o:spid="_x0000_s1026" type="#_x0000_t32" style="position:absolute;margin-left:98.55pt;margin-top:9.3pt;width:25.5pt;height:0;flip:x;z-index:25223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  <w:r w:rsidR="00BC6B4C">
              <w:rPr>
                <w:rFonts w:asciiTheme="majorBidi" w:hAnsiTheme="majorBidi" w:cs="Times New Roman"/>
                <w:b/>
                <w:bCs/>
                <w:color w:val="0070C0"/>
                <w:sz w:val="28"/>
                <w:szCs w:val="28"/>
              </w:rPr>
              <w:t xml:space="preserve">X            - X </w:t>
            </w:r>
            <w:r w:rsidRPr="00E02A45">
              <w:rPr>
                <w:rFonts w:asciiTheme="majorBidi" w:hAnsiTheme="majorBidi" w:cs="Times New Roman"/>
                <w:b/>
                <w:bCs/>
                <w:color w:val="0070C0"/>
                <w:sz w:val="28"/>
                <w:szCs w:val="28"/>
              </w:rPr>
              <w:t> </w:t>
            </w:r>
            <w:r w:rsidRPr="00062089"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  <w:t>;</w:t>
            </w:r>
          </w:p>
          <w:p w14:paraId="26721E1C" w14:textId="77777777" w:rsidR="00BA2050" w:rsidRPr="00E1251A" w:rsidRDefault="00BA2050" w:rsidP="00845058">
            <w:pPr>
              <w:pStyle w:val="Paragraphedeliste"/>
              <w:ind w:left="1507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4"/>
                <w:szCs w:val="14"/>
              </w:rPr>
            </w:pPr>
          </w:p>
          <w:p w14:paraId="02F9E07B" w14:textId="77777777" w:rsidR="00BA2050" w:rsidRPr="001731AA" w:rsidRDefault="001D3F2A" w:rsidP="00845058">
            <w:pPr>
              <w:pStyle w:val="Paragraphedeliste"/>
              <w:ind w:left="1507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64448" behindDoc="0" locked="0" layoutInCell="1" allowOverlap="1" wp14:anchorId="44EF035E" wp14:editId="4E096769">
                      <wp:simplePos x="0" y="0"/>
                      <wp:positionH relativeFrom="column">
                        <wp:posOffset>1574127</wp:posOffset>
                      </wp:positionH>
                      <wp:positionV relativeFrom="paragraph">
                        <wp:posOffset>42280</wp:posOffset>
                      </wp:positionV>
                      <wp:extent cx="1454340" cy="539750"/>
                      <wp:effectExtent l="304800" t="0" r="31750" b="31750"/>
                      <wp:wrapNone/>
                      <wp:docPr id="120" name="Pensées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4340" cy="539750"/>
                              </a:xfrm>
                              <a:prstGeom prst="cloudCallout">
                                <a:avLst>
                                  <a:gd name="adj1" fmla="val -69439"/>
                                  <a:gd name="adj2" fmla="val -5506"/>
                                </a:avLst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9A96AD" w14:textId="77777777" w:rsidR="00E3791B" w:rsidRPr="002266B3" w:rsidRDefault="00E3791B" w:rsidP="001D3F2A">
                                  <w:pPr>
                                    <w:bidi/>
                                    <w:spacing w:line="276" w:lineRule="auto"/>
                                    <w:ind w:left="-180" w:right="-51"/>
                                    <w:jc w:val="center"/>
                                    <w:rPr>
                                      <w:rFonts w:asciiTheme="majorBidi" w:hAnsiTheme="majorBidi" w:cstheme="majorBidi"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</w:pPr>
                                  <w:r w:rsidRPr="002266B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الـخ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2266B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ـط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ـ</w:t>
                                  </w:r>
                                  <w:r w:rsidRPr="002266B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>وة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 xml:space="preserve"> </w:t>
                                  </w:r>
                                  <w:r w:rsidRPr="002266B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  <w:sz w:val="26"/>
                                      <w:szCs w:val="26"/>
                                      <w:rtl/>
                                      <w:lang w:val="fr-FR"/>
                                    </w:rPr>
                                    <w:t xml:space="preserve">  </w:t>
                                  </w:r>
                                  <w:r w:rsidRPr="000E7368"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  <w:t>⑤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EF035E" id="Pensées 120" o:spid="_x0000_s1087" type="#_x0000_t106" style="position:absolute;left:0;text-align:left;margin-left:123.95pt;margin-top:3.35pt;width:114.5pt;height:42.5pt;z-index:25226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" adj="-4199,9611" fillcolor="#deeaf6 [660]" strokecolor="#5b9bd5 [3204]" strokeweight=".5pt">
                      <v:stroke joinstyle="miter"/>
                      <v:textbox>
                        <w:txbxContent>
                          <w:p w14:paraId="109A96AD" w14:textId="77777777" w:rsidR="00E3791B" w:rsidRPr="002266B3" w:rsidRDefault="00E3791B" w:rsidP="001D3F2A">
                            <w:pPr>
                              <w:bidi/>
                              <w:spacing w:line="276" w:lineRule="auto"/>
                              <w:ind w:left="-180" w:right="-51"/>
                              <w:jc w:val="center"/>
                              <w:rPr>
                                <w:rFonts w:asciiTheme="majorBidi" w:hAnsiTheme="majorBidi" w:cstheme="majorBidi"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</w:pPr>
                            <w:r w:rsidRPr="002266B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>الـخ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2266B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ـط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ـ</w:t>
                            </w:r>
                            <w:r w:rsidRPr="002266B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>وة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</w:t>
                            </w:r>
                            <w:r w:rsidRPr="002266B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  <w:sz w:val="26"/>
                                <w:szCs w:val="26"/>
                                <w:rtl/>
                                <w:lang w:val="fr-FR"/>
                              </w:rPr>
                              <w:t xml:space="preserve">  </w:t>
                            </w:r>
                            <w:r w:rsidRPr="000E7368">
                              <w:rPr>
                                <w:rFonts w:cstheme="minorHAnsi"/>
                                <w:b/>
                                <w:bCs/>
                              </w:rPr>
                              <w:t>⑤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7258D06" w14:textId="77777777" w:rsidR="00BA2050" w:rsidRDefault="00AF5336" w:rsidP="00845058">
            <w:pPr>
              <w:pStyle w:val="Paragraphedeliste"/>
              <w:spacing w:after="0" w:line="348" w:lineRule="auto"/>
              <w:ind w:left="798"/>
              <w:jc w:val="both"/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Theme="majorBidi" w:hAnsiTheme="majorBidi" w:cs="Times New Roman"/>
                <w:b/>
                <w:bCs/>
                <w:color w:val="00B050"/>
                <w:sz w:val="28"/>
                <w:szCs w:val="28"/>
              </w:rPr>
              <w:t>Fin_Si</w:t>
            </w:r>
            <w:proofErr w:type="spellEnd"/>
            <w:r w:rsidR="00BA2050" w:rsidRPr="007214ED">
              <w:rPr>
                <w:rFonts w:asciiTheme="majorBidi" w:hAnsiTheme="majorBidi" w:cs="Times New Roman"/>
                <w:b/>
                <w:bCs/>
                <w:color w:val="00B050"/>
                <w:sz w:val="28"/>
                <w:szCs w:val="28"/>
              </w:rPr>
              <w:t> </w:t>
            </w:r>
            <w:r w:rsidR="00BA2050" w:rsidRPr="00062089"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  <w:t>;</w:t>
            </w:r>
          </w:p>
          <w:p w14:paraId="069FFDD2" w14:textId="77777777" w:rsidR="00C255F3" w:rsidRDefault="00C255F3" w:rsidP="00C255F3">
            <w:pPr>
              <w:pStyle w:val="Paragraphedeliste"/>
              <w:spacing w:after="0" w:line="240" w:lineRule="auto"/>
              <w:ind w:left="798"/>
              <w:jc w:val="both"/>
              <w:rPr>
                <w:rFonts w:asciiTheme="majorBidi" w:hAnsiTheme="majorBidi" w:cs="Times New Roman"/>
                <w:b/>
                <w:bCs/>
                <w:sz w:val="16"/>
                <w:szCs w:val="16"/>
              </w:rPr>
            </w:pPr>
          </w:p>
          <w:p w14:paraId="42D91537" w14:textId="77777777" w:rsidR="00C255F3" w:rsidRPr="00E1251A" w:rsidRDefault="00C255F3" w:rsidP="00C255F3">
            <w:pPr>
              <w:pStyle w:val="Paragraphedeliste"/>
              <w:spacing w:after="0" w:line="240" w:lineRule="auto"/>
              <w:ind w:left="798"/>
              <w:jc w:val="both"/>
              <w:rPr>
                <w:rFonts w:asciiTheme="majorBidi" w:hAnsiTheme="majorBidi" w:cs="Times New Roman"/>
                <w:b/>
                <w:bCs/>
                <w:sz w:val="10"/>
                <w:szCs w:val="10"/>
              </w:rPr>
            </w:pPr>
          </w:p>
          <w:p w14:paraId="1D0FB41A" w14:textId="77777777" w:rsidR="004A59F5" w:rsidRPr="00E1251A" w:rsidRDefault="004A59F5" w:rsidP="00C255F3">
            <w:pPr>
              <w:pStyle w:val="Paragraphedeliste"/>
              <w:spacing w:after="0" w:line="240" w:lineRule="auto"/>
              <w:ind w:left="798"/>
              <w:jc w:val="both"/>
              <w:rPr>
                <w:rFonts w:asciiTheme="majorBidi" w:hAnsiTheme="majorBidi" w:cs="Times New Roman"/>
                <w:b/>
                <w:bCs/>
                <w:sz w:val="16"/>
                <w:szCs w:val="16"/>
              </w:rPr>
            </w:pPr>
          </w:p>
          <w:p w14:paraId="7E7D0A1B" w14:textId="77777777" w:rsidR="004A59F5" w:rsidRPr="004A59F5" w:rsidRDefault="004A59F5" w:rsidP="00C255F3">
            <w:pPr>
              <w:pStyle w:val="Paragraphedeliste"/>
              <w:spacing w:after="0" w:line="240" w:lineRule="auto"/>
              <w:ind w:left="798"/>
              <w:jc w:val="both"/>
              <w:rPr>
                <w:rFonts w:asciiTheme="majorBidi" w:hAnsiTheme="majorBidi" w:cs="Times New Roman"/>
                <w:b/>
                <w:bCs/>
                <w:sz w:val="10"/>
                <w:szCs w:val="10"/>
              </w:rPr>
            </w:pPr>
          </w:p>
          <w:p w14:paraId="1DF9A4A6" w14:textId="77777777" w:rsidR="00EF1108" w:rsidRPr="00532E53" w:rsidRDefault="00EF1108" w:rsidP="00EF1108">
            <w:pPr>
              <w:pStyle w:val="Paragraphedeliste"/>
              <w:ind w:left="681"/>
              <w:jc w:val="both"/>
              <w:rPr>
                <w:rFonts w:asciiTheme="majorBidi" w:hAnsiTheme="majorBidi" w:cs="Times New Roman"/>
                <w:b/>
                <w:bCs/>
                <w:color w:val="0070C0"/>
                <w:sz w:val="28"/>
                <w:szCs w:val="28"/>
              </w:rPr>
            </w:pPr>
            <w:r w:rsidRPr="00532E53">
              <w:rPr>
                <w:rFonts w:asciiTheme="majorBidi" w:hAnsiTheme="majorBidi" w:cs="Times New Roman"/>
                <w:b/>
                <w:bCs/>
                <w:color w:val="0070C0"/>
                <w:sz w:val="28"/>
                <w:szCs w:val="28"/>
              </w:rPr>
              <w:t>Ecrire (</w:t>
            </w:r>
            <w:r w:rsidR="00D91F06">
              <w:rPr>
                <w:rFonts w:asciiTheme="majorBidi" w:hAnsiTheme="majorBidi" w:cs="Times New Roman"/>
                <w:b/>
                <w:bCs/>
                <w:color w:val="0070C0"/>
                <w:sz w:val="28"/>
                <w:szCs w:val="28"/>
              </w:rPr>
              <w:t>"Val Abs = ",</w:t>
            </w:r>
            <w:r w:rsidRPr="00532E53">
              <w:rPr>
                <w:rFonts w:asciiTheme="majorBidi" w:hAnsiTheme="majorBidi" w:cs="Times New Roman"/>
                <w:b/>
                <w:bCs/>
                <w:color w:val="0070C0"/>
                <w:sz w:val="28"/>
                <w:szCs w:val="28"/>
              </w:rPr>
              <w:t>X) </w:t>
            </w:r>
            <w:r w:rsidRPr="00062089">
              <w:rPr>
                <w:rFonts w:asciiTheme="majorBidi" w:hAnsiTheme="majorBidi" w:cs="Times New Roman"/>
                <w:b/>
                <w:bCs/>
                <w:sz w:val="28"/>
                <w:szCs w:val="28"/>
              </w:rPr>
              <w:t>;</w:t>
            </w:r>
          </w:p>
          <w:p w14:paraId="0D2E2B15" w14:textId="77777777" w:rsidR="00BA2050" w:rsidRPr="001731AA" w:rsidRDefault="00BA2050" w:rsidP="00845058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8"/>
                <w:szCs w:val="8"/>
              </w:rPr>
            </w:pPr>
          </w:p>
          <w:p w14:paraId="3F376FA3" w14:textId="77777777" w:rsidR="00BA2050" w:rsidRPr="001731AA" w:rsidRDefault="00BA2050" w:rsidP="00845058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8"/>
                <w:szCs w:val="8"/>
              </w:rPr>
            </w:pPr>
          </w:p>
          <w:p w14:paraId="4CC2A418" w14:textId="77777777" w:rsidR="00BA2050" w:rsidRPr="001731AA" w:rsidRDefault="00BA2050" w:rsidP="00845058">
            <w:pPr>
              <w:pStyle w:val="Paragraphedeliste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8"/>
                <w:szCs w:val="8"/>
              </w:rPr>
            </w:pPr>
          </w:p>
          <w:p w14:paraId="621E0B6D" w14:textId="77777777" w:rsidR="00BA2050" w:rsidRDefault="00BA2050" w:rsidP="00845058">
            <w:pPr>
              <w:pStyle w:val="Paragraphedeliste"/>
              <w:spacing w:after="0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35A94537" w14:textId="77777777" w:rsidR="004A59F5" w:rsidRDefault="004A59F5" w:rsidP="00845058">
            <w:pPr>
              <w:pStyle w:val="Paragraphedeliste"/>
              <w:spacing w:after="0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39D1290C" w14:textId="77777777" w:rsidR="00BA2050" w:rsidRDefault="00BA2050" w:rsidP="00845058">
            <w:pPr>
              <w:pStyle w:val="Paragraphedeliste"/>
              <w:spacing w:after="0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28207193" w14:textId="77777777" w:rsidR="00C255F3" w:rsidRPr="00622488" w:rsidRDefault="00C255F3" w:rsidP="00845058">
            <w:pPr>
              <w:pStyle w:val="Paragraphedeliste"/>
              <w:spacing w:after="0"/>
              <w:ind w:left="231"/>
              <w:jc w:val="both"/>
              <w:rPr>
                <w:rFonts w:asciiTheme="majorBidi" w:hAnsiTheme="majorBidi" w:cs="Times New Roman"/>
                <w:b/>
                <w:bCs/>
                <w:color w:val="FF0000"/>
                <w:sz w:val="10"/>
                <w:szCs w:val="10"/>
              </w:rPr>
            </w:pPr>
          </w:p>
          <w:p w14:paraId="7FB1E16D" w14:textId="77777777" w:rsidR="00BA2050" w:rsidRPr="00C72CD4" w:rsidRDefault="00BA2050" w:rsidP="00845058">
            <w:pPr>
              <w:spacing w:line="348" w:lineRule="auto"/>
              <w:ind w:left="231"/>
              <w:jc w:val="both"/>
              <w:rPr>
                <w:rFonts w:asciiTheme="majorBidi" w:hAnsiTheme="majorBidi" w:cs="Times New Roman"/>
                <w:b/>
                <w:bCs/>
                <w:color w:val="auto"/>
                <w:sz w:val="28"/>
                <w:szCs w:val="28"/>
                <w:lang w:val="fr-FR"/>
              </w:rPr>
            </w:pPr>
            <w:r w:rsidRPr="00C72CD4">
              <w:rPr>
                <w:rFonts w:asciiTheme="majorBidi" w:hAnsiTheme="majorBidi" w:cs="Times New Roman"/>
                <w:b/>
                <w:bCs/>
                <w:color w:val="auto"/>
                <w:sz w:val="28"/>
                <w:szCs w:val="28"/>
                <w:lang w:val="fr-FR"/>
              </w:rPr>
              <w:t>Fin</w:t>
            </w:r>
          </w:p>
          <w:p w14:paraId="6622084F" w14:textId="77777777" w:rsidR="00BA2050" w:rsidRDefault="00BA2050" w:rsidP="00845058">
            <w:pPr>
              <w:pStyle w:val="Paragraphedeliste"/>
              <w:spacing w:after="0"/>
              <w:ind w:left="0"/>
              <w:jc w:val="right"/>
              <w:rPr>
                <w:rFonts w:asciiTheme="majorBidi" w:hAnsiTheme="majorBidi" w:cs="Times New Roman"/>
                <w:b/>
                <w:bCs/>
                <w:color w:val="FF0000"/>
                <w:sz w:val="28"/>
                <w:szCs w:val="28"/>
              </w:rPr>
            </w:pPr>
          </w:p>
        </w:tc>
      </w:tr>
    </w:tbl>
    <w:p w14:paraId="67EAA002" w14:textId="77777777" w:rsidR="004F0170" w:rsidRPr="00CE0A0E" w:rsidRDefault="004F0170" w:rsidP="00EF0600">
      <w:pPr>
        <w:widowControl/>
        <w:suppressAutoHyphens w:val="0"/>
        <w:jc w:val="center"/>
        <w:rPr>
          <w:color w:val="002060"/>
          <w:lang w:val="fr-FR"/>
        </w:rPr>
      </w:pPr>
    </w:p>
    <w:sdt>
      <w:sdtPr>
        <w:rPr>
          <w:rFonts w:asciiTheme="minorHAnsi" w:eastAsiaTheme="minorEastAsia" w:hAnsiTheme="minorHAnsi" w:cstheme="minorBidi"/>
          <w:color w:val="002060"/>
          <w:sz w:val="22"/>
          <w:szCs w:val="22"/>
          <w:lang w:val="fr-FR" w:eastAsia="fr-FR" w:bidi="ar-SA"/>
        </w:rPr>
        <w:id w:val="-959950614"/>
        <w:docPartObj>
          <w:docPartGallery w:val="Cover Pages"/>
          <w:docPartUnique/>
        </w:docPartObj>
      </w:sdtPr>
      <w:sdtEndPr>
        <w:rPr>
          <w:sz w:val="28"/>
          <w:szCs w:val="28"/>
        </w:rPr>
      </w:sdtEndPr>
      <w:sdtContent>
        <w:p w14:paraId="2F094F1C" w14:textId="77777777" w:rsidR="00C86D78" w:rsidRPr="00807A3F" w:rsidRDefault="00C86D78" w:rsidP="00EF0600">
          <w:pPr>
            <w:widowControl/>
            <w:suppressAutoHyphens w:val="0"/>
            <w:jc w:val="center"/>
            <w:rPr>
              <w:color w:val="002060"/>
            </w:rPr>
          </w:pPr>
        </w:p>
        <w:p w14:paraId="132CAB9C" w14:textId="77777777" w:rsidR="00C86D78" w:rsidRPr="00807A3F" w:rsidRDefault="00C86D78" w:rsidP="004B4864">
          <w:pPr>
            <w:widowControl/>
            <w:suppressAutoHyphens w:val="0"/>
            <w:jc w:val="center"/>
            <w:rPr>
              <w:color w:val="002060"/>
              <w:sz w:val="16"/>
              <w:szCs w:val="16"/>
            </w:rPr>
          </w:pPr>
          <w:r w:rsidRPr="00807A3F">
            <w:rPr>
              <w:color w:val="002060"/>
              <w:sz w:val="16"/>
              <w:szCs w:val="16"/>
            </w:rPr>
            <w:br w:type="page"/>
          </w:r>
        </w:p>
        <w:p w14:paraId="33C02942" w14:textId="77777777" w:rsidR="00CD04DE" w:rsidRDefault="00CD04DE" w:rsidP="00CD04DE">
          <w:pPr>
            <w:bidi/>
            <w:jc w:val="both"/>
            <w:rPr>
              <w:rFonts w:asciiTheme="majorBidi" w:hAnsiTheme="majorBidi" w:cstheme="majorBidi"/>
              <w:color w:val="002060"/>
              <w:sz w:val="20"/>
              <w:szCs w:val="20"/>
            </w:rPr>
          </w:pPr>
        </w:p>
        <w:p w14:paraId="6DFB9B8C" w14:textId="77777777" w:rsidR="005E5FBF" w:rsidRDefault="000545AE" w:rsidP="005E5FBF">
          <w:pPr>
            <w:widowControl/>
            <w:suppressAutoHyphens w:val="0"/>
            <w:bidi/>
            <w:spacing w:line="360" w:lineRule="auto"/>
            <w:jc w:val="both"/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</w:pPr>
          <w:r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  <w:lang w:bidi="ar-SA"/>
            </w:rPr>
            <w:t>ت</w:t>
          </w:r>
          <w:r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  <w:lang w:val="fr-FR" w:bidi="ar-SA"/>
            </w:rPr>
            <w:t>ــ</w:t>
          </w:r>
          <w:r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  <w:lang w:bidi="ar-SA"/>
            </w:rPr>
            <w:t>صــحــيــح</w:t>
          </w:r>
          <w:r w:rsidRPr="00417B55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  <w:lang w:bidi="ar-SA"/>
            </w:rPr>
            <w:t xml:space="preserve"> </w:t>
          </w:r>
          <w:r w:rsidR="005E5FBF" w:rsidRPr="00417B55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  <w:lang w:bidi="ar-SA"/>
            </w:rPr>
            <w:t xml:space="preserve">الـمــســألــة </w:t>
          </w:r>
          <w:r w:rsidR="005E5FBF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lang w:bidi="ar-SA"/>
            </w:rPr>
            <w:t>3</w:t>
          </w:r>
          <w:r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  <w:lang w:bidi="ar-SA"/>
            </w:rPr>
            <w:t xml:space="preserve"> </w:t>
          </w:r>
          <w:r w:rsidR="005E5FBF" w:rsidRPr="00417B55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  <w:lang w:bidi="ar-SA"/>
            </w:rPr>
            <w:t>:</w:t>
          </w:r>
          <w:r w:rsidR="005E5FBF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  <w:lang w:bidi="ar-SA"/>
            </w:rPr>
            <w:t xml:space="preserve">  كــتــابــة </w:t>
          </w:r>
          <w:r w:rsidR="005E5FBF" w:rsidRPr="00807A3F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خـ</w:t>
          </w:r>
          <w:r w:rsidR="005E5FBF" w:rsidRPr="00807A3F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ـوارزمـيـ</w:t>
          </w:r>
          <w:r w:rsidR="005E5FBF" w:rsidRPr="00807A3F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ة تـسـمـح </w:t>
          </w:r>
          <w:r w:rsidR="005E5FBF" w:rsidRPr="008577E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بــتـعــيــيــن</w:t>
          </w:r>
          <w:r w:rsidR="005E5FBF" w:rsidRPr="008577E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 xml:space="preserve"> </w:t>
          </w:r>
          <w:r w:rsidR="005E5FBF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الـقـيـمـة الـمـطـلـقـة</w:t>
          </w:r>
          <w:r w:rsidR="005E5FBF" w:rsidRPr="008577E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لـعــدد حــقــيــقي ( </w:t>
          </w:r>
          <w:r w:rsidR="005E5FBF" w:rsidRPr="008577E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X</w:t>
          </w:r>
          <w:r w:rsidR="005E5FBF" w:rsidRPr="008577E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)</w:t>
          </w:r>
          <w:r w:rsidR="005E5FBF" w:rsidRPr="00807A3F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 </w:t>
          </w:r>
        </w:p>
        <w:p w14:paraId="688B2A24" w14:textId="77777777" w:rsidR="005E5FBF" w:rsidRPr="00C920E7" w:rsidRDefault="00874CB8" w:rsidP="005E5FBF">
          <w:pPr>
            <w:widowControl/>
            <w:suppressAutoHyphens w:val="0"/>
            <w:bidi/>
            <w:spacing w:line="360" w:lineRule="auto"/>
            <w:jc w:val="both"/>
            <w:rPr>
              <w:color w:val="0070C0"/>
              <w:rtl/>
              <w:lang w:bidi="ar-SA"/>
            </w:rPr>
          </w:pPr>
          <w:r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ب</w:t>
          </w:r>
          <w:r w:rsidR="005E5FBF" w:rsidRPr="00C920E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  <w:lang w:bidi="ar-SA"/>
            </w:rPr>
            <w:t xml:space="preserve"> . اســتــعــمــال الـتــعــلــيـــمــة الـشـــرطـــيــة الاخــتــيــاريــة</w:t>
          </w:r>
          <w:r w:rsidR="00C920E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  <w:lang w:bidi="ar-SA"/>
            </w:rPr>
            <w:t xml:space="preserve"> : </w:t>
          </w:r>
        </w:p>
        <w:p w14:paraId="3DDC90A7" w14:textId="77777777" w:rsidR="005D02CD" w:rsidRDefault="005D02CD" w:rsidP="005D02CD">
          <w:pPr>
            <w:widowControl/>
            <w:suppressAutoHyphens w:val="0"/>
            <w:jc w:val="center"/>
            <w:rPr>
              <w:color w:val="002060"/>
              <w:rtl/>
              <w:lang w:bidi="ar-SA"/>
            </w:rPr>
          </w:pPr>
        </w:p>
        <w:p w14:paraId="51A62DE2" w14:textId="77777777" w:rsidR="003D3B3A" w:rsidRPr="00807A3F" w:rsidRDefault="003D3B3A" w:rsidP="005D02CD">
          <w:pPr>
            <w:widowControl/>
            <w:suppressAutoHyphens w:val="0"/>
            <w:jc w:val="center"/>
            <w:rPr>
              <w:color w:val="002060"/>
              <w:rtl/>
              <w:lang w:bidi="ar-SA"/>
            </w:rPr>
          </w:pPr>
        </w:p>
        <w:tbl>
          <w:tblPr>
            <w:tblStyle w:val="Grilledutableau"/>
            <w:tblW w:w="0" w:type="auto"/>
            <w:jc w:val="center"/>
            <w:tbl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  <w:insideH w:val="double" w:sz="4" w:space="0" w:color="auto"/>
              <w:insideV w:val="double" w:sz="4" w:space="0" w:color="auto"/>
            </w:tblBorders>
            <w:tblLook w:val="04A0" w:firstRow="1" w:lastRow="0" w:firstColumn="1" w:lastColumn="0" w:noHBand="0" w:noVBand="1"/>
          </w:tblPr>
          <w:tblGrid>
            <w:gridCol w:w="5316"/>
            <w:gridCol w:w="5312"/>
          </w:tblGrid>
          <w:tr w:rsidR="005D02CD" w:rsidRPr="00DB6E90" w14:paraId="6A61BC8E" w14:textId="77777777" w:rsidTr="00531AE1">
            <w:trPr>
              <w:jc w:val="center"/>
            </w:trPr>
            <w:tc>
              <w:tcPr>
                <w:tcW w:w="5316" w:type="dxa"/>
              </w:tcPr>
              <w:p w14:paraId="6F3B216C" w14:textId="77777777" w:rsidR="005D02CD" w:rsidRPr="00A52ED5" w:rsidRDefault="005D02CD" w:rsidP="00531AE1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14:paraId="4A7E22C5" w14:textId="77777777" w:rsidR="005D02CD" w:rsidRPr="00A52ED5" w:rsidRDefault="005D02CD" w:rsidP="00531AE1">
                <w:pPr>
                  <w:pStyle w:val="Paragraphedeliste"/>
                  <w:spacing w:after="0"/>
                  <w:ind w:left="29" w:firstLine="28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14:paraId="6408C731" w14:textId="77777777" w:rsidR="005D02CD" w:rsidRDefault="005D02CD" w:rsidP="00531AE1">
                <w:pPr>
                  <w:pStyle w:val="Paragraphedeliste"/>
                  <w:bidi/>
                  <w:spacing w:after="0"/>
                  <w:ind w:left="29"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</w:pP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الـمـخـ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ط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ـط الانـسـيـ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ابـي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الـتـالي يـسـمـح بــتـعــيــيــن </w:t>
                </w:r>
              </w:p>
              <w:p w14:paraId="3FCE84A8" w14:textId="77777777" w:rsidR="005D02CD" w:rsidRPr="000269CF" w:rsidRDefault="005D02CD" w:rsidP="00531AE1">
                <w:pPr>
                  <w:pStyle w:val="Paragraphedeliste"/>
                  <w:bidi/>
                  <w:spacing w:after="0"/>
                  <w:ind w:left="29"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</w:pPr>
                <w:r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الـقـيـمـة الـمـطـلـقـة ( </w:t>
                </w:r>
                <w:r>
                  <w:rPr>
                    <w:rFonts w:asciiTheme="majorBidi" w:hAnsiTheme="majorBidi" w:cs="Times New Roman"/>
                    <w:b/>
                    <w:bCs/>
                    <w:color w:val="00B050"/>
                    <w:sz w:val="26"/>
                    <w:szCs w:val="26"/>
                    <w:lang w:bidi="ar-DZ"/>
                  </w:rPr>
                  <w:t>Y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 ) لـعــدد حــقــيــقي ( </w:t>
                </w:r>
                <w:r>
                  <w:rPr>
                    <w:rFonts w:asciiTheme="majorBidi" w:hAnsiTheme="majorBidi" w:cs="Times New Roman"/>
                    <w:b/>
                    <w:bCs/>
                    <w:color w:val="00B050"/>
                    <w:sz w:val="26"/>
                    <w:szCs w:val="26"/>
                    <w:lang w:bidi="ar-DZ"/>
                  </w:rPr>
                  <w:t>X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 )</w:t>
                </w: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  </w:t>
                </w:r>
              </w:p>
              <w:p w14:paraId="70C40369" w14:textId="77777777" w:rsidR="005D02CD" w:rsidRDefault="005D02CD" w:rsidP="00531AE1">
                <w:pPr>
                  <w:pStyle w:val="Paragraphedeliste"/>
                  <w:bidi/>
                  <w:spacing w:after="0"/>
                  <w:ind w:left="29" w:right="237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rtl/>
                    <w:lang w:bidi="ar-DZ"/>
                  </w:rPr>
                </w:pPr>
              </w:p>
              <w:p w14:paraId="2AC3BFF1" w14:textId="77777777" w:rsidR="005D02CD" w:rsidRPr="00D34A8B" w:rsidRDefault="005D02CD" w:rsidP="00531AE1">
                <w:pPr>
                  <w:pStyle w:val="Paragraphedeliste"/>
                  <w:tabs>
                    <w:tab w:val="right" w:pos="4863"/>
                  </w:tabs>
                  <w:bidi/>
                  <w:spacing w:after="0"/>
                  <w:ind w:left="29" w:right="237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rtl/>
                    <w:lang w:bidi="ar-DZ"/>
                  </w:rPr>
                </w:pPr>
              </w:p>
              <w:p w14:paraId="32A75080" w14:textId="77777777" w:rsidR="005D02CD" w:rsidRDefault="005D02CD" w:rsidP="00531AE1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hint="cs"/>
                    <w:b/>
                    <w:bCs/>
                    <w:noProof/>
                    <w:color w:val="00206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71968" behindDoc="0" locked="0" layoutInCell="1" allowOverlap="1" wp14:anchorId="670B9892" wp14:editId="42E90CA7">
                          <wp:simplePos x="0" y="0"/>
                          <wp:positionH relativeFrom="column">
                            <wp:posOffset>2371319</wp:posOffset>
                          </wp:positionH>
                          <wp:positionV relativeFrom="paragraph">
                            <wp:posOffset>116891</wp:posOffset>
                          </wp:positionV>
                          <wp:extent cx="1146886" cy="184099"/>
                          <wp:effectExtent l="0" t="38100" r="15240" b="0"/>
                          <wp:wrapNone/>
                          <wp:docPr id="484" name="Arc 48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146886" cy="184099"/>
                                  </a:xfrm>
                                  <a:prstGeom prst="arc">
                                    <a:avLst>
                                      <a:gd name="adj1" fmla="val 10968227"/>
                                      <a:gd name="adj2" fmla="val 21360408"/>
                                    </a:avLst>
                                  </a:prstGeom>
                                  <a:ln>
                                    <a:headEnd type="none" w="med" len="med"/>
                                    <a:tailEnd type="arrow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2E1C3BA" id="Arc 484" o:spid="_x0000_s1026" style="position:absolute;margin-left:186.7pt;margin-top:9.2pt;width:90.3pt;height:14.5pt;z-index:25237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6886,184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" path="m24960,65188nsc98467,26513,320594,67,572488,v228633,-61,435646,21685,526825,55340l573443,92050,24960,65188xem24960,65188nfc98467,26513,320594,67,572488,v228633,-61,435646,21685,526825,55340e" filled="f" strokecolor="black [3200]" strokeweight="1.5pt">
                          <v:stroke endarrow="open" joinstyle="miter"/>
                          <v:path arrowok="t" o:connecttype="custom" o:connectlocs="24960,65188;572488,0;1099313,55340" o:connectangles="0,0,0"/>
                        </v:shape>
                      </w:pict>
                    </mc:Fallback>
                  </mc:AlternateContent>
                </w:r>
                <w:r w:rsidRPr="00855408">
                  <w:rPr>
                    <w:rFonts w:asciiTheme="majorBidi" w:hAnsiTheme="majorBidi" w:cs="Times New Roman"/>
                    <w:b/>
                    <w:bCs/>
                    <w:noProof/>
                    <w:color w:val="FF0000"/>
                    <w:sz w:val="20"/>
                    <w:szCs w:val="20"/>
                  </w:rPr>
                  <mc:AlternateContent>
                    <mc:Choice Requires="wps">
                      <w:drawing>
                        <wp:anchor distT="0" distB="0" distL="114300" distR="114300" simplePos="0" relativeHeight="252367872" behindDoc="0" locked="0" layoutInCell="1" allowOverlap="1" wp14:anchorId="019746ED" wp14:editId="2388A6ED">
                          <wp:simplePos x="0" y="0"/>
                          <wp:positionH relativeFrom="column">
                            <wp:posOffset>563728</wp:posOffset>
                          </wp:positionH>
                          <wp:positionV relativeFrom="paragraph">
                            <wp:posOffset>25070</wp:posOffset>
                          </wp:positionV>
                          <wp:extent cx="1799590" cy="395605"/>
                          <wp:effectExtent l="0" t="0" r="10160" b="23495"/>
                          <wp:wrapNone/>
                          <wp:docPr id="486" name="Ellipse 48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9560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BC51360" w14:textId="77777777" w:rsidR="00E3791B" w:rsidRPr="00855408" w:rsidRDefault="00E3791B" w:rsidP="005D02CD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  <w:t>Début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019746ED" id="Ellipse 486" o:spid="_x0000_s1088" style="position:absolute;left:0;text-align:left;margin-left:44.4pt;margin-top:1.95pt;width:141.7pt;height:31.15pt;z-index:25236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" filled="f" strokecolor="black [3200]" strokeweight="1.5pt">
                          <v:stroke joinstyle="miter"/>
                          <v:textbox>
                            <w:txbxContent>
                              <w:p w14:paraId="4BC51360" w14:textId="77777777" w:rsidR="00E3791B" w:rsidRPr="00855408" w:rsidRDefault="00E3791B" w:rsidP="005D02CD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8"/>
                                    <w:szCs w:val="28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Début</w:t>
                                </w: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  <w:p w14:paraId="57C81112" w14:textId="77777777" w:rsidR="005D02CD" w:rsidRDefault="005D02CD" w:rsidP="00531AE1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14:paraId="3143BFD3" w14:textId="77777777" w:rsidR="005D02CD" w:rsidRDefault="005D02CD" w:rsidP="00531AE1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66848" behindDoc="0" locked="0" layoutInCell="1" allowOverlap="1" wp14:anchorId="4C7887BF" wp14:editId="46FC91D3">
                          <wp:simplePos x="0" y="0"/>
                          <wp:positionH relativeFrom="column">
                            <wp:posOffset>1473048</wp:posOffset>
                          </wp:positionH>
                          <wp:positionV relativeFrom="paragraph">
                            <wp:posOffset>86030</wp:posOffset>
                          </wp:positionV>
                          <wp:extent cx="0" cy="369541"/>
                          <wp:effectExtent l="76200" t="0" r="76200" b="50165"/>
                          <wp:wrapNone/>
                          <wp:docPr id="488" name="Connecteur droit avec flèche 48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69541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98C1E98" id="Connecteur droit avec flèche 488" o:spid="_x0000_s1026" type="#_x0000_t32" style="position:absolute;margin-left:116pt;margin-top:6.75pt;width:0;height:29.1pt;z-index:25236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14:paraId="0F22C4CB" w14:textId="77777777" w:rsidR="005D02CD" w:rsidRDefault="005D02CD" w:rsidP="00531AE1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14:paraId="43E449A2" w14:textId="77777777" w:rsidR="005D02CD" w:rsidRDefault="005D02CD" w:rsidP="00531AE1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855408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68896" behindDoc="0" locked="0" layoutInCell="1" allowOverlap="1" wp14:anchorId="62732F4E" wp14:editId="77EAB380">
                          <wp:simplePos x="0" y="0"/>
                          <wp:positionH relativeFrom="column">
                            <wp:posOffset>570230</wp:posOffset>
                          </wp:positionH>
                          <wp:positionV relativeFrom="paragraph">
                            <wp:posOffset>3566160</wp:posOffset>
                          </wp:positionV>
                          <wp:extent cx="1799590" cy="395605"/>
                          <wp:effectExtent l="0" t="0" r="10160" b="23495"/>
                          <wp:wrapNone/>
                          <wp:docPr id="489" name="Ellipse 48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9560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6C0EBC9" w14:textId="77777777" w:rsidR="00E3791B" w:rsidRPr="001B7500" w:rsidRDefault="00E3791B" w:rsidP="005D02CD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1B7500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Fin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62732F4E" id="Ellipse 489" o:spid="_x0000_s1089" style="position:absolute;left:0;text-align:left;margin-left:44.9pt;margin-top:280.8pt;width:141.7pt;height:31.15pt;z-index:25236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" filled="f" strokecolor="black [3200]" strokeweight="1.5pt">
                          <v:stroke joinstyle="miter"/>
                          <v:textbox>
                            <w:txbxContent>
                              <w:p w14:paraId="26C0EBC9" w14:textId="77777777" w:rsidR="00E3791B" w:rsidRPr="001B7500" w:rsidRDefault="00E3791B" w:rsidP="005D02CD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8"/>
                                    <w:szCs w:val="28"/>
                                  </w:rPr>
                                </w:pPr>
                                <w:r w:rsidRPr="001B7500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Fin</w:t>
                                </w: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62752" behindDoc="0" locked="0" layoutInCell="1" allowOverlap="1" wp14:anchorId="01F5327C" wp14:editId="369E71A0">
                          <wp:simplePos x="0" y="0"/>
                          <wp:positionH relativeFrom="column">
                            <wp:posOffset>335280</wp:posOffset>
                          </wp:positionH>
                          <wp:positionV relativeFrom="paragraph">
                            <wp:posOffset>2818130</wp:posOffset>
                          </wp:positionV>
                          <wp:extent cx="2282190" cy="359410"/>
                          <wp:effectExtent l="19050" t="0" r="41910" b="21590"/>
                          <wp:wrapNone/>
                          <wp:docPr id="490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228219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1848"/>
                                      <a:gd name="connsiteY0" fmla="*/ 10000 h 10000"/>
                                      <a:gd name="connsiteX1" fmla="*/ 0 w 11848"/>
                                      <a:gd name="connsiteY1" fmla="*/ 0 h 10000"/>
                                      <a:gd name="connsiteX2" fmla="*/ 11848 w 11848"/>
                                      <a:gd name="connsiteY2" fmla="*/ 0 h 10000"/>
                                      <a:gd name="connsiteX3" fmla="*/ 10000 w 11848"/>
                                      <a:gd name="connsiteY3" fmla="*/ 10000 h 10000"/>
                                      <a:gd name="connsiteX4" fmla="*/ 0 w 11848"/>
                                      <a:gd name="connsiteY4" fmla="*/ 10000 h 10000"/>
                                      <a:gd name="connsiteX0" fmla="*/ 0 w 13588"/>
                                      <a:gd name="connsiteY0" fmla="*/ 10000 h 10000"/>
                                      <a:gd name="connsiteX1" fmla="*/ 1740 w 13588"/>
                                      <a:gd name="connsiteY1" fmla="*/ 0 h 10000"/>
                                      <a:gd name="connsiteX2" fmla="*/ 13588 w 13588"/>
                                      <a:gd name="connsiteY2" fmla="*/ 0 h 10000"/>
                                      <a:gd name="connsiteX3" fmla="*/ 11740 w 13588"/>
                                      <a:gd name="connsiteY3" fmla="*/ 10000 h 10000"/>
                                      <a:gd name="connsiteX4" fmla="*/ 0 w 13588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3588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1740" y="0"/>
                                        </a:lnTo>
                                        <a:lnTo>
                                          <a:pt x="13588" y="0"/>
                                        </a:lnTo>
                                        <a:lnTo>
                                          <a:pt x="1174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00206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95812B2" w14:textId="77777777" w:rsidR="00E3791B" w:rsidRPr="00532E53" w:rsidRDefault="00E3791B" w:rsidP="005D02CD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532E5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Ecrire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 xml:space="preserve"> ("Val Abs = ",Y</w:t>
                                      </w:r>
                                      <w:r w:rsidRPr="00532E5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>)</w:t>
                                      </w:r>
                                      <w:r w:rsidRPr="00532E5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1F5327C" id="_x0000_s1090" style="position:absolute;left:0;text-align:left;margin-left:26.4pt;margin-top:221.9pt;width:179.7pt;height:28.3pt;z-index:25236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588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" adj="-11796480,,5400" path="m,10000l1740,,13588,,11740,10000,,10000xe" filled="f" strokecolor="#002060" strokeweight="1.5pt">
                          <v:stroke joinstyle="miter"/>
                          <v:formulas/>
                          <v:path arrowok="t" o:connecttype="custom" o:connectlocs="0,359410;292244,0;2282190,0;1971807,359410;0,359410" o:connectangles="0,0,0,0,0" textboxrect="0,0,13588,10000"/>
                          <v:textbox>
                            <w:txbxContent>
                              <w:p w14:paraId="095812B2" w14:textId="77777777" w:rsidR="00E3791B" w:rsidRPr="00532E53" w:rsidRDefault="00E3791B" w:rsidP="005D02CD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r w:rsidRPr="00532E5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lang w:val="fr-FR"/>
                                  </w:rPr>
                                  <w:t>Ecrire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("Val Abs = ",Y</w:t>
                                </w:r>
                                <w:r w:rsidRPr="00532E5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)</w:t>
                                </w:r>
                                <w:r w:rsidRPr="00532E5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59680" behindDoc="0" locked="0" layoutInCell="1" allowOverlap="1" wp14:anchorId="7779D1E7" wp14:editId="17768667">
                          <wp:simplePos x="0" y="0"/>
                          <wp:positionH relativeFrom="column">
                            <wp:posOffset>1381125</wp:posOffset>
                          </wp:positionH>
                          <wp:positionV relativeFrom="paragraph">
                            <wp:posOffset>2251075</wp:posOffset>
                          </wp:positionV>
                          <wp:extent cx="179705" cy="179705"/>
                          <wp:effectExtent l="0" t="0" r="10795" b="10795"/>
                          <wp:wrapNone/>
                          <wp:docPr id="503" name="Organigramme : Connecteur 50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705" cy="179705"/>
                                  </a:xfrm>
                                  <a:prstGeom prst="flowChartConnector">
                                    <a:avLst/>
                                  </a:prstGeom>
                                  <a:ln w="19050">
                                    <a:solidFill>
                                      <a:srgbClr val="0070C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04E7F47" id="Organigramme : Connecteur 503" o:spid="_x0000_s1026" type="#_x0000_t120" style="position:absolute;margin-left:108.75pt;margin-top:177.25pt;width:14.15pt;height:14.15pt;z-index:25235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" fillcolor="white [3201]" strokecolor="#0070c0" strokeweight="1.5pt">
                          <v:stroke joinstyle="miter"/>
                        </v:shape>
                      </w:pict>
                    </mc:Fallback>
                  </mc:AlternateContent>
                </w:r>
                <w:r w:rsidRPr="001E7F42">
                  <w:rPr>
                    <w:rFonts w:asciiTheme="majorBidi" w:hAnsiTheme="majorBidi" w:cstheme="majorBidi"/>
                    <w:b/>
                    <w:bCs/>
                    <w:noProof/>
                    <w:sz w:val="26"/>
                    <w:szCs w:val="26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58656" behindDoc="0" locked="0" layoutInCell="1" allowOverlap="1" wp14:anchorId="390EDE15" wp14:editId="0A6A9C1B">
                          <wp:simplePos x="0" y="0"/>
                          <wp:positionH relativeFrom="column">
                            <wp:posOffset>2023745</wp:posOffset>
                          </wp:positionH>
                          <wp:positionV relativeFrom="paragraph">
                            <wp:posOffset>1285240</wp:posOffset>
                          </wp:positionV>
                          <wp:extent cx="395605" cy="354330"/>
                          <wp:effectExtent l="0" t="0" r="80645" b="64770"/>
                          <wp:wrapNone/>
                          <wp:docPr id="505" name="Connecteur en angle 50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395605" cy="354330"/>
                                  </a:xfrm>
                                  <a:prstGeom prst="bentConnector3">
                                    <a:avLst>
                                      <a:gd name="adj1" fmla="val 100469"/>
                                    </a:avLst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9BF7036" id="Connecteur en angle 505" o:spid="_x0000_s1026" type="#_x0000_t34" style="position:absolute;margin-left:159.35pt;margin-top:101.2pt;width:31.15pt;height:27.9pt;z-index:25235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" adj="21701" strokecolor="red" strokeweight="1.5pt">
                          <v:stroke endarrow="block"/>
                        </v:shape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378112" behindDoc="0" locked="0" layoutInCell="1" allowOverlap="1" wp14:anchorId="36F36E6F" wp14:editId="33E05BC3">
                          <wp:simplePos x="0" y="0"/>
                          <wp:positionH relativeFrom="column">
                            <wp:posOffset>485140</wp:posOffset>
                          </wp:positionH>
                          <wp:positionV relativeFrom="paragraph">
                            <wp:posOffset>1278890</wp:posOffset>
                          </wp:positionV>
                          <wp:extent cx="359410" cy="359410"/>
                          <wp:effectExtent l="0" t="0" r="0" b="2540"/>
                          <wp:wrapNone/>
                          <wp:docPr id="506" name="Rectangle 50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3594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852ACCC" w14:textId="77777777" w:rsidR="00E3791B" w:rsidRPr="000E7368" w:rsidRDefault="00E3791B" w:rsidP="005D02CD">
                                      <w:pPr>
                                        <w:ind w:right="-51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⑤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36F36E6F" id="Rectangle 506" o:spid="_x0000_s1091" style="position:absolute;left:0;text-align:left;margin-left:38.2pt;margin-top:100.7pt;width:28.3pt;height:28.3pt;z-index:25237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" filled="f" stroked="f" strokeweight="1pt">
                          <v:textbox>
                            <w:txbxContent>
                              <w:p w14:paraId="1852ACCC" w14:textId="77777777" w:rsidR="00E3791B" w:rsidRPr="000E7368" w:rsidRDefault="00E3791B" w:rsidP="005D02CD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⑤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65824" behindDoc="0" locked="0" layoutInCell="1" allowOverlap="1" wp14:anchorId="412D0D99" wp14:editId="786F848A">
                          <wp:simplePos x="0" y="0"/>
                          <wp:positionH relativeFrom="column">
                            <wp:posOffset>911225</wp:posOffset>
                          </wp:positionH>
                          <wp:positionV relativeFrom="paragraph">
                            <wp:posOffset>1021080</wp:posOffset>
                          </wp:positionV>
                          <wp:extent cx="1125855" cy="539750"/>
                          <wp:effectExtent l="19050" t="19050" r="36195" b="31750"/>
                          <wp:wrapNone/>
                          <wp:docPr id="507" name="Organigramme : Décision 50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125855" cy="539750"/>
                                  </a:xfrm>
                                  <a:prstGeom prst="flowChartDecision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FAA5EDF" w14:textId="77777777" w:rsidR="00E3791B" w:rsidRPr="007542A4" w:rsidRDefault="00E3791B" w:rsidP="005D02CD">
                                      <w:pPr>
                                        <w:ind w:left="-284" w:right="-313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2060"/>
                                          <w:rtl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="Times New Roman"/>
                                          <w:b/>
                                          <w:bCs/>
                                          <w:color w:val="FF0000"/>
                                        </w:rPr>
                                        <w:t>X &gt; 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12D0D99" id="Organigramme : Décision 507" o:spid="_x0000_s1092" type="#_x0000_t110" style="position:absolute;left:0;text-align:left;margin-left:71.75pt;margin-top:80.4pt;width:88.65pt;height:42.5pt;z-index:25236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" filled="f" strokecolor="red" strokeweight="1.5pt">
                          <v:textbox>
                            <w:txbxContent>
                              <w:p w14:paraId="5FAA5EDF" w14:textId="77777777" w:rsidR="00E3791B" w:rsidRPr="007542A4" w:rsidRDefault="00E3791B" w:rsidP="005D02CD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</w:rPr>
                                  <w:t>X &gt; 0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56608" behindDoc="0" locked="0" layoutInCell="1" allowOverlap="1" wp14:anchorId="693C99CB" wp14:editId="54E4DDBB">
                          <wp:simplePos x="0" y="0"/>
                          <wp:positionH relativeFrom="column">
                            <wp:posOffset>1990090</wp:posOffset>
                          </wp:positionH>
                          <wp:positionV relativeFrom="paragraph">
                            <wp:posOffset>1033780</wp:posOffset>
                          </wp:positionV>
                          <wp:extent cx="443230" cy="285750"/>
                          <wp:effectExtent l="0" t="0" r="0" b="0"/>
                          <wp:wrapNone/>
                          <wp:docPr id="508" name="Rectangle 50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431A5D5" w14:textId="77777777" w:rsidR="00E3791B" w:rsidRPr="00560FD7" w:rsidRDefault="00E3791B" w:rsidP="005D02CD">
                                      <w:pPr>
                                        <w:bidi/>
                                        <w:jc w:val="center"/>
                                        <w:rPr>
                                          <w:color w:val="FF0000"/>
                                          <w:lang w:val="fr-FR"/>
                                        </w:rPr>
                                      </w:pPr>
                                      <w:r w:rsidRPr="00560FD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V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693C99CB" id="Rectangle 508" o:spid="_x0000_s1093" style="position:absolute;left:0;text-align:left;margin-left:156.7pt;margin-top:81.4pt;width:34.9pt;height:22.5pt;z-index:25235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" fillcolor="white [3201]" stroked="f" strokeweight="1pt">
                          <v:textbox>
                            <w:txbxContent>
                              <w:p w14:paraId="6431A5D5" w14:textId="77777777" w:rsidR="00E3791B" w:rsidRPr="00560FD7" w:rsidRDefault="00E3791B" w:rsidP="005D02CD">
                                <w:pPr>
                                  <w:bidi/>
                                  <w:jc w:val="center"/>
                                  <w:rPr>
                                    <w:color w:val="FF0000"/>
                                    <w:lang w:val="fr-FR"/>
                                  </w:rPr>
                                </w:pPr>
                                <w:r w:rsidRPr="00560FD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>V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372992" behindDoc="0" locked="0" layoutInCell="1" allowOverlap="1" wp14:anchorId="6B1B38BB" wp14:editId="0E5C4A0F">
                          <wp:simplePos x="0" y="0"/>
                          <wp:positionH relativeFrom="column">
                            <wp:posOffset>499110</wp:posOffset>
                          </wp:positionH>
                          <wp:positionV relativeFrom="paragraph">
                            <wp:posOffset>118745</wp:posOffset>
                          </wp:positionV>
                          <wp:extent cx="359410" cy="359410"/>
                          <wp:effectExtent l="0" t="0" r="0" b="2540"/>
                          <wp:wrapNone/>
                          <wp:docPr id="510" name="Rectangle 51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3594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FEBCB48" w14:textId="77777777" w:rsidR="00E3791B" w:rsidRPr="000E7368" w:rsidRDefault="00E3791B" w:rsidP="005D02CD">
                                      <w:pPr>
                                        <w:ind w:right="-51"/>
                                        <w:jc w:val="center"/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①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6B1B38BB" id="Rectangle 510" o:spid="_x0000_s1094" style="position:absolute;left:0;text-align:left;margin-left:39.3pt;margin-top:9.35pt;width:28.3pt;height:28.3pt;z-index:25237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" filled="f" stroked="f" strokeweight="1pt">
                          <v:textbox>
                            <w:txbxContent>
                              <w:p w14:paraId="0FEBCB48" w14:textId="77777777" w:rsidR="00E3791B" w:rsidRPr="000E7368" w:rsidRDefault="00E3791B" w:rsidP="005D02CD">
                                <w:pPr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①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85280" behindDoc="0" locked="0" layoutInCell="1" allowOverlap="1" wp14:anchorId="0591D920" wp14:editId="47435287">
                          <wp:simplePos x="0" y="0"/>
                          <wp:positionH relativeFrom="column">
                            <wp:posOffset>832968</wp:posOffset>
                          </wp:positionH>
                          <wp:positionV relativeFrom="paragraph">
                            <wp:posOffset>122860</wp:posOffset>
                          </wp:positionV>
                          <wp:extent cx="1295400" cy="359410"/>
                          <wp:effectExtent l="19050" t="0" r="38100" b="21590"/>
                          <wp:wrapNone/>
                          <wp:docPr id="511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29540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1848"/>
                                      <a:gd name="connsiteY0" fmla="*/ 10000 h 10000"/>
                                      <a:gd name="connsiteX1" fmla="*/ 0 w 11848"/>
                                      <a:gd name="connsiteY1" fmla="*/ 0 h 10000"/>
                                      <a:gd name="connsiteX2" fmla="*/ 11848 w 11848"/>
                                      <a:gd name="connsiteY2" fmla="*/ 0 h 10000"/>
                                      <a:gd name="connsiteX3" fmla="*/ 10000 w 11848"/>
                                      <a:gd name="connsiteY3" fmla="*/ 10000 h 10000"/>
                                      <a:gd name="connsiteX4" fmla="*/ 0 w 11848"/>
                                      <a:gd name="connsiteY4" fmla="*/ 10000 h 10000"/>
                                      <a:gd name="connsiteX0" fmla="*/ 0 w 13588"/>
                                      <a:gd name="connsiteY0" fmla="*/ 10000 h 10000"/>
                                      <a:gd name="connsiteX1" fmla="*/ 1740 w 13588"/>
                                      <a:gd name="connsiteY1" fmla="*/ 0 h 10000"/>
                                      <a:gd name="connsiteX2" fmla="*/ 13588 w 13588"/>
                                      <a:gd name="connsiteY2" fmla="*/ 0 h 10000"/>
                                      <a:gd name="connsiteX3" fmla="*/ 11740 w 13588"/>
                                      <a:gd name="connsiteY3" fmla="*/ 10000 h 10000"/>
                                      <a:gd name="connsiteX4" fmla="*/ 0 w 13588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3588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1740" y="0"/>
                                        </a:lnTo>
                                        <a:lnTo>
                                          <a:pt x="13588" y="0"/>
                                        </a:lnTo>
                                        <a:lnTo>
                                          <a:pt x="1174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00206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A1A3A90" w14:textId="77777777" w:rsidR="00E3791B" w:rsidRPr="006E7AE3" w:rsidRDefault="00E3791B" w:rsidP="005D02CD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6E7AE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Lire</w:t>
                                      </w:r>
                                      <w:r w:rsidRPr="006E7AE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</w:rPr>
                                        <w:t xml:space="preserve"> (X)</w:t>
                                      </w:r>
                                      <w:r w:rsidRPr="006E7AE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591D920" id="_x0000_s1095" style="position:absolute;left:0;text-align:left;margin-left:65.6pt;margin-top:9.65pt;width:102pt;height:28.3pt;z-index:25238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588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" adj="-11796480,,5400" path="m,10000l1740,,13588,,11740,10000,,10000xe" filled="f" strokecolor="#002060" strokeweight="1.5pt">
                          <v:stroke joinstyle="miter"/>
                          <v:formulas/>
                          <v:path arrowok="t" o:connecttype="custom" o:connectlocs="0,359410;165881,0;1295400,0;1119223,359410;0,359410" o:connectangles="0,0,0,0,0" textboxrect="0,0,13588,10000"/>
                          <v:textbox>
                            <w:txbxContent>
                              <w:p w14:paraId="7A1A3A90" w14:textId="77777777" w:rsidR="00E3791B" w:rsidRPr="006E7AE3" w:rsidRDefault="00E3791B" w:rsidP="005D02CD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</w:pPr>
                                <w:r w:rsidRPr="006E7AE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lang w:val="fr-FR"/>
                                  </w:rPr>
                                  <w:t>Lire</w:t>
                                </w:r>
                                <w:r w:rsidRPr="006E7AE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 (X)</w:t>
                                </w:r>
                                <w:r w:rsidRPr="006E7AE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14:paraId="27E993EF" w14:textId="77777777" w:rsidR="005D02CD" w:rsidRDefault="005D02CD" w:rsidP="00531AE1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14:paraId="46DD079F" w14:textId="77777777" w:rsidR="005D02CD" w:rsidRDefault="005D02CD" w:rsidP="00531AE1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60704" behindDoc="0" locked="0" layoutInCell="1" allowOverlap="1" wp14:anchorId="7CC1DDD4" wp14:editId="34681796">
                          <wp:simplePos x="0" y="0"/>
                          <wp:positionH relativeFrom="column">
                            <wp:posOffset>1485113</wp:posOffset>
                          </wp:positionH>
                          <wp:positionV relativeFrom="paragraph">
                            <wp:posOffset>142545</wp:posOffset>
                          </wp:positionV>
                          <wp:extent cx="0" cy="540000"/>
                          <wp:effectExtent l="76200" t="0" r="57150" b="50800"/>
                          <wp:wrapNone/>
                          <wp:docPr id="64" name="Connecteur droit avec flèche 6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540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1543668" id="Connecteur droit avec flèche 64" o:spid="_x0000_s1026" type="#_x0000_t32" style="position:absolute;margin-left:116.95pt;margin-top:11.2pt;width:0;height:42.5pt;flip:x;z-index:25236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14:paraId="287A49C3" w14:textId="77777777" w:rsidR="005D02CD" w:rsidRDefault="005D02CD" w:rsidP="00531AE1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14:paraId="766C8000" w14:textId="77777777" w:rsidR="005D02CD" w:rsidRDefault="005D02CD" w:rsidP="00531AE1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14:paraId="3B7768C0" w14:textId="77777777" w:rsidR="005D02CD" w:rsidRDefault="005D02CD" w:rsidP="00531AE1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374016" behindDoc="0" locked="0" layoutInCell="1" allowOverlap="1" wp14:anchorId="185D9BDA" wp14:editId="5A30C32D">
                          <wp:simplePos x="0" y="0"/>
                          <wp:positionH relativeFrom="column">
                            <wp:posOffset>1564488</wp:posOffset>
                          </wp:positionH>
                          <wp:positionV relativeFrom="paragraph">
                            <wp:posOffset>16815</wp:posOffset>
                          </wp:positionV>
                          <wp:extent cx="360000" cy="360000"/>
                          <wp:effectExtent l="0" t="0" r="0" b="2540"/>
                          <wp:wrapNone/>
                          <wp:docPr id="65" name="Rectangle 6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60000" cy="3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8711A88" w14:textId="77777777" w:rsidR="00E3791B" w:rsidRPr="000E7368" w:rsidRDefault="00E3791B" w:rsidP="005D02CD">
                                      <w:pPr>
                                        <w:ind w:right="-51"/>
                                        <w:jc w:val="center"/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②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185D9BDA" id="Rectangle 65" o:spid="_x0000_s1096" style="position:absolute;left:0;text-align:left;margin-left:123.2pt;margin-top:1.3pt;width:28.35pt;height:28.35pt;z-index:25237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" filled="f" stroked="f" strokeweight="1pt">
                          <v:textbox>
                            <w:txbxContent>
                              <w:p w14:paraId="18711A88" w14:textId="77777777" w:rsidR="00E3791B" w:rsidRPr="000E7368" w:rsidRDefault="00E3791B" w:rsidP="005D02CD">
                                <w:pPr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②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</w:p>
              <w:p w14:paraId="6EFA6530" w14:textId="77777777" w:rsidR="005D02CD" w:rsidRDefault="005D02CD" w:rsidP="00531AE1">
                <w:pPr>
                  <w:pStyle w:val="Paragraphedeliste"/>
                  <w:tabs>
                    <w:tab w:val="center" w:pos="2564"/>
                  </w:tabs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4973E6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54560" behindDoc="0" locked="0" layoutInCell="1" allowOverlap="1" wp14:anchorId="1BBC6C0B" wp14:editId="26899B8B">
                          <wp:simplePos x="0" y="0"/>
                          <wp:positionH relativeFrom="column">
                            <wp:posOffset>495783</wp:posOffset>
                          </wp:positionH>
                          <wp:positionV relativeFrom="paragraph">
                            <wp:posOffset>25705</wp:posOffset>
                          </wp:positionV>
                          <wp:extent cx="443230" cy="285750"/>
                          <wp:effectExtent l="0" t="0" r="0" b="0"/>
                          <wp:wrapNone/>
                          <wp:docPr id="66" name="Rectangle 6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5C0028E" w14:textId="77777777" w:rsidR="00E3791B" w:rsidRPr="00D5621E" w:rsidRDefault="00E3791B" w:rsidP="005D02CD">
                                      <w:pPr>
                                        <w:bidi/>
                                        <w:jc w:val="center"/>
                                        <w:rPr>
                                          <w:color w:val="00B050"/>
                                          <w:rtl/>
                                          <w:lang w:val="fr-FR"/>
                                        </w:rPr>
                                      </w:pPr>
                                      <w:r w:rsidRPr="00D5621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F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1BBC6C0B" id="Rectangle 66" o:spid="_x0000_s1097" style="position:absolute;left:0;text-align:left;margin-left:39.05pt;margin-top:2pt;width:34.9pt;height:22.5pt;z-index:25235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" fillcolor="white [3201]" stroked="f" strokeweight="1pt">
                          <v:textbox>
                            <w:txbxContent>
                              <w:p w14:paraId="75C0028E" w14:textId="77777777" w:rsidR="00E3791B" w:rsidRPr="00D5621E" w:rsidRDefault="00E3791B" w:rsidP="005D02CD">
                                <w:pPr>
                                  <w:bidi/>
                                  <w:jc w:val="center"/>
                                  <w:rPr>
                                    <w:color w:val="00B050"/>
                                    <w:rtl/>
                                    <w:lang w:val="fr-FR"/>
                                  </w:rPr>
                                </w:pPr>
                                <w:r w:rsidRPr="00D5621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>F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  <w:tab/>
                </w:r>
              </w:p>
              <w:p w14:paraId="1708E1AB" w14:textId="77777777" w:rsidR="005D02CD" w:rsidRDefault="005D02CD" w:rsidP="00531AE1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1E7F42">
                  <w:rPr>
                    <w:rFonts w:asciiTheme="majorBidi" w:hAnsiTheme="majorBidi" w:cstheme="majorBidi"/>
                    <w:b/>
                    <w:bCs/>
                    <w:noProof/>
                    <w:sz w:val="26"/>
                    <w:szCs w:val="26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87328" behindDoc="0" locked="0" layoutInCell="1" allowOverlap="1" wp14:anchorId="0820EA28" wp14:editId="71C3BF05">
                          <wp:simplePos x="0" y="0"/>
                          <wp:positionH relativeFrom="column">
                            <wp:posOffset>538480</wp:posOffset>
                          </wp:positionH>
                          <wp:positionV relativeFrom="paragraph">
                            <wp:posOffset>123520</wp:posOffset>
                          </wp:positionV>
                          <wp:extent cx="395605" cy="354330"/>
                          <wp:effectExtent l="76200" t="0" r="23495" b="64770"/>
                          <wp:wrapNone/>
                          <wp:docPr id="81" name="Connecteur en angle 8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95605" cy="354330"/>
                                  </a:xfrm>
                                  <a:prstGeom prst="bentConnector3">
                                    <a:avLst>
                                      <a:gd name="adj1" fmla="val 100469"/>
                                    </a:avLst>
                                  </a:prstGeom>
                                  <a:ln>
                                    <a:solidFill>
                                      <a:srgbClr val="00B05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0ECB228" id="Connecteur en angle 81" o:spid="_x0000_s1026" type="#_x0000_t34" style="position:absolute;margin-left:42.4pt;margin-top:9.75pt;width:31.15pt;height:27.9pt;flip:x;z-index:25238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" adj="21701" strokecolor="#00b050" strokeweight="1.5pt">
                          <v:stroke endarrow="block"/>
                        </v:shape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375040" behindDoc="0" locked="0" layoutInCell="1" allowOverlap="1" wp14:anchorId="7D840F62" wp14:editId="4E4F2A72">
                          <wp:simplePos x="0" y="0"/>
                          <wp:positionH relativeFrom="column">
                            <wp:posOffset>1964995</wp:posOffset>
                          </wp:positionH>
                          <wp:positionV relativeFrom="paragraph">
                            <wp:posOffset>94615</wp:posOffset>
                          </wp:positionV>
                          <wp:extent cx="360000" cy="360000"/>
                          <wp:effectExtent l="0" t="0" r="0" b="2540"/>
                          <wp:wrapNone/>
                          <wp:docPr id="67" name="Rectangle 6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60000" cy="3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02DD683" w14:textId="77777777" w:rsidR="00E3791B" w:rsidRPr="000E7368" w:rsidRDefault="00E3791B" w:rsidP="005D02CD">
                                      <w:pPr>
                                        <w:ind w:right="-51"/>
                                        <w:jc w:val="center"/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③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D840F62" id="Rectangle 67" o:spid="_x0000_s1098" style="position:absolute;left:0;text-align:left;margin-left:154.7pt;margin-top:7.45pt;width:28.35pt;height:28.35pt;z-index:25237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" filled="f" stroked="f" strokeweight="1pt">
                          <v:textbox>
                            <w:txbxContent>
                              <w:p w14:paraId="402DD683" w14:textId="77777777" w:rsidR="00E3791B" w:rsidRPr="000E7368" w:rsidRDefault="00E3791B" w:rsidP="005D02CD">
                                <w:pPr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③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</w:p>
              <w:p w14:paraId="4AC62115" w14:textId="77777777" w:rsidR="005D02CD" w:rsidRDefault="005D02CD" w:rsidP="00531AE1">
                <w:pPr>
                  <w:pStyle w:val="Paragraphedeliste"/>
                  <w:spacing w:after="0" w:line="240" w:lineRule="auto"/>
                  <w:ind w:left="1597" w:firstLine="563"/>
                  <w:jc w:val="right"/>
                  <w:rPr>
                    <w:rFonts w:asciiTheme="majorBidi" w:hAnsiTheme="majorBidi" w:cs="Times New Roman"/>
                    <w:b/>
                    <w:bCs/>
                    <w:color w:val="0070C0"/>
                    <w:sz w:val="14"/>
                    <w:szCs w:val="14"/>
                  </w:rPr>
                </w:pPr>
              </w:p>
              <w:p w14:paraId="2DEFF2CE" w14:textId="77777777" w:rsidR="005D02CD" w:rsidRPr="008636D4" w:rsidRDefault="005D02CD" w:rsidP="00531AE1">
                <w:pPr>
                  <w:pStyle w:val="Paragraphedeliste"/>
                  <w:bidi/>
                  <w:spacing w:after="0" w:line="240" w:lineRule="auto"/>
                  <w:jc w:val="both"/>
                  <w:rPr>
                    <w:rFonts w:asciiTheme="majorBidi" w:hAnsiTheme="majorBidi" w:cs="Times New Roman"/>
                    <w:b/>
                    <w:bCs/>
                    <w:color w:val="0070C0"/>
                    <w:sz w:val="18"/>
                    <w:szCs w:val="18"/>
                    <w:rtl/>
                  </w:rPr>
                </w:pPr>
              </w:p>
              <w:p w14:paraId="694289F2" w14:textId="77777777" w:rsidR="005D02CD" w:rsidRPr="008636D4" w:rsidRDefault="005D02CD" w:rsidP="00531AE1">
                <w:pPr>
                  <w:pStyle w:val="Paragraphedeliste"/>
                  <w:spacing w:line="360" w:lineRule="auto"/>
                  <w:ind w:left="0"/>
                  <w:jc w:val="right"/>
                  <w:rPr>
                    <w:rFonts w:asciiTheme="majorBidi" w:hAnsiTheme="majorBidi" w:cs="Times New Roman"/>
                    <w:sz w:val="12"/>
                    <w:szCs w:val="12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57632" behindDoc="0" locked="0" layoutInCell="1" allowOverlap="1" wp14:anchorId="4E1C3D64" wp14:editId="2C6C0756">
                          <wp:simplePos x="0" y="0"/>
                          <wp:positionH relativeFrom="column">
                            <wp:posOffset>1928902</wp:posOffset>
                          </wp:positionH>
                          <wp:positionV relativeFrom="paragraph">
                            <wp:posOffset>69850</wp:posOffset>
                          </wp:positionV>
                          <wp:extent cx="972000" cy="359410"/>
                          <wp:effectExtent l="0" t="0" r="19050" b="21590"/>
                          <wp:wrapNone/>
                          <wp:docPr id="504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97200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D5220B2" w14:textId="77777777" w:rsidR="00E3791B" w:rsidRPr="00963706" w:rsidRDefault="00E3791B" w:rsidP="005D02CD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963706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</w:rPr>
                                        <w:t>Y  =  X</w:t>
                                      </w:r>
                                      <w:r w:rsidRPr="00963706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E1C3D64" id="_x0000_s1099" style="position:absolute;left:0;text-align:left;margin-left:151.9pt;margin-top:5.5pt;width:76.55pt;height:28.3pt;z-index:25235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" adj="-11796480,,5400" path="m,10000l,,10000,r,10000l,10000xe" filled="f" strokecolor="red" strokeweight="1.5pt">
                          <v:stroke joinstyle="miter"/>
                          <v:formulas/>
                          <v:path arrowok="t" o:connecttype="custom" o:connectlocs="0,359410;0,0;972000,0;972000,359410;0,359410" o:connectangles="0,0,0,0,0" textboxrect="0,0,10000,10000"/>
                          <v:textbox>
                            <w:txbxContent>
                              <w:p w14:paraId="2D5220B2" w14:textId="77777777" w:rsidR="00E3791B" w:rsidRPr="00963706" w:rsidRDefault="00E3791B" w:rsidP="005D02CD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</w:rPr>
                                </w:pPr>
                                <w:r w:rsidRPr="0096370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</w:rPr>
                                  <w:t>Y  =  X</w:t>
                                </w:r>
                                <w:r w:rsidRPr="0096370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89376" behindDoc="0" locked="0" layoutInCell="1" allowOverlap="1" wp14:anchorId="47623832" wp14:editId="1E12BAB8">
                          <wp:simplePos x="0" y="0"/>
                          <wp:positionH relativeFrom="column">
                            <wp:posOffset>151765</wp:posOffset>
                          </wp:positionH>
                          <wp:positionV relativeFrom="paragraph">
                            <wp:posOffset>68580</wp:posOffset>
                          </wp:positionV>
                          <wp:extent cx="972000" cy="359410"/>
                          <wp:effectExtent l="0" t="0" r="19050" b="21590"/>
                          <wp:wrapNone/>
                          <wp:docPr id="82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97200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00B05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9E5FDCA" w14:textId="77777777" w:rsidR="00E3791B" w:rsidRPr="005D02CD" w:rsidRDefault="00E3791B" w:rsidP="005D02CD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5D02CD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 xml:space="preserve">Y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5D02CD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 xml:space="preserve">=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5D02CD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>- X</w:t>
                                      </w:r>
                                      <w:r w:rsidRPr="005D02CD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7623832" id="_x0000_s1100" style="position:absolute;left:0;text-align:left;margin-left:11.95pt;margin-top:5.4pt;width:76.55pt;height:28.3pt;z-index:25238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" adj="-11796480,,5400" path="m,10000l,,10000,r,10000l,10000xe" filled="f" strokecolor="#00b050" strokeweight="1.5pt">
                          <v:stroke joinstyle="miter"/>
                          <v:formulas/>
                          <v:path arrowok="t" o:connecttype="custom" o:connectlocs="0,359410;0,0;972000,0;972000,359410;0,359410" o:connectangles="0,0,0,0,0" textboxrect="0,0,10000,10000"/>
                          <v:textbox>
                            <w:txbxContent>
                              <w:p w14:paraId="69E5FDCA" w14:textId="77777777" w:rsidR="00E3791B" w:rsidRPr="005D02CD" w:rsidRDefault="00E3791B" w:rsidP="005D02CD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</w:pPr>
                                <w:r w:rsidRPr="005D02CD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 xml:space="preserve">Y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5D02CD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 xml:space="preserve">=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5D02CD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>- X</w:t>
                                </w:r>
                                <w:r w:rsidRPr="005D02CD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376064" behindDoc="0" locked="0" layoutInCell="1" allowOverlap="1" wp14:anchorId="4F91F58A" wp14:editId="2D85A106">
                          <wp:simplePos x="0" y="0"/>
                          <wp:positionH relativeFrom="column">
                            <wp:posOffset>1439393</wp:posOffset>
                          </wp:positionH>
                          <wp:positionV relativeFrom="paragraph">
                            <wp:posOffset>95555</wp:posOffset>
                          </wp:positionV>
                          <wp:extent cx="360000" cy="360000"/>
                          <wp:effectExtent l="0" t="0" r="0" b="2540"/>
                          <wp:wrapNone/>
                          <wp:docPr id="69" name="Rectangle 6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60000" cy="3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62ED371" w14:textId="77777777" w:rsidR="00E3791B" w:rsidRPr="000E7368" w:rsidRDefault="00E3791B" w:rsidP="005D02CD">
                                      <w:pPr>
                                        <w:ind w:right="-51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④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4F91F58A" id="Rectangle 69" o:spid="_x0000_s1101" style="position:absolute;left:0;text-align:left;margin-left:113.35pt;margin-top:7.5pt;width:28.35pt;height:28.35pt;z-index:25237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" filled="f" stroked="f" strokeweight="1pt">
                          <v:textbox>
                            <w:txbxContent>
                              <w:p w14:paraId="162ED371" w14:textId="77777777" w:rsidR="00E3791B" w:rsidRPr="000E7368" w:rsidRDefault="00E3791B" w:rsidP="005D02CD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④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</w:p>
              <w:p w14:paraId="38B30333" w14:textId="77777777" w:rsidR="005D02CD" w:rsidRPr="00734166" w:rsidRDefault="005D02CD" w:rsidP="00531AE1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8"/>
                    <w:szCs w:val="8"/>
                    <w:rtl/>
                  </w:rPr>
                </w:pPr>
              </w:p>
              <w:p w14:paraId="468E7FC9" w14:textId="77777777" w:rsidR="005D02CD" w:rsidRPr="001E7F42" w:rsidRDefault="00D575C9" w:rsidP="00531AE1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auto"/>
                    <w:sz w:val="26"/>
                    <w:szCs w:val="26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377088" behindDoc="0" locked="0" layoutInCell="1" allowOverlap="1" wp14:anchorId="7A7F409D" wp14:editId="7EDEB447">
                          <wp:simplePos x="0" y="0"/>
                          <wp:positionH relativeFrom="column">
                            <wp:posOffset>38735</wp:posOffset>
                          </wp:positionH>
                          <wp:positionV relativeFrom="paragraph">
                            <wp:posOffset>87325</wp:posOffset>
                          </wp:positionV>
                          <wp:extent cx="359410" cy="359410"/>
                          <wp:effectExtent l="0" t="0" r="0" b="2540"/>
                          <wp:wrapNone/>
                          <wp:docPr id="72" name="Rectangle 7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3594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3FFF747" w14:textId="77777777" w:rsidR="00E3791B" w:rsidRPr="000E7368" w:rsidRDefault="00E3791B" w:rsidP="005D02CD">
                                      <w:pPr>
                                        <w:ind w:right="-51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⑥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A7F409D" id="Rectangle 72" o:spid="_x0000_s1102" style="position:absolute;left:0;text-align:left;margin-left:3.05pt;margin-top:6.9pt;width:28.3pt;height:28.3pt;z-index:25237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" filled="f" stroked="f" strokeweight="1pt">
                          <v:textbox>
                            <w:txbxContent>
                              <w:p w14:paraId="43FFF747" w14:textId="77777777" w:rsidR="00E3791B" w:rsidRPr="000E7368" w:rsidRDefault="00E3791B" w:rsidP="005D02CD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⑥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5D02CD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391424" behindDoc="0" locked="0" layoutInCell="1" allowOverlap="1" wp14:anchorId="40B701B4" wp14:editId="47C91E3F">
                          <wp:simplePos x="0" y="0"/>
                          <wp:positionH relativeFrom="column">
                            <wp:posOffset>510032</wp:posOffset>
                          </wp:positionH>
                          <wp:positionV relativeFrom="paragraph">
                            <wp:posOffset>82931</wp:posOffset>
                          </wp:positionV>
                          <wp:extent cx="850544" cy="351130"/>
                          <wp:effectExtent l="0" t="0" r="83185" b="87630"/>
                          <wp:wrapNone/>
                          <wp:docPr id="83" name="Connecteur en angle 8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850544" cy="351130"/>
                                  </a:xfrm>
                                  <a:prstGeom prst="bentConnector3">
                                    <a:avLst>
                                      <a:gd name="adj1" fmla="val 399"/>
                                    </a:avLst>
                                  </a:prstGeom>
                                  <a:ln>
                                    <a:solidFill>
                                      <a:srgbClr val="00B05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12C1B8C" id="Connecteur en angle 83" o:spid="_x0000_s1026" type="#_x0000_t34" style="position:absolute;margin-left:40.15pt;margin-top:6.55pt;width:66.95pt;height:27.65pt;z-index:25239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" adj="86" strokecolor="#00b050" strokeweight="1.5pt">
                          <v:stroke endarrow="block"/>
                        </v:shape>
                      </w:pict>
                    </mc:Fallback>
                  </mc:AlternateContent>
                </w:r>
                <w:r w:rsidR="005D02CD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383232" behindDoc="0" locked="0" layoutInCell="1" allowOverlap="1" wp14:anchorId="099A3826" wp14:editId="7C68B46F">
                          <wp:simplePos x="0" y="0"/>
                          <wp:positionH relativeFrom="column">
                            <wp:posOffset>1571473</wp:posOffset>
                          </wp:positionH>
                          <wp:positionV relativeFrom="paragraph">
                            <wp:posOffset>83490</wp:posOffset>
                          </wp:positionV>
                          <wp:extent cx="850544" cy="351130"/>
                          <wp:effectExtent l="38100" t="0" r="26035" b="87630"/>
                          <wp:wrapNone/>
                          <wp:docPr id="70" name="Connecteur en angle 7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850544" cy="351130"/>
                                  </a:xfrm>
                                  <a:prstGeom prst="bentConnector3">
                                    <a:avLst>
                                      <a:gd name="adj1" fmla="val 399"/>
                                    </a:avLst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7AE2677" id="Connecteur en angle 70" o:spid="_x0000_s1026" type="#_x0000_t34" style="position:absolute;margin-left:123.75pt;margin-top:6.55pt;width:66.95pt;height:27.65pt;flip:x;z-index:25238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" adj="86" strokecolor="red" strokeweight="1.5pt">
                          <v:stroke endarrow="block"/>
                        </v:shape>
                      </w:pict>
                    </mc:Fallback>
                  </mc:AlternateContent>
                </w:r>
              </w:p>
              <w:p w14:paraId="63C92E10" w14:textId="77777777" w:rsidR="005D02CD" w:rsidRPr="00E7590C" w:rsidRDefault="005D02CD" w:rsidP="00531AE1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361728" behindDoc="0" locked="0" layoutInCell="1" allowOverlap="1" wp14:anchorId="57DF1416" wp14:editId="2412834F">
                          <wp:simplePos x="0" y="0"/>
                          <wp:positionH relativeFrom="column">
                            <wp:posOffset>1472413</wp:posOffset>
                          </wp:positionH>
                          <wp:positionV relativeFrom="paragraph">
                            <wp:posOffset>232715</wp:posOffset>
                          </wp:positionV>
                          <wp:extent cx="0" cy="359410"/>
                          <wp:effectExtent l="76200" t="0" r="76200" b="59690"/>
                          <wp:wrapNone/>
                          <wp:docPr id="71" name="Connecteur droit avec flèche 7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5941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2035923" id="Connecteur droit avec flèche 71" o:spid="_x0000_s1026" type="#_x0000_t32" style="position:absolute;margin-left:115.95pt;margin-top:18.3pt;width:0;height:28.3pt;z-index:25236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" strokecolor="black [3213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14:paraId="37F9192B" w14:textId="77777777" w:rsidR="005D02CD" w:rsidRDefault="005D02CD" w:rsidP="00531AE1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</w:p>
              <w:p w14:paraId="6A475C09" w14:textId="77777777" w:rsidR="005D02CD" w:rsidRDefault="00FD69A7" w:rsidP="00531AE1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393472" behindDoc="0" locked="0" layoutInCell="1" allowOverlap="1" wp14:anchorId="75443614" wp14:editId="54DB88F0">
                          <wp:simplePos x="0" y="0"/>
                          <wp:positionH relativeFrom="column">
                            <wp:posOffset>11430</wp:posOffset>
                          </wp:positionH>
                          <wp:positionV relativeFrom="paragraph">
                            <wp:posOffset>107645</wp:posOffset>
                          </wp:positionV>
                          <wp:extent cx="349885" cy="323850"/>
                          <wp:effectExtent l="0" t="0" r="0" b="0"/>
                          <wp:wrapNone/>
                          <wp:docPr id="84" name="Rectangle 8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49885" cy="323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34DAA85" w14:textId="77777777" w:rsidR="00E3791B" w:rsidRPr="000E7368" w:rsidRDefault="00E3791B" w:rsidP="00FD69A7">
                                      <w:pPr>
                                        <w:ind w:right="-51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⑦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5443614" id="Rectangle 84" o:spid="_x0000_s1103" style="position:absolute;left:0;text-align:left;margin-left:.9pt;margin-top:8.5pt;width:27.55pt;height:25.5pt;z-index:25239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" filled="f" stroked="f" strokeweight="1pt">
                          <v:textbox>
                            <w:txbxContent>
                              <w:p w14:paraId="134DAA85" w14:textId="77777777" w:rsidR="00E3791B" w:rsidRPr="000E7368" w:rsidRDefault="00E3791B" w:rsidP="00FD69A7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⑦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</w:p>
              <w:p w14:paraId="4EA2C82B" w14:textId="77777777" w:rsidR="005D02CD" w:rsidRDefault="005D02CD" w:rsidP="00531AE1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</w:p>
              <w:p w14:paraId="55E5FFF9" w14:textId="77777777" w:rsidR="005D02CD" w:rsidRDefault="005D02CD" w:rsidP="00531AE1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384256" behindDoc="0" locked="0" layoutInCell="1" allowOverlap="1" wp14:anchorId="052139C8" wp14:editId="66B251EB">
                          <wp:simplePos x="0" y="0"/>
                          <wp:positionH relativeFrom="column">
                            <wp:posOffset>1478128</wp:posOffset>
                          </wp:positionH>
                          <wp:positionV relativeFrom="paragraph">
                            <wp:posOffset>76505</wp:posOffset>
                          </wp:positionV>
                          <wp:extent cx="0" cy="359410"/>
                          <wp:effectExtent l="76200" t="0" r="76200" b="59690"/>
                          <wp:wrapNone/>
                          <wp:docPr id="73" name="Connecteur droit avec flèche 7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5941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0DA37AE" id="Connecteur droit avec flèche 73" o:spid="_x0000_s1026" type="#_x0000_t32" style="position:absolute;margin-left:116.4pt;margin-top:6pt;width:0;height:28.3pt;z-index:25238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" strokecolor="black [3213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14:paraId="7399D1F0" w14:textId="77777777" w:rsidR="005D02CD" w:rsidRDefault="005D02CD" w:rsidP="00531AE1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</w:p>
              <w:p w14:paraId="6F17E643" w14:textId="77777777" w:rsidR="005D02CD" w:rsidRDefault="005D02CD" w:rsidP="00531AE1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>
                  <w:rPr>
                    <w:rFonts w:hint="cs"/>
                    <w:b/>
                    <w:bCs/>
                    <w:noProof/>
                    <w:color w:val="00206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382208" behindDoc="0" locked="0" layoutInCell="1" allowOverlap="1" wp14:anchorId="61FDA146" wp14:editId="5A20F2C3">
                          <wp:simplePos x="0" y="0"/>
                          <wp:positionH relativeFrom="column">
                            <wp:posOffset>2371267</wp:posOffset>
                          </wp:positionH>
                          <wp:positionV relativeFrom="paragraph">
                            <wp:posOffset>128600</wp:posOffset>
                          </wp:positionV>
                          <wp:extent cx="1164387" cy="114605"/>
                          <wp:effectExtent l="0" t="57150" r="0" b="19050"/>
                          <wp:wrapNone/>
                          <wp:docPr id="74" name="Arc 7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164387" cy="114605"/>
                                  </a:xfrm>
                                  <a:prstGeom prst="arc">
                                    <a:avLst>
                                      <a:gd name="adj1" fmla="val 10820670"/>
                                      <a:gd name="adj2" fmla="val 21464073"/>
                                    </a:avLst>
                                  </a:prstGeom>
                                  <a:ln>
                                    <a:headEnd type="none" w="med" len="med"/>
                                    <a:tailEnd type="arrow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7E0F85D" id="Arc 74" o:spid="_x0000_s1026" style="position:absolute;margin-left:186.7pt;margin-top:10.15pt;width:91.7pt;height:9pt;z-index:25238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64387,114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" path="m1083,53808nsc19826,23610,273853,49,581233,-1v238060,-39,452375,14192,541155,35933l582194,57303,1083,53808xem1083,53808nfc19826,23610,273853,49,581233,-1v238060,-39,452375,14192,541155,35933e" filled="f" strokecolor="black [3200]" strokeweight="1.5pt">
                          <v:stroke endarrow="open" joinstyle="miter"/>
                          <v:path arrowok="t" o:connecttype="custom" o:connectlocs="1083,53808;581233,-1;1122388,35932" o:connectangles="0,0,0"/>
                        </v:shape>
                      </w:pict>
                    </mc:Fallback>
                  </mc:AlternateContent>
                </w:r>
              </w:p>
              <w:p w14:paraId="02E97EC5" w14:textId="77777777" w:rsidR="005D02CD" w:rsidRDefault="005D02CD" w:rsidP="00531AE1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</w:p>
              <w:p w14:paraId="52B10ABB" w14:textId="77777777" w:rsidR="005D02CD" w:rsidRDefault="005D02CD" w:rsidP="00531AE1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</w:p>
              <w:p w14:paraId="6CF5867E" w14:textId="77777777" w:rsidR="005D02CD" w:rsidRPr="004859AE" w:rsidRDefault="005D02CD" w:rsidP="00531AE1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2"/>
                    <w:szCs w:val="12"/>
                    <w:rtl/>
                  </w:rPr>
                </w:pPr>
              </w:p>
              <w:p w14:paraId="22358976" w14:textId="77777777" w:rsidR="005D02CD" w:rsidRPr="00AF01CD" w:rsidRDefault="005D02CD" w:rsidP="00531AE1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0"/>
                    <w:szCs w:val="10"/>
                  </w:rPr>
                </w:pPr>
              </w:p>
              <w:p w14:paraId="7AE726BD" w14:textId="77777777" w:rsidR="005D02CD" w:rsidRPr="001D0B5E" w:rsidRDefault="005D02CD" w:rsidP="00531AE1">
                <w:pPr>
                  <w:bidi/>
                  <w:spacing w:line="360" w:lineRule="auto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  <w:lang w:val="fr-FR"/>
                  </w:rPr>
                </w:pPr>
              </w:p>
            </w:tc>
            <w:tc>
              <w:tcPr>
                <w:tcW w:w="5312" w:type="dxa"/>
              </w:tcPr>
              <w:p w14:paraId="10C62DAE" w14:textId="77777777" w:rsidR="005D02CD" w:rsidRPr="00A52ED5" w:rsidRDefault="005D02CD" w:rsidP="00531AE1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14:paraId="1DD319FF" w14:textId="77777777" w:rsidR="005D02CD" w:rsidRPr="00A52ED5" w:rsidRDefault="005D02CD" w:rsidP="00531AE1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14:paraId="4698FE70" w14:textId="77777777" w:rsidR="005D02CD" w:rsidRPr="000269CF" w:rsidRDefault="005D02CD" w:rsidP="005D02CD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002060"/>
                    <w:sz w:val="28"/>
                    <w:szCs w:val="28"/>
                  </w:rPr>
                </w:pPr>
                <w:r w:rsidRPr="000269CF">
                  <w:rPr>
                    <w:rFonts w:asciiTheme="majorBidi" w:hAnsiTheme="majorBidi" w:cs="Times New Roman"/>
                    <w:b/>
                    <w:bCs/>
                    <w:color w:val="002060"/>
                    <w:sz w:val="28"/>
                    <w:szCs w:val="28"/>
                  </w:rPr>
                  <w:t xml:space="preserve">Algorithme  </w:t>
                </w:r>
                <w:r>
                  <w:rPr>
                    <w:rFonts w:asciiTheme="majorBidi" w:hAnsiTheme="majorBidi" w:cs="Times New Roman"/>
                    <w:b/>
                    <w:bCs/>
                    <w:color w:val="002060"/>
                    <w:sz w:val="28"/>
                    <w:szCs w:val="28"/>
                  </w:rPr>
                  <w:t xml:space="preserve"> </w:t>
                </w:r>
                <w:r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Valeur_Absolue_2</w:t>
                </w:r>
              </w:p>
              <w:p w14:paraId="7665EE5E" w14:textId="77777777" w:rsidR="005D02CD" w:rsidRPr="00B2645E" w:rsidRDefault="005D02CD" w:rsidP="00531AE1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14:paraId="3F768AA1" w14:textId="77777777" w:rsidR="005D02CD" w:rsidRPr="00B2645E" w:rsidRDefault="005D02CD" w:rsidP="00531AE1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14:paraId="41B10D58" w14:textId="77777777" w:rsidR="005D02CD" w:rsidRDefault="005D02CD" w:rsidP="00531AE1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</w:pPr>
                <w:r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Variable   X</w:t>
                </w:r>
                <w:r w:rsidR="00DC52AF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, Y</w:t>
                </w:r>
                <w:r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  :  Réel ;</w:t>
                </w:r>
              </w:p>
              <w:p w14:paraId="4059AE0E" w14:textId="77777777" w:rsidR="005D02CD" w:rsidRPr="00B2645E" w:rsidRDefault="005D02CD" w:rsidP="00531AE1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14:paraId="4B7714B2" w14:textId="77777777" w:rsidR="005D02CD" w:rsidRPr="00B2645E" w:rsidRDefault="00D97209" w:rsidP="00531AE1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773376" behindDoc="0" locked="0" layoutInCell="1" allowOverlap="1" wp14:anchorId="3D0E181A" wp14:editId="60BF818C">
                          <wp:simplePos x="0" y="0"/>
                          <wp:positionH relativeFrom="column">
                            <wp:posOffset>646430</wp:posOffset>
                          </wp:positionH>
                          <wp:positionV relativeFrom="paragraph">
                            <wp:posOffset>37465</wp:posOffset>
                          </wp:positionV>
                          <wp:extent cx="2463165" cy="702000"/>
                          <wp:effectExtent l="19050" t="171450" r="32385" b="41275"/>
                          <wp:wrapNone/>
                          <wp:docPr id="582" name="Pensées 58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2463165" cy="702000"/>
                                  </a:xfrm>
                                  <a:prstGeom prst="cloudCallout">
                                    <a:avLst>
                                      <a:gd name="adj1" fmla="val -44257"/>
                                      <a:gd name="adj2" fmla="val -68956"/>
                                    </a:avLst>
                                  </a:prstGeom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2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5BDEE03" w14:textId="77777777" w:rsidR="00E3791B" w:rsidRPr="00CD4C87" w:rsidRDefault="00E3791B" w:rsidP="00D97209">
                                      <w:pPr>
                                        <w:bidi/>
                                        <w:ind w:left="-33" w:right="-51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</w:pP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ن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َـ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س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ْـ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ت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َـ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ن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ْـ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ب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ِـ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ط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ُ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 ال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م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ت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غ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ي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رات م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ن</w:t>
                                      </w:r>
                                    </w:p>
                                    <w:p w14:paraId="02609FCB" w14:textId="77777777" w:rsidR="00E3791B" w:rsidRPr="00CD4C87" w:rsidRDefault="00E3791B" w:rsidP="00D97209">
                                      <w:pPr>
                                        <w:bidi/>
                                        <w:ind w:left="-33" w:right="-51"/>
                                        <w:rPr>
                                          <w:rFonts w:asciiTheme="majorBidi" w:hAnsiTheme="majorBidi" w:cstheme="majorBidi"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 ال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م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ُــ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د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ْ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خ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َــ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ل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َ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ات و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ال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ع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م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ل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ي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ات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D0E181A" id="Pensées 582" o:spid="_x0000_s1104" type="#_x0000_t106" style="position:absolute;left:0;text-align:left;margin-left:50.9pt;margin-top:2.95pt;width:193.95pt;height:55.3pt;z-index:25277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" adj="1240,-4094" fillcolor="#deeaf6 [660]" strokecolor="#5b9bd5 [3204]" strokeweight=".5pt">
                          <v:stroke joinstyle="miter"/>
                          <v:textbox>
                            <w:txbxContent>
                              <w:p w14:paraId="25BDEE03" w14:textId="77777777" w:rsidR="00E3791B" w:rsidRPr="00CD4C87" w:rsidRDefault="00E3791B" w:rsidP="00D97209">
                                <w:pPr>
                                  <w:bidi/>
                                  <w:ind w:left="-33" w:right="-51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ن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َـ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س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ْـ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ت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َـ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ن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ْـ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ب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ِـ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ط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ُ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ال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ت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غ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ي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رات 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ن</w:t>
                                </w:r>
                              </w:p>
                              <w:p w14:paraId="02609FCB" w14:textId="77777777" w:rsidR="00E3791B" w:rsidRPr="00CD4C87" w:rsidRDefault="00E3791B" w:rsidP="00D97209">
                                <w:pPr>
                                  <w:bidi/>
                                  <w:ind w:left="-33" w:right="-51"/>
                                  <w:rPr>
                                    <w:rFonts w:asciiTheme="majorBidi" w:hAnsiTheme="majorBidi" w:cstheme="majorBidi"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ال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ُــ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د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ْ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خ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َــ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َ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ات و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ال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ع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ي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ات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14:paraId="3261C0B0" w14:textId="77777777" w:rsidR="005D02CD" w:rsidRPr="00331728" w:rsidRDefault="005D02CD" w:rsidP="00531AE1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69920" behindDoc="0" locked="0" layoutInCell="1" allowOverlap="1" wp14:anchorId="2DD9CB7A" wp14:editId="175FC537">
                          <wp:simplePos x="0" y="0"/>
                          <wp:positionH relativeFrom="column">
                            <wp:posOffset>207010</wp:posOffset>
                          </wp:positionH>
                          <wp:positionV relativeFrom="paragraph">
                            <wp:posOffset>218440</wp:posOffset>
                          </wp:positionV>
                          <wp:extent cx="0" cy="3960000"/>
                          <wp:effectExtent l="0" t="0" r="19050" b="21590"/>
                          <wp:wrapNone/>
                          <wp:docPr id="75" name="Connecteur droit avec flèche 7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960000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64B4130" id="Connecteur droit avec flèche 75" o:spid="_x0000_s1026" type="#_x0000_t32" style="position:absolute;margin-left:16.3pt;margin-top:17.2pt;width:0;height:311.8pt;flip:x;z-index:25236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" strokecolor="black [3200]" strokeweight="1pt">
                          <v:stroke joinstyle="miter"/>
                        </v:shape>
                      </w:pict>
                    </mc:Fallback>
                  </mc:AlternateContent>
                </w:r>
                <w:r w:rsidRPr="00331728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 xml:space="preserve">Début </w:t>
                </w:r>
              </w:p>
              <w:p w14:paraId="6B29F979" w14:textId="77777777" w:rsidR="005D02CD" w:rsidRDefault="005D02CD" w:rsidP="00531AE1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14:paraId="4454997B" w14:textId="77777777" w:rsidR="005D02CD" w:rsidRDefault="005D02CD" w:rsidP="00531AE1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14:paraId="7C90EDB4" w14:textId="77777777" w:rsidR="005D02CD" w:rsidRDefault="005D02CD" w:rsidP="00531AE1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rtl/>
                  </w:rPr>
                </w:pPr>
              </w:p>
              <w:p w14:paraId="5EFC136A" w14:textId="77777777" w:rsidR="005D02CD" w:rsidRDefault="005D02CD" w:rsidP="00531AE1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14:paraId="0781C19F" w14:textId="77777777" w:rsidR="005D02CD" w:rsidRPr="00B2645E" w:rsidRDefault="005D02CD" w:rsidP="00531AE1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14:paraId="17EDAAC2" w14:textId="77777777" w:rsidR="005D02CD" w:rsidRPr="00B2645E" w:rsidRDefault="005D02CD" w:rsidP="00531AE1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14:paraId="13BC9E95" w14:textId="77777777" w:rsidR="005D02CD" w:rsidRPr="00331728" w:rsidRDefault="005D02CD" w:rsidP="00531AE1">
                <w:pPr>
                  <w:pStyle w:val="Paragraphedeliste"/>
                  <w:ind w:left="798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</w:pPr>
                <w:r w:rsidRPr="006E7AE3">
                  <w:rPr>
                    <w:rFonts w:asciiTheme="majorBidi" w:hAnsiTheme="majorBidi" w:cs="Times New Roman"/>
                    <w:b/>
                    <w:bCs/>
                    <w:color w:val="002060"/>
                    <w:sz w:val="28"/>
                    <w:szCs w:val="28"/>
                  </w:rPr>
                  <w:t>Lire (X)</w:t>
                </w:r>
                <w:r w:rsidRPr="00331728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 </w:t>
                </w:r>
                <w:r w:rsidRPr="00062089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;</w:t>
                </w:r>
              </w:p>
              <w:p w14:paraId="461C8642" w14:textId="77777777" w:rsidR="005D02CD" w:rsidRDefault="005D02CD" w:rsidP="00531AE1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  <w:r w:rsidRPr="006E7AE3">
                  <w:rPr>
                    <w:rFonts w:asciiTheme="majorBidi" w:hAnsiTheme="majorBidi" w:cs="Times New Roman"/>
                    <w:b/>
                    <w:bCs/>
                    <w:noProof/>
                    <w:color w:val="002060"/>
                    <w:sz w:val="10"/>
                    <w:szCs w:val="10"/>
                  </w:rPr>
                  <mc:AlternateContent>
                    <mc:Choice Requires="wps">
                      <w:drawing>
                        <wp:anchor distT="0" distB="0" distL="114300" distR="114300" simplePos="0" relativeHeight="252381184" behindDoc="0" locked="0" layoutInCell="1" allowOverlap="1" wp14:anchorId="501D83CE" wp14:editId="4D8D0258">
                          <wp:simplePos x="0" y="0"/>
                          <wp:positionH relativeFrom="column">
                            <wp:posOffset>564676</wp:posOffset>
                          </wp:positionH>
                          <wp:positionV relativeFrom="paragraph">
                            <wp:posOffset>10160</wp:posOffset>
                          </wp:positionV>
                          <wp:extent cx="2466131" cy="494665"/>
                          <wp:effectExtent l="19050" t="0" r="29845" b="172085"/>
                          <wp:wrapNone/>
                          <wp:docPr id="76" name="Pensées 7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2466131" cy="494665"/>
                                  </a:xfrm>
                                  <a:prstGeom prst="cloudCallout">
                                    <a:avLst>
                                      <a:gd name="adj1" fmla="val -14873"/>
                                      <a:gd name="adj2" fmla="val 77431"/>
                                    </a:avLst>
                                  </a:prstGeom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2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2495106" w14:textId="77777777" w:rsidR="00E3791B" w:rsidRPr="002266B3" w:rsidRDefault="00E3791B" w:rsidP="005D02CD">
                                      <w:pPr>
                                        <w:bidi/>
                                        <w:ind w:left="-140" w:right="-51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</w:pP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الـخـ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ط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و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تــيـن 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  </w:t>
                                      </w: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②</w:t>
                                      </w:r>
                                      <w:r>
                                        <w:rPr>
                                          <w:rFonts w:cs="Times New Roman" w:hint="cs"/>
                                          <w:b/>
                                          <w:bCs/>
                                          <w:rtl/>
                                        </w:rPr>
                                        <w:t xml:space="preserve">  و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  </w:t>
                                      </w: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③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01D83CE" id="Pensées 76" o:spid="_x0000_s1105" type="#_x0000_t106" style="position:absolute;left:0;text-align:left;margin-left:44.45pt;margin-top:.8pt;width:194.2pt;height:38.95pt;z-index:25238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" adj="7587,27525" fillcolor="#deeaf6 [660]" strokecolor="#5b9bd5 [3204]" strokeweight=".5pt">
                          <v:stroke joinstyle="miter"/>
                          <v:textbox>
                            <w:txbxContent>
                              <w:p w14:paraId="32495106" w14:textId="77777777" w:rsidR="00E3791B" w:rsidRPr="002266B3" w:rsidRDefault="00E3791B" w:rsidP="005D02CD">
                                <w:pPr>
                                  <w:bidi/>
                                  <w:ind w:left="-140" w:right="-51"/>
                                  <w:jc w:val="center"/>
                                  <w:rPr>
                                    <w:rFonts w:asciiTheme="majorBidi" w:hAnsiTheme="majorBidi" w:cstheme="majorBidi"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الـخـ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ط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و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تــيـن 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 </w:t>
                                </w: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②</w:t>
                                </w:r>
                                <w:r>
                                  <w:rPr>
                                    <w:rFonts w:cs="Times New Roman" w:hint="cs"/>
                                    <w:b/>
                                    <w:bCs/>
                                    <w:rtl/>
                                  </w:rPr>
                                  <w:t xml:space="preserve">  و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 </w:t>
                                </w: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③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14:paraId="4F575A6E" w14:textId="77777777" w:rsidR="005D02CD" w:rsidRDefault="005D02CD" w:rsidP="00531AE1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14:paraId="65352099" w14:textId="77777777" w:rsidR="005D02CD" w:rsidRDefault="005D02CD" w:rsidP="00531AE1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14:paraId="42308A56" w14:textId="77777777" w:rsidR="005D02CD" w:rsidRPr="00D66B4D" w:rsidRDefault="005D02CD" w:rsidP="00531AE1">
                <w:pPr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lang w:val="fr-FR"/>
                  </w:rPr>
                </w:pPr>
              </w:p>
              <w:p w14:paraId="5B37EFA4" w14:textId="77777777" w:rsidR="005D02CD" w:rsidRDefault="005D02CD" w:rsidP="00531AE1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14:paraId="0BF13DB9" w14:textId="77777777" w:rsidR="005D02CD" w:rsidRPr="00927C27" w:rsidRDefault="005D02CD" w:rsidP="00531AE1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2"/>
                    <w:szCs w:val="12"/>
                  </w:rPr>
                </w:pPr>
              </w:p>
              <w:p w14:paraId="40D99F33" w14:textId="77777777" w:rsidR="005D02CD" w:rsidRPr="00927C27" w:rsidRDefault="005D02CD" w:rsidP="00927C27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  <w:r w:rsidRPr="003160E0">
                  <w:rPr>
                    <w:rFonts w:asciiTheme="majorBidi" w:hAnsiTheme="majorBidi" w:cs="Times New Roman" w:hint="cs"/>
                    <w:b/>
                    <w:bCs/>
                    <w:noProof/>
                    <w:color w:val="FF0000"/>
                    <w:sz w:val="10"/>
                    <w:szCs w:val="10"/>
                  </w:rPr>
                  <mc:AlternateContent>
                    <mc:Choice Requires="wps">
                      <w:drawing>
                        <wp:anchor distT="0" distB="0" distL="114300" distR="114300" simplePos="0" relativeHeight="252380160" behindDoc="0" locked="0" layoutInCell="1" allowOverlap="1" wp14:anchorId="658ECDC4" wp14:editId="3278D389">
                          <wp:simplePos x="0" y="0"/>
                          <wp:positionH relativeFrom="column">
                            <wp:posOffset>464185</wp:posOffset>
                          </wp:positionH>
                          <wp:positionV relativeFrom="paragraph">
                            <wp:posOffset>5385</wp:posOffset>
                          </wp:positionV>
                          <wp:extent cx="1404000" cy="288290"/>
                          <wp:effectExtent l="0" t="19050" r="24765" b="0"/>
                          <wp:wrapNone/>
                          <wp:docPr id="77" name="Arc 7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404000" cy="288290"/>
                                  </a:xfrm>
                                  <a:prstGeom prst="arc">
                                    <a:avLst>
                                      <a:gd name="adj1" fmla="val 10910542"/>
                                      <a:gd name="adj2" fmla="val 21476576"/>
                                    </a:avLst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F83B176" id="Arc 77" o:spid="_x0000_s1026" style="position:absolute;margin-left:36.55pt;margin-top:.4pt;width:110.55pt;height:22.7pt;z-index:25238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04000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" path="m8458,121836nsc61954,51716,356074,27,701730,v341139,-27,632989,50308,691770,119308l702000,144145,8458,121836xem8458,121836nfc61954,51716,356074,27,701730,v341139,-27,632989,50308,691770,119308e" filled="f" strokecolor="#5b9bd5 [3204]" strokeweight="1pt">
                          <v:stroke joinstyle="miter"/>
                          <v:path arrowok="t" o:connecttype="custom" o:connectlocs="8458,121836;701730,0;1393500,119308" o:connectangles="0,0,0"/>
                        </v:shape>
                      </w:pict>
                    </mc:Fallback>
                  </mc:AlternateContent>
                </w:r>
              </w:p>
              <w:p w14:paraId="77BD3BD2" w14:textId="77777777" w:rsidR="005D02CD" w:rsidRPr="00963706" w:rsidRDefault="00FD69A7" w:rsidP="0036175F">
                <w:pPr>
                  <w:pStyle w:val="Paragraphedeliste"/>
                  <w:ind w:left="798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  <w:r w:rsidRPr="00963706">
                  <w:rPr>
                    <w:b/>
                    <w:bCs/>
                    <w:i/>
                    <w:iCs/>
                    <w:noProof/>
                    <w:color w:val="FF0000"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355584" behindDoc="0" locked="0" layoutInCell="1" allowOverlap="1" wp14:anchorId="605807DC" wp14:editId="2C325BA3">
                          <wp:simplePos x="0" y="0"/>
                          <wp:positionH relativeFrom="column">
                            <wp:posOffset>2208835</wp:posOffset>
                          </wp:positionH>
                          <wp:positionV relativeFrom="paragraph">
                            <wp:posOffset>113030</wp:posOffset>
                          </wp:positionV>
                          <wp:extent cx="323850" cy="0"/>
                          <wp:effectExtent l="38100" t="76200" r="0" b="95250"/>
                          <wp:wrapNone/>
                          <wp:docPr id="79" name="Connecteur droit avec flèche 7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2385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486DF1B" id="Connecteur droit avec flèche 79" o:spid="_x0000_s1026" type="#_x0000_t32" style="position:absolute;margin-left:173.9pt;margin-top:8.9pt;width:25.5pt;height:0;flip:x;z-index:25235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" strokecolor="red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="005D02CD" w:rsidRPr="00963706">
                  <w:rPr>
                    <w:rFonts w:asciiTheme="majorBidi" w:hAnsiTheme="majorBidi" w:cstheme="majorBidi"/>
                    <w:b/>
                    <w:bCs/>
                    <w:noProof/>
                    <w:color w:val="FF000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70944" behindDoc="0" locked="0" layoutInCell="1" allowOverlap="1" wp14:anchorId="22F25874" wp14:editId="4638249F">
                          <wp:simplePos x="0" y="0"/>
                          <wp:positionH relativeFrom="column">
                            <wp:posOffset>581660</wp:posOffset>
                          </wp:positionH>
                          <wp:positionV relativeFrom="paragraph">
                            <wp:posOffset>196850</wp:posOffset>
                          </wp:positionV>
                          <wp:extent cx="0" cy="792000"/>
                          <wp:effectExtent l="0" t="0" r="19050" b="27305"/>
                          <wp:wrapNone/>
                          <wp:docPr id="78" name="Connecteur droit avec flèche 7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792000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solidFill>
                                      <a:srgbClr val="FF0000"/>
                                    </a:solidFill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039D996C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Connecteur droit avec flèche 78" o:spid="_x0000_s1026" type="#_x0000_t32" style="position:absolute;margin-left:45.8pt;margin-top:15.5pt;width:0;height:62.35pt;flip:x;z-index:25237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" strokecolor="red" strokeweight="1pt">
                          <v:stroke joinstyle="miter"/>
                        </v:shape>
                      </w:pict>
                    </mc:Fallback>
                  </mc:AlternateContent>
                </w:r>
                <w:r w:rsidR="005D02CD" w:rsidRPr="00963706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Si  ( X </w:t>
                </w:r>
                <w:r w:rsidR="0036175F" w:rsidRPr="00963706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&gt;</w:t>
                </w:r>
                <w:r w:rsidR="005D02CD" w:rsidRPr="00963706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0 ) Alors</w:t>
                </w:r>
                <w:r w:rsidRPr="00963706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  Y             X  </w:t>
                </w:r>
              </w:p>
              <w:p w14:paraId="31ACCE64" w14:textId="77777777" w:rsidR="005D02CD" w:rsidRDefault="005D02CD" w:rsidP="00927C27">
                <w:pPr>
                  <w:pStyle w:val="Paragraphedeliste"/>
                  <w:spacing w:after="0" w:line="240" w:lineRule="auto"/>
                  <w:ind w:left="140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2"/>
                    <w:szCs w:val="12"/>
                  </w:rPr>
                </w:pPr>
              </w:p>
              <w:p w14:paraId="4D76A9C5" w14:textId="77777777" w:rsidR="00927C27" w:rsidRDefault="00927C27" w:rsidP="00927C27">
                <w:pPr>
                  <w:pStyle w:val="Paragraphedeliste"/>
                  <w:spacing w:after="0" w:line="240" w:lineRule="auto"/>
                  <w:ind w:left="140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2"/>
                    <w:szCs w:val="12"/>
                  </w:rPr>
                </w:pPr>
              </w:p>
              <w:p w14:paraId="5C5BC36E" w14:textId="77777777" w:rsidR="00927C27" w:rsidRPr="00EE684B" w:rsidRDefault="00927C27" w:rsidP="00927C27">
                <w:pPr>
                  <w:pStyle w:val="Paragraphedeliste"/>
                  <w:spacing w:after="0" w:line="240" w:lineRule="auto"/>
                  <w:ind w:left="140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2"/>
                    <w:szCs w:val="12"/>
                  </w:rPr>
                </w:pPr>
              </w:p>
              <w:p w14:paraId="47653D22" w14:textId="77777777" w:rsidR="005D02CD" w:rsidRPr="00FD69A7" w:rsidRDefault="00C012C1" w:rsidP="00927C27">
                <w:pPr>
                  <w:pStyle w:val="Paragraphedeliste"/>
                  <w:ind w:left="1401"/>
                  <w:jc w:val="both"/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</w:pPr>
                <w:r w:rsidRPr="003160E0">
                  <w:rPr>
                    <w:rFonts w:asciiTheme="majorBidi" w:hAnsiTheme="majorBidi" w:cs="Times New Roman" w:hint="cs"/>
                    <w:b/>
                    <w:bCs/>
                    <w:noProof/>
                    <w:color w:val="FF0000"/>
                    <w:sz w:val="10"/>
                    <w:szCs w:val="10"/>
                  </w:rPr>
                  <mc:AlternateContent>
                    <mc:Choice Requires="wps">
                      <w:drawing>
                        <wp:anchor distT="0" distB="0" distL="114300" distR="114300" simplePos="0" relativeHeight="252397568" behindDoc="0" locked="0" layoutInCell="1" allowOverlap="1" wp14:anchorId="72E1B05D" wp14:editId="5737E05C">
                          <wp:simplePos x="0" y="0"/>
                          <wp:positionH relativeFrom="column">
                            <wp:posOffset>841045</wp:posOffset>
                          </wp:positionH>
                          <wp:positionV relativeFrom="paragraph">
                            <wp:posOffset>20320</wp:posOffset>
                          </wp:positionV>
                          <wp:extent cx="540000" cy="251460"/>
                          <wp:effectExtent l="0" t="0" r="12700" b="15240"/>
                          <wp:wrapNone/>
                          <wp:docPr id="88" name="Arc 8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 flipV="1">
                                    <a:off x="0" y="0"/>
                                    <a:ext cx="540000" cy="251460"/>
                                  </a:xfrm>
                                  <a:prstGeom prst="arc">
                                    <a:avLst>
                                      <a:gd name="adj1" fmla="val 10910542"/>
                                      <a:gd name="adj2" fmla="val 21476576"/>
                                    </a:avLst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0DDD18F" id="Arc 88" o:spid="_x0000_s1026" style="position:absolute;margin-left:66.2pt;margin-top:1.6pt;width:42.5pt;height:19.8pt;flip:y;z-index:25239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40000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" path="m642,117066nsc10414,51189,127960,58,269765,,410919,-57,528346,50525,539201,116061r-269201,9669l642,117066xem642,117066nfc10414,51189,127960,58,269765,,410919,-57,528346,50525,539201,116061e" filled="f" strokecolor="#5b9bd5 [3204]" strokeweight="1pt">
                          <v:stroke joinstyle="miter"/>
                          <v:path arrowok="t" o:connecttype="custom" o:connectlocs="642,117066;269765,0;539201,116061" o:connectangles="0,0,0"/>
                        </v:shape>
                      </w:pict>
                    </mc:Fallback>
                  </mc:AlternateContent>
                </w:r>
                <w:r w:rsidRPr="00FD69A7">
                  <w:rPr>
                    <w:b/>
                    <w:bCs/>
                    <w:i/>
                    <w:iCs/>
                    <w:noProof/>
                    <w:color w:val="00B050"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395520" behindDoc="0" locked="0" layoutInCell="1" allowOverlap="1" wp14:anchorId="15A71DF0" wp14:editId="473444F9">
                          <wp:simplePos x="0" y="0"/>
                          <wp:positionH relativeFrom="column">
                            <wp:posOffset>1785290</wp:posOffset>
                          </wp:positionH>
                          <wp:positionV relativeFrom="paragraph">
                            <wp:posOffset>109855</wp:posOffset>
                          </wp:positionV>
                          <wp:extent cx="323850" cy="0"/>
                          <wp:effectExtent l="38100" t="76200" r="0" b="95250"/>
                          <wp:wrapNone/>
                          <wp:docPr id="85" name="Connecteur droit avec flèche 8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2385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00B05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80994A7" id="Connecteur droit avec flèche 85" o:spid="_x0000_s1026" type="#_x0000_t32" style="position:absolute;margin-left:140.55pt;margin-top:8.65pt;width:25.5pt;height:0;flip:x;z-index:25239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" strokecolor="#00b050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="00FD69A7" w:rsidRPr="00FD69A7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Sinon  </w:t>
                </w:r>
                <w:r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 xml:space="preserve"> </w:t>
                </w:r>
                <w:r w:rsidR="00FD69A7" w:rsidRPr="00FD69A7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 xml:space="preserve"> Y  </w:t>
                </w:r>
                <w:r w:rsidR="00F5158E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 xml:space="preserve"> </w:t>
                </w:r>
                <w:r w:rsidR="00FD69A7" w:rsidRPr="00FD69A7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 xml:space="preserve"> </w:t>
                </w:r>
                <w:r w:rsidR="00F5158E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 xml:space="preserve"> </w:t>
                </w:r>
                <w:r w:rsidR="00FD69A7" w:rsidRPr="00FD69A7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 xml:space="preserve">         -  X</w:t>
                </w:r>
                <w:r w:rsidR="0004541E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 </w:t>
                </w:r>
                <w:r w:rsidR="0004541E" w:rsidRPr="0004541E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;</w:t>
                </w:r>
              </w:p>
              <w:p w14:paraId="11E729F4" w14:textId="04422F06" w:rsidR="005D02CD" w:rsidRPr="00927C27" w:rsidRDefault="005D02CD" w:rsidP="00927C27">
                <w:pPr>
                  <w:pStyle w:val="Paragraphedeliste"/>
                  <w:ind w:left="140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4"/>
                    <w:szCs w:val="14"/>
                  </w:rPr>
                </w:pPr>
              </w:p>
              <w:p w14:paraId="6C413EFE" w14:textId="7A12ACBA" w:rsidR="005D02CD" w:rsidRPr="001731AA" w:rsidRDefault="00DB6E90" w:rsidP="00531AE1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6"/>
                    <w:szCs w:val="16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79136" behindDoc="0" locked="0" layoutInCell="1" allowOverlap="1" wp14:anchorId="3B46D48E" wp14:editId="3578DB7F">
                          <wp:simplePos x="0" y="0"/>
                          <wp:positionH relativeFrom="column">
                            <wp:posOffset>1365714</wp:posOffset>
                          </wp:positionH>
                          <wp:positionV relativeFrom="paragraph">
                            <wp:posOffset>63794</wp:posOffset>
                          </wp:positionV>
                          <wp:extent cx="1442085" cy="539750"/>
                          <wp:effectExtent l="95250" t="133350" r="43815" b="31750"/>
                          <wp:wrapNone/>
                          <wp:docPr id="80" name="Pensées 8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442085" cy="539750"/>
                                  </a:xfrm>
                                  <a:prstGeom prst="cloudCallout">
                                    <a:avLst>
                                      <a:gd name="adj1" fmla="val -55098"/>
                                      <a:gd name="adj2" fmla="val -72179"/>
                                    </a:avLst>
                                  </a:prstGeom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2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3491D3F" w14:textId="77777777" w:rsidR="00E3791B" w:rsidRPr="002266B3" w:rsidRDefault="00E3791B" w:rsidP="005D02CD">
                                      <w:pPr>
                                        <w:bidi/>
                                        <w:spacing w:line="276" w:lineRule="auto"/>
                                        <w:ind w:left="-180" w:right="-51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</w:pP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الـخ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ـط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وة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  </w:t>
                                      </w: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⑤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B46D48E" id="Pensées 80" o:spid="_x0000_s1106" type="#_x0000_t106" style="position:absolute;left:0;text-align:left;margin-left:107.55pt;margin-top:5pt;width:113.55pt;height:42.5pt;z-index:25237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" adj="-1101,-4791" fillcolor="#deeaf6 [660]" strokecolor="#5b9bd5 [3204]" strokeweight=".5pt">
                          <v:stroke joinstyle="miter"/>
                          <v:textbox>
                            <w:txbxContent>
                              <w:p w14:paraId="03491D3F" w14:textId="77777777" w:rsidR="00E3791B" w:rsidRPr="002266B3" w:rsidRDefault="00E3791B" w:rsidP="005D02CD">
                                <w:pPr>
                                  <w:bidi/>
                                  <w:spacing w:line="276" w:lineRule="auto"/>
                                  <w:ind w:left="-180" w:right="-51"/>
                                  <w:jc w:val="center"/>
                                  <w:rPr>
                                    <w:rFonts w:asciiTheme="majorBidi" w:hAnsiTheme="majorBidi" w:cstheme="majorBidi"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الـخ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ـط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وة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 </w:t>
                                </w: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⑤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14:paraId="1E1A8FCF" w14:textId="77777777" w:rsidR="005D02CD" w:rsidRDefault="005D02CD" w:rsidP="00531AE1">
                <w:pPr>
                  <w:pStyle w:val="Paragraphedeliste"/>
                  <w:spacing w:after="0" w:line="348" w:lineRule="auto"/>
                  <w:ind w:left="798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</w:pPr>
                <w:proofErr w:type="spellStart"/>
                <w:r w:rsidRPr="00FD69A7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Fin_Si</w:t>
                </w:r>
                <w:proofErr w:type="spellEnd"/>
                <w:r w:rsidRPr="00FD69A7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 </w:t>
                </w:r>
                <w:r w:rsidRPr="00062089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;</w:t>
                </w:r>
              </w:p>
              <w:p w14:paraId="7C0BC3A6" w14:textId="77777777" w:rsidR="005D02CD" w:rsidRDefault="005D02CD" w:rsidP="00531AE1">
                <w:pPr>
                  <w:pStyle w:val="Paragraphedeliste"/>
                  <w:spacing w:after="0" w:line="240" w:lineRule="auto"/>
                  <w:ind w:left="798"/>
                  <w:jc w:val="both"/>
                  <w:rPr>
                    <w:rFonts w:asciiTheme="majorBidi" w:hAnsiTheme="majorBidi" w:cs="Times New Roman"/>
                    <w:b/>
                    <w:bCs/>
                    <w:sz w:val="16"/>
                    <w:szCs w:val="16"/>
                  </w:rPr>
                </w:pPr>
              </w:p>
              <w:p w14:paraId="6A5DB422" w14:textId="77777777" w:rsidR="005D02CD" w:rsidRDefault="005D02CD" w:rsidP="00531AE1">
                <w:pPr>
                  <w:pStyle w:val="Paragraphedeliste"/>
                  <w:spacing w:after="0" w:line="240" w:lineRule="auto"/>
                  <w:ind w:left="798"/>
                  <w:jc w:val="both"/>
                  <w:rPr>
                    <w:rFonts w:asciiTheme="majorBidi" w:hAnsiTheme="majorBidi" w:cs="Times New Roman"/>
                    <w:b/>
                    <w:bCs/>
                    <w:sz w:val="16"/>
                    <w:szCs w:val="16"/>
                  </w:rPr>
                </w:pPr>
              </w:p>
              <w:p w14:paraId="27D46DDF" w14:textId="77777777" w:rsidR="005D02CD" w:rsidRDefault="005D02CD" w:rsidP="00531AE1">
                <w:pPr>
                  <w:pStyle w:val="Paragraphedeliste"/>
                  <w:spacing w:after="0" w:line="240" w:lineRule="auto"/>
                  <w:ind w:left="798"/>
                  <w:jc w:val="both"/>
                  <w:rPr>
                    <w:rFonts w:asciiTheme="majorBidi" w:hAnsiTheme="majorBidi" w:cs="Times New Roman"/>
                    <w:b/>
                    <w:bCs/>
                    <w:sz w:val="16"/>
                    <w:szCs w:val="16"/>
                  </w:rPr>
                </w:pPr>
              </w:p>
              <w:p w14:paraId="1B87BE9C" w14:textId="77777777" w:rsidR="005D02CD" w:rsidRPr="004A59F5" w:rsidRDefault="005D02CD" w:rsidP="00531AE1">
                <w:pPr>
                  <w:pStyle w:val="Paragraphedeliste"/>
                  <w:spacing w:after="0" w:line="240" w:lineRule="auto"/>
                  <w:ind w:left="798"/>
                  <w:jc w:val="both"/>
                  <w:rPr>
                    <w:rFonts w:asciiTheme="majorBidi" w:hAnsiTheme="majorBidi" w:cs="Times New Roman"/>
                    <w:b/>
                    <w:bCs/>
                    <w:sz w:val="10"/>
                    <w:szCs w:val="10"/>
                  </w:rPr>
                </w:pPr>
              </w:p>
              <w:p w14:paraId="41A81BCC" w14:textId="77777777" w:rsidR="005D02CD" w:rsidRPr="00532E53" w:rsidRDefault="005D02CD" w:rsidP="00531AE1">
                <w:pPr>
                  <w:pStyle w:val="Paragraphedeliste"/>
                  <w:ind w:left="681"/>
                  <w:jc w:val="both"/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</w:pPr>
                <w:r w:rsidRPr="00532E53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Ecrire (</w:t>
                </w:r>
                <w:r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"Val Abs = ",</w:t>
                </w:r>
                <w:r w:rsidR="00853029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Y</w:t>
                </w:r>
                <w:r w:rsidRPr="00532E53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) </w:t>
                </w:r>
                <w:r w:rsidRPr="00062089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;</w:t>
                </w:r>
                <w:r w:rsidR="00C012C1" w:rsidRPr="003160E0">
                  <w:rPr>
                    <w:rFonts w:asciiTheme="majorBidi" w:hAnsiTheme="majorBidi" w:cs="Times New Roman" w:hint="cs"/>
                    <w:b/>
                    <w:bCs/>
                    <w:noProof/>
                    <w:color w:val="FF0000"/>
                    <w:sz w:val="10"/>
                    <w:szCs w:val="10"/>
                  </w:rPr>
                  <w:t xml:space="preserve"> </w:t>
                </w:r>
              </w:p>
              <w:p w14:paraId="693F32A1" w14:textId="77777777" w:rsidR="005D02CD" w:rsidRPr="001731AA" w:rsidRDefault="005D02CD" w:rsidP="00531AE1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14:paraId="38863C4E" w14:textId="77777777" w:rsidR="005D02CD" w:rsidRPr="001731AA" w:rsidRDefault="005D02CD" w:rsidP="00531AE1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14:paraId="10C452CE" w14:textId="77777777" w:rsidR="005D02CD" w:rsidRPr="001731AA" w:rsidRDefault="005D02CD" w:rsidP="00531AE1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14:paraId="56A973D7" w14:textId="77777777" w:rsidR="005D02CD" w:rsidRDefault="005D02CD" w:rsidP="00531AE1">
                <w:pPr>
                  <w:pStyle w:val="Paragraphedeliste"/>
                  <w:spacing w:after="0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14:paraId="3DCDD220" w14:textId="77777777" w:rsidR="005D02CD" w:rsidRDefault="005D02CD" w:rsidP="00531AE1">
                <w:pPr>
                  <w:pStyle w:val="Paragraphedeliste"/>
                  <w:spacing w:after="0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14:paraId="1C02F95B" w14:textId="77777777" w:rsidR="005D02CD" w:rsidRDefault="005D02CD" w:rsidP="00531AE1">
                <w:pPr>
                  <w:pStyle w:val="Paragraphedeliste"/>
                  <w:spacing w:after="0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14:paraId="3924E8D5" w14:textId="77777777" w:rsidR="005D02CD" w:rsidRPr="00622488" w:rsidRDefault="005D02CD" w:rsidP="00531AE1">
                <w:pPr>
                  <w:pStyle w:val="Paragraphedeliste"/>
                  <w:spacing w:after="0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14:paraId="580505E0" w14:textId="77777777" w:rsidR="005D02CD" w:rsidRPr="00C72CD4" w:rsidRDefault="005D02CD" w:rsidP="00531AE1">
                <w:pPr>
                  <w:spacing w:line="348" w:lineRule="auto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auto"/>
                    <w:sz w:val="28"/>
                    <w:szCs w:val="28"/>
                    <w:lang w:val="fr-FR"/>
                  </w:rPr>
                </w:pPr>
                <w:r w:rsidRPr="00C72CD4">
                  <w:rPr>
                    <w:rFonts w:asciiTheme="majorBidi" w:hAnsiTheme="majorBidi" w:cs="Times New Roman"/>
                    <w:b/>
                    <w:bCs/>
                    <w:color w:val="auto"/>
                    <w:sz w:val="28"/>
                    <w:szCs w:val="28"/>
                    <w:lang w:val="fr-FR"/>
                  </w:rPr>
                  <w:t>Fin</w:t>
                </w:r>
              </w:p>
              <w:p w14:paraId="53BF3BB0" w14:textId="77777777" w:rsidR="005D02CD" w:rsidRDefault="005D02CD" w:rsidP="00531AE1">
                <w:pPr>
                  <w:pStyle w:val="Paragraphedeliste"/>
                  <w:spacing w:after="0"/>
                  <w:ind w:left="0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</w:p>
            </w:tc>
          </w:tr>
        </w:tbl>
        <w:p w14:paraId="428B89D3" w14:textId="77777777" w:rsidR="005D02CD" w:rsidRPr="00CE0A0E" w:rsidRDefault="005D02CD" w:rsidP="005D02CD">
          <w:pPr>
            <w:widowControl/>
            <w:suppressAutoHyphens w:val="0"/>
            <w:jc w:val="center"/>
            <w:rPr>
              <w:color w:val="002060"/>
              <w:lang w:val="fr-FR"/>
            </w:rPr>
          </w:pPr>
        </w:p>
        <w:p w14:paraId="7E332F40" w14:textId="77777777" w:rsidR="005D02CD" w:rsidRPr="0088316B" w:rsidRDefault="005D02CD" w:rsidP="005D02CD">
          <w:pPr>
            <w:bidi/>
            <w:jc w:val="both"/>
            <w:rPr>
              <w:rFonts w:asciiTheme="majorBidi" w:hAnsiTheme="majorBidi" w:cstheme="majorBidi"/>
              <w:color w:val="002060"/>
              <w:sz w:val="20"/>
              <w:szCs w:val="20"/>
              <w:lang w:val="fr-FR"/>
            </w:rPr>
          </w:pPr>
        </w:p>
        <w:p w14:paraId="0CA8B505" w14:textId="77777777" w:rsidR="00AA3441" w:rsidRPr="0088316B" w:rsidRDefault="00AA3441" w:rsidP="00AA3441">
          <w:pPr>
            <w:bidi/>
            <w:jc w:val="both"/>
            <w:rPr>
              <w:rFonts w:asciiTheme="majorBidi" w:hAnsiTheme="majorBidi" w:cstheme="majorBidi"/>
              <w:color w:val="002060"/>
              <w:sz w:val="20"/>
              <w:szCs w:val="20"/>
              <w:lang w:val="fr-FR"/>
            </w:rPr>
          </w:pPr>
        </w:p>
        <w:p w14:paraId="3F354394" w14:textId="77777777" w:rsidR="00AA3441" w:rsidRPr="0088316B" w:rsidRDefault="00AA3441" w:rsidP="00AA3441">
          <w:pPr>
            <w:widowControl/>
            <w:suppressAutoHyphens w:val="0"/>
            <w:jc w:val="center"/>
            <w:rPr>
              <w:rFonts w:asciiTheme="majorBidi" w:hAnsiTheme="majorBidi" w:cstheme="majorBidi"/>
              <w:color w:val="002060"/>
              <w:sz w:val="20"/>
              <w:szCs w:val="20"/>
              <w:lang w:val="fr-FR"/>
            </w:rPr>
          </w:pPr>
          <w:r w:rsidRPr="0088316B">
            <w:rPr>
              <w:rFonts w:asciiTheme="majorBidi" w:hAnsiTheme="majorBidi" w:cstheme="majorBidi"/>
              <w:color w:val="002060"/>
              <w:sz w:val="20"/>
              <w:szCs w:val="20"/>
              <w:lang w:val="fr-FR"/>
            </w:rPr>
            <w:br w:type="page"/>
          </w:r>
        </w:p>
        <w:p w14:paraId="796E5888" w14:textId="77777777" w:rsidR="005E5FBF" w:rsidRPr="0088316B" w:rsidRDefault="005E5FBF" w:rsidP="005E5FBF">
          <w:pPr>
            <w:bidi/>
            <w:jc w:val="both"/>
            <w:rPr>
              <w:rFonts w:asciiTheme="majorBidi" w:hAnsiTheme="majorBidi" w:cstheme="majorBidi"/>
              <w:color w:val="002060"/>
              <w:sz w:val="20"/>
              <w:szCs w:val="20"/>
              <w:lang w:val="fr-FR"/>
            </w:rPr>
          </w:pPr>
        </w:p>
        <w:p w14:paraId="19475C75" w14:textId="77777777" w:rsidR="005E5FBF" w:rsidRPr="00335A9E" w:rsidRDefault="000545AE" w:rsidP="005E5FBF">
          <w:pPr>
            <w:widowControl/>
            <w:suppressAutoHyphens w:val="0"/>
            <w:bidi/>
            <w:spacing w:line="360" w:lineRule="auto"/>
            <w:jc w:val="both"/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</w:pPr>
          <w:r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  <w:lang w:bidi="ar-SA"/>
            </w:rPr>
            <w:t>ت</w:t>
          </w:r>
          <w:r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  <w:lang w:val="fr-FR" w:bidi="ar-SA"/>
            </w:rPr>
            <w:t>ــ</w:t>
          </w:r>
          <w:r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  <w:lang w:bidi="ar-SA"/>
            </w:rPr>
            <w:t>صــحــيــح</w:t>
          </w:r>
          <w:r w:rsidRPr="00417B55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  <w:lang w:bidi="ar-SA"/>
            </w:rPr>
            <w:t xml:space="preserve"> </w:t>
          </w:r>
          <w:r w:rsidR="005E5FBF" w:rsidRPr="00417B55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  <w:lang w:bidi="ar-SA"/>
            </w:rPr>
            <w:t xml:space="preserve">الـمــســألــة </w:t>
          </w:r>
          <w:r w:rsidR="005E5FBF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  <w:lang w:bidi="ar-SA"/>
            </w:rPr>
            <w:t>4</w:t>
          </w:r>
          <w:r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  <w:lang w:bidi="ar-SA"/>
            </w:rPr>
            <w:t xml:space="preserve">  </w:t>
          </w:r>
          <w:r w:rsidR="005E5FBF" w:rsidRPr="00417B55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  <w:lang w:bidi="ar-SA"/>
            </w:rPr>
            <w:t>:</w:t>
          </w:r>
          <w:r w:rsidR="005E5FBF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  <w:lang w:bidi="ar-SA"/>
            </w:rPr>
            <w:t xml:space="preserve">  كــتــابــة </w:t>
          </w:r>
          <w:r w:rsidR="005E5FBF" w:rsidRPr="00807A3F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خ</w:t>
          </w:r>
          <w:r w:rsidR="005E5FBF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="005E5FBF" w:rsidRPr="00807A3F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ـوارزم</w:t>
          </w:r>
          <w:r w:rsidR="005E5FBF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E5FBF" w:rsidRPr="00807A3F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ـي</w:t>
          </w:r>
          <w:r w:rsidR="005E5FBF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E5FBF" w:rsidRPr="00807A3F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</w:t>
          </w:r>
          <w:r w:rsidR="005E5FBF" w:rsidRPr="00807A3F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ة تـسـمـح </w:t>
          </w:r>
          <w:r w:rsidR="005E5FBF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بــتـ</w:t>
          </w:r>
          <w:r w:rsidR="005E5FBF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ح</w:t>
          </w:r>
          <w:r w:rsidR="005E5FBF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ــ</w:t>
          </w:r>
          <w:r w:rsidR="005E5FBF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د</w:t>
          </w:r>
          <w:r w:rsidR="005E5FBF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يــ</w:t>
          </w:r>
          <w:r w:rsidR="005E5FBF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د</w:t>
          </w:r>
          <w:r w:rsidR="005E5FBF" w:rsidRPr="008577E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 xml:space="preserve"> </w:t>
          </w:r>
          <w:r w:rsidR="005E5FBF" w:rsidRPr="00C16478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أك</w:t>
          </w:r>
          <w:r w:rsidR="005E5FBF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E5FBF" w:rsidRPr="00C16478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ـب</w:t>
          </w:r>
          <w:r w:rsidR="005E5FBF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E5FBF" w:rsidRPr="00C16478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ـر / أصـ</w:t>
          </w:r>
          <w:r w:rsidR="005E5FBF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E5FBF" w:rsidRPr="00C16478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غ</w:t>
          </w:r>
          <w:r w:rsidR="005E5FBF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E5FBF" w:rsidRPr="00C16478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ـر قــيــمــة ( </w:t>
          </w:r>
          <w:r w:rsidR="005E5FBF" w:rsidRPr="00C16478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Max1,Min1</w:t>
          </w:r>
          <w:r w:rsidR="005E5FBF" w:rsidRPr="00C16478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) بــيـن عـ</w:t>
          </w:r>
          <w:r w:rsidR="005E5FBF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E5FBF" w:rsidRPr="00C16478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ـدديــن حــقــيــق</w:t>
          </w:r>
          <w:r w:rsidR="005E5FBF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ــ</w:t>
          </w:r>
          <w:r w:rsidR="005E5FBF" w:rsidRPr="00C16478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ي</w:t>
          </w:r>
          <w:r w:rsidR="005E5FBF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5E5FBF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  <w:lang w:bidi="ar-SA"/>
            </w:rPr>
            <w:t>ـيــن</w:t>
          </w:r>
          <w:r w:rsidR="005E5FBF" w:rsidRPr="00C16478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( </w:t>
          </w:r>
          <w:r w:rsidR="005E5FBF" w:rsidRPr="00C16478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X,Y</w:t>
          </w:r>
          <w:r w:rsidR="005E5FBF" w:rsidRPr="00C16478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)</w:t>
          </w:r>
          <w:r w:rsidR="005E5FBF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( </w:t>
          </w:r>
          <w:r w:rsidR="005E5FBF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  <w:lang w:bidi="ar-SA"/>
            </w:rPr>
            <w:t xml:space="preserve"> اســتــعــمــال الـتــعــلــيـــمــة الـشـــرطـــيــة الاخــتــيــاريــة  )</w:t>
          </w:r>
        </w:p>
        <w:p w14:paraId="61B2C281" w14:textId="77777777" w:rsidR="00AA3441" w:rsidRPr="00807A3F" w:rsidRDefault="00AA3441" w:rsidP="00AA3441">
          <w:pPr>
            <w:widowControl/>
            <w:suppressAutoHyphens w:val="0"/>
            <w:jc w:val="center"/>
            <w:rPr>
              <w:color w:val="002060"/>
              <w:rtl/>
            </w:rPr>
          </w:pPr>
        </w:p>
        <w:tbl>
          <w:tblPr>
            <w:tblStyle w:val="Grilledutableau"/>
            <w:tblW w:w="0" w:type="auto"/>
            <w:jc w:val="center"/>
            <w:tbl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  <w:insideH w:val="double" w:sz="4" w:space="0" w:color="auto"/>
              <w:insideV w:val="double" w:sz="4" w:space="0" w:color="auto"/>
            </w:tblBorders>
            <w:tblLook w:val="04A0" w:firstRow="1" w:lastRow="0" w:firstColumn="1" w:lastColumn="0" w:noHBand="0" w:noVBand="1"/>
          </w:tblPr>
          <w:tblGrid>
            <w:gridCol w:w="5316"/>
            <w:gridCol w:w="5312"/>
          </w:tblGrid>
          <w:tr w:rsidR="00AA3441" w:rsidRPr="005E2822" w14:paraId="426C9E6C" w14:textId="77777777" w:rsidTr="00531AE1">
            <w:trPr>
              <w:jc w:val="center"/>
            </w:trPr>
            <w:tc>
              <w:tcPr>
                <w:tcW w:w="5316" w:type="dxa"/>
              </w:tcPr>
              <w:p w14:paraId="21DCAC14" w14:textId="77777777" w:rsidR="00AA3441" w:rsidRPr="00A52ED5" w:rsidRDefault="00AA3441" w:rsidP="00531AE1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14:paraId="29C22D3F" w14:textId="77777777" w:rsidR="00AA3441" w:rsidRPr="00A52ED5" w:rsidRDefault="00AA3441" w:rsidP="00531AE1">
                <w:pPr>
                  <w:pStyle w:val="Paragraphedeliste"/>
                  <w:spacing w:after="0"/>
                  <w:ind w:left="29" w:firstLine="28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14:paraId="194E8349" w14:textId="77777777" w:rsidR="00AA3441" w:rsidRDefault="00AA3441" w:rsidP="00531AE1">
                <w:pPr>
                  <w:pStyle w:val="Paragraphedeliste"/>
                  <w:bidi/>
                  <w:spacing w:after="0"/>
                  <w:ind w:left="29"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</w:pP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الـمـخـ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ط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ـط الانـسـيـ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ابـي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الـتـالي يـسـمـح بــتـعــيــيــن </w:t>
                </w:r>
              </w:p>
              <w:p w14:paraId="740F403D" w14:textId="77777777" w:rsidR="00AA3441" w:rsidRPr="000269CF" w:rsidRDefault="005E5FBF" w:rsidP="00531AE1">
                <w:pPr>
                  <w:pStyle w:val="Paragraphedeliste"/>
                  <w:bidi/>
                  <w:spacing w:after="0"/>
                  <w:ind w:left="29"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</w:pPr>
                <w:r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أكـبـر / أصـغـر قــيــمــة ( </w:t>
                </w:r>
                <w:r>
                  <w:rPr>
                    <w:rFonts w:asciiTheme="majorBidi" w:hAnsiTheme="majorBidi" w:cs="Times New Roman"/>
                    <w:b/>
                    <w:bCs/>
                    <w:color w:val="00B050"/>
                    <w:sz w:val="26"/>
                    <w:szCs w:val="26"/>
                    <w:lang w:bidi="ar-DZ"/>
                  </w:rPr>
                  <w:t>Max1,Min1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 ) 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</w:rPr>
                  <w:t xml:space="preserve">بــيـن 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عــدديــن حــقــيــقــيــيــن ( </w:t>
                </w:r>
                <w:r>
                  <w:rPr>
                    <w:rFonts w:asciiTheme="majorBidi" w:hAnsiTheme="majorBidi" w:cs="Times New Roman"/>
                    <w:b/>
                    <w:bCs/>
                    <w:color w:val="00B050"/>
                    <w:sz w:val="26"/>
                    <w:szCs w:val="26"/>
                    <w:lang w:bidi="ar-DZ"/>
                  </w:rPr>
                  <w:t>X,Y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 )</w:t>
                </w: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  </w:t>
                </w:r>
              </w:p>
              <w:p w14:paraId="08205142" w14:textId="77777777" w:rsidR="00AA3441" w:rsidRDefault="00AA3441" w:rsidP="00531AE1">
                <w:pPr>
                  <w:pStyle w:val="Paragraphedeliste"/>
                  <w:bidi/>
                  <w:spacing w:after="0"/>
                  <w:ind w:left="29" w:right="237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rtl/>
                    <w:lang w:bidi="ar-DZ"/>
                  </w:rPr>
                </w:pPr>
              </w:p>
              <w:p w14:paraId="5ADA166F" w14:textId="77777777" w:rsidR="00AA3441" w:rsidRPr="00D34A8B" w:rsidRDefault="00AA3441" w:rsidP="00531AE1">
                <w:pPr>
                  <w:pStyle w:val="Paragraphedeliste"/>
                  <w:tabs>
                    <w:tab w:val="right" w:pos="4863"/>
                  </w:tabs>
                  <w:bidi/>
                  <w:spacing w:after="0"/>
                  <w:ind w:left="29" w:right="237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rtl/>
                    <w:lang w:bidi="ar-DZ"/>
                  </w:rPr>
                </w:pPr>
              </w:p>
              <w:p w14:paraId="7B9B88C5" w14:textId="77777777" w:rsidR="00AA3441" w:rsidRDefault="00AA3441" w:rsidP="00531AE1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hint="cs"/>
                    <w:b/>
                    <w:bCs/>
                    <w:noProof/>
                    <w:color w:val="00206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14976" behindDoc="0" locked="0" layoutInCell="1" allowOverlap="1" wp14:anchorId="09896CC3" wp14:editId="781E38B9">
                          <wp:simplePos x="0" y="0"/>
                          <wp:positionH relativeFrom="column">
                            <wp:posOffset>2371319</wp:posOffset>
                          </wp:positionH>
                          <wp:positionV relativeFrom="paragraph">
                            <wp:posOffset>116891</wp:posOffset>
                          </wp:positionV>
                          <wp:extent cx="1146886" cy="184099"/>
                          <wp:effectExtent l="0" t="38100" r="15240" b="0"/>
                          <wp:wrapNone/>
                          <wp:docPr id="89" name="Arc 8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146886" cy="184099"/>
                                  </a:xfrm>
                                  <a:prstGeom prst="arc">
                                    <a:avLst>
                                      <a:gd name="adj1" fmla="val 10968227"/>
                                      <a:gd name="adj2" fmla="val 21360408"/>
                                    </a:avLst>
                                  </a:prstGeom>
                                  <a:ln>
                                    <a:headEnd type="none" w="med" len="med"/>
                                    <a:tailEnd type="arrow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908F4B2" id="Arc 89" o:spid="_x0000_s1026" style="position:absolute;margin-left:186.7pt;margin-top:9.2pt;width:90.3pt;height:14.5pt;z-index:25241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6886,184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" path="m24960,65188nsc98467,26513,320594,67,572488,v228633,-61,435646,21685,526825,55340l573443,92050,24960,65188xem24960,65188nfc98467,26513,320594,67,572488,v228633,-61,435646,21685,526825,55340e" filled="f" strokecolor="black [3200]" strokeweight="1.5pt">
                          <v:stroke endarrow="open" joinstyle="miter"/>
                          <v:path arrowok="t" o:connecttype="custom" o:connectlocs="24960,65188;572488,0;1099313,55340" o:connectangles="0,0,0"/>
                        </v:shape>
                      </w:pict>
                    </mc:Fallback>
                  </mc:AlternateContent>
                </w:r>
                <w:r w:rsidRPr="00855408">
                  <w:rPr>
                    <w:rFonts w:asciiTheme="majorBidi" w:hAnsiTheme="majorBidi" w:cs="Times New Roman"/>
                    <w:b/>
                    <w:bCs/>
                    <w:noProof/>
                    <w:color w:val="FF0000"/>
                    <w:sz w:val="20"/>
                    <w:szCs w:val="20"/>
                  </w:rPr>
                  <mc:AlternateContent>
                    <mc:Choice Requires="wps">
                      <w:drawing>
                        <wp:anchor distT="0" distB="0" distL="114300" distR="114300" simplePos="0" relativeHeight="252410880" behindDoc="0" locked="0" layoutInCell="1" allowOverlap="1" wp14:anchorId="3A7300C7" wp14:editId="68F19799">
                          <wp:simplePos x="0" y="0"/>
                          <wp:positionH relativeFrom="column">
                            <wp:posOffset>563728</wp:posOffset>
                          </wp:positionH>
                          <wp:positionV relativeFrom="paragraph">
                            <wp:posOffset>25070</wp:posOffset>
                          </wp:positionV>
                          <wp:extent cx="1799590" cy="395605"/>
                          <wp:effectExtent l="0" t="0" r="10160" b="23495"/>
                          <wp:wrapNone/>
                          <wp:docPr id="90" name="Ellipse 9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9560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ACD974C" w14:textId="77777777" w:rsidR="00E3791B" w:rsidRPr="00855408" w:rsidRDefault="00E3791B" w:rsidP="00AA3441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  <w:t>Début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3A7300C7" id="Ellipse 90" o:spid="_x0000_s1107" style="position:absolute;left:0;text-align:left;margin-left:44.4pt;margin-top:1.95pt;width:141.7pt;height:31.15pt;z-index:25241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" filled="f" strokecolor="black [3200]" strokeweight="1.5pt">
                          <v:stroke joinstyle="miter"/>
                          <v:textbox>
                            <w:txbxContent>
                              <w:p w14:paraId="6ACD974C" w14:textId="77777777" w:rsidR="00E3791B" w:rsidRPr="00855408" w:rsidRDefault="00E3791B" w:rsidP="00AA3441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8"/>
                                    <w:szCs w:val="28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Début</w:t>
                                </w: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  <w:p w14:paraId="18DAF5B7" w14:textId="77777777" w:rsidR="00AA3441" w:rsidRDefault="00AA3441" w:rsidP="00531AE1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14:paraId="2311229B" w14:textId="77777777" w:rsidR="00AA3441" w:rsidRDefault="00AA3441" w:rsidP="00531AE1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09856" behindDoc="0" locked="0" layoutInCell="1" allowOverlap="1" wp14:anchorId="1751C976" wp14:editId="37AA7787">
                          <wp:simplePos x="0" y="0"/>
                          <wp:positionH relativeFrom="column">
                            <wp:posOffset>1473048</wp:posOffset>
                          </wp:positionH>
                          <wp:positionV relativeFrom="paragraph">
                            <wp:posOffset>86030</wp:posOffset>
                          </wp:positionV>
                          <wp:extent cx="0" cy="369541"/>
                          <wp:effectExtent l="76200" t="0" r="76200" b="50165"/>
                          <wp:wrapNone/>
                          <wp:docPr id="98" name="Connecteur droit avec flèche 9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69541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A8B8BA4" id="Connecteur droit avec flèche 98" o:spid="_x0000_s1026" type="#_x0000_t32" style="position:absolute;margin-left:116pt;margin-top:6.75pt;width:0;height:29.1pt;z-index:25240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14:paraId="636965D4" w14:textId="77777777" w:rsidR="00AA3441" w:rsidRDefault="00AA3441" w:rsidP="00531AE1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14:paraId="5D7467D5" w14:textId="77777777" w:rsidR="00AA3441" w:rsidRDefault="004F518B" w:rsidP="00531AE1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416000" behindDoc="0" locked="0" layoutInCell="1" allowOverlap="1" wp14:anchorId="21B850B5" wp14:editId="36FD015A">
                          <wp:simplePos x="0" y="0"/>
                          <wp:positionH relativeFrom="column">
                            <wp:posOffset>2260600</wp:posOffset>
                          </wp:positionH>
                          <wp:positionV relativeFrom="paragraph">
                            <wp:posOffset>147015</wp:posOffset>
                          </wp:positionV>
                          <wp:extent cx="359410" cy="359410"/>
                          <wp:effectExtent l="0" t="0" r="0" b="2540"/>
                          <wp:wrapNone/>
                          <wp:docPr id="110" name="Rectangle 11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3594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BFFE192" w14:textId="77777777" w:rsidR="00E3791B" w:rsidRPr="000E7368" w:rsidRDefault="00E3791B" w:rsidP="00AA3441">
                                      <w:pPr>
                                        <w:ind w:right="-51"/>
                                        <w:jc w:val="center"/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①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21B850B5" id="Rectangle 110" o:spid="_x0000_s1108" style="position:absolute;left:0;text-align:left;margin-left:178pt;margin-top:11.6pt;width:28.3pt;height:28.3pt;z-index:25241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" filled="f" stroked="f" strokeweight="1pt">
                          <v:textbox>
                            <w:txbxContent>
                              <w:p w14:paraId="5BFFE192" w14:textId="77777777" w:rsidR="00E3791B" w:rsidRPr="000E7368" w:rsidRDefault="00E3791B" w:rsidP="00AA3441">
                                <w:pPr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①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AA3441" w:rsidRPr="001E7F42">
                  <w:rPr>
                    <w:rFonts w:asciiTheme="majorBidi" w:hAnsiTheme="majorBidi" w:cstheme="majorBidi"/>
                    <w:b/>
                    <w:bCs/>
                    <w:noProof/>
                    <w:sz w:val="26"/>
                    <w:szCs w:val="26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03712" behindDoc="0" locked="0" layoutInCell="1" allowOverlap="1" wp14:anchorId="2329AC1E" wp14:editId="10BCCD3F">
                          <wp:simplePos x="0" y="0"/>
                          <wp:positionH relativeFrom="column">
                            <wp:posOffset>2023745</wp:posOffset>
                          </wp:positionH>
                          <wp:positionV relativeFrom="paragraph">
                            <wp:posOffset>1285240</wp:posOffset>
                          </wp:positionV>
                          <wp:extent cx="395605" cy="354330"/>
                          <wp:effectExtent l="0" t="0" r="80645" b="64770"/>
                          <wp:wrapNone/>
                          <wp:docPr id="106" name="Connecteur en angle 10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395605" cy="354330"/>
                                  </a:xfrm>
                                  <a:prstGeom prst="bentConnector3">
                                    <a:avLst>
                                      <a:gd name="adj1" fmla="val 100469"/>
                                    </a:avLst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65CF982" id="Connecteur en angle 106" o:spid="_x0000_s1026" type="#_x0000_t34" style="position:absolute;margin-left:159.35pt;margin-top:101.2pt;width:31.15pt;height:27.9pt;z-index:25240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" adj="21701" strokecolor="red" strokeweight="1.5pt">
                          <v:stroke endarrow="block"/>
                        </v:shape>
                      </w:pict>
                    </mc:Fallback>
                  </mc:AlternateContent>
                </w:r>
                <w:r w:rsidR="00AA3441"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421120" behindDoc="0" locked="0" layoutInCell="1" allowOverlap="1" wp14:anchorId="361AB544" wp14:editId="39A8C134">
                          <wp:simplePos x="0" y="0"/>
                          <wp:positionH relativeFrom="column">
                            <wp:posOffset>485140</wp:posOffset>
                          </wp:positionH>
                          <wp:positionV relativeFrom="paragraph">
                            <wp:posOffset>1278890</wp:posOffset>
                          </wp:positionV>
                          <wp:extent cx="359410" cy="359410"/>
                          <wp:effectExtent l="0" t="0" r="0" b="2540"/>
                          <wp:wrapNone/>
                          <wp:docPr id="107" name="Rectangle 10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3594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432EFFB" w14:textId="77777777" w:rsidR="00E3791B" w:rsidRPr="000E7368" w:rsidRDefault="00E3791B" w:rsidP="00AA3441">
                                      <w:pPr>
                                        <w:ind w:right="-51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⑥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361AB544" id="Rectangle 107" o:spid="_x0000_s1109" style="position:absolute;left:0;text-align:left;margin-left:38.2pt;margin-top:100.7pt;width:28.3pt;height:28.3pt;z-index:25242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" filled="f" stroked="f" strokeweight="1pt">
                          <v:textbox>
                            <w:txbxContent>
                              <w:p w14:paraId="2432EFFB" w14:textId="77777777" w:rsidR="00E3791B" w:rsidRPr="000E7368" w:rsidRDefault="00E3791B" w:rsidP="00AA3441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⑥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AA3441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08832" behindDoc="0" locked="0" layoutInCell="1" allowOverlap="1" wp14:anchorId="1A08B704" wp14:editId="5B61E719">
                          <wp:simplePos x="0" y="0"/>
                          <wp:positionH relativeFrom="column">
                            <wp:posOffset>911225</wp:posOffset>
                          </wp:positionH>
                          <wp:positionV relativeFrom="paragraph">
                            <wp:posOffset>1021080</wp:posOffset>
                          </wp:positionV>
                          <wp:extent cx="1125855" cy="539750"/>
                          <wp:effectExtent l="19050" t="19050" r="36195" b="31750"/>
                          <wp:wrapNone/>
                          <wp:docPr id="108" name="Organigramme : Décision 10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125855" cy="539750"/>
                                  </a:xfrm>
                                  <a:prstGeom prst="flowChartDecision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BD4F209" w14:textId="77777777" w:rsidR="00E3791B" w:rsidRPr="007542A4" w:rsidRDefault="00E3791B" w:rsidP="00AA3441">
                                      <w:pPr>
                                        <w:ind w:left="-284" w:right="-313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2060"/>
                                          <w:rtl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="Times New Roman"/>
                                          <w:b/>
                                          <w:bCs/>
                                          <w:color w:val="FF0000"/>
                                        </w:rPr>
                                        <w:t>X &gt; Y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A08B704" id="Organigramme : Décision 108" o:spid="_x0000_s1110" type="#_x0000_t110" style="position:absolute;left:0;text-align:left;margin-left:71.75pt;margin-top:80.4pt;width:88.65pt;height:42.5pt;z-index:25240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" filled="f" strokecolor="red" strokeweight="1.5pt">
                          <v:textbox>
                            <w:txbxContent>
                              <w:p w14:paraId="4BD4F209" w14:textId="77777777" w:rsidR="00E3791B" w:rsidRPr="007542A4" w:rsidRDefault="00E3791B" w:rsidP="00AA3441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</w:rPr>
                                  <w:t>X &gt; Y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="00AA3441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01664" behindDoc="0" locked="0" layoutInCell="1" allowOverlap="1" wp14:anchorId="55EB9155" wp14:editId="49334F42">
                          <wp:simplePos x="0" y="0"/>
                          <wp:positionH relativeFrom="column">
                            <wp:posOffset>1990090</wp:posOffset>
                          </wp:positionH>
                          <wp:positionV relativeFrom="paragraph">
                            <wp:posOffset>1033780</wp:posOffset>
                          </wp:positionV>
                          <wp:extent cx="443230" cy="285750"/>
                          <wp:effectExtent l="0" t="0" r="0" b="0"/>
                          <wp:wrapNone/>
                          <wp:docPr id="109" name="Rectangle 10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90973F5" w14:textId="77777777" w:rsidR="00E3791B" w:rsidRPr="00560FD7" w:rsidRDefault="00E3791B" w:rsidP="00AA3441">
                                      <w:pPr>
                                        <w:bidi/>
                                        <w:jc w:val="center"/>
                                        <w:rPr>
                                          <w:color w:val="FF0000"/>
                                          <w:lang w:val="fr-FR"/>
                                        </w:rPr>
                                      </w:pPr>
                                      <w:r w:rsidRPr="00560FD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V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5EB9155" id="Rectangle 109" o:spid="_x0000_s1111" style="position:absolute;left:0;text-align:left;margin-left:156.7pt;margin-top:81.4pt;width:34.9pt;height:22.5pt;z-index:25240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" fillcolor="white [3201]" stroked="f" strokeweight="1pt">
                          <v:textbox>
                            <w:txbxContent>
                              <w:p w14:paraId="590973F5" w14:textId="77777777" w:rsidR="00E3791B" w:rsidRPr="00560FD7" w:rsidRDefault="00E3791B" w:rsidP="00AA3441">
                                <w:pPr>
                                  <w:bidi/>
                                  <w:jc w:val="center"/>
                                  <w:rPr>
                                    <w:color w:val="FF0000"/>
                                    <w:lang w:val="fr-FR"/>
                                  </w:rPr>
                                </w:pPr>
                                <w:r w:rsidRPr="00560FD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>V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AA3441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28288" behindDoc="0" locked="0" layoutInCell="1" allowOverlap="1" wp14:anchorId="50746799" wp14:editId="1CB74382">
                          <wp:simplePos x="0" y="0"/>
                          <wp:positionH relativeFrom="column">
                            <wp:posOffset>832968</wp:posOffset>
                          </wp:positionH>
                          <wp:positionV relativeFrom="paragraph">
                            <wp:posOffset>122860</wp:posOffset>
                          </wp:positionV>
                          <wp:extent cx="1295400" cy="359410"/>
                          <wp:effectExtent l="19050" t="0" r="38100" b="21590"/>
                          <wp:wrapNone/>
                          <wp:docPr id="111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29540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1848"/>
                                      <a:gd name="connsiteY0" fmla="*/ 10000 h 10000"/>
                                      <a:gd name="connsiteX1" fmla="*/ 0 w 11848"/>
                                      <a:gd name="connsiteY1" fmla="*/ 0 h 10000"/>
                                      <a:gd name="connsiteX2" fmla="*/ 11848 w 11848"/>
                                      <a:gd name="connsiteY2" fmla="*/ 0 h 10000"/>
                                      <a:gd name="connsiteX3" fmla="*/ 10000 w 11848"/>
                                      <a:gd name="connsiteY3" fmla="*/ 10000 h 10000"/>
                                      <a:gd name="connsiteX4" fmla="*/ 0 w 11848"/>
                                      <a:gd name="connsiteY4" fmla="*/ 10000 h 10000"/>
                                      <a:gd name="connsiteX0" fmla="*/ 0 w 13588"/>
                                      <a:gd name="connsiteY0" fmla="*/ 10000 h 10000"/>
                                      <a:gd name="connsiteX1" fmla="*/ 1740 w 13588"/>
                                      <a:gd name="connsiteY1" fmla="*/ 0 h 10000"/>
                                      <a:gd name="connsiteX2" fmla="*/ 13588 w 13588"/>
                                      <a:gd name="connsiteY2" fmla="*/ 0 h 10000"/>
                                      <a:gd name="connsiteX3" fmla="*/ 11740 w 13588"/>
                                      <a:gd name="connsiteY3" fmla="*/ 10000 h 10000"/>
                                      <a:gd name="connsiteX4" fmla="*/ 0 w 13588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3588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1740" y="0"/>
                                        </a:lnTo>
                                        <a:lnTo>
                                          <a:pt x="13588" y="0"/>
                                        </a:lnTo>
                                        <a:lnTo>
                                          <a:pt x="1174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00206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6487200" w14:textId="77777777" w:rsidR="00E3791B" w:rsidRPr="006E7AE3" w:rsidRDefault="00E3791B" w:rsidP="00AA3441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6E7AE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Lire</w:t>
                                      </w:r>
                                      <w:r w:rsidRPr="006E7AE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</w:rPr>
                                        <w:t xml:space="preserve"> (X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</w:rPr>
                                        <w:t>,Y</w:t>
                                      </w:r>
                                      <w:r w:rsidRPr="006E7AE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</w:rPr>
                                        <w:t>)</w:t>
                                      </w:r>
                                      <w:r w:rsidRPr="006E7AE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0746799" id="_x0000_s1112" style="position:absolute;left:0;text-align:left;margin-left:65.6pt;margin-top:9.65pt;width:102pt;height:28.3pt;z-index:25242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588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" adj="-11796480,,5400" path="m,10000l1740,,13588,,11740,10000,,10000xe" filled="f" strokecolor="#002060" strokeweight="1.5pt">
                          <v:stroke joinstyle="miter"/>
                          <v:formulas/>
                          <v:path arrowok="t" o:connecttype="custom" o:connectlocs="0,359410;165881,0;1295400,0;1119223,359410;0,359410" o:connectangles="0,0,0,0,0" textboxrect="0,0,13588,10000"/>
                          <v:textbox>
                            <w:txbxContent>
                              <w:p w14:paraId="06487200" w14:textId="77777777" w:rsidR="00E3791B" w:rsidRPr="006E7AE3" w:rsidRDefault="00E3791B" w:rsidP="00AA3441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</w:pPr>
                                <w:r w:rsidRPr="006E7AE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lang w:val="fr-FR"/>
                                  </w:rPr>
                                  <w:t>Lire</w:t>
                                </w:r>
                                <w:r w:rsidRPr="006E7AE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 (X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,Y</w:t>
                                </w:r>
                                <w:r w:rsidRPr="006E7AE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)</w:t>
                                </w:r>
                                <w:r w:rsidRPr="006E7AE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14:paraId="55C02CD8" w14:textId="77777777" w:rsidR="00AA3441" w:rsidRDefault="00AA3441" w:rsidP="00531AE1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14:paraId="48854BD6" w14:textId="77777777" w:rsidR="00AA3441" w:rsidRDefault="00AA3441" w:rsidP="00531AE1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05760" behindDoc="0" locked="0" layoutInCell="1" allowOverlap="1" wp14:anchorId="3DA58D6C" wp14:editId="132F2EBF">
                          <wp:simplePos x="0" y="0"/>
                          <wp:positionH relativeFrom="column">
                            <wp:posOffset>1485113</wp:posOffset>
                          </wp:positionH>
                          <wp:positionV relativeFrom="paragraph">
                            <wp:posOffset>142545</wp:posOffset>
                          </wp:positionV>
                          <wp:extent cx="0" cy="540000"/>
                          <wp:effectExtent l="76200" t="0" r="57150" b="50800"/>
                          <wp:wrapNone/>
                          <wp:docPr id="113" name="Connecteur droit avec flèche 11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540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CA977FF" id="Connecteur droit avec flèche 113" o:spid="_x0000_s1026" type="#_x0000_t32" style="position:absolute;margin-left:116.95pt;margin-top:11.2pt;width:0;height:42.5pt;flip:x;z-index:25240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14:paraId="3CBB23C3" w14:textId="77777777" w:rsidR="00AA3441" w:rsidRDefault="00AA3441" w:rsidP="00531AE1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14:paraId="7257D391" w14:textId="77777777" w:rsidR="00AA3441" w:rsidRDefault="00AA3441" w:rsidP="00531AE1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14:paraId="2E5C58D0" w14:textId="77777777" w:rsidR="00AA3441" w:rsidRDefault="00AA3441" w:rsidP="00531AE1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417024" behindDoc="0" locked="0" layoutInCell="1" allowOverlap="1" wp14:anchorId="142105F1" wp14:editId="51EDBD00">
                          <wp:simplePos x="0" y="0"/>
                          <wp:positionH relativeFrom="column">
                            <wp:posOffset>1564488</wp:posOffset>
                          </wp:positionH>
                          <wp:positionV relativeFrom="paragraph">
                            <wp:posOffset>16815</wp:posOffset>
                          </wp:positionV>
                          <wp:extent cx="360000" cy="360000"/>
                          <wp:effectExtent l="0" t="0" r="0" b="2540"/>
                          <wp:wrapNone/>
                          <wp:docPr id="123" name="Rectangle 12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60000" cy="3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8851812" w14:textId="77777777" w:rsidR="00E3791B" w:rsidRPr="000E7368" w:rsidRDefault="00E3791B" w:rsidP="00AA3441">
                                      <w:pPr>
                                        <w:ind w:right="-51"/>
                                        <w:jc w:val="center"/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②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142105F1" id="Rectangle 123" o:spid="_x0000_s1113" style="position:absolute;left:0;text-align:left;margin-left:123.2pt;margin-top:1.3pt;width:28.35pt;height:28.35pt;z-index:25241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" filled="f" stroked="f" strokeweight="1pt">
                          <v:textbox>
                            <w:txbxContent>
                              <w:p w14:paraId="48851812" w14:textId="77777777" w:rsidR="00E3791B" w:rsidRPr="000E7368" w:rsidRDefault="00E3791B" w:rsidP="00AA3441">
                                <w:pPr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②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</w:p>
              <w:p w14:paraId="27C7F636" w14:textId="77777777" w:rsidR="00AA3441" w:rsidRDefault="00AA3441" w:rsidP="00531AE1">
                <w:pPr>
                  <w:pStyle w:val="Paragraphedeliste"/>
                  <w:tabs>
                    <w:tab w:val="center" w:pos="2564"/>
                  </w:tabs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4973E6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99616" behindDoc="0" locked="0" layoutInCell="1" allowOverlap="1" wp14:anchorId="287889A9" wp14:editId="3345D802">
                          <wp:simplePos x="0" y="0"/>
                          <wp:positionH relativeFrom="column">
                            <wp:posOffset>495783</wp:posOffset>
                          </wp:positionH>
                          <wp:positionV relativeFrom="paragraph">
                            <wp:posOffset>25705</wp:posOffset>
                          </wp:positionV>
                          <wp:extent cx="443230" cy="285750"/>
                          <wp:effectExtent l="0" t="0" r="0" b="0"/>
                          <wp:wrapNone/>
                          <wp:docPr id="124" name="Rectangle 12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C9E0DEE" w14:textId="77777777" w:rsidR="00E3791B" w:rsidRPr="00D5621E" w:rsidRDefault="00E3791B" w:rsidP="00AA3441">
                                      <w:pPr>
                                        <w:bidi/>
                                        <w:jc w:val="center"/>
                                        <w:rPr>
                                          <w:color w:val="00B050"/>
                                          <w:rtl/>
                                          <w:lang w:val="fr-FR"/>
                                        </w:rPr>
                                      </w:pPr>
                                      <w:r w:rsidRPr="00D5621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F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287889A9" id="Rectangle 124" o:spid="_x0000_s1114" style="position:absolute;left:0;text-align:left;margin-left:39.05pt;margin-top:2pt;width:34.9pt;height:22.5pt;z-index:25239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" fillcolor="white [3201]" stroked="f" strokeweight="1pt">
                          <v:textbox>
                            <w:txbxContent>
                              <w:p w14:paraId="5C9E0DEE" w14:textId="77777777" w:rsidR="00E3791B" w:rsidRPr="00D5621E" w:rsidRDefault="00E3791B" w:rsidP="00AA3441">
                                <w:pPr>
                                  <w:bidi/>
                                  <w:jc w:val="center"/>
                                  <w:rPr>
                                    <w:color w:val="00B050"/>
                                    <w:rtl/>
                                    <w:lang w:val="fr-FR"/>
                                  </w:rPr>
                                </w:pPr>
                                <w:r w:rsidRPr="00D5621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>F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  <w:tab/>
                </w:r>
              </w:p>
              <w:p w14:paraId="3D3D3681" w14:textId="77777777" w:rsidR="00AA3441" w:rsidRDefault="00AA3441" w:rsidP="00531AE1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1E7F42">
                  <w:rPr>
                    <w:rFonts w:asciiTheme="majorBidi" w:hAnsiTheme="majorBidi" w:cstheme="majorBidi"/>
                    <w:b/>
                    <w:bCs/>
                    <w:noProof/>
                    <w:sz w:val="26"/>
                    <w:szCs w:val="26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29312" behindDoc="0" locked="0" layoutInCell="1" allowOverlap="1" wp14:anchorId="197CA6BC" wp14:editId="5E154440">
                          <wp:simplePos x="0" y="0"/>
                          <wp:positionH relativeFrom="column">
                            <wp:posOffset>538480</wp:posOffset>
                          </wp:positionH>
                          <wp:positionV relativeFrom="paragraph">
                            <wp:posOffset>123520</wp:posOffset>
                          </wp:positionV>
                          <wp:extent cx="395605" cy="354330"/>
                          <wp:effectExtent l="76200" t="0" r="23495" b="64770"/>
                          <wp:wrapNone/>
                          <wp:docPr id="125" name="Connecteur en angle 12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95605" cy="354330"/>
                                  </a:xfrm>
                                  <a:prstGeom prst="bentConnector3">
                                    <a:avLst>
                                      <a:gd name="adj1" fmla="val 100469"/>
                                    </a:avLst>
                                  </a:prstGeom>
                                  <a:ln>
                                    <a:solidFill>
                                      <a:srgbClr val="00B05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21E521E" id="Connecteur en angle 125" o:spid="_x0000_s1026" type="#_x0000_t34" style="position:absolute;margin-left:42.4pt;margin-top:9.75pt;width:31.15pt;height:27.9pt;flip:x;z-index:25242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" adj="21701" strokecolor="#00b050" strokeweight="1.5pt">
                          <v:stroke endarrow="block"/>
                        </v:shape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418048" behindDoc="0" locked="0" layoutInCell="1" allowOverlap="1" wp14:anchorId="70E82FCD" wp14:editId="167EC289">
                          <wp:simplePos x="0" y="0"/>
                          <wp:positionH relativeFrom="column">
                            <wp:posOffset>1964995</wp:posOffset>
                          </wp:positionH>
                          <wp:positionV relativeFrom="paragraph">
                            <wp:posOffset>94615</wp:posOffset>
                          </wp:positionV>
                          <wp:extent cx="360000" cy="360000"/>
                          <wp:effectExtent l="0" t="0" r="0" b="2540"/>
                          <wp:wrapNone/>
                          <wp:docPr id="126" name="Rectangle 12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60000" cy="3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D6E3D33" w14:textId="77777777" w:rsidR="00E3791B" w:rsidRPr="000E7368" w:rsidRDefault="00E3791B" w:rsidP="00AA3441">
                                      <w:pPr>
                                        <w:ind w:right="-51"/>
                                        <w:jc w:val="center"/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③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0E82FCD" id="Rectangle 126" o:spid="_x0000_s1115" style="position:absolute;left:0;text-align:left;margin-left:154.7pt;margin-top:7.45pt;width:28.35pt;height:28.35pt;z-index:25241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" filled="f" stroked="f" strokeweight="1pt">
                          <v:textbox>
                            <w:txbxContent>
                              <w:p w14:paraId="4D6E3D33" w14:textId="77777777" w:rsidR="00E3791B" w:rsidRPr="000E7368" w:rsidRDefault="00E3791B" w:rsidP="00AA3441">
                                <w:pPr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③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</w:p>
              <w:p w14:paraId="7060D83D" w14:textId="77777777" w:rsidR="00AA3441" w:rsidRDefault="00AA3441" w:rsidP="00531AE1">
                <w:pPr>
                  <w:pStyle w:val="Paragraphedeliste"/>
                  <w:spacing w:after="0" w:line="240" w:lineRule="auto"/>
                  <w:ind w:left="1597" w:firstLine="563"/>
                  <w:jc w:val="right"/>
                  <w:rPr>
                    <w:rFonts w:asciiTheme="majorBidi" w:hAnsiTheme="majorBidi" w:cs="Times New Roman"/>
                    <w:b/>
                    <w:bCs/>
                    <w:color w:val="0070C0"/>
                    <w:sz w:val="14"/>
                    <w:szCs w:val="14"/>
                  </w:rPr>
                </w:pPr>
              </w:p>
              <w:p w14:paraId="4E549325" w14:textId="77777777" w:rsidR="00AA3441" w:rsidRPr="008636D4" w:rsidRDefault="00AA3441" w:rsidP="00531AE1">
                <w:pPr>
                  <w:pStyle w:val="Paragraphedeliste"/>
                  <w:bidi/>
                  <w:spacing w:after="0" w:line="240" w:lineRule="auto"/>
                  <w:jc w:val="both"/>
                  <w:rPr>
                    <w:rFonts w:asciiTheme="majorBidi" w:hAnsiTheme="majorBidi" w:cs="Times New Roman"/>
                    <w:b/>
                    <w:bCs/>
                    <w:color w:val="0070C0"/>
                    <w:sz w:val="18"/>
                    <w:szCs w:val="18"/>
                    <w:rtl/>
                  </w:rPr>
                </w:pPr>
              </w:p>
              <w:p w14:paraId="1D9DDD5E" w14:textId="77777777" w:rsidR="00AA3441" w:rsidRPr="008636D4" w:rsidRDefault="00C52555" w:rsidP="00531AE1">
                <w:pPr>
                  <w:pStyle w:val="Paragraphedeliste"/>
                  <w:spacing w:line="360" w:lineRule="auto"/>
                  <w:ind w:left="0"/>
                  <w:jc w:val="right"/>
                  <w:rPr>
                    <w:rFonts w:asciiTheme="majorBidi" w:hAnsiTheme="majorBidi" w:cs="Times New Roman"/>
                    <w:sz w:val="12"/>
                    <w:szCs w:val="12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420096" behindDoc="0" locked="0" layoutInCell="1" allowOverlap="1" wp14:anchorId="17F9CD60" wp14:editId="654899EA">
                          <wp:simplePos x="0" y="0"/>
                          <wp:positionH relativeFrom="column">
                            <wp:posOffset>1074598</wp:posOffset>
                          </wp:positionH>
                          <wp:positionV relativeFrom="paragraph">
                            <wp:posOffset>65049</wp:posOffset>
                          </wp:positionV>
                          <wp:extent cx="359410" cy="359410"/>
                          <wp:effectExtent l="0" t="0" r="0" b="2540"/>
                          <wp:wrapNone/>
                          <wp:docPr id="258" name="Rectangle 25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3594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F2223F3" w14:textId="77777777" w:rsidR="00E3791B" w:rsidRPr="000E7368" w:rsidRDefault="00E3791B" w:rsidP="00AA3441">
                                      <w:pPr>
                                        <w:ind w:right="-51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⑦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17F9CD60" id="Rectangle 258" o:spid="_x0000_s1116" style="position:absolute;left:0;text-align:left;margin-left:84.6pt;margin-top:5.1pt;width:28.3pt;height:28.3pt;z-index:25242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" filled="f" stroked="f" strokeweight="1pt">
                          <v:textbox>
                            <w:txbxContent>
                              <w:p w14:paraId="2F2223F3" w14:textId="77777777" w:rsidR="00E3791B" w:rsidRPr="000E7368" w:rsidRDefault="00E3791B" w:rsidP="00AA3441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⑦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419072" behindDoc="0" locked="0" layoutInCell="1" allowOverlap="1" wp14:anchorId="2D458F22" wp14:editId="6090DF1F">
                          <wp:simplePos x="0" y="0"/>
                          <wp:positionH relativeFrom="column">
                            <wp:posOffset>2862250</wp:posOffset>
                          </wp:positionH>
                          <wp:positionV relativeFrom="paragraph">
                            <wp:posOffset>85090</wp:posOffset>
                          </wp:positionV>
                          <wp:extent cx="360000" cy="360000"/>
                          <wp:effectExtent l="0" t="0" r="0" b="2540"/>
                          <wp:wrapNone/>
                          <wp:docPr id="257" name="Rectangle 25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60000" cy="3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C99F7C2" w14:textId="77777777" w:rsidR="00E3791B" w:rsidRPr="000E7368" w:rsidRDefault="00E3791B" w:rsidP="00AA3441">
                                      <w:pPr>
                                        <w:ind w:right="-51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④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2D458F22" id="Rectangle 257" o:spid="_x0000_s1117" style="position:absolute;left:0;text-align:left;margin-left:225.35pt;margin-top:6.7pt;width:28.35pt;height:28.35pt;z-index:25241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" filled="f" stroked="f" strokeweight="1pt">
                          <v:textbox>
                            <w:txbxContent>
                              <w:p w14:paraId="1C99F7C2" w14:textId="77777777" w:rsidR="00E3791B" w:rsidRPr="000E7368" w:rsidRDefault="00E3791B" w:rsidP="00AA3441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④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AA3441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02688" behindDoc="0" locked="0" layoutInCell="1" allowOverlap="1" wp14:anchorId="30CC84F3" wp14:editId="31152C34">
                          <wp:simplePos x="0" y="0"/>
                          <wp:positionH relativeFrom="column">
                            <wp:posOffset>1928902</wp:posOffset>
                          </wp:positionH>
                          <wp:positionV relativeFrom="paragraph">
                            <wp:posOffset>69850</wp:posOffset>
                          </wp:positionV>
                          <wp:extent cx="972000" cy="359410"/>
                          <wp:effectExtent l="0" t="0" r="19050" b="21590"/>
                          <wp:wrapNone/>
                          <wp:docPr id="127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97200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649FD46" w14:textId="77777777" w:rsidR="00E3791B" w:rsidRPr="00963706" w:rsidRDefault="00E3791B" w:rsidP="00AA3441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</w:rPr>
                                        <w:t>Max1</w:t>
                                      </w:r>
                                      <w:r w:rsidRPr="00963706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</w:rPr>
                                        <w:t xml:space="preserve"> = X</w:t>
                                      </w:r>
                                      <w:r w:rsidRPr="00963706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0CC84F3" id="_x0000_s1118" style="position:absolute;left:0;text-align:left;margin-left:151.9pt;margin-top:5.5pt;width:76.55pt;height:28.3pt;z-index:25240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" adj="-11796480,,5400" path="m,10000l,,10000,r,10000l,10000xe" filled="f" strokecolor="red" strokeweight="1.5pt">
                          <v:stroke joinstyle="miter"/>
                          <v:formulas/>
                          <v:path arrowok="t" o:connecttype="custom" o:connectlocs="0,359410;0,0;972000,0;972000,359410;0,359410" o:connectangles="0,0,0,0,0" textboxrect="0,0,10000,10000"/>
                          <v:textbox>
                            <w:txbxContent>
                              <w:p w14:paraId="1649FD46" w14:textId="77777777" w:rsidR="00E3791B" w:rsidRPr="00963706" w:rsidRDefault="00E3791B" w:rsidP="00AA3441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</w:rPr>
                                  <w:t>Max1</w:t>
                                </w:r>
                                <w:r w:rsidRPr="0096370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</w:rPr>
                                  <w:t xml:space="preserve"> = X</w:t>
                                </w:r>
                                <w:r w:rsidRPr="0096370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="00AA3441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30336" behindDoc="0" locked="0" layoutInCell="1" allowOverlap="1" wp14:anchorId="144D9D23" wp14:editId="0091FDD1">
                          <wp:simplePos x="0" y="0"/>
                          <wp:positionH relativeFrom="column">
                            <wp:posOffset>151765</wp:posOffset>
                          </wp:positionH>
                          <wp:positionV relativeFrom="paragraph">
                            <wp:posOffset>68580</wp:posOffset>
                          </wp:positionV>
                          <wp:extent cx="972000" cy="359410"/>
                          <wp:effectExtent l="0" t="0" r="19050" b="21590"/>
                          <wp:wrapNone/>
                          <wp:docPr id="256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97200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00B05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5749846" w14:textId="77777777" w:rsidR="00E3791B" w:rsidRPr="0088316B" w:rsidRDefault="00E3791B" w:rsidP="00783E29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88316B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 xml:space="preserve">Max1 =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>Y</w:t>
                                      </w:r>
                                      <w:r w:rsidRPr="0088316B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44D9D23" id="_x0000_s1119" style="position:absolute;left:0;text-align:left;margin-left:11.95pt;margin-top:5.4pt;width:76.55pt;height:28.3pt;z-index:25243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" adj="-11796480,,5400" path="m,10000l,,10000,r,10000l,10000xe" filled="f" strokecolor="#00b050" strokeweight="1.5pt">
                          <v:stroke joinstyle="miter"/>
                          <v:formulas/>
                          <v:path arrowok="t" o:connecttype="custom" o:connectlocs="0,359410;0,0;972000,0;972000,359410;0,359410" o:connectangles="0,0,0,0,0" textboxrect="0,0,10000,10000"/>
                          <v:textbox>
                            <w:txbxContent>
                              <w:p w14:paraId="45749846" w14:textId="77777777" w:rsidR="00E3791B" w:rsidRPr="0088316B" w:rsidRDefault="00E3791B" w:rsidP="00783E29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</w:pPr>
                                <w:r w:rsidRPr="0088316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 xml:space="preserve">Max1 =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>Y</w:t>
                                </w:r>
                                <w:r w:rsidRPr="0088316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14:paraId="4C421A57" w14:textId="77777777" w:rsidR="00AA3441" w:rsidRDefault="00AA3441" w:rsidP="00531AE1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8"/>
                    <w:szCs w:val="8"/>
                  </w:rPr>
                </w:pPr>
              </w:p>
              <w:p w14:paraId="1EF9687B" w14:textId="77777777" w:rsidR="0088316B" w:rsidRDefault="00783E29" w:rsidP="0088316B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8"/>
                    <w:szCs w:val="8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39552" behindDoc="0" locked="0" layoutInCell="1" allowOverlap="1" wp14:anchorId="7BC2F3F1" wp14:editId="01156D86">
                          <wp:simplePos x="0" y="0"/>
                          <wp:positionH relativeFrom="column">
                            <wp:posOffset>513944</wp:posOffset>
                          </wp:positionH>
                          <wp:positionV relativeFrom="paragraph">
                            <wp:posOffset>91491</wp:posOffset>
                          </wp:positionV>
                          <wp:extent cx="0" cy="359410"/>
                          <wp:effectExtent l="76200" t="0" r="76200" b="59690"/>
                          <wp:wrapNone/>
                          <wp:docPr id="279" name="Connecteur droit avec flèche 27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5941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00B05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A6CFC1E" id="Connecteur droit avec flèche 279" o:spid="_x0000_s1026" type="#_x0000_t32" style="position:absolute;margin-left:40.45pt;margin-top:7.2pt;width:0;height:28.3pt;z-index:25243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" strokecolor="#00b050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="0088316B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27264" behindDoc="0" locked="0" layoutInCell="1" allowOverlap="1" wp14:anchorId="2E176E32" wp14:editId="53EB36B3">
                          <wp:simplePos x="0" y="0"/>
                          <wp:positionH relativeFrom="column">
                            <wp:posOffset>2424735</wp:posOffset>
                          </wp:positionH>
                          <wp:positionV relativeFrom="paragraph">
                            <wp:posOffset>92710</wp:posOffset>
                          </wp:positionV>
                          <wp:extent cx="0" cy="359410"/>
                          <wp:effectExtent l="76200" t="0" r="76200" b="59690"/>
                          <wp:wrapNone/>
                          <wp:docPr id="263" name="Connecteur droit avec flèche 26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5941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5380A91" id="Connecteur droit avec flèche 263" o:spid="_x0000_s1026" type="#_x0000_t32" style="position:absolute;margin-left:190.9pt;margin-top:7.3pt;width:0;height:28.3pt;z-index:25242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" strokecolor="red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14:paraId="6129E73C" w14:textId="77777777" w:rsidR="0088316B" w:rsidRDefault="0088316B" w:rsidP="0088316B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8"/>
                    <w:szCs w:val="8"/>
                  </w:rPr>
                </w:pPr>
              </w:p>
              <w:p w14:paraId="1F98DD9D" w14:textId="77777777" w:rsidR="0088316B" w:rsidRDefault="0088316B" w:rsidP="0088316B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8"/>
                    <w:szCs w:val="8"/>
                  </w:rPr>
                </w:pPr>
              </w:p>
              <w:p w14:paraId="467A8A54" w14:textId="77777777" w:rsidR="0088316B" w:rsidRDefault="0088316B" w:rsidP="0088316B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8"/>
                    <w:szCs w:val="8"/>
                  </w:rPr>
                </w:pPr>
              </w:p>
              <w:p w14:paraId="66199E7E" w14:textId="77777777" w:rsidR="0088316B" w:rsidRDefault="0088316B" w:rsidP="0088316B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8"/>
                    <w:szCs w:val="8"/>
                  </w:rPr>
                </w:pPr>
              </w:p>
              <w:p w14:paraId="7FE229C7" w14:textId="77777777" w:rsidR="0088316B" w:rsidRDefault="00C52555" w:rsidP="0088316B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8"/>
                    <w:szCs w:val="8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32384" behindDoc="0" locked="0" layoutInCell="1" allowOverlap="1" wp14:anchorId="019E61C3" wp14:editId="341920DA">
                          <wp:simplePos x="0" y="0"/>
                          <wp:positionH relativeFrom="column">
                            <wp:posOffset>1139977</wp:posOffset>
                          </wp:positionH>
                          <wp:positionV relativeFrom="paragraph">
                            <wp:posOffset>56946</wp:posOffset>
                          </wp:positionV>
                          <wp:extent cx="349885" cy="323850"/>
                          <wp:effectExtent l="0" t="0" r="0" b="0"/>
                          <wp:wrapNone/>
                          <wp:docPr id="262" name="Rectangle 26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49885" cy="323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E8CB83E" w14:textId="77777777" w:rsidR="00E3791B" w:rsidRPr="000E7368" w:rsidRDefault="00E3791B" w:rsidP="00AA3441">
                                      <w:pPr>
                                        <w:ind w:right="-51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⑧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019E61C3" id="Rectangle 262" o:spid="_x0000_s1120" style="position:absolute;left:0;text-align:left;margin-left:89.75pt;margin-top:4.5pt;width:27.55pt;height:25.5pt;z-index:25243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" filled="f" stroked="f" strokeweight="1pt">
                          <v:textbox>
                            <w:txbxContent>
                              <w:p w14:paraId="6E8CB83E" w14:textId="77777777" w:rsidR="00E3791B" w:rsidRPr="000E7368" w:rsidRDefault="00E3791B" w:rsidP="00AA3441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⑧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37504" behindDoc="0" locked="0" layoutInCell="1" allowOverlap="1" wp14:anchorId="430E08B6" wp14:editId="0C711855">
                          <wp:simplePos x="0" y="0"/>
                          <wp:positionH relativeFrom="column">
                            <wp:posOffset>135255</wp:posOffset>
                          </wp:positionH>
                          <wp:positionV relativeFrom="paragraph">
                            <wp:posOffset>18745</wp:posOffset>
                          </wp:positionV>
                          <wp:extent cx="971550" cy="359410"/>
                          <wp:effectExtent l="0" t="0" r="19050" b="21590"/>
                          <wp:wrapNone/>
                          <wp:docPr id="278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97155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00B05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A13656C" w14:textId="77777777" w:rsidR="00E3791B" w:rsidRPr="0088316B" w:rsidRDefault="00E3791B" w:rsidP="0088316B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>Min</w:t>
                                      </w:r>
                                      <w:r w:rsidRPr="0088316B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>1 = X</w:t>
                                      </w:r>
                                      <w:r w:rsidRPr="0088316B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30E08B6" id="_x0000_s1121" style="position:absolute;left:0;text-align:left;margin-left:10.65pt;margin-top:1.5pt;width:76.5pt;height:28.3pt;z-index:25243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" adj="-11796480,,5400" path="m,10000l,,10000,r,10000l,10000xe" filled="f" strokecolor="#00b050" strokeweight="1.5pt">
                          <v:stroke joinstyle="miter"/>
                          <v:formulas/>
                          <v:path arrowok="t" o:connecttype="custom" o:connectlocs="0,359410;0,0;971550,0;971550,359410;0,359410" o:connectangles="0,0,0,0,0" textboxrect="0,0,10000,10000"/>
                          <v:textbox>
                            <w:txbxContent>
                              <w:p w14:paraId="3A13656C" w14:textId="77777777" w:rsidR="00E3791B" w:rsidRPr="0088316B" w:rsidRDefault="00E3791B" w:rsidP="0088316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>Min</w:t>
                                </w:r>
                                <w:r w:rsidRPr="0088316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>1 = X</w:t>
                                </w:r>
                                <w:r w:rsidRPr="0088316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41600" behindDoc="0" locked="0" layoutInCell="1" allowOverlap="1" wp14:anchorId="69BF2761" wp14:editId="65569E69">
                          <wp:simplePos x="0" y="0"/>
                          <wp:positionH relativeFrom="column">
                            <wp:posOffset>2861869</wp:posOffset>
                          </wp:positionH>
                          <wp:positionV relativeFrom="paragraph">
                            <wp:posOffset>22580</wp:posOffset>
                          </wp:positionV>
                          <wp:extent cx="359410" cy="359410"/>
                          <wp:effectExtent l="0" t="0" r="0" b="2540"/>
                          <wp:wrapNone/>
                          <wp:docPr id="280" name="Rectangle 28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3594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AA0525C" w14:textId="77777777" w:rsidR="00E3791B" w:rsidRPr="000E7368" w:rsidRDefault="00E3791B" w:rsidP="00AA3441">
                                      <w:pPr>
                                        <w:ind w:right="-51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⑤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69BF2761" id="Rectangle 280" o:spid="_x0000_s1122" style="position:absolute;left:0;text-align:left;margin-left:225.35pt;margin-top:1.8pt;width:28.3pt;height:28.3pt;z-index:25244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" filled="f" stroked="f" strokeweight="1pt">
                          <v:textbox>
                            <w:txbxContent>
                              <w:p w14:paraId="0AA0525C" w14:textId="77777777" w:rsidR="00E3791B" w:rsidRPr="000E7368" w:rsidRDefault="00E3791B" w:rsidP="00AA3441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⑤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783E29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36480" behindDoc="0" locked="0" layoutInCell="1" allowOverlap="1" wp14:anchorId="47080ABF" wp14:editId="1A910ABE">
                          <wp:simplePos x="0" y="0"/>
                          <wp:positionH relativeFrom="column">
                            <wp:posOffset>1939925</wp:posOffset>
                          </wp:positionH>
                          <wp:positionV relativeFrom="paragraph">
                            <wp:posOffset>26975</wp:posOffset>
                          </wp:positionV>
                          <wp:extent cx="971550" cy="359410"/>
                          <wp:effectExtent l="0" t="0" r="19050" b="21590"/>
                          <wp:wrapNone/>
                          <wp:docPr id="277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97155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78375FD" w14:textId="77777777" w:rsidR="00E3791B" w:rsidRPr="00963706" w:rsidRDefault="00E3791B" w:rsidP="00AA3441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</w:rPr>
                                        <w:t>Min1</w:t>
                                      </w:r>
                                      <w:r w:rsidRPr="00963706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</w:rPr>
                                        <w:t xml:space="preserve"> =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</w:rPr>
                                        <w:t>Y</w:t>
                                      </w:r>
                                      <w:r w:rsidRPr="00963706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7080ABF" id="_x0000_s1123" style="position:absolute;left:0;text-align:left;margin-left:152.75pt;margin-top:2.1pt;width:76.5pt;height:28.3pt;z-index:25243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" adj="-11796480,,5400" path="m,10000l,,10000,r,10000l,10000xe" filled="f" strokecolor="red" strokeweight="1.5pt">
                          <v:stroke joinstyle="miter"/>
                          <v:formulas/>
                          <v:path arrowok="t" o:connecttype="custom" o:connectlocs="0,359410;0,0;971550,0;971550,359410;0,359410" o:connectangles="0,0,0,0,0" textboxrect="0,0,10000,10000"/>
                          <v:textbox>
                            <w:txbxContent>
                              <w:p w14:paraId="478375FD" w14:textId="77777777" w:rsidR="00E3791B" w:rsidRPr="00963706" w:rsidRDefault="00E3791B" w:rsidP="00AA3441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</w:rPr>
                                  <w:t>Min1</w:t>
                                </w:r>
                                <w:r w:rsidRPr="0096370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</w:rPr>
                                  <w:t xml:space="preserve"> =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</w:rPr>
                                  <w:t>Y</w:t>
                                </w:r>
                                <w:r w:rsidRPr="0096370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14:paraId="2269A79D" w14:textId="77777777" w:rsidR="0088316B" w:rsidRDefault="0088316B" w:rsidP="0088316B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8"/>
                    <w:szCs w:val="8"/>
                  </w:rPr>
                </w:pPr>
              </w:p>
              <w:p w14:paraId="4A4FF04D" w14:textId="77777777" w:rsidR="0088316B" w:rsidRDefault="0088316B" w:rsidP="0088316B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8"/>
                    <w:szCs w:val="8"/>
                  </w:rPr>
                </w:pPr>
              </w:p>
              <w:p w14:paraId="77C291A3" w14:textId="77777777" w:rsidR="0088316B" w:rsidRDefault="0088316B" w:rsidP="0088316B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8"/>
                    <w:szCs w:val="8"/>
                  </w:rPr>
                </w:pPr>
              </w:p>
              <w:p w14:paraId="7E5A07FB" w14:textId="77777777" w:rsidR="0088316B" w:rsidRDefault="00C52555" w:rsidP="0088316B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8"/>
                    <w:szCs w:val="8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04736" behindDoc="0" locked="0" layoutInCell="1" allowOverlap="1" wp14:anchorId="4955EE32" wp14:editId="009FBF79">
                          <wp:simplePos x="0" y="0"/>
                          <wp:positionH relativeFrom="column">
                            <wp:posOffset>1381125</wp:posOffset>
                          </wp:positionH>
                          <wp:positionV relativeFrom="paragraph">
                            <wp:posOffset>287655</wp:posOffset>
                          </wp:positionV>
                          <wp:extent cx="179705" cy="179705"/>
                          <wp:effectExtent l="0" t="0" r="10795" b="10795"/>
                          <wp:wrapNone/>
                          <wp:docPr id="105" name="Organigramme : Connecteur 10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705" cy="179705"/>
                                  </a:xfrm>
                                  <a:prstGeom prst="flowChartConnector">
                                    <a:avLst/>
                                  </a:prstGeom>
                                  <a:ln w="19050">
                                    <a:solidFill>
                                      <a:srgbClr val="0070C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ABBA3B1" id="Organigramme : Connecteur 105" o:spid="_x0000_s1026" type="#_x0000_t120" style="position:absolute;margin-left:108.75pt;margin-top:22.65pt;width:14.15pt;height:14.15pt;z-index:25240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" fillcolor="white [3201]" strokecolor="#0070c0" strokeweight="1.5pt">
                          <v:stroke joinstyle="miter"/>
                        </v:shape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31360" behindDoc="0" locked="0" layoutInCell="1" allowOverlap="1" wp14:anchorId="0B812721" wp14:editId="74C6C9DE">
                          <wp:simplePos x="0" y="0"/>
                          <wp:positionH relativeFrom="column">
                            <wp:posOffset>509905</wp:posOffset>
                          </wp:positionH>
                          <wp:positionV relativeFrom="paragraph">
                            <wp:posOffset>23495</wp:posOffset>
                          </wp:positionV>
                          <wp:extent cx="850265" cy="350520"/>
                          <wp:effectExtent l="0" t="0" r="83185" b="87630"/>
                          <wp:wrapNone/>
                          <wp:docPr id="259" name="Connecteur en angle 25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850265" cy="350520"/>
                                  </a:xfrm>
                                  <a:prstGeom prst="bentConnector3">
                                    <a:avLst>
                                      <a:gd name="adj1" fmla="val 399"/>
                                    </a:avLst>
                                  </a:prstGeom>
                                  <a:ln>
                                    <a:solidFill>
                                      <a:srgbClr val="00B05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3964EC0" id="Connecteur en angle 259" o:spid="_x0000_s1026" type="#_x0000_t34" style="position:absolute;margin-left:40.15pt;margin-top:1.85pt;width:66.95pt;height:27.6pt;z-index:25243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" adj="86" strokecolor="#00b050" strokeweight="1.5pt">
                          <v:stroke endarrow="block"/>
                        </v:shape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26240" behindDoc="0" locked="0" layoutInCell="1" allowOverlap="1" wp14:anchorId="093B4DCA" wp14:editId="4323EB1D">
                          <wp:simplePos x="0" y="0"/>
                          <wp:positionH relativeFrom="column">
                            <wp:posOffset>1570990</wp:posOffset>
                          </wp:positionH>
                          <wp:positionV relativeFrom="paragraph">
                            <wp:posOffset>24460</wp:posOffset>
                          </wp:positionV>
                          <wp:extent cx="850265" cy="350520"/>
                          <wp:effectExtent l="38100" t="0" r="26035" b="87630"/>
                          <wp:wrapNone/>
                          <wp:docPr id="260" name="Connecteur en angle 26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850265" cy="350520"/>
                                  </a:xfrm>
                                  <a:prstGeom prst="bentConnector3">
                                    <a:avLst>
                                      <a:gd name="adj1" fmla="val 399"/>
                                    </a:avLst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0787366" id="Connecteur en angle 260" o:spid="_x0000_s1026" type="#_x0000_t34" style="position:absolute;margin-left:123.7pt;margin-top:1.95pt;width:66.95pt;height:27.6pt;flip:x;z-index:25242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" adj="86" strokecolor="red" strokeweight="1.5pt">
                          <v:stroke endarrow="block"/>
                        </v:shape>
                      </w:pict>
                    </mc:Fallback>
                  </mc:AlternateContent>
                </w:r>
              </w:p>
              <w:p w14:paraId="5EF12C6E" w14:textId="77777777" w:rsidR="0088316B" w:rsidRDefault="0088316B" w:rsidP="0088316B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8"/>
                    <w:szCs w:val="8"/>
                  </w:rPr>
                </w:pPr>
              </w:p>
              <w:p w14:paraId="654268BA" w14:textId="77777777" w:rsidR="0088316B" w:rsidRDefault="0088316B" w:rsidP="0088316B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8"/>
                    <w:szCs w:val="8"/>
                  </w:rPr>
                </w:pPr>
              </w:p>
              <w:p w14:paraId="3FB88F92" w14:textId="77777777" w:rsidR="0088316B" w:rsidRDefault="0088316B" w:rsidP="0088316B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8"/>
                    <w:szCs w:val="8"/>
                  </w:rPr>
                </w:pPr>
              </w:p>
              <w:p w14:paraId="2668B260" w14:textId="77777777" w:rsidR="0088316B" w:rsidRDefault="0088316B" w:rsidP="0088316B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8"/>
                    <w:szCs w:val="8"/>
                  </w:rPr>
                </w:pPr>
              </w:p>
              <w:p w14:paraId="198FDAA7" w14:textId="77777777" w:rsidR="003C075D" w:rsidRPr="003C075D" w:rsidRDefault="003C075D" w:rsidP="0088316B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0"/>
                    <w:szCs w:val="1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06784" behindDoc="0" locked="0" layoutInCell="1" allowOverlap="1" wp14:anchorId="53FFA23B" wp14:editId="10FFA474">
                          <wp:simplePos x="0" y="0"/>
                          <wp:positionH relativeFrom="column">
                            <wp:posOffset>1471930</wp:posOffset>
                          </wp:positionH>
                          <wp:positionV relativeFrom="paragraph">
                            <wp:posOffset>26035</wp:posOffset>
                          </wp:positionV>
                          <wp:extent cx="0" cy="486000"/>
                          <wp:effectExtent l="76200" t="0" r="57150" b="47625"/>
                          <wp:wrapNone/>
                          <wp:docPr id="261" name="Connecteur droit avec flèche 26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486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C00E19D" id="Connecteur droit avec flèche 261" o:spid="_x0000_s1026" type="#_x0000_t32" style="position:absolute;margin-left:115.9pt;margin-top:2.05pt;width:0;height:38.25pt;z-index:25240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" strokecolor="black [3213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14:paraId="3EC400F9" w14:textId="77777777" w:rsidR="0088316B" w:rsidRDefault="0088316B" w:rsidP="003C075D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8"/>
                    <w:szCs w:val="8"/>
                  </w:rPr>
                </w:pPr>
              </w:p>
              <w:p w14:paraId="0066352A" w14:textId="77777777" w:rsidR="0088316B" w:rsidRDefault="0088316B" w:rsidP="0088316B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8"/>
                    <w:szCs w:val="8"/>
                  </w:rPr>
                </w:pPr>
              </w:p>
              <w:p w14:paraId="6C124487" w14:textId="77777777" w:rsidR="0088316B" w:rsidRPr="00734166" w:rsidRDefault="0088316B" w:rsidP="0088316B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8"/>
                    <w:szCs w:val="8"/>
                    <w:rtl/>
                  </w:rPr>
                </w:pPr>
              </w:p>
              <w:p w14:paraId="13DBD8B2" w14:textId="77777777" w:rsidR="00AA3441" w:rsidRDefault="00330070" w:rsidP="00531AE1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07808" behindDoc="0" locked="0" layoutInCell="1" allowOverlap="1" wp14:anchorId="3A54A2A6" wp14:editId="5BF09019">
                          <wp:simplePos x="0" y="0"/>
                          <wp:positionH relativeFrom="column">
                            <wp:posOffset>282245</wp:posOffset>
                          </wp:positionH>
                          <wp:positionV relativeFrom="paragraph">
                            <wp:posOffset>144780</wp:posOffset>
                          </wp:positionV>
                          <wp:extent cx="2375535" cy="359410"/>
                          <wp:effectExtent l="19050" t="0" r="43815" b="21590"/>
                          <wp:wrapNone/>
                          <wp:docPr id="102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2375535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1848"/>
                                      <a:gd name="connsiteY0" fmla="*/ 10000 h 10000"/>
                                      <a:gd name="connsiteX1" fmla="*/ 0 w 11848"/>
                                      <a:gd name="connsiteY1" fmla="*/ 0 h 10000"/>
                                      <a:gd name="connsiteX2" fmla="*/ 11848 w 11848"/>
                                      <a:gd name="connsiteY2" fmla="*/ 0 h 10000"/>
                                      <a:gd name="connsiteX3" fmla="*/ 10000 w 11848"/>
                                      <a:gd name="connsiteY3" fmla="*/ 10000 h 10000"/>
                                      <a:gd name="connsiteX4" fmla="*/ 0 w 11848"/>
                                      <a:gd name="connsiteY4" fmla="*/ 10000 h 10000"/>
                                      <a:gd name="connsiteX0" fmla="*/ 0 w 13588"/>
                                      <a:gd name="connsiteY0" fmla="*/ 10000 h 10000"/>
                                      <a:gd name="connsiteX1" fmla="*/ 1740 w 13588"/>
                                      <a:gd name="connsiteY1" fmla="*/ 0 h 10000"/>
                                      <a:gd name="connsiteX2" fmla="*/ 13588 w 13588"/>
                                      <a:gd name="connsiteY2" fmla="*/ 0 h 10000"/>
                                      <a:gd name="connsiteX3" fmla="*/ 11740 w 13588"/>
                                      <a:gd name="connsiteY3" fmla="*/ 10000 h 10000"/>
                                      <a:gd name="connsiteX4" fmla="*/ 0 w 13588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3588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1740" y="0"/>
                                        </a:lnTo>
                                        <a:lnTo>
                                          <a:pt x="13588" y="0"/>
                                        </a:lnTo>
                                        <a:lnTo>
                                          <a:pt x="1174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00206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654D235" w14:textId="77777777" w:rsidR="00E3791B" w:rsidRPr="00532E53" w:rsidRDefault="00E3791B" w:rsidP="00AA3441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532E5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Ecrire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 xml:space="preserve"> (" Max = ",Max1</w:t>
                                      </w:r>
                                      <w:r w:rsidRPr="00532E5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>)</w:t>
                                      </w:r>
                                      <w:r w:rsidRPr="00532E5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A54A2A6" id="_x0000_s1124" style="position:absolute;left:0;text-align:left;margin-left:22.2pt;margin-top:11.4pt;width:187.05pt;height:28.3pt;z-index:25240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588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" adj="-11796480,,5400" path="m,10000l1740,,13588,,11740,10000,,10000xe" filled="f" strokecolor="#002060" strokeweight="1.5pt">
                          <v:stroke joinstyle="miter"/>
                          <v:formulas/>
                          <v:path arrowok="t" o:connecttype="custom" o:connectlocs="0,359410;304197,0;2375535,0;2052457,359410;0,359410" o:connectangles="0,0,0,0,0" textboxrect="0,0,13588,10000"/>
                          <v:textbox>
                            <w:txbxContent>
                              <w:p w14:paraId="0654D235" w14:textId="77777777" w:rsidR="00E3791B" w:rsidRPr="00532E53" w:rsidRDefault="00E3791B" w:rsidP="00AA3441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r w:rsidRPr="00532E5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lang w:val="fr-FR"/>
                                  </w:rPr>
                                  <w:t>Ecrire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(" Max = ",Max1</w:t>
                                </w:r>
                                <w:r w:rsidRPr="00532E5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)</w:t>
                                </w:r>
                                <w:r w:rsidRPr="00532E5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="004E7754"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49792" behindDoc="0" locked="0" layoutInCell="1" allowOverlap="1" wp14:anchorId="36D4E819" wp14:editId="20D8D8D5">
                          <wp:simplePos x="0" y="0"/>
                          <wp:positionH relativeFrom="column">
                            <wp:posOffset>2623185</wp:posOffset>
                          </wp:positionH>
                          <wp:positionV relativeFrom="paragraph">
                            <wp:posOffset>192735</wp:posOffset>
                          </wp:positionV>
                          <wp:extent cx="349885" cy="323850"/>
                          <wp:effectExtent l="0" t="0" r="0" b="0"/>
                          <wp:wrapNone/>
                          <wp:docPr id="284" name="Rectangle 28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49885" cy="323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7DFAAE4" w14:textId="77777777" w:rsidR="00E3791B" w:rsidRPr="000E7368" w:rsidRDefault="00E3791B" w:rsidP="00AA3441">
                                      <w:pPr>
                                        <w:ind w:right="-51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⑨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36D4E819" id="Rectangle 284" o:spid="_x0000_s1125" style="position:absolute;left:0;text-align:left;margin-left:206.55pt;margin-top:15.2pt;width:27.55pt;height:25.5pt;z-index:25244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" filled="f" stroked="f" strokeweight="1pt">
                          <v:textbox>
                            <w:txbxContent>
                              <w:p w14:paraId="47DFAAE4" w14:textId="77777777" w:rsidR="00E3791B" w:rsidRPr="000E7368" w:rsidRDefault="00E3791B" w:rsidP="00AA3441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⑨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</w:p>
              <w:p w14:paraId="7414EADE" w14:textId="77777777" w:rsidR="00C52555" w:rsidRDefault="00C52555" w:rsidP="00C52555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</w:p>
              <w:p w14:paraId="61834E6B" w14:textId="77777777" w:rsidR="00C52555" w:rsidRDefault="00112770" w:rsidP="00C52555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43648" behindDoc="0" locked="0" layoutInCell="1" allowOverlap="1" wp14:anchorId="3A031D60" wp14:editId="248AB5FB">
                          <wp:simplePos x="0" y="0"/>
                          <wp:positionH relativeFrom="column">
                            <wp:posOffset>1471930</wp:posOffset>
                          </wp:positionH>
                          <wp:positionV relativeFrom="paragraph">
                            <wp:posOffset>106045</wp:posOffset>
                          </wp:positionV>
                          <wp:extent cx="0" cy="468000"/>
                          <wp:effectExtent l="76200" t="0" r="57150" b="65405"/>
                          <wp:wrapNone/>
                          <wp:docPr id="281" name="Connecteur droit avec flèche 28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468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D36EBED" id="Connecteur droit avec flèche 281" o:spid="_x0000_s1026" type="#_x0000_t32" style="position:absolute;margin-left:115.9pt;margin-top:8.35pt;width:0;height:36.85pt;z-index:25244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" strokecolor="black [3213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14:paraId="05643DCF" w14:textId="77777777" w:rsidR="00C52555" w:rsidRDefault="00C52555" w:rsidP="00C52555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</w:p>
              <w:p w14:paraId="71A3E6FE" w14:textId="77777777" w:rsidR="00DB3C50" w:rsidRDefault="00DB3C50" w:rsidP="00DB3C50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45696" behindDoc="0" locked="0" layoutInCell="1" allowOverlap="1" wp14:anchorId="78742A4F" wp14:editId="1B880785">
                          <wp:simplePos x="0" y="0"/>
                          <wp:positionH relativeFrom="column">
                            <wp:posOffset>284150</wp:posOffset>
                          </wp:positionH>
                          <wp:positionV relativeFrom="paragraph">
                            <wp:posOffset>196850</wp:posOffset>
                          </wp:positionV>
                          <wp:extent cx="2376000" cy="359410"/>
                          <wp:effectExtent l="19050" t="0" r="43815" b="21590"/>
                          <wp:wrapNone/>
                          <wp:docPr id="282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237600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1848"/>
                                      <a:gd name="connsiteY0" fmla="*/ 10000 h 10000"/>
                                      <a:gd name="connsiteX1" fmla="*/ 0 w 11848"/>
                                      <a:gd name="connsiteY1" fmla="*/ 0 h 10000"/>
                                      <a:gd name="connsiteX2" fmla="*/ 11848 w 11848"/>
                                      <a:gd name="connsiteY2" fmla="*/ 0 h 10000"/>
                                      <a:gd name="connsiteX3" fmla="*/ 10000 w 11848"/>
                                      <a:gd name="connsiteY3" fmla="*/ 10000 h 10000"/>
                                      <a:gd name="connsiteX4" fmla="*/ 0 w 11848"/>
                                      <a:gd name="connsiteY4" fmla="*/ 10000 h 10000"/>
                                      <a:gd name="connsiteX0" fmla="*/ 0 w 13588"/>
                                      <a:gd name="connsiteY0" fmla="*/ 10000 h 10000"/>
                                      <a:gd name="connsiteX1" fmla="*/ 1740 w 13588"/>
                                      <a:gd name="connsiteY1" fmla="*/ 0 h 10000"/>
                                      <a:gd name="connsiteX2" fmla="*/ 13588 w 13588"/>
                                      <a:gd name="connsiteY2" fmla="*/ 0 h 10000"/>
                                      <a:gd name="connsiteX3" fmla="*/ 11740 w 13588"/>
                                      <a:gd name="connsiteY3" fmla="*/ 10000 h 10000"/>
                                      <a:gd name="connsiteX4" fmla="*/ 0 w 13588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3588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1740" y="0"/>
                                        </a:lnTo>
                                        <a:lnTo>
                                          <a:pt x="13588" y="0"/>
                                        </a:lnTo>
                                        <a:lnTo>
                                          <a:pt x="1174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00206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96A7161" w14:textId="77777777" w:rsidR="00E3791B" w:rsidRPr="00532E53" w:rsidRDefault="00E3791B" w:rsidP="00AA3441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532E5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Ecrire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 xml:space="preserve"> (" Min = ",Min1</w:t>
                                      </w:r>
                                      <w:r w:rsidRPr="00532E5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>)</w:t>
                                      </w:r>
                                      <w:r w:rsidRPr="00532E5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8742A4F" id="_x0000_s1126" style="position:absolute;left:0;text-align:left;margin-left:22.35pt;margin-top:15.5pt;width:187.1pt;height:28.3pt;z-index:25244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588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" adj="-11796480,,5400" path="m,10000l1740,,13588,,11740,10000,,10000xe" filled="f" strokecolor="#002060" strokeweight="1.5pt">
                          <v:stroke joinstyle="miter"/>
                          <v:formulas/>
                          <v:path arrowok="t" o:connecttype="custom" o:connectlocs="0,359410;304257,0;2376000,0;2052858,359410;0,359410" o:connectangles="0,0,0,0,0" textboxrect="0,0,13588,10000"/>
                          <v:textbox>
                            <w:txbxContent>
                              <w:p w14:paraId="596A7161" w14:textId="77777777" w:rsidR="00E3791B" w:rsidRPr="00532E53" w:rsidRDefault="00E3791B" w:rsidP="00AA3441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r w:rsidRPr="00532E5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lang w:val="fr-FR"/>
                                  </w:rPr>
                                  <w:t>Ecrire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(" Min = ",Min1</w:t>
                                </w:r>
                                <w:r w:rsidRPr="00532E5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)</w:t>
                                </w:r>
                                <w:r w:rsidRPr="00532E5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14:paraId="37E19257" w14:textId="77777777" w:rsidR="00112770" w:rsidRDefault="004E7754" w:rsidP="00112770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51840" behindDoc="0" locked="0" layoutInCell="1" allowOverlap="1" wp14:anchorId="4C9545AB" wp14:editId="159E8E7C">
                          <wp:simplePos x="0" y="0"/>
                          <wp:positionH relativeFrom="column">
                            <wp:posOffset>2642235</wp:posOffset>
                          </wp:positionH>
                          <wp:positionV relativeFrom="paragraph">
                            <wp:posOffset>51206</wp:posOffset>
                          </wp:positionV>
                          <wp:extent cx="349885" cy="323850"/>
                          <wp:effectExtent l="0" t="0" r="0" b="0"/>
                          <wp:wrapNone/>
                          <wp:docPr id="285" name="Rectangle 28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49885" cy="323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124195E" w14:textId="77777777" w:rsidR="00E3791B" w:rsidRPr="000E7368" w:rsidRDefault="00E3791B" w:rsidP="00AA3441">
                                      <w:pPr>
                                        <w:ind w:right="-51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⑩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4C9545AB" id="Rectangle 285" o:spid="_x0000_s1127" style="position:absolute;left:0;text-align:left;margin-left:208.05pt;margin-top:4.05pt;width:27.55pt;height:25.5pt;z-index:25245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" filled="f" stroked="f" strokeweight="1pt">
                          <v:textbox>
                            <w:txbxContent>
                              <w:p w14:paraId="2124195E" w14:textId="77777777" w:rsidR="00E3791B" w:rsidRPr="000E7368" w:rsidRDefault="00E3791B" w:rsidP="00AA3441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⑩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</w:p>
              <w:p w14:paraId="63B7D504" w14:textId="77777777" w:rsidR="00C52555" w:rsidRDefault="00DB3C50" w:rsidP="00C52555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47744" behindDoc="0" locked="0" layoutInCell="1" allowOverlap="1" wp14:anchorId="7ECCEAF5" wp14:editId="165EB6E3">
                          <wp:simplePos x="0" y="0"/>
                          <wp:positionH relativeFrom="column">
                            <wp:posOffset>1478000</wp:posOffset>
                          </wp:positionH>
                          <wp:positionV relativeFrom="paragraph">
                            <wp:posOffset>150495</wp:posOffset>
                          </wp:positionV>
                          <wp:extent cx="0" cy="467995"/>
                          <wp:effectExtent l="76200" t="0" r="57150" b="65405"/>
                          <wp:wrapNone/>
                          <wp:docPr id="283" name="Connecteur droit avec flèche 28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46799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8671B5D" id="Connecteur droit avec flèche 283" o:spid="_x0000_s1026" type="#_x0000_t32" style="position:absolute;margin-left:116.4pt;margin-top:11.85pt;width:0;height:36.85pt;z-index:25244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" strokecolor="black [3213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14:paraId="1E73EA40" w14:textId="77777777" w:rsidR="00C52555" w:rsidRDefault="00C52555" w:rsidP="00C52555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</w:p>
              <w:p w14:paraId="5FEE4D06" w14:textId="77777777" w:rsidR="00112770" w:rsidRDefault="00112770" w:rsidP="00112770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</w:p>
              <w:p w14:paraId="540DCCB9" w14:textId="77777777" w:rsidR="00AA3441" w:rsidRDefault="003B6C36" w:rsidP="00531AE1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>
                  <w:rPr>
                    <w:rFonts w:hint="cs"/>
                    <w:b/>
                    <w:bCs/>
                    <w:noProof/>
                    <w:color w:val="00206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25216" behindDoc="0" locked="0" layoutInCell="1" allowOverlap="1" wp14:anchorId="4A9ADBEF" wp14:editId="31F445E1">
                          <wp:simplePos x="0" y="0"/>
                          <wp:positionH relativeFrom="column">
                            <wp:posOffset>2371090</wp:posOffset>
                          </wp:positionH>
                          <wp:positionV relativeFrom="paragraph">
                            <wp:posOffset>115265</wp:posOffset>
                          </wp:positionV>
                          <wp:extent cx="1163955" cy="114300"/>
                          <wp:effectExtent l="0" t="57150" r="0" b="19050"/>
                          <wp:wrapNone/>
                          <wp:docPr id="264" name="Arc 26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163955" cy="114300"/>
                                  </a:xfrm>
                                  <a:prstGeom prst="arc">
                                    <a:avLst>
                                      <a:gd name="adj1" fmla="val 10820670"/>
                                      <a:gd name="adj2" fmla="val 21464073"/>
                                    </a:avLst>
                                  </a:prstGeom>
                                  <a:ln>
                                    <a:headEnd type="none" w="med" len="med"/>
                                    <a:tailEnd type="arrow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33D10ED" id="Arc 264" o:spid="_x0000_s1026" style="position:absolute;margin-left:186.7pt;margin-top:9.1pt;width:91.65pt;height:9pt;z-index:25242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63955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" path="m1088,53657nsc19865,23543,273785,49,581020,v237801,-38,451919,14134,540779,35795l581978,57150,1088,53657xem1088,53657nfc19865,23543,273785,49,581020,v237801,-38,451919,14134,540779,35795e" filled="f" strokecolor="black [3200]" strokeweight="1.5pt">
                          <v:stroke endarrow="open" joinstyle="miter"/>
                          <v:path arrowok="t" o:connecttype="custom" o:connectlocs="1088,53657;581020,0;1121799,35795" o:connectangles="0,0,0"/>
                        </v:shape>
                      </w:pict>
                    </mc:Fallback>
                  </mc:AlternateContent>
                </w:r>
                <w:r w:rsidR="00834DF3" w:rsidRPr="00855408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11904" behindDoc="0" locked="0" layoutInCell="1" allowOverlap="1" wp14:anchorId="03298B5B" wp14:editId="6BD3C187">
                          <wp:simplePos x="0" y="0"/>
                          <wp:positionH relativeFrom="column">
                            <wp:posOffset>569570</wp:posOffset>
                          </wp:positionH>
                          <wp:positionV relativeFrom="paragraph">
                            <wp:posOffset>33020</wp:posOffset>
                          </wp:positionV>
                          <wp:extent cx="1799590" cy="395605"/>
                          <wp:effectExtent l="0" t="0" r="10160" b="23495"/>
                          <wp:wrapNone/>
                          <wp:docPr id="101" name="Ellipse 10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9560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12EEA0A" w14:textId="77777777" w:rsidR="00E3791B" w:rsidRPr="001B7500" w:rsidRDefault="00E3791B" w:rsidP="00AA3441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1B7500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Fin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03298B5B" id="Ellipse 101" o:spid="_x0000_s1128" style="position:absolute;left:0;text-align:left;margin-left:44.85pt;margin-top:2.6pt;width:141.7pt;height:31.15pt;z-index:25241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" filled="f" strokecolor="black [3200]" strokeweight="1.5pt">
                          <v:stroke joinstyle="miter"/>
                          <v:textbox>
                            <w:txbxContent>
                              <w:p w14:paraId="412EEA0A" w14:textId="77777777" w:rsidR="00E3791B" w:rsidRPr="001B7500" w:rsidRDefault="00E3791B" w:rsidP="00AA3441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8"/>
                                    <w:szCs w:val="28"/>
                                  </w:rPr>
                                </w:pPr>
                                <w:r w:rsidRPr="001B7500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Fin</w:t>
                                </w: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  <w:p w14:paraId="3073C47A" w14:textId="77777777" w:rsidR="00AA3441" w:rsidRDefault="00AA3441" w:rsidP="00531AE1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</w:p>
              <w:p w14:paraId="64454C0B" w14:textId="77777777" w:rsidR="00AA3441" w:rsidRDefault="00AA3441" w:rsidP="00531AE1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</w:p>
              <w:p w14:paraId="51832606" w14:textId="77777777" w:rsidR="00AA3441" w:rsidRPr="00AF01CD" w:rsidRDefault="00AA3441" w:rsidP="00531AE1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0"/>
                    <w:szCs w:val="10"/>
                  </w:rPr>
                </w:pPr>
              </w:p>
              <w:p w14:paraId="2F56A0D4" w14:textId="77777777" w:rsidR="00AA3441" w:rsidRPr="001D0B5E" w:rsidRDefault="00AA3441" w:rsidP="00531AE1">
                <w:pPr>
                  <w:bidi/>
                  <w:spacing w:line="360" w:lineRule="auto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  <w:lang w:val="fr-FR"/>
                  </w:rPr>
                </w:pPr>
              </w:p>
            </w:tc>
            <w:tc>
              <w:tcPr>
                <w:tcW w:w="5312" w:type="dxa"/>
              </w:tcPr>
              <w:p w14:paraId="2964A707" w14:textId="77777777" w:rsidR="00AA3441" w:rsidRPr="00A52ED5" w:rsidRDefault="00AA3441" w:rsidP="00531AE1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14:paraId="1568925C" w14:textId="77777777" w:rsidR="00AA3441" w:rsidRPr="00A52ED5" w:rsidRDefault="00AA3441" w:rsidP="00531AE1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14:paraId="67C38C97" w14:textId="77777777" w:rsidR="00AA3441" w:rsidRPr="000269CF" w:rsidRDefault="00AA3441" w:rsidP="00AA3441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002060"/>
                    <w:sz w:val="28"/>
                    <w:szCs w:val="28"/>
                  </w:rPr>
                </w:pPr>
                <w:r w:rsidRPr="000269CF">
                  <w:rPr>
                    <w:rFonts w:asciiTheme="majorBidi" w:hAnsiTheme="majorBidi" w:cs="Times New Roman"/>
                    <w:b/>
                    <w:bCs/>
                    <w:color w:val="002060"/>
                    <w:sz w:val="28"/>
                    <w:szCs w:val="28"/>
                  </w:rPr>
                  <w:t xml:space="preserve">Algorithme  </w:t>
                </w:r>
                <w:r>
                  <w:rPr>
                    <w:rFonts w:asciiTheme="majorBidi" w:hAnsiTheme="majorBidi" w:cs="Times New Roman"/>
                    <w:b/>
                    <w:bCs/>
                    <w:color w:val="002060"/>
                    <w:sz w:val="28"/>
                    <w:szCs w:val="28"/>
                  </w:rPr>
                  <w:t xml:space="preserve"> </w:t>
                </w:r>
                <w:r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Max_Min_2_Nombres</w:t>
                </w:r>
              </w:p>
              <w:p w14:paraId="53F56D66" w14:textId="77777777" w:rsidR="00AA3441" w:rsidRPr="00B2645E" w:rsidRDefault="00AA3441" w:rsidP="00531AE1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14:paraId="0972B527" w14:textId="77777777" w:rsidR="00AA3441" w:rsidRPr="00B2645E" w:rsidRDefault="00AA3441" w:rsidP="00531AE1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14:paraId="109C5D81" w14:textId="77777777" w:rsidR="00AA3441" w:rsidRDefault="00AA3441" w:rsidP="00531AE1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</w:pPr>
                <w:r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Variable   X, Y</w:t>
                </w:r>
                <w:r w:rsidR="00DC7890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, Max1,</w:t>
                </w:r>
                <w:r w:rsidR="007F2DBE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 xml:space="preserve"> </w:t>
                </w:r>
                <w:r w:rsidR="00DC7890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Min1</w:t>
                </w:r>
                <w:r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  :  Réel ;</w:t>
                </w:r>
              </w:p>
              <w:p w14:paraId="59BBEA84" w14:textId="77777777" w:rsidR="00AA3441" w:rsidRPr="00B2645E" w:rsidRDefault="00AA3441" w:rsidP="00531AE1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14:paraId="19209CD4" w14:textId="77777777" w:rsidR="00AA3441" w:rsidRPr="00B2645E" w:rsidRDefault="00D97209" w:rsidP="00531AE1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775424" behindDoc="0" locked="0" layoutInCell="1" allowOverlap="1" wp14:anchorId="35B43CFA" wp14:editId="5E9400A2">
                          <wp:simplePos x="0" y="0"/>
                          <wp:positionH relativeFrom="column">
                            <wp:posOffset>665480</wp:posOffset>
                          </wp:positionH>
                          <wp:positionV relativeFrom="paragraph">
                            <wp:posOffset>29210</wp:posOffset>
                          </wp:positionV>
                          <wp:extent cx="2463165" cy="698400"/>
                          <wp:effectExtent l="19050" t="171450" r="32385" b="45085"/>
                          <wp:wrapNone/>
                          <wp:docPr id="583" name="Pensées 58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2463165" cy="698400"/>
                                  </a:xfrm>
                                  <a:prstGeom prst="cloudCallout">
                                    <a:avLst>
                                      <a:gd name="adj1" fmla="val -44257"/>
                                      <a:gd name="adj2" fmla="val -68956"/>
                                    </a:avLst>
                                  </a:prstGeom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2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4826C5A" w14:textId="77777777" w:rsidR="00E3791B" w:rsidRPr="00CD4C87" w:rsidRDefault="00E3791B" w:rsidP="00D97209">
                                      <w:pPr>
                                        <w:bidi/>
                                        <w:ind w:left="-33" w:right="-51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</w:pP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ن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َـ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س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ْـ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ت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َـ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ن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ْـ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ب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ِـ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ط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ُ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 ال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م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ت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غ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ي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رات م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ن</w:t>
                                      </w:r>
                                    </w:p>
                                    <w:p w14:paraId="4A83B5AD" w14:textId="77777777" w:rsidR="00E3791B" w:rsidRPr="00CD4C87" w:rsidRDefault="00E3791B" w:rsidP="00D97209">
                                      <w:pPr>
                                        <w:bidi/>
                                        <w:ind w:left="-33" w:right="-51"/>
                                        <w:rPr>
                                          <w:rFonts w:asciiTheme="majorBidi" w:hAnsiTheme="majorBidi" w:cstheme="majorBidi"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 ال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م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ُــ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د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ْ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خ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َــ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ل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َ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ات و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ال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ع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م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ل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ي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ــ</w:t>
                                      </w:r>
                                      <w:r w:rsidRPr="00CD4C8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ات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5B43CFA" id="Pensées 583" o:spid="_x0000_s1129" type="#_x0000_t106" style="position:absolute;left:0;text-align:left;margin-left:52.4pt;margin-top:2.3pt;width:193.95pt;height:55pt;z-index:25277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" adj="1240,-4094" fillcolor="#deeaf6 [660]" strokecolor="#5b9bd5 [3204]" strokeweight=".5pt">
                          <v:stroke joinstyle="miter"/>
                          <v:textbox>
                            <w:txbxContent>
                              <w:p w14:paraId="74826C5A" w14:textId="77777777" w:rsidR="00E3791B" w:rsidRPr="00CD4C87" w:rsidRDefault="00E3791B" w:rsidP="00D97209">
                                <w:pPr>
                                  <w:bidi/>
                                  <w:ind w:left="-33" w:right="-51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ن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َـ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س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ْـ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ت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َـ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ن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ْـ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ب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ِـ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ط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ُ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ال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ت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غ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ي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رات 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ن</w:t>
                                </w:r>
                              </w:p>
                              <w:p w14:paraId="4A83B5AD" w14:textId="77777777" w:rsidR="00E3791B" w:rsidRPr="00CD4C87" w:rsidRDefault="00E3791B" w:rsidP="00D97209">
                                <w:pPr>
                                  <w:bidi/>
                                  <w:ind w:left="-33" w:right="-51"/>
                                  <w:rPr>
                                    <w:rFonts w:asciiTheme="majorBidi" w:hAnsiTheme="majorBidi" w:cstheme="majorBidi"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ال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ُــ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د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ْ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خ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َــ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َ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ات و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ال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ع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ي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ــ</w:t>
                                </w:r>
                                <w:r w:rsidRPr="00CD4C8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ات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14:paraId="132D2073" w14:textId="77777777" w:rsidR="00AA3441" w:rsidRPr="00331728" w:rsidRDefault="00AA3441" w:rsidP="00531AE1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12928" behindDoc="0" locked="0" layoutInCell="1" allowOverlap="1" wp14:anchorId="6EE9416F" wp14:editId="05801F76">
                          <wp:simplePos x="0" y="0"/>
                          <wp:positionH relativeFrom="column">
                            <wp:posOffset>207010</wp:posOffset>
                          </wp:positionH>
                          <wp:positionV relativeFrom="paragraph">
                            <wp:posOffset>218440</wp:posOffset>
                          </wp:positionV>
                          <wp:extent cx="0" cy="5940000"/>
                          <wp:effectExtent l="0" t="0" r="19050" b="22860"/>
                          <wp:wrapNone/>
                          <wp:docPr id="265" name="Connecteur droit avec flèche 26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5940000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65727294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Connecteur droit avec flèche 265" o:spid="_x0000_s1026" type="#_x0000_t32" style="position:absolute;margin-left:16.3pt;margin-top:17.2pt;width:0;height:467.7pt;flip:x;z-index:25241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" strokecolor="black [3200]" strokeweight="1pt">
                          <v:stroke joinstyle="miter"/>
                        </v:shape>
                      </w:pict>
                    </mc:Fallback>
                  </mc:AlternateContent>
                </w:r>
                <w:r w:rsidRPr="00331728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 xml:space="preserve">Début </w:t>
                </w:r>
              </w:p>
              <w:p w14:paraId="45428E6E" w14:textId="77777777" w:rsidR="00AA3441" w:rsidRDefault="00AA3441" w:rsidP="00531AE1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14:paraId="255EE3B6" w14:textId="77777777" w:rsidR="00AA3441" w:rsidRDefault="00AA3441" w:rsidP="00531AE1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14:paraId="4452771D" w14:textId="77777777" w:rsidR="00AA3441" w:rsidRDefault="00AA3441" w:rsidP="00531AE1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rtl/>
                  </w:rPr>
                </w:pPr>
              </w:p>
              <w:p w14:paraId="2AB05DA4" w14:textId="77777777" w:rsidR="00AA3441" w:rsidRDefault="00AA3441" w:rsidP="00531AE1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14:paraId="4B0528B4" w14:textId="77777777" w:rsidR="00AA3441" w:rsidRPr="003D3B3A" w:rsidRDefault="00AA3441" w:rsidP="00531AE1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  <w:rtl/>
                  </w:rPr>
                </w:pPr>
              </w:p>
              <w:p w14:paraId="1FF77036" w14:textId="77777777" w:rsidR="003D3B3A" w:rsidRPr="003D3B3A" w:rsidRDefault="003D3B3A" w:rsidP="00531AE1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  <w:rtl/>
                  </w:rPr>
                </w:pPr>
              </w:p>
              <w:p w14:paraId="729893E4" w14:textId="77777777" w:rsidR="003D3B3A" w:rsidRDefault="003D3B3A" w:rsidP="00531AE1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rtl/>
                  </w:rPr>
                </w:pPr>
              </w:p>
              <w:p w14:paraId="626E8E95" w14:textId="77777777" w:rsidR="003D3B3A" w:rsidRPr="003D3B3A" w:rsidRDefault="003D3B3A" w:rsidP="00531AE1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14:paraId="4660D49A" w14:textId="77777777" w:rsidR="00AA3441" w:rsidRPr="00B2645E" w:rsidRDefault="00AA3441" w:rsidP="00531AE1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14:paraId="0BC8F60F" w14:textId="77777777" w:rsidR="00AA3441" w:rsidRPr="00331728" w:rsidRDefault="00AA3441" w:rsidP="00531AE1">
                <w:pPr>
                  <w:pStyle w:val="Paragraphedeliste"/>
                  <w:ind w:left="798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</w:pPr>
                <w:r w:rsidRPr="006E7AE3">
                  <w:rPr>
                    <w:rFonts w:asciiTheme="majorBidi" w:hAnsiTheme="majorBidi" w:cs="Times New Roman"/>
                    <w:b/>
                    <w:bCs/>
                    <w:color w:val="002060"/>
                    <w:sz w:val="28"/>
                    <w:szCs w:val="28"/>
                  </w:rPr>
                  <w:t>Lire (X</w:t>
                </w:r>
                <w:r w:rsidR="009E55FA">
                  <w:rPr>
                    <w:rFonts w:asciiTheme="majorBidi" w:hAnsiTheme="majorBidi" w:cs="Times New Roman"/>
                    <w:b/>
                    <w:bCs/>
                    <w:color w:val="002060"/>
                    <w:sz w:val="28"/>
                    <w:szCs w:val="28"/>
                  </w:rPr>
                  <w:t>,Y</w:t>
                </w:r>
                <w:r w:rsidRPr="006E7AE3">
                  <w:rPr>
                    <w:rFonts w:asciiTheme="majorBidi" w:hAnsiTheme="majorBidi" w:cs="Times New Roman"/>
                    <w:b/>
                    <w:bCs/>
                    <w:color w:val="002060"/>
                    <w:sz w:val="28"/>
                    <w:szCs w:val="28"/>
                  </w:rPr>
                  <w:t>)</w:t>
                </w:r>
                <w:r w:rsidRPr="00331728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 </w:t>
                </w:r>
                <w:r w:rsidRPr="00062089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;</w:t>
                </w:r>
              </w:p>
              <w:p w14:paraId="37945652" w14:textId="77777777" w:rsidR="00AA3441" w:rsidRDefault="00AA3441" w:rsidP="00531AE1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  <w:r w:rsidRPr="006E7AE3">
                  <w:rPr>
                    <w:rFonts w:asciiTheme="majorBidi" w:hAnsiTheme="majorBidi" w:cs="Times New Roman"/>
                    <w:b/>
                    <w:bCs/>
                    <w:noProof/>
                    <w:color w:val="002060"/>
                    <w:sz w:val="10"/>
                    <w:szCs w:val="10"/>
                  </w:rPr>
                  <mc:AlternateContent>
                    <mc:Choice Requires="wps">
                      <w:drawing>
                        <wp:anchor distT="0" distB="0" distL="114300" distR="114300" simplePos="0" relativeHeight="252424192" behindDoc="0" locked="0" layoutInCell="1" allowOverlap="1" wp14:anchorId="1F43A725" wp14:editId="7AB7C902">
                          <wp:simplePos x="0" y="0"/>
                          <wp:positionH relativeFrom="column">
                            <wp:posOffset>599165</wp:posOffset>
                          </wp:positionH>
                          <wp:positionV relativeFrom="paragraph">
                            <wp:posOffset>11743</wp:posOffset>
                          </wp:positionV>
                          <wp:extent cx="2445660" cy="494665"/>
                          <wp:effectExtent l="19050" t="0" r="31115" b="172085"/>
                          <wp:wrapNone/>
                          <wp:docPr id="266" name="Pensées 26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2445660" cy="494665"/>
                                  </a:xfrm>
                                  <a:prstGeom prst="cloudCallout">
                                    <a:avLst>
                                      <a:gd name="adj1" fmla="val -14873"/>
                                      <a:gd name="adj2" fmla="val 77431"/>
                                    </a:avLst>
                                  </a:prstGeom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2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288BE2A" w14:textId="77777777" w:rsidR="00E3791B" w:rsidRPr="002266B3" w:rsidRDefault="00E3791B" w:rsidP="00AA3441">
                                      <w:pPr>
                                        <w:bidi/>
                                        <w:ind w:left="-140" w:right="-51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</w:pP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الـخـ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ط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و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تــيـن 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  </w:t>
                                      </w: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②</w:t>
                                      </w:r>
                                      <w:r>
                                        <w:rPr>
                                          <w:rFonts w:cs="Times New Roman" w:hint="cs"/>
                                          <w:b/>
                                          <w:bCs/>
                                          <w:rtl/>
                                        </w:rPr>
                                        <w:t xml:space="preserve">  و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  </w:t>
                                      </w: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③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F43A725" id="Pensées 266" o:spid="_x0000_s1130" type="#_x0000_t106" style="position:absolute;left:0;text-align:left;margin-left:47.2pt;margin-top:.9pt;width:192.55pt;height:38.95pt;z-index:25242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" adj="7587,27525" fillcolor="#deeaf6 [660]" strokecolor="#5b9bd5 [3204]" strokeweight=".5pt">
                          <v:stroke joinstyle="miter"/>
                          <v:textbox>
                            <w:txbxContent>
                              <w:p w14:paraId="0288BE2A" w14:textId="77777777" w:rsidR="00E3791B" w:rsidRPr="002266B3" w:rsidRDefault="00E3791B" w:rsidP="00AA3441">
                                <w:pPr>
                                  <w:bidi/>
                                  <w:ind w:left="-140" w:right="-51"/>
                                  <w:jc w:val="center"/>
                                  <w:rPr>
                                    <w:rFonts w:asciiTheme="majorBidi" w:hAnsiTheme="majorBidi" w:cstheme="majorBidi"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الـخـ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ط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و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تــيـن 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 </w:t>
                                </w: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②</w:t>
                                </w:r>
                                <w:r>
                                  <w:rPr>
                                    <w:rFonts w:cs="Times New Roman" w:hint="cs"/>
                                    <w:b/>
                                    <w:bCs/>
                                    <w:rtl/>
                                  </w:rPr>
                                  <w:t xml:space="preserve">  و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 </w:t>
                                </w: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③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14:paraId="50C05C75" w14:textId="77777777" w:rsidR="00AA3441" w:rsidRDefault="00AA3441" w:rsidP="00531AE1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14:paraId="7EA7D815" w14:textId="77777777" w:rsidR="00AA3441" w:rsidRDefault="00AA3441" w:rsidP="00531AE1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14:paraId="081986D5" w14:textId="77777777" w:rsidR="00AA3441" w:rsidRPr="00D66B4D" w:rsidRDefault="00AA3441" w:rsidP="00531AE1">
                <w:pPr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lang w:val="fr-FR"/>
                  </w:rPr>
                </w:pPr>
              </w:p>
              <w:p w14:paraId="56564DC1" w14:textId="77777777" w:rsidR="00AA3441" w:rsidRDefault="00AA3441" w:rsidP="00531AE1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14:paraId="47F1BDAE" w14:textId="77777777" w:rsidR="00AA3441" w:rsidRPr="00927C27" w:rsidRDefault="00AA3441" w:rsidP="00531AE1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2"/>
                    <w:szCs w:val="12"/>
                  </w:rPr>
                </w:pPr>
              </w:p>
              <w:p w14:paraId="20068A83" w14:textId="77777777" w:rsidR="00AA3441" w:rsidRPr="00927C27" w:rsidRDefault="00AA3441" w:rsidP="00531AE1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  <w:r w:rsidRPr="003160E0">
                  <w:rPr>
                    <w:rFonts w:asciiTheme="majorBidi" w:hAnsiTheme="majorBidi" w:cs="Times New Roman" w:hint="cs"/>
                    <w:b/>
                    <w:bCs/>
                    <w:noProof/>
                    <w:color w:val="FF0000"/>
                    <w:sz w:val="10"/>
                    <w:szCs w:val="10"/>
                  </w:rPr>
                  <mc:AlternateContent>
                    <mc:Choice Requires="wps">
                      <w:drawing>
                        <wp:anchor distT="0" distB="0" distL="114300" distR="114300" simplePos="0" relativeHeight="252423168" behindDoc="0" locked="0" layoutInCell="1" allowOverlap="1" wp14:anchorId="3E454458" wp14:editId="025BBB31">
                          <wp:simplePos x="0" y="0"/>
                          <wp:positionH relativeFrom="column">
                            <wp:posOffset>464185</wp:posOffset>
                          </wp:positionH>
                          <wp:positionV relativeFrom="paragraph">
                            <wp:posOffset>5385</wp:posOffset>
                          </wp:positionV>
                          <wp:extent cx="1404000" cy="288290"/>
                          <wp:effectExtent l="0" t="19050" r="24765" b="0"/>
                          <wp:wrapNone/>
                          <wp:docPr id="267" name="Arc 26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404000" cy="288290"/>
                                  </a:xfrm>
                                  <a:prstGeom prst="arc">
                                    <a:avLst>
                                      <a:gd name="adj1" fmla="val 10910542"/>
                                      <a:gd name="adj2" fmla="val 21476576"/>
                                    </a:avLst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E99869B" id="Arc 267" o:spid="_x0000_s1026" style="position:absolute;margin-left:36.55pt;margin-top:.4pt;width:110.55pt;height:22.7pt;z-index:25242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04000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" path="m8458,121836nsc61954,51716,356074,27,701730,v341139,-27,632989,50308,691770,119308l702000,144145,8458,121836xem8458,121836nfc61954,51716,356074,27,701730,v341139,-27,632989,50308,691770,119308e" filled="f" strokecolor="#5b9bd5 [3204]" strokeweight="1pt">
                          <v:stroke joinstyle="miter"/>
                          <v:path arrowok="t" o:connecttype="custom" o:connectlocs="8458,121836;701730,0;1393500,119308" o:connectangles="0,0,0"/>
                        </v:shape>
                      </w:pict>
                    </mc:Fallback>
                  </mc:AlternateContent>
                </w:r>
              </w:p>
              <w:p w14:paraId="35FC9650" w14:textId="77777777" w:rsidR="00AA3441" w:rsidRPr="00963706" w:rsidRDefault="00AA3441" w:rsidP="00C803D4">
                <w:pPr>
                  <w:pStyle w:val="Paragraphedeliste"/>
                  <w:ind w:left="798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  <w:r w:rsidRPr="00963706">
                  <w:rPr>
                    <w:rFonts w:asciiTheme="majorBidi" w:hAnsiTheme="majorBidi" w:cstheme="majorBidi"/>
                    <w:b/>
                    <w:bCs/>
                    <w:noProof/>
                    <w:color w:val="FF000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13952" behindDoc="0" locked="0" layoutInCell="1" allowOverlap="1" wp14:anchorId="1428EFDD" wp14:editId="0186B973">
                          <wp:simplePos x="0" y="0"/>
                          <wp:positionH relativeFrom="column">
                            <wp:posOffset>581660</wp:posOffset>
                          </wp:positionH>
                          <wp:positionV relativeFrom="paragraph">
                            <wp:posOffset>196850</wp:posOffset>
                          </wp:positionV>
                          <wp:extent cx="0" cy="1944000"/>
                          <wp:effectExtent l="0" t="0" r="19050" b="37465"/>
                          <wp:wrapNone/>
                          <wp:docPr id="271" name="Connecteur droit avec flèche 27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1944000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solidFill>
                                      <a:srgbClr val="FF0000"/>
                                    </a:solidFill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35FE12F" id="Connecteur droit avec flèche 271" o:spid="_x0000_s1026" type="#_x0000_t32" style="position:absolute;margin-left:45.8pt;margin-top:15.5pt;width:0;height:153.05pt;flip:x;z-index:25241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" strokecolor="red" strokeweight="1pt">
                          <v:stroke joinstyle="miter"/>
                        </v:shape>
                      </w:pict>
                    </mc:Fallback>
                  </mc:AlternateContent>
                </w:r>
                <w:r w:rsidRPr="00963706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Si  ( X &gt; </w:t>
                </w:r>
                <w:r w:rsidR="00C803D4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Y</w:t>
                </w:r>
                <w:r w:rsidRPr="00963706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) Alors</w:t>
                </w:r>
                <w:r w:rsidR="001B30A3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 </w:t>
                </w:r>
                <w:r w:rsidRPr="00963706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 </w:t>
                </w:r>
              </w:p>
              <w:p w14:paraId="361F42EB" w14:textId="77777777" w:rsidR="00AA3441" w:rsidRDefault="003D7534" w:rsidP="0011319C">
                <w:pPr>
                  <w:pStyle w:val="Paragraphedeliste"/>
                  <w:spacing w:after="0" w:line="240" w:lineRule="auto"/>
                  <w:ind w:left="266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  <w:r w:rsidRPr="00963706">
                  <w:rPr>
                    <w:rFonts w:asciiTheme="majorBidi" w:hAnsiTheme="majorBidi" w:cstheme="majorBidi"/>
                    <w:b/>
                    <w:bCs/>
                    <w:noProof/>
                    <w:color w:val="FF000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572672" behindDoc="0" locked="0" layoutInCell="1" allowOverlap="1" wp14:anchorId="288511D3" wp14:editId="1409831A">
                          <wp:simplePos x="0" y="0"/>
                          <wp:positionH relativeFrom="column">
                            <wp:posOffset>1798320</wp:posOffset>
                          </wp:positionH>
                          <wp:positionV relativeFrom="paragraph">
                            <wp:posOffset>186690</wp:posOffset>
                          </wp:positionV>
                          <wp:extent cx="0" cy="396000"/>
                          <wp:effectExtent l="0" t="0" r="19050" b="23495"/>
                          <wp:wrapNone/>
                          <wp:docPr id="406" name="Connecteur droit avec flèche 40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96000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solidFill>
                                      <a:srgbClr val="FF0000"/>
                                    </a:solidFill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C6459A1" id="Connecteur droit avec flèche 406" o:spid="_x0000_s1026" type="#_x0000_t32" style="position:absolute;margin-left:141.6pt;margin-top:14.7pt;width:0;height:31.2pt;flip:x;z-index:25257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" strokecolor="red" strokeweight="1pt">
                          <v:stroke joinstyle="miter"/>
                        </v:shape>
                      </w:pict>
                    </mc:Fallback>
                  </mc:AlternateContent>
                </w:r>
                <w:r w:rsidR="0011319C" w:rsidRPr="0011319C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Début</w:t>
                </w:r>
              </w:p>
              <w:p w14:paraId="685712A0" w14:textId="77777777" w:rsidR="0011319C" w:rsidRPr="00F25D7B" w:rsidRDefault="0011319C" w:rsidP="0011319C">
                <w:pPr>
                  <w:pStyle w:val="Paragraphedeliste"/>
                  <w:spacing w:after="0" w:line="240" w:lineRule="auto"/>
                  <w:ind w:left="3021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</w:pPr>
                <w:r w:rsidRPr="00963706">
                  <w:rPr>
                    <w:b/>
                    <w:bCs/>
                    <w:i/>
                    <w:iCs/>
                    <w:noProof/>
                    <w:color w:val="FF0000"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400640" behindDoc="0" locked="0" layoutInCell="1" allowOverlap="1" wp14:anchorId="4BF74B4F" wp14:editId="6910E323">
                          <wp:simplePos x="0" y="0"/>
                          <wp:positionH relativeFrom="column">
                            <wp:posOffset>2471090</wp:posOffset>
                          </wp:positionH>
                          <wp:positionV relativeFrom="paragraph">
                            <wp:posOffset>112395</wp:posOffset>
                          </wp:positionV>
                          <wp:extent cx="323850" cy="0"/>
                          <wp:effectExtent l="38100" t="76200" r="0" b="95250"/>
                          <wp:wrapNone/>
                          <wp:docPr id="268" name="Connecteur droit avec flèche 26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2385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57A7FDE" id="Connecteur droit avec flèche 268" o:spid="_x0000_s1026" type="#_x0000_t32" style="position:absolute;margin-left:194.55pt;margin-top:8.85pt;width:25.5pt;height:0;flip:x;z-index:25240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" strokecolor="red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="003C075D">
                  <w:rPr>
                    <w:rFonts w:asciiTheme="majorBidi" w:hAnsiTheme="majorBidi" w:cstheme="majorBidi"/>
                    <w:b/>
                    <w:bCs/>
                    <w:color w:val="FF0000"/>
                    <w:sz w:val="26"/>
                    <w:szCs w:val="26"/>
                  </w:rPr>
                  <w:t xml:space="preserve"> </w:t>
                </w:r>
                <w:r>
                  <w:rPr>
                    <w:rFonts w:asciiTheme="majorBidi" w:hAnsiTheme="majorBidi" w:cstheme="majorBidi"/>
                    <w:b/>
                    <w:bCs/>
                    <w:color w:val="FF0000"/>
                    <w:sz w:val="26"/>
                    <w:szCs w:val="26"/>
                  </w:rPr>
                  <w:t>Max1</w:t>
                </w:r>
                <w:r w:rsidRPr="00963706">
                  <w:rPr>
                    <w:rFonts w:asciiTheme="majorBidi" w:hAnsiTheme="majorBidi" w:cstheme="majorBidi"/>
                    <w:b/>
                    <w:bCs/>
                    <w:color w:val="FF0000"/>
                    <w:sz w:val="26"/>
                    <w:szCs w:val="26"/>
                  </w:rPr>
                  <w:t xml:space="preserve"> </w:t>
                </w:r>
                <w:r>
                  <w:rPr>
                    <w:rFonts w:asciiTheme="majorBidi" w:hAnsiTheme="majorBidi" w:cstheme="majorBidi"/>
                    <w:b/>
                    <w:bCs/>
                    <w:color w:val="FF0000"/>
                    <w:sz w:val="26"/>
                    <w:szCs w:val="26"/>
                  </w:rPr>
                  <w:t xml:space="preserve">         </w:t>
                </w:r>
                <w:r w:rsidRPr="00963706">
                  <w:rPr>
                    <w:rFonts w:asciiTheme="majorBidi" w:hAnsiTheme="majorBidi" w:cstheme="majorBidi"/>
                    <w:b/>
                    <w:bCs/>
                    <w:color w:val="FF0000"/>
                    <w:sz w:val="26"/>
                    <w:szCs w:val="26"/>
                  </w:rPr>
                  <w:t xml:space="preserve"> </w:t>
                </w:r>
                <w:r>
                  <w:rPr>
                    <w:rFonts w:asciiTheme="majorBidi" w:hAnsiTheme="majorBidi" w:cstheme="majorBidi"/>
                    <w:b/>
                    <w:bCs/>
                    <w:color w:val="FF0000"/>
                    <w:sz w:val="26"/>
                    <w:szCs w:val="26"/>
                  </w:rPr>
                  <w:t xml:space="preserve">  </w:t>
                </w:r>
                <w:r w:rsidRPr="00963706">
                  <w:rPr>
                    <w:rFonts w:asciiTheme="majorBidi" w:hAnsiTheme="majorBidi" w:cstheme="majorBidi"/>
                    <w:b/>
                    <w:bCs/>
                    <w:color w:val="FF0000"/>
                    <w:sz w:val="26"/>
                    <w:szCs w:val="26"/>
                  </w:rPr>
                  <w:t>X</w:t>
                </w:r>
                <w:r>
                  <w:rPr>
                    <w:rFonts w:asciiTheme="majorBidi" w:hAnsiTheme="majorBidi" w:cstheme="majorBidi"/>
                    <w:b/>
                    <w:bCs/>
                    <w:color w:val="FF0000"/>
                    <w:sz w:val="26"/>
                    <w:szCs w:val="26"/>
                  </w:rPr>
                  <w:t xml:space="preserve">  </w:t>
                </w:r>
                <w:r>
                  <w:rPr>
                    <w:rFonts w:asciiTheme="majorBidi" w:hAnsiTheme="majorBidi" w:cstheme="majorBidi"/>
                    <w:b/>
                    <w:bCs/>
                    <w:sz w:val="26"/>
                    <w:szCs w:val="26"/>
                  </w:rPr>
                  <w:t>;</w:t>
                </w:r>
              </w:p>
              <w:p w14:paraId="6F727B7C" w14:textId="77777777" w:rsidR="0011319C" w:rsidRPr="0011319C" w:rsidRDefault="0011319C" w:rsidP="0011319C">
                <w:pPr>
                  <w:pStyle w:val="Paragraphedeliste"/>
                  <w:spacing w:after="0" w:line="240" w:lineRule="auto"/>
                  <w:ind w:left="3021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</w:pPr>
                <w:r w:rsidRPr="00963706">
                  <w:rPr>
                    <w:b/>
                    <w:bCs/>
                    <w:i/>
                    <w:iCs/>
                    <w:noProof/>
                    <w:color w:val="FF0000"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453888" behindDoc="0" locked="0" layoutInCell="1" allowOverlap="1" wp14:anchorId="47E6982C" wp14:editId="74689D62">
                          <wp:simplePos x="0" y="0"/>
                          <wp:positionH relativeFrom="column">
                            <wp:posOffset>2470455</wp:posOffset>
                          </wp:positionH>
                          <wp:positionV relativeFrom="paragraph">
                            <wp:posOffset>102235</wp:posOffset>
                          </wp:positionV>
                          <wp:extent cx="323850" cy="0"/>
                          <wp:effectExtent l="38100" t="76200" r="0" b="95250"/>
                          <wp:wrapNone/>
                          <wp:docPr id="286" name="Connecteur droit avec flèche 28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2385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FB751D3" id="Connecteur droit avec flèche 286" o:spid="_x0000_s1026" type="#_x0000_t32" style="position:absolute;margin-left:194.5pt;margin-top:8.05pt;width:25.5pt;height:0;flip:x;z-index:25245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" strokecolor="red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="003C075D">
                  <w:rPr>
                    <w:rFonts w:asciiTheme="majorBidi" w:hAnsiTheme="majorBidi" w:cstheme="majorBidi"/>
                    <w:b/>
                    <w:bCs/>
                    <w:color w:val="FF0000"/>
                    <w:sz w:val="26"/>
                    <w:szCs w:val="26"/>
                  </w:rPr>
                  <w:t xml:space="preserve"> </w:t>
                </w:r>
                <w:r>
                  <w:rPr>
                    <w:rFonts w:asciiTheme="majorBidi" w:hAnsiTheme="majorBidi" w:cstheme="majorBidi"/>
                    <w:b/>
                    <w:bCs/>
                    <w:color w:val="FF0000"/>
                    <w:sz w:val="26"/>
                    <w:szCs w:val="26"/>
                  </w:rPr>
                  <w:t>Min1</w:t>
                </w:r>
                <w:r w:rsidRPr="00963706">
                  <w:rPr>
                    <w:rFonts w:asciiTheme="majorBidi" w:hAnsiTheme="majorBidi" w:cstheme="majorBidi"/>
                    <w:b/>
                    <w:bCs/>
                    <w:color w:val="FF0000"/>
                    <w:sz w:val="26"/>
                    <w:szCs w:val="26"/>
                  </w:rPr>
                  <w:t xml:space="preserve"> </w:t>
                </w:r>
                <w:r>
                  <w:rPr>
                    <w:rFonts w:asciiTheme="majorBidi" w:hAnsiTheme="majorBidi" w:cstheme="majorBidi"/>
                    <w:b/>
                    <w:bCs/>
                    <w:color w:val="FF0000"/>
                    <w:sz w:val="26"/>
                    <w:szCs w:val="26"/>
                  </w:rPr>
                  <w:t xml:space="preserve">             Y </w:t>
                </w:r>
                <w:r>
                  <w:rPr>
                    <w:rFonts w:asciiTheme="majorBidi" w:hAnsiTheme="majorBidi" w:cstheme="majorBidi"/>
                    <w:b/>
                    <w:bCs/>
                    <w:sz w:val="26"/>
                    <w:szCs w:val="26"/>
                  </w:rPr>
                  <w:t>;</w:t>
                </w:r>
              </w:p>
              <w:p w14:paraId="15F82B73" w14:textId="77777777" w:rsidR="0011319C" w:rsidRPr="0011319C" w:rsidRDefault="0011319C" w:rsidP="0011319C">
                <w:pPr>
                  <w:pStyle w:val="Paragraphedeliste"/>
                  <w:spacing w:after="0" w:line="240" w:lineRule="auto"/>
                  <w:ind w:left="266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  <w:r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Fin</w:t>
                </w:r>
              </w:p>
              <w:p w14:paraId="6CA7A7BA" w14:textId="77777777" w:rsidR="00AA3441" w:rsidRPr="00EE684B" w:rsidRDefault="00AA3441" w:rsidP="00531AE1">
                <w:pPr>
                  <w:pStyle w:val="Paragraphedeliste"/>
                  <w:spacing w:after="0" w:line="240" w:lineRule="auto"/>
                  <w:ind w:left="140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2"/>
                    <w:szCs w:val="12"/>
                  </w:rPr>
                </w:pPr>
              </w:p>
              <w:p w14:paraId="76DA7950" w14:textId="77777777" w:rsidR="00AA3441" w:rsidRDefault="00AA3441" w:rsidP="00531AE1">
                <w:pPr>
                  <w:pStyle w:val="Paragraphedeliste"/>
                  <w:ind w:left="1401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</w:pPr>
                <w:r w:rsidRPr="00FD69A7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Sinon  </w:t>
                </w:r>
                <w:r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 xml:space="preserve">  </w:t>
                </w:r>
              </w:p>
              <w:p w14:paraId="366CDDE3" w14:textId="77777777" w:rsidR="001B30A3" w:rsidRPr="001B30A3" w:rsidRDefault="003D7534" w:rsidP="001B30A3">
                <w:pPr>
                  <w:pStyle w:val="Paragraphedeliste"/>
                  <w:spacing w:after="0" w:line="240" w:lineRule="auto"/>
                  <w:ind w:left="2121"/>
                  <w:jc w:val="both"/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</w:pPr>
                <w:r w:rsidRPr="00963706">
                  <w:rPr>
                    <w:rFonts w:asciiTheme="majorBidi" w:hAnsiTheme="majorBidi" w:cstheme="majorBidi"/>
                    <w:b/>
                    <w:bCs/>
                    <w:noProof/>
                    <w:color w:val="FF000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574720" behindDoc="0" locked="0" layoutInCell="1" allowOverlap="1" wp14:anchorId="6C6AAACA" wp14:editId="532700B1">
                          <wp:simplePos x="0" y="0"/>
                          <wp:positionH relativeFrom="column">
                            <wp:posOffset>1438275</wp:posOffset>
                          </wp:positionH>
                          <wp:positionV relativeFrom="paragraph">
                            <wp:posOffset>192710</wp:posOffset>
                          </wp:positionV>
                          <wp:extent cx="0" cy="395605"/>
                          <wp:effectExtent l="0" t="0" r="19050" b="23495"/>
                          <wp:wrapNone/>
                          <wp:docPr id="407" name="Connecteur droit avec flèche 40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95605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solidFill>
                                      <a:srgbClr val="00B050"/>
                                    </a:solidFill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E4B7517" id="Connecteur droit avec flèche 407" o:spid="_x0000_s1026" type="#_x0000_t32" style="position:absolute;margin-left:113.25pt;margin-top:15.15pt;width:0;height:31.15pt;flip:x;z-index:25257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" strokecolor="#00b050" strokeweight="1pt">
                          <v:stroke joinstyle="miter"/>
                        </v:shape>
                      </w:pict>
                    </mc:Fallback>
                  </mc:AlternateContent>
                </w:r>
                <w:r w:rsidR="001B30A3" w:rsidRPr="001B30A3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Début</w:t>
                </w:r>
              </w:p>
              <w:p w14:paraId="09890FA1" w14:textId="77777777" w:rsidR="001B30A3" w:rsidRPr="00F25D7B" w:rsidRDefault="001B30A3" w:rsidP="001B30A3">
                <w:pPr>
                  <w:pStyle w:val="Paragraphedeliste"/>
                  <w:spacing w:after="0" w:line="240" w:lineRule="auto"/>
                  <w:ind w:left="2661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</w:pPr>
                <w:r w:rsidRPr="001B30A3">
                  <w:rPr>
                    <w:b/>
                    <w:bCs/>
                    <w:i/>
                    <w:iCs/>
                    <w:noProof/>
                    <w:color w:val="00B050"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455936" behindDoc="0" locked="0" layoutInCell="1" allowOverlap="1" wp14:anchorId="1A526324" wp14:editId="65B21193">
                          <wp:simplePos x="0" y="0"/>
                          <wp:positionH relativeFrom="column">
                            <wp:posOffset>2208200</wp:posOffset>
                          </wp:positionH>
                          <wp:positionV relativeFrom="paragraph">
                            <wp:posOffset>112395</wp:posOffset>
                          </wp:positionV>
                          <wp:extent cx="323850" cy="0"/>
                          <wp:effectExtent l="38100" t="76200" r="0" b="95250"/>
                          <wp:wrapNone/>
                          <wp:docPr id="287" name="Connecteur droit avec flèche 28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2385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00B05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776D871" id="Connecteur droit avec flèche 287" o:spid="_x0000_s1026" type="#_x0000_t32" style="position:absolute;margin-left:173.85pt;margin-top:8.85pt;width:25.5pt;height:0;flip:x;z-index:25245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" strokecolor="#00b050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Pr="001B30A3">
                  <w:rPr>
                    <w:rFonts w:asciiTheme="majorBidi" w:hAnsiTheme="majorBidi" w:cstheme="majorBidi"/>
                    <w:b/>
                    <w:bCs/>
                    <w:color w:val="00B050"/>
                    <w:sz w:val="26"/>
                    <w:szCs w:val="26"/>
                  </w:rPr>
                  <w:t xml:space="preserve">Max1             </w:t>
                </w:r>
                <w:r>
                  <w:rPr>
                    <w:rFonts w:asciiTheme="majorBidi" w:hAnsiTheme="majorBidi" w:cstheme="majorBidi"/>
                    <w:b/>
                    <w:bCs/>
                    <w:color w:val="00B050"/>
                    <w:sz w:val="26"/>
                    <w:szCs w:val="26"/>
                  </w:rPr>
                  <w:t>Y</w:t>
                </w:r>
                <w:r w:rsidRPr="001B30A3">
                  <w:rPr>
                    <w:rFonts w:asciiTheme="majorBidi" w:hAnsiTheme="majorBidi" w:cstheme="majorBidi"/>
                    <w:b/>
                    <w:bCs/>
                    <w:color w:val="00B050"/>
                    <w:sz w:val="26"/>
                    <w:szCs w:val="26"/>
                  </w:rPr>
                  <w:t xml:space="preserve">  </w:t>
                </w:r>
                <w:r w:rsidRPr="00F25D7B">
                  <w:rPr>
                    <w:rFonts w:asciiTheme="majorBidi" w:hAnsiTheme="majorBidi" w:cstheme="majorBidi"/>
                    <w:b/>
                    <w:bCs/>
                    <w:sz w:val="26"/>
                    <w:szCs w:val="26"/>
                  </w:rPr>
                  <w:t>;</w:t>
                </w:r>
              </w:p>
              <w:p w14:paraId="6A2955DF" w14:textId="77777777" w:rsidR="001B30A3" w:rsidRPr="00F25D7B" w:rsidRDefault="001B30A3" w:rsidP="001B30A3">
                <w:pPr>
                  <w:pStyle w:val="Paragraphedeliste"/>
                  <w:spacing w:after="0" w:line="240" w:lineRule="auto"/>
                  <w:ind w:left="2661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</w:pPr>
                <w:r w:rsidRPr="001B30A3">
                  <w:rPr>
                    <w:b/>
                    <w:bCs/>
                    <w:i/>
                    <w:iCs/>
                    <w:noProof/>
                    <w:color w:val="00B050"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456960" behindDoc="0" locked="0" layoutInCell="1" allowOverlap="1" wp14:anchorId="7B5928C3" wp14:editId="267DC46A">
                          <wp:simplePos x="0" y="0"/>
                          <wp:positionH relativeFrom="column">
                            <wp:posOffset>2192960</wp:posOffset>
                          </wp:positionH>
                          <wp:positionV relativeFrom="paragraph">
                            <wp:posOffset>102235</wp:posOffset>
                          </wp:positionV>
                          <wp:extent cx="323850" cy="0"/>
                          <wp:effectExtent l="38100" t="76200" r="0" b="95250"/>
                          <wp:wrapNone/>
                          <wp:docPr id="288" name="Connecteur droit avec flèche 28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2385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00B05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BD39694" id="Connecteur droit avec flèche 288" o:spid="_x0000_s1026" type="#_x0000_t32" style="position:absolute;margin-left:172.65pt;margin-top:8.05pt;width:25.5pt;height:0;flip:x;z-index:25245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" strokecolor="#00b050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Pr="001B30A3">
                  <w:rPr>
                    <w:rFonts w:asciiTheme="majorBidi" w:hAnsiTheme="majorBidi" w:cstheme="majorBidi"/>
                    <w:b/>
                    <w:bCs/>
                    <w:color w:val="00B050"/>
                    <w:sz w:val="26"/>
                    <w:szCs w:val="26"/>
                  </w:rPr>
                  <w:t xml:space="preserve">Min1            </w:t>
                </w:r>
                <w:r w:rsidR="003C075D">
                  <w:rPr>
                    <w:rFonts w:asciiTheme="majorBidi" w:hAnsiTheme="majorBidi" w:cstheme="majorBidi"/>
                    <w:b/>
                    <w:bCs/>
                    <w:color w:val="00B050"/>
                    <w:sz w:val="26"/>
                    <w:szCs w:val="26"/>
                  </w:rPr>
                  <w:t xml:space="preserve">  </w:t>
                </w:r>
                <w:r>
                  <w:rPr>
                    <w:rFonts w:asciiTheme="majorBidi" w:hAnsiTheme="majorBidi" w:cstheme="majorBidi"/>
                    <w:b/>
                    <w:bCs/>
                    <w:color w:val="00B050"/>
                    <w:sz w:val="26"/>
                    <w:szCs w:val="26"/>
                  </w:rPr>
                  <w:t>X</w:t>
                </w:r>
                <w:r w:rsidRPr="001B30A3">
                  <w:rPr>
                    <w:rFonts w:asciiTheme="majorBidi" w:hAnsiTheme="majorBidi" w:cstheme="majorBidi"/>
                    <w:b/>
                    <w:bCs/>
                    <w:color w:val="00B050"/>
                    <w:sz w:val="26"/>
                    <w:szCs w:val="26"/>
                  </w:rPr>
                  <w:t> </w:t>
                </w:r>
                <w:r w:rsidRPr="00F25D7B">
                  <w:rPr>
                    <w:rFonts w:asciiTheme="majorBidi" w:hAnsiTheme="majorBidi" w:cstheme="majorBidi"/>
                    <w:b/>
                    <w:bCs/>
                    <w:sz w:val="26"/>
                    <w:szCs w:val="26"/>
                  </w:rPr>
                  <w:t>;</w:t>
                </w:r>
              </w:p>
              <w:p w14:paraId="4ED049AA" w14:textId="77777777" w:rsidR="001B30A3" w:rsidRDefault="001B30A3" w:rsidP="001B30A3">
                <w:pPr>
                  <w:pStyle w:val="Paragraphedeliste"/>
                  <w:spacing w:after="0" w:line="240" w:lineRule="auto"/>
                  <w:ind w:left="2121"/>
                  <w:jc w:val="both"/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</w:pPr>
                <w:r w:rsidRPr="001B30A3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Fin</w:t>
                </w:r>
              </w:p>
              <w:p w14:paraId="27A6F00D" w14:textId="77777777" w:rsidR="00AA3441" w:rsidRDefault="00AA3441" w:rsidP="001B30A3">
                <w:pPr>
                  <w:pStyle w:val="Paragraphedeliste"/>
                  <w:ind w:left="861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</w:pPr>
                <w:proofErr w:type="spellStart"/>
                <w:r w:rsidRPr="00FD69A7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Fin_Si</w:t>
                </w:r>
                <w:proofErr w:type="spellEnd"/>
                <w:r w:rsidRPr="00FD69A7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 </w:t>
                </w:r>
                <w:r w:rsidRPr="00062089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;</w:t>
                </w:r>
              </w:p>
              <w:p w14:paraId="4A53EEC6" w14:textId="77777777" w:rsidR="00AA3441" w:rsidRDefault="00AA3441" w:rsidP="00531AE1">
                <w:pPr>
                  <w:pStyle w:val="Paragraphedeliste"/>
                  <w:spacing w:after="0" w:line="240" w:lineRule="auto"/>
                  <w:ind w:left="798"/>
                  <w:jc w:val="both"/>
                  <w:rPr>
                    <w:rFonts w:asciiTheme="majorBidi" w:hAnsiTheme="majorBidi" w:cs="Times New Roman"/>
                    <w:b/>
                    <w:bCs/>
                    <w:sz w:val="16"/>
                    <w:szCs w:val="16"/>
                  </w:rPr>
                </w:pPr>
              </w:p>
              <w:p w14:paraId="10FC09C9" w14:textId="77777777" w:rsidR="003C075D" w:rsidRPr="003D3B3A" w:rsidRDefault="003C075D" w:rsidP="00531AE1">
                <w:pPr>
                  <w:pStyle w:val="Paragraphedeliste"/>
                  <w:spacing w:after="0" w:line="240" w:lineRule="auto"/>
                  <w:ind w:left="798"/>
                  <w:jc w:val="both"/>
                  <w:rPr>
                    <w:rFonts w:asciiTheme="majorBidi" w:hAnsiTheme="majorBidi" w:cs="Times New Roman"/>
                    <w:b/>
                    <w:bCs/>
                    <w:sz w:val="14"/>
                    <w:szCs w:val="14"/>
                  </w:rPr>
                </w:pPr>
              </w:p>
              <w:p w14:paraId="30100E0E" w14:textId="77777777" w:rsidR="00AA3441" w:rsidRPr="00532E53" w:rsidRDefault="00AA3441" w:rsidP="003A2DF7">
                <w:pPr>
                  <w:pStyle w:val="Paragraphedeliste"/>
                  <w:ind w:left="681"/>
                  <w:jc w:val="both"/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</w:pPr>
                <w:r w:rsidRPr="00532E53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Ecrire (</w:t>
                </w:r>
                <w:r w:rsidR="003A2DF7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"</w:t>
                </w:r>
                <w:r w:rsidR="002A124A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 xml:space="preserve"> </w:t>
                </w:r>
                <w:r w:rsidR="003A2DF7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Max</w:t>
                </w:r>
                <w:r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 xml:space="preserve"> = ",</w:t>
                </w:r>
                <w:r w:rsidR="003A2DF7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Max1</w:t>
                </w:r>
                <w:r w:rsidRPr="00532E53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) </w:t>
                </w:r>
                <w:r w:rsidRPr="00062089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;</w:t>
                </w:r>
                <w:r w:rsidRPr="003160E0">
                  <w:rPr>
                    <w:rFonts w:asciiTheme="majorBidi" w:hAnsiTheme="majorBidi" w:cs="Times New Roman" w:hint="cs"/>
                    <w:b/>
                    <w:bCs/>
                    <w:noProof/>
                    <w:color w:val="FF0000"/>
                    <w:sz w:val="10"/>
                    <w:szCs w:val="10"/>
                  </w:rPr>
                  <w:t xml:space="preserve"> </w:t>
                </w:r>
              </w:p>
              <w:p w14:paraId="72F8051A" w14:textId="77777777" w:rsidR="00AA3441" w:rsidRPr="00C803D4" w:rsidRDefault="00AA3441" w:rsidP="00531AE1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2"/>
                    <w:szCs w:val="12"/>
                  </w:rPr>
                </w:pPr>
              </w:p>
              <w:p w14:paraId="2FE8A45E" w14:textId="77777777" w:rsidR="00AA3441" w:rsidRPr="00C803D4" w:rsidRDefault="00AA3441" w:rsidP="00531AE1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2"/>
                    <w:szCs w:val="12"/>
                  </w:rPr>
                </w:pPr>
              </w:p>
              <w:p w14:paraId="0AF66F9C" w14:textId="77777777" w:rsidR="00AA3441" w:rsidRPr="00C803D4" w:rsidRDefault="00AA3441" w:rsidP="00531AE1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14:paraId="2B2475C3" w14:textId="77777777" w:rsidR="00AA3441" w:rsidRDefault="00AA3441" w:rsidP="00531AE1">
                <w:pPr>
                  <w:pStyle w:val="Paragraphedeliste"/>
                  <w:spacing w:after="0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14:paraId="30C67542" w14:textId="77777777" w:rsidR="00AA3441" w:rsidRDefault="00AA3441" w:rsidP="00531AE1">
                <w:pPr>
                  <w:pStyle w:val="Paragraphedeliste"/>
                  <w:spacing w:after="0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14:paraId="488D4064" w14:textId="77777777" w:rsidR="00DB3C50" w:rsidRPr="003D3B3A" w:rsidRDefault="00DB3C50" w:rsidP="00531AE1">
                <w:pPr>
                  <w:pStyle w:val="Paragraphedeliste"/>
                  <w:spacing w:after="0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6"/>
                    <w:szCs w:val="16"/>
                  </w:rPr>
                </w:pPr>
              </w:p>
              <w:p w14:paraId="6DEC06E1" w14:textId="77777777" w:rsidR="00C803D4" w:rsidRPr="00532E53" w:rsidRDefault="00C803D4" w:rsidP="003A2DF7">
                <w:pPr>
                  <w:pStyle w:val="Paragraphedeliste"/>
                  <w:ind w:left="681"/>
                  <w:jc w:val="both"/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</w:pPr>
                <w:r w:rsidRPr="00532E53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Ecrire (</w:t>
                </w:r>
                <w:r w:rsidR="003A2DF7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"</w:t>
                </w:r>
                <w:r w:rsidR="002A124A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 xml:space="preserve"> </w:t>
                </w:r>
                <w:r w:rsidR="003A2DF7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Min</w:t>
                </w:r>
                <w:r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 xml:space="preserve"> = ",</w:t>
                </w:r>
                <w:r w:rsidR="003A2DF7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Min1</w:t>
                </w:r>
                <w:r w:rsidRPr="00532E53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) </w:t>
                </w:r>
                <w:r w:rsidRPr="00062089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;</w:t>
                </w:r>
                <w:r w:rsidRPr="003160E0">
                  <w:rPr>
                    <w:rFonts w:asciiTheme="majorBidi" w:hAnsiTheme="majorBidi" w:cs="Times New Roman" w:hint="cs"/>
                    <w:b/>
                    <w:bCs/>
                    <w:noProof/>
                    <w:color w:val="FF0000"/>
                    <w:sz w:val="10"/>
                    <w:szCs w:val="10"/>
                  </w:rPr>
                  <w:t xml:space="preserve"> </w:t>
                </w:r>
              </w:p>
              <w:p w14:paraId="12D0DBAE" w14:textId="77777777" w:rsidR="00AA3441" w:rsidRDefault="00AA3441" w:rsidP="00531AE1">
                <w:pPr>
                  <w:pStyle w:val="Paragraphedeliste"/>
                  <w:spacing w:after="0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14:paraId="71885216" w14:textId="77777777" w:rsidR="00AA3441" w:rsidRDefault="00AA3441" w:rsidP="00531AE1">
                <w:pPr>
                  <w:pStyle w:val="Paragraphedeliste"/>
                  <w:spacing w:after="0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14:paraId="15C218D2" w14:textId="77777777" w:rsidR="00C803D4" w:rsidRDefault="00C803D4" w:rsidP="00531AE1">
                <w:pPr>
                  <w:pStyle w:val="Paragraphedeliste"/>
                  <w:spacing w:after="0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14:paraId="523EE975" w14:textId="77777777" w:rsidR="00C803D4" w:rsidRPr="00C803D4" w:rsidRDefault="00C803D4" w:rsidP="00531AE1">
                <w:pPr>
                  <w:pStyle w:val="Paragraphedeliste"/>
                  <w:spacing w:after="0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4"/>
                    <w:szCs w:val="14"/>
                  </w:rPr>
                </w:pPr>
              </w:p>
              <w:p w14:paraId="528F1E0C" w14:textId="77777777" w:rsidR="00C803D4" w:rsidRPr="009C3BCD" w:rsidRDefault="00C803D4" w:rsidP="00531AE1">
                <w:pPr>
                  <w:pStyle w:val="Paragraphedeliste"/>
                  <w:spacing w:after="0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6"/>
                    <w:szCs w:val="16"/>
                  </w:rPr>
                </w:pPr>
              </w:p>
              <w:p w14:paraId="57808574" w14:textId="77777777" w:rsidR="00C803D4" w:rsidRPr="003B6C36" w:rsidRDefault="00C803D4" w:rsidP="00531AE1">
                <w:pPr>
                  <w:pStyle w:val="Paragraphedeliste"/>
                  <w:spacing w:after="0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6"/>
                    <w:szCs w:val="16"/>
                  </w:rPr>
                </w:pPr>
              </w:p>
              <w:p w14:paraId="788C9DD6" w14:textId="77777777" w:rsidR="00AA3441" w:rsidRPr="00C72CD4" w:rsidRDefault="00AA3441" w:rsidP="00531AE1">
                <w:pPr>
                  <w:spacing w:line="348" w:lineRule="auto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auto"/>
                    <w:sz w:val="28"/>
                    <w:szCs w:val="28"/>
                    <w:lang w:val="fr-FR"/>
                  </w:rPr>
                </w:pPr>
                <w:r w:rsidRPr="00C72CD4">
                  <w:rPr>
                    <w:rFonts w:asciiTheme="majorBidi" w:hAnsiTheme="majorBidi" w:cs="Times New Roman"/>
                    <w:b/>
                    <w:bCs/>
                    <w:color w:val="auto"/>
                    <w:sz w:val="28"/>
                    <w:szCs w:val="28"/>
                    <w:lang w:val="fr-FR"/>
                  </w:rPr>
                  <w:t>Fin</w:t>
                </w:r>
              </w:p>
              <w:p w14:paraId="45900DC2" w14:textId="77777777" w:rsidR="00AA3441" w:rsidRDefault="00AA3441" w:rsidP="00531AE1">
                <w:pPr>
                  <w:pStyle w:val="Paragraphedeliste"/>
                  <w:spacing w:after="0"/>
                  <w:ind w:left="0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</w:p>
            </w:tc>
          </w:tr>
        </w:tbl>
        <w:p w14:paraId="5C0671FF" w14:textId="77777777" w:rsidR="00AA3441" w:rsidRPr="00CE0A0E" w:rsidRDefault="00AA3441" w:rsidP="00AA3441">
          <w:pPr>
            <w:widowControl/>
            <w:suppressAutoHyphens w:val="0"/>
            <w:jc w:val="center"/>
            <w:rPr>
              <w:color w:val="002060"/>
              <w:lang w:val="fr-FR"/>
            </w:rPr>
          </w:pPr>
        </w:p>
        <w:p w14:paraId="7E501887" w14:textId="77777777" w:rsidR="00AA3441" w:rsidRDefault="00AA3441" w:rsidP="00AA3441">
          <w:pPr>
            <w:bidi/>
            <w:jc w:val="both"/>
            <w:rPr>
              <w:rFonts w:asciiTheme="majorBidi" w:hAnsiTheme="majorBidi" w:cstheme="majorBidi"/>
              <w:color w:val="002060"/>
              <w:sz w:val="20"/>
              <w:szCs w:val="20"/>
              <w:lang w:val="fr-FR"/>
            </w:rPr>
          </w:pPr>
        </w:p>
        <w:p w14:paraId="61C9EB87" w14:textId="77777777" w:rsidR="00692E67" w:rsidRDefault="00692E67" w:rsidP="00D761EE">
          <w:pPr>
            <w:widowControl/>
            <w:suppressAutoHyphens w:val="0"/>
            <w:jc w:val="center"/>
            <w:rPr>
              <w:rFonts w:asciiTheme="majorBidi" w:hAnsiTheme="majorBidi" w:cstheme="majorBidi"/>
              <w:color w:val="002060"/>
              <w:sz w:val="20"/>
              <w:szCs w:val="20"/>
              <w:rtl/>
              <w:lang w:val="fr-FR"/>
            </w:rPr>
          </w:pPr>
          <w:r>
            <w:rPr>
              <w:rFonts w:asciiTheme="majorBidi" w:hAnsiTheme="majorBidi" w:cstheme="majorBidi"/>
              <w:color w:val="002060"/>
              <w:sz w:val="20"/>
              <w:szCs w:val="20"/>
              <w:rtl/>
              <w:lang w:val="fr-FR"/>
            </w:rPr>
            <w:br w:type="page"/>
          </w:r>
        </w:p>
        <w:p w14:paraId="1A5D76E2" w14:textId="77777777" w:rsidR="00692E67" w:rsidRDefault="00692E67" w:rsidP="0063012E">
          <w:pPr>
            <w:bidi/>
            <w:jc w:val="both"/>
            <w:rPr>
              <w:rFonts w:asciiTheme="majorBidi" w:hAnsiTheme="majorBidi" w:cstheme="majorBidi"/>
              <w:color w:val="002060"/>
              <w:sz w:val="14"/>
              <w:szCs w:val="14"/>
              <w:lang w:val="fr-FR"/>
            </w:rPr>
          </w:pPr>
        </w:p>
        <w:p w14:paraId="0EA6719B" w14:textId="77777777" w:rsidR="00547BCB" w:rsidRPr="006F331E" w:rsidRDefault="00547BCB" w:rsidP="003F7F0E">
          <w:pPr>
            <w:bidi/>
            <w:jc w:val="both"/>
            <w:rPr>
              <w:rFonts w:asciiTheme="majorBidi" w:hAnsiTheme="majorBidi" w:cstheme="majorBidi"/>
              <w:b/>
              <w:bCs/>
              <w:color w:val="auto"/>
              <w:sz w:val="26"/>
              <w:szCs w:val="26"/>
              <w:rtl/>
            </w:rPr>
          </w:pPr>
          <w:r w:rsidRPr="006F331E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الـمـخــطَّــط الانــســيــابـي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 xml:space="preserve">  </w:t>
          </w:r>
          <w:r w:rsidRPr="006F331E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 xml:space="preserve">" </w:t>
          </w:r>
          <w:r w:rsidR="003F7F0E">
            <w:rPr>
              <w:rFonts w:asciiTheme="majorBidi" w:hAnsiTheme="majorBidi" w:cstheme="majorBidi"/>
              <w:b/>
              <w:bCs/>
              <w:color w:val="auto"/>
              <w:sz w:val="26"/>
              <w:szCs w:val="26"/>
            </w:rPr>
            <w:t>1</w:t>
          </w:r>
          <w:r w:rsidRPr="006F331E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 xml:space="preserve"> " </w:t>
          </w:r>
          <w:r w:rsidRPr="006F331E">
            <w:rPr>
              <w:rFonts w:asciiTheme="majorBidi" w:hAnsiTheme="majorBidi" w:cstheme="majorBidi"/>
              <w:b/>
              <w:bCs/>
              <w:color w:val="auto"/>
              <w:sz w:val="26"/>
              <w:szCs w:val="26"/>
            </w:rPr>
            <w:t xml:space="preserve"> </w:t>
          </w:r>
          <w:r w:rsidRPr="006F331E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يُــمَــثِّــل ح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6F331E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ــلــــول الـ</w:t>
          </w:r>
          <w:r w:rsidRPr="006F331E">
            <w:rPr>
              <w:rFonts w:asciiTheme="majorBidi" w:hAnsiTheme="majorBidi" w:cs="Times New Roman"/>
              <w:b/>
              <w:bCs/>
              <w:color w:val="auto"/>
              <w:sz w:val="26"/>
              <w:szCs w:val="26"/>
              <w:rtl/>
            </w:rPr>
            <w:t>م</w:t>
          </w:r>
          <w:r w:rsidRPr="006F331E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6F331E">
            <w:rPr>
              <w:rFonts w:asciiTheme="majorBidi" w:hAnsiTheme="majorBidi" w:cs="Times New Roman"/>
              <w:b/>
              <w:bCs/>
              <w:color w:val="auto"/>
              <w:sz w:val="26"/>
              <w:szCs w:val="26"/>
              <w:rtl/>
            </w:rPr>
            <w:t>ـع</w:t>
          </w:r>
          <w:r w:rsidRPr="006F331E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6F331E">
            <w:rPr>
              <w:rFonts w:asciiTheme="majorBidi" w:hAnsiTheme="majorBidi" w:cs="Times New Roman"/>
              <w:b/>
              <w:bCs/>
              <w:color w:val="auto"/>
              <w:sz w:val="26"/>
              <w:szCs w:val="26"/>
              <w:rtl/>
            </w:rPr>
            <w:t>ــادل</w:t>
          </w:r>
          <w:r w:rsidRPr="006F331E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6F331E">
            <w:rPr>
              <w:rFonts w:asciiTheme="majorBidi" w:hAnsiTheme="majorBidi" w:cs="Times New Roman"/>
              <w:b/>
              <w:bCs/>
              <w:color w:val="auto"/>
              <w:sz w:val="26"/>
              <w:szCs w:val="26"/>
              <w:rtl/>
            </w:rPr>
            <w:t>ـة م</w:t>
          </w:r>
          <w:r w:rsidRPr="006F331E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6F331E">
            <w:rPr>
              <w:rFonts w:asciiTheme="majorBidi" w:hAnsiTheme="majorBidi" w:cs="Times New Roman"/>
              <w:b/>
              <w:bCs/>
              <w:color w:val="auto"/>
              <w:sz w:val="26"/>
              <w:szCs w:val="26"/>
              <w:rtl/>
            </w:rPr>
            <w:t>ـن الـدرج</w:t>
          </w:r>
          <w:r w:rsidRPr="006F331E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ـ</w:t>
          </w:r>
          <w:r w:rsidRPr="006F331E">
            <w:rPr>
              <w:rFonts w:asciiTheme="majorBidi" w:hAnsiTheme="majorBidi" w:cs="Times New Roman"/>
              <w:b/>
              <w:bCs/>
              <w:color w:val="auto"/>
              <w:sz w:val="26"/>
              <w:szCs w:val="26"/>
              <w:rtl/>
            </w:rPr>
            <w:t>ـة ال</w:t>
          </w:r>
          <w:r w:rsidRPr="006F331E">
            <w:rPr>
              <w:rFonts w:asciiTheme="majorBidi" w:hAnsiTheme="majorBidi" w:cs="Times New Roman" w:hint="cs"/>
              <w:b/>
              <w:bCs/>
              <w:color w:val="auto"/>
              <w:sz w:val="26"/>
              <w:szCs w:val="26"/>
              <w:rtl/>
            </w:rPr>
            <w:t>ـثــانــيـة</w:t>
          </w:r>
          <w:r w:rsidRPr="006F331E">
            <w:rPr>
              <w:rFonts w:asciiTheme="majorBidi" w:hAnsiTheme="majorBidi" w:cs="Times New Roman"/>
              <w:b/>
              <w:bCs/>
              <w:color w:val="auto"/>
              <w:sz w:val="26"/>
              <w:szCs w:val="26"/>
              <w:rtl/>
            </w:rPr>
            <w:t xml:space="preserve">  </w:t>
          </w:r>
          <w:r w:rsidRPr="006F331E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 xml:space="preserve">:  </w:t>
          </w:r>
          <w:r w:rsidRPr="006F331E">
            <w:rPr>
              <w:rFonts w:asciiTheme="majorBidi" w:hAnsiTheme="majorBidi" w:cs="Times New Roman"/>
              <w:b/>
              <w:bCs/>
              <w:sz w:val="26"/>
              <w:szCs w:val="26"/>
            </w:rPr>
            <w:t>a X</w:t>
          </w:r>
          <w:r w:rsidRPr="006F331E">
            <w:rPr>
              <w:rFonts w:asciiTheme="majorBidi" w:hAnsiTheme="majorBidi" w:cs="Times New Roman"/>
              <w:b/>
              <w:bCs/>
              <w:sz w:val="26"/>
              <w:szCs w:val="26"/>
              <w:vertAlign w:val="superscript"/>
            </w:rPr>
            <w:t>2</w:t>
          </w:r>
          <w:r w:rsidRPr="006F331E">
            <w:rPr>
              <w:rFonts w:asciiTheme="majorBidi" w:hAnsiTheme="majorBidi" w:cs="Times New Roman"/>
              <w:b/>
              <w:bCs/>
              <w:sz w:val="26"/>
              <w:szCs w:val="26"/>
            </w:rPr>
            <w:t xml:space="preserve">  +  b X  +  c  =  0</w:t>
          </w:r>
          <w:r w:rsidRPr="006F331E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 </w:t>
          </w:r>
        </w:p>
        <w:p w14:paraId="2260EEF3" w14:textId="77777777" w:rsidR="00547BCB" w:rsidRPr="00D761EE" w:rsidRDefault="00547BCB" w:rsidP="00547BCB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16"/>
              <w:szCs w:val="16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42336" behindDoc="0" locked="0" layoutInCell="1" allowOverlap="1" wp14:anchorId="41E4EED9" wp14:editId="06ABDA98">
                    <wp:simplePos x="0" y="0"/>
                    <wp:positionH relativeFrom="column">
                      <wp:posOffset>2174240</wp:posOffset>
                    </wp:positionH>
                    <wp:positionV relativeFrom="paragraph">
                      <wp:posOffset>151765</wp:posOffset>
                    </wp:positionV>
                    <wp:extent cx="2339975" cy="431800"/>
                    <wp:effectExtent l="0" t="0" r="22225" b="25400"/>
                    <wp:wrapNone/>
                    <wp:docPr id="408" name="Ellipse 40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339975" cy="431800"/>
                            </a:xfrm>
                            <a:prstGeom prst="ellipse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7FE9F9B" w14:textId="77777777" w:rsidR="00E3791B" w:rsidRPr="00305B99" w:rsidRDefault="00E3791B" w:rsidP="00547BCB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  <w:lang w:val="fr-FR"/>
                                  </w:rPr>
                                </w:pPr>
                                <w:r>
                                  <w:rPr>
                                    <w:rFonts w:cs="Times New Roman"/>
                                    <w:b/>
                                    <w:bCs/>
                                    <w:sz w:val="26"/>
                                    <w:szCs w:val="28"/>
                                    <w:lang w:val="fr-FR"/>
                                  </w:rPr>
                                  <w:t>Début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oval w14:anchorId="41E4EED9" id="Ellipse 408" o:spid="_x0000_s1131" style="position:absolute;left:0;text-align:left;margin-left:171.2pt;margin-top:11.95pt;width:184.25pt;height:34pt;z-index:25294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" fillcolor="white [3201]" strokecolor="black [3200]" strokeweight="1.5pt">
                    <v:stroke joinstyle="miter"/>
                    <v:textbox>
                      <w:txbxContent>
                        <w:p w14:paraId="77FE9F9B" w14:textId="77777777" w:rsidR="00E3791B" w:rsidRPr="00305B99" w:rsidRDefault="00E3791B" w:rsidP="00547BCB">
                          <w:pPr>
                            <w:jc w:val="center"/>
                            <w:rPr>
                              <w:sz w:val="22"/>
                              <w:szCs w:val="22"/>
                              <w:lang w:val="fr-FR"/>
                            </w:rPr>
                          </w:pPr>
                          <w:r>
                            <w:rPr>
                              <w:rFonts w:cs="Times New Roman"/>
                              <w:b/>
                              <w:bCs/>
                              <w:sz w:val="26"/>
                              <w:szCs w:val="28"/>
                              <w:lang w:val="fr-FR"/>
                            </w:rPr>
                            <w:t>Début</w:t>
                          </w:r>
                        </w:p>
                      </w:txbxContent>
                    </v:textbox>
                  </v:oval>
                </w:pict>
              </mc:Fallback>
            </mc:AlternateContent>
          </w:r>
        </w:p>
        <w:p w14:paraId="7BBB971F" w14:textId="77777777" w:rsidR="00547BCB" w:rsidRPr="006500D0" w:rsidRDefault="00547BCB" w:rsidP="00547BCB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2060"/>
              <w:sz w:val="10"/>
              <w:szCs w:val="10"/>
              <w:u w:val="single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74080" behindDoc="0" locked="0" layoutInCell="1" allowOverlap="1" wp14:anchorId="09EDB1F1" wp14:editId="7ED03148">
                    <wp:simplePos x="0" y="0"/>
                    <wp:positionH relativeFrom="column">
                      <wp:posOffset>147955</wp:posOffset>
                    </wp:positionH>
                    <wp:positionV relativeFrom="paragraph">
                      <wp:posOffset>62230</wp:posOffset>
                    </wp:positionV>
                    <wp:extent cx="719455" cy="500380"/>
                    <wp:effectExtent l="19050" t="247650" r="23495" b="33020"/>
                    <wp:wrapNone/>
                    <wp:docPr id="580" name="Pensées 58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19455" cy="500380"/>
                            </a:xfrm>
                            <a:prstGeom prst="cloudCallout">
                              <a:avLst>
                                <a:gd name="adj1" fmla="val -25231"/>
                                <a:gd name="adj2" fmla="val -95366"/>
                              </a:avLst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75F2883" w14:textId="77777777" w:rsidR="00E3791B" w:rsidRPr="0090404D" w:rsidRDefault="00E3791B" w:rsidP="00547BCB">
                                <w:pPr>
                                  <w:ind w:right="-51"/>
                                  <w:rPr>
                                    <w:rFonts w:asciiTheme="majorBidi" w:hAnsiTheme="majorBidi" w:cstheme="minorBidi"/>
                                    <w:color w:val="auto"/>
                                    <w:sz w:val="26"/>
                                    <w:szCs w:val="26"/>
                                    <w:lang w:val="fr-FR"/>
                                  </w:rPr>
                                </w:pPr>
                                <w:r>
                                  <w:rPr>
                                    <w:rFonts w:cstheme="minorBidi"/>
                                    <w:b/>
                                    <w:bCs/>
                                    <w:lang w:val="fr-FR"/>
                                  </w:rPr>
                                  <w:t xml:space="preserve">a </w:t>
                                </w:r>
                                <w:r>
                                  <w:rPr>
                                    <w:rFonts w:cstheme="minorBidi"/>
                                    <w:b/>
                                    <w:bCs/>
                                    <w:lang w:val="fr-FR"/>
                                  </w:rPr>
                                  <w:sym w:font="Symbol" w:char="F0B9"/>
                                </w:r>
                                <w:r>
                                  <w:rPr>
                                    <w:rFonts w:cstheme="minorBidi"/>
                                    <w:b/>
                                    <w:bCs/>
                                    <w:lang w:val="fr-FR"/>
                                  </w:rPr>
                                  <w:t xml:space="preserve"> 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9EDB1F1" id="Pensées 580" o:spid="_x0000_s1132" type="#_x0000_t106" style="position:absolute;left:0;text-align:left;margin-left:11.65pt;margin-top:4.9pt;width:56.65pt;height:39.4pt;z-index:25297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" adj="5350,-9799" fillcolor="#deeaf6 [660]" strokecolor="#5b9bd5 [3204]" strokeweight=".5pt">
                    <v:stroke joinstyle="miter"/>
                    <v:textbox>
                      <w:txbxContent>
                        <w:p w14:paraId="275F2883" w14:textId="77777777" w:rsidR="00E3791B" w:rsidRPr="0090404D" w:rsidRDefault="00E3791B" w:rsidP="00547BCB">
                          <w:pPr>
                            <w:ind w:right="-51"/>
                            <w:rPr>
                              <w:rFonts w:asciiTheme="majorBidi" w:hAnsiTheme="majorBidi" w:cstheme="minorBidi"/>
                              <w:color w:val="auto"/>
                              <w:sz w:val="26"/>
                              <w:szCs w:val="26"/>
                              <w:lang w:val="fr-FR"/>
                            </w:rPr>
                          </w:pPr>
                          <w:r>
                            <w:rPr>
                              <w:rFonts w:cstheme="minorBidi"/>
                              <w:b/>
                              <w:bCs/>
                              <w:lang w:val="fr-FR"/>
                            </w:rPr>
                            <w:t xml:space="preserve">a </w:t>
                          </w:r>
                          <w:r>
                            <w:rPr>
                              <w:rFonts w:cstheme="minorBidi"/>
                              <w:b/>
                              <w:bCs/>
                              <w:lang w:val="fr-FR"/>
                            </w:rPr>
                            <w:sym w:font="Symbol" w:char="F0B9"/>
                          </w:r>
                          <w:r>
                            <w:rPr>
                              <w:rFonts w:cstheme="minorBidi"/>
                              <w:b/>
                              <w:bCs/>
                              <w:lang w:val="fr-FR"/>
                            </w:rPr>
                            <w:t xml:space="preserve"> 0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66A17EF7" w14:textId="77777777" w:rsidR="00547BCB" w:rsidRPr="00335479" w:rsidRDefault="00547BCB" w:rsidP="00547BCB">
          <w:pPr>
            <w:bidi/>
            <w:spacing w:line="360" w:lineRule="auto"/>
            <w:ind w:firstLine="720"/>
            <w:jc w:val="both"/>
            <w:rPr>
              <w:rFonts w:asciiTheme="majorBidi" w:hAnsiTheme="majorBidi" w:cstheme="majorBidi"/>
              <w:b/>
              <w:bCs/>
              <w:color w:val="auto"/>
              <w:sz w:val="22"/>
              <w:szCs w:val="22"/>
              <w:rtl/>
            </w:rPr>
          </w:pPr>
        </w:p>
        <w:p w14:paraId="5C90A990" w14:textId="77777777" w:rsidR="00547BCB" w:rsidRDefault="00547BCB" w:rsidP="00547BCB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50528" behindDoc="0" locked="0" layoutInCell="1" allowOverlap="1" wp14:anchorId="13FF82FB" wp14:editId="4C509958">
                    <wp:simplePos x="0" y="0"/>
                    <wp:positionH relativeFrom="column">
                      <wp:posOffset>3346289</wp:posOffset>
                    </wp:positionH>
                    <wp:positionV relativeFrom="paragraph">
                      <wp:posOffset>64770</wp:posOffset>
                    </wp:positionV>
                    <wp:extent cx="0" cy="396000"/>
                    <wp:effectExtent l="76200" t="0" r="57150" b="61595"/>
                    <wp:wrapNone/>
                    <wp:docPr id="409" name="Connecteur droit avec flèche 40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3960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7BE81D0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409" o:spid="_x0000_s1026" type="#_x0000_t32" style="position:absolute;margin-left:263.5pt;margin-top:5.1pt;width:0;height:31.2pt;z-index:25295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" strokecolor="black [3200]" strokeweight="1.5pt">
                    <v:stroke endarrow="block" joinstyle="miter"/>
                  </v:shape>
                </w:pict>
              </mc:Fallback>
            </mc:AlternateContent>
          </w:r>
        </w:p>
        <w:p w14:paraId="34C5DF5E" w14:textId="77777777" w:rsidR="00547BCB" w:rsidRDefault="00547BCB" w:rsidP="00547BCB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 w:rsidRPr="00D16BE3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75104" behindDoc="0" locked="0" layoutInCell="1" allowOverlap="1" wp14:anchorId="4B17ADB8" wp14:editId="66704322">
                    <wp:simplePos x="0" y="0"/>
                    <wp:positionH relativeFrom="column">
                      <wp:posOffset>4544695</wp:posOffset>
                    </wp:positionH>
                    <wp:positionV relativeFrom="paragraph">
                      <wp:posOffset>260350</wp:posOffset>
                    </wp:positionV>
                    <wp:extent cx="359410" cy="359410"/>
                    <wp:effectExtent l="0" t="0" r="0" b="2540"/>
                    <wp:wrapNone/>
                    <wp:docPr id="619" name="Rectangle 6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359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A5365AB" w14:textId="77777777" w:rsidR="00E3791B" w:rsidRPr="000E7368" w:rsidRDefault="00E3791B" w:rsidP="00547BCB">
                                <w:pPr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B17ADB8" id="Rectangle 619" o:spid="_x0000_s1133" style="position:absolute;left:0;text-align:left;margin-left:357.85pt;margin-top:20.5pt;width:28.3pt;height:28.3pt;z-index:25297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" filled="f" stroked="f" strokeweight="1pt">
                    <v:textbox>
                      <w:txbxContent>
                        <w:p w14:paraId="4A5365AB" w14:textId="77777777" w:rsidR="00E3791B" w:rsidRPr="000E7368" w:rsidRDefault="00E3791B" w:rsidP="00547BCB">
                          <w:pPr>
                            <w:ind w:right="-51"/>
                            <w:jc w:val="center"/>
                            <w:rPr>
                              <w:rFonts w:cstheme="minorHAnsi"/>
                              <w:b/>
                              <w:bCs/>
                            </w:rPr>
                          </w:pPr>
                          <w:r w:rsidRPr="000E7368">
                            <w:rPr>
                              <w:rFonts w:cstheme="minorHAnsi"/>
                              <w:b/>
                              <w:bCs/>
                            </w:rPr>
                            <w:t>①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44384" behindDoc="0" locked="0" layoutInCell="1" allowOverlap="1" wp14:anchorId="7BCC60A4" wp14:editId="6AA465FE">
                    <wp:simplePos x="0" y="0"/>
                    <wp:positionH relativeFrom="column">
                      <wp:posOffset>2171141</wp:posOffset>
                    </wp:positionH>
                    <wp:positionV relativeFrom="paragraph">
                      <wp:posOffset>165735</wp:posOffset>
                    </wp:positionV>
                    <wp:extent cx="2340000" cy="468000"/>
                    <wp:effectExtent l="19050" t="0" r="41275" b="27305"/>
                    <wp:wrapNone/>
                    <wp:docPr id="410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340000" cy="46800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1352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897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ln w="19050"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4CBB20" w14:textId="77777777" w:rsidR="00E3791B" w:rsidRPr="00E375D9" w:rsidRDefault="00E3791B" w:rsidP="00547BCB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</w:pPr>
                                <w:r w:rsidRPr="00E375D9">
                                  <w:rPr>
                                    <w:rFonts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Lire (</w:t>
                                </w:r>
                                <w:proofErr w:type="spellStart"/>
                                <w:r w:rsidRPr="00E375D9">
                                  <w:rPr>
                                    <w:rFonts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a,b,c</w:t>
                                </w:r>
                                <w:proofErr w:type="spellEnd"/>
                                <w:r w:rsidRPr="00E375D9">
                                  <w:rPr>
                                    <w:rFonts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)</w:t>
                                </w:r>
                                <w:r w:rsidRPr="00E375D9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BCC60A4" id="_x0000_s1134" style="position:absolute;left:0;text-align:left;margin-left:170.95pt;margin-top:13.05pt;width:184.25pt;height:36.85pt;z-index:25294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" adj="-11796480,,5400" path="m,10000l1352,r8648,l8970,10000,,10000xe" fillcolor="white [3201]" strokecolor="#002060" strokeweight="1.5pt">
                    <v:stroke joinstyle="miter"/>
                    <v:formulas/>
                    <v:path arrowok="t" o:connecttype="custom" o:connectlocs="0,468000;316368,0;2340000,0;2098980,468000;0,468000" o:connectangles="0,0,0,0,0" textboxrect="0,0,10000,10000"/>
                    <v:textbox>
                      <w:txbxContent>
                        <w:p w14:paraId="754CBB20" w14:textId="77777777" w:rsidR="00E3791B" w:rsidRPr="00E375D9" w:rsidRDefault="00E3791B" w:rsidP="00547BCB">
                          <w:pPr>
                            <w:jc w:val="center"/>
                            <w:rPr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</w:pPr>
                          <w:r w:rsidRPr="00E375D9">
                            <w:rPr>
                              <w:rFonts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Lire (</w:t>
                          </w:r>
                          <w:proofErr w:type="spellStart"/>
                          <w:r w:rsidRPr="00E375D9">
                            <w:rPr>
                              <w:rFonts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a,b,c</w:t>
                          </w:r>
                          <w:proofErr w:type="spellEnd"/>
                          <w:r w:rsidRPr="00E375D9">
                            <w:rPr>
                              <w:rFonts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)</w:t>
                          </w:r>
                          <w:r w:rsidRPr="00E375D9">
                            <w:rPr>
                              <w:rFonts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2616DBC3" w14:textId="77777777" w:rsidR="00547BCB" w:rsidRDefault="00547BCB" w:rsidP="00547BCB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</w:p>
        <w:p w14:paraId="55F98DAC" w14:textId="77777777" w:rsidR="00547BCB" w:rsidRDefault="00547BCB" w:rsidP="00547BCB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40288" behindDoc="0" locked="0" layoutInCell="1" allowOverlap="1" wp14:anchorId="3FE9A933" wp14:editId="020CE0E6">
                    <wp:simplePos x="0" y="0"/>
                    <wp:positionH relativeFrom="column">
                      <wp:posOffset>3341844</wp:posOffset>
                    </wp:positionH>
                    <wp:positionV relativeFrom="paragraph">
                      <wp:posOffset>24130</wp:posOffset>
                    </wp:positionV>
                    <wp:extent cx="0" cy="395605"/>
                    <wp:effectExtent l="76200" t="0" r="57150" b="61595"/>
                    <wp:wrapNone/>
                    <wp:docPr id="411" name="Connecteur droit avec flèche 4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39560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24222C0" id="Connecteur droit avec flèche 411" o:spid="_x0000_s1026" type="#_x0000_t32" style="position:absolute;margin-left:263.15pt;margin-top:1.9pt;width:0;height:31.15pt;z-index:25294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" strokecolor="black [3200]" strokeweight="1.5pt">
                    <v:stroke endarrow="block" joinstyle="miter"/>
                  </v:shape>
                </w:pict>
              </mc:Fallback>
            </mc:AlternateContent>
          </w:r>
        </w:p>
        <w:p w14:paraId="61BCE469" w14:textId="77777777" w:rsidR="00547BCB" w:rsidRDefault="00547BCB" w:rsidP="00547BCB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 w:rsidRPr="00D16BE3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76128" behindDoc="0" locked="0" layoutInCell="1" allowOverlap="1" wp14:anchorId="431C8317" wp14:editId="37DDD14A">
                    <wp:simplePos x="0" y="0"/>
                    <wp:positionH relativeFrom="column">
                      <wp:posOffset>4672965</wp:posOffset>
                    </wp:positionH>
                    <wp:positionV relativeFrom="paragraph">
                      <wp:posOffset>144619</wp:posOffset>
                    </wp:positionV>
                    <wp:extent cx="359410" cy="359410"/>
                    <wp:effectExtent l="0" t="0" r="0" b="2540"/>
                    <wp:wrapNone/>
                    <wp:docPr id="620" name="Rectangle 6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359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6FD2AA" w14:textId="77777777" w:rsidR="00E3791B" w:rsidRPr="000E7368" w:rsidRDefault="00E3791B" w:rsidP="00547BCB">
                                <w:pPr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②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31C8317" id="Rectangle 620" o:spid="_x0000_s1135" style="position:absolute;left:0;text-align:left;margin-left:367.95pt;margin-top:11.4pt;width:28.3pt;height:28.3pt;z-index:25297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" filled="f" stroked="f" strokeweight="1pt">
                    <v:textbox>
                      <w:txbxContent>
                        <w:p w14:paraId="556FD2AA" w14:textId="77777777" w:rsidR="00E3791B" w:rsidRPr="000E7368" w:rsidRDefault="00E3791B" w:rsidP="00547BCB">
                          <w:pPr>
                            <w:ind w:right="-51"/>
                            <w:jc w:val="center"/>
                            <w:rPr>
                              <w:rFonts w:cstheme="minorHAnsi"/>
                              <w:b/>
                              <w:bCs/>
                            </w:rPr>
                          </w:pPr>
                          <w:r w:rsidRPr="000E7368">
                            <w:rPr>
                              <w:rFonts w:cstheme="minorHAnsi"/>
                              <w:b/>
                              <w:bCs/>
                            </w:rPr>
                            <w:t>②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45408" behindDoc="0" locked="0" layoutInCell="1" allowOverlap="1" wp14:anchorId="53B2DCBF" wp14:editId="0FCB7590">
                    <wp:simplePos x="0" y="0"/>
                    <wp:positionH relativeFrom="column">
                      <wp:posOffset>2141220</wp:posOffset>
                    </wp:positionH>
                    <wp:positionV relativeFrom="paragraph">
                      <wp:posOffset>123190</wp:posOffset>
                    </wp:positionV>
                    <wp:extent cx="2412000" cy="468000"/>
                    <wp:effectExtent l="0" t="0" r="26670" b="27305"/>
                    <wp:wrapNone/>
                    <wp:docPr id="412" name="Organigramme : Processus 4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412000" cy="468000"/>
                            </a:xfrm>
                            <a:prstGeom prst="flowChartProcess">
                              <a:avLst/>
                            </a:prstGeom>
                            <a:ln w="19050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91269EF" w14:textId="77777777" w:rsidR="00E3791B" w:rsidRPr="00E375D9" w:rsidRDefault="00E3791B" w:rsidP="00547BCB">
                                <w:pPr>
                                  <w:jc w:val="center"/>
                                  <w:rPr>
                                    <w:color w:val="00B050"/>
                                    <w:lang w:val="fr-FR"/>
                                  </w:rPr>
                                </w:pPr>
                                <w:r w:rsidRPr="00E375D9">
                                  <w:rPr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 xml:space="preserve">Delta = </w:t>
                                </w:r>
                                <w:r w:rsidRPr="00E375D9">
                                  <w:rPr>
                                    <w:rFonts w:cs="Times New Roman" w:hint="cs"/>
                                    <w:b/>
                                    <w:bCs/>
                                    <w:color w:val="00B050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E375D9">
                                  <w:rPr>
                                    <w:rFonts w:asciiTheme="majorBidi" w:hAnsiTheme="majorBidi" w:cs="Times New Roman"/>
                                    <w:color w:val="00B050"/>
                                    <w:sz w:val="28"/>
                                    <w:szCs w:val="28"/>
                                  </w:rPr>
                                  <w:t>(</w:t>
                                </w:r>
                                <w:r w:rsidRPr="00E375D9">
                                  <w:rPr>
                                    <w:rFonts w:asciiTheme="majorBidi" w:hAnsiTheme="majorBidi" w:cs="Times New Roman" w:hint="cs"/>
                                    <w:color w:val="00B050"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 w:rsidRPr="00E375D9">
                                  <w:rPr>
                                    <w:rFonts w:asciiTheme="majorBidi" w:hAnsiTheme="majorBidi" w:cs="Times New Roman"/>
                                    <w:color w:val="00B050"/>
                                    <w:sz w:val="28"/>
                                    <w:szCs w:val="28"/>
                                  </w:rPr>
                                  <w:t>b</w:t>
                                </w:r>
                                <w:r w:rsidRPr="00E375D9">
                                  <w:rPr>
                                    <w:rFonts w:asciiTheme="majorBidi" w:hAnsiTheme="majorBidi" w:cs="Times New Roman" w:hint="cs"/>
                                    <w:color w:val="00B050"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 w:rsidRPr="00E375D9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  <w:t>*</w:t>
                                </w:r>
                                <w:r w:rsidRPr="00E375D9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 w:rsidRPr="00E375D9">
                                  <w:rPr>
                                    <w:rFonts w:asciiTheme="majorBidi" w:hAnsiTheme="majorBidi" w:cs="Times New Roman"/>
                                    <w:color w:val="00B050"/>
                                    <w:sz w:val="28"/>
                                    <w:szCs w:val="28"/>
                                  </w:rPr>
                                  <w:t>b</w:t>
                                </w:r>
                                <w:r w:rsidRPr="00E375D9">
                                  <w:rPr>
                                    <w:rFonts w:asciiTheme="majorBidi" w:hAnsiTheme="majorBidi" w:cs="Times New Roman" w:hint="cs"/>
                                    <w:color w:val="00B050"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 w:rsidRPr="00E375D9">
                                  <w:rPr>
                                    <w:rFonts w:asciiTheme="majorBidi" w:hAnsiTheme="majorBidi" w:cs="Times New Roman"/>
                                    <w:color w:val="00B050"/>
                                    <w:sz w:val="28"/>
                                    <w:szCs w:val="28"/>
                                  </w:rPr>
                                  <w:t>)</w:t>
                                </w:r>
                                <w:r w:rsidRPr="00E375D9">
                                  <w:rPr>
                                    <w:rFonts w:asciiTheme="majorBidi" w:hAnsiTheme="majorBidi" w:cs="Times New Roman" w:hint="cs"/>
                                    <w:color w:val="00B050"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 w:rsidRPr="00E375D9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  <w:t>-</w:t>
                                </w:r>
                                <w:r w:rsidRPr="00E375D9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 w:rsidRPr="00E375D9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  <w:t xml:space="preserve">( </w:t>
                                </w:r>
                                <w:r w:rsidRPr="00E375D9">
                                  <w:rPr>
                                    <w:rFonts w:asciiTheme="majorBidi" w:hAnsiTheme="majorBidi" w:cs="Times New Roman"/>
                                    <w:color w:val="00B050"/>
                                    <w:sz w:val="28"/>
                                    <w:szCs w:val="28"/>
                                  </w:rPr>
                                  <w:t>4</w:t>
                                </w:r>
                                <w:r w:rsidRPr="00E375D9">
                                  <w:rPr>
                                    <w:rFonts w:asciiTheme="majorBidi" w:hAnsiTheme="majorBidi" w:cs="Times New Roman" w:hint="cs"/>
                                    <w:color w:val="00B050"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 w:rsidRPr="00E375D9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  <w:t>*</w:t>
                                </w:r>
                                <w:r w:rsidRPr="00E375D9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 w:rsidRPr="00E375D9">
                                  <w:rPr>
                                    <w:rFonts w:asciiTheme="majorBidi" w:hAnsiTheme="majorBidi" w:cs="Times New Roman"/>
                                    <w:color w:val="00B050"/>
                                    <w:sz w:val="28"/>
                                    <w:szCs w:val="28"/>
                                  </w:rPr>
                                  <w:t>a</w:t>
                                </w:r>
                                <w:r w:rsidRPr="00E375D9">
                                  <w:rPr>
                                    <w:rFonts w:asciiTheme="majorBidi" w:hAnsiTheme="majorBidi" w:cs="Times New Roman" w:hint="cs"/>
                                    <w:color w:val="00B050"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 w:rsidRPr="00E375D9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  <w:t>*</w:t>
                                </w:r>
                                <w:r w:rsidRPr="00E375D9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 w:rsidRPr="00E375D9">
                                  <w:rPr>
                                    <w:rFonts w:asciiTheme="majorBidi" w:hAnsiTheme="majorBidi" w:cs="Times New Roman"/>
                                    <w:color w:val="00B050"/>
                                    <w:sz w:val="28"/>
                                    <w:szCs w:val="28"/>
                                  </w:rPr>
                                  <w:t>c</w:t>
                                </w:r>
                                <w:r w:rsidRPr="00E375D9">
                                  <w:rPr>
                                    <w:rFonts w:asciiTheme="majorBidi" w:hAnsiTheme="majorBidi" w:cs="Times New Roman" w:hint="cs"/>
                                    <w:color w:val="00B050"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 w:rsidRPr="00E375D9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  <w:t>)</w:t>
                                </w:r>
                                <w:r w:rsidRPr="00E375D9">
                                  <w:rPr>
                                    <w:rFonts w:hint="cs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w:r w:rsidRPr="00E375D9">
                                  <w:rPr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3B2DCBF" id="_x0000_t109" coordsize="21600,21600" o:spt="109" path="m,l,21600r21600,l21600,xe">
                    <v:stroke joinstyle="miter"/>
                    <v:path gradientshapeok="t" o:connecttype="rect"/>
                  </v:shapetype>
                  <v:shape id="Organigramme : Processus 412" o:spid="_x0000_s1136" type="#_x0000_t109" style="position:absolute;left:0;text-align:left;margin-left:168.6pt;margin-top:9.7pt;width:189.9pt;height:36.85pt;z-index:25294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" fillcolor="white [3201]" strokecolor="#00b050" strokeweight="1.5pt">
                    <v:textbox>
                      <w:txbxContent>
                        <w:p w14:paraId="791269EF" w14:textId="77777777" w:rsidR="00E3791B" w:rsidRPr="00E375D9" w:rsidRDefault="00E3791B" w:rsidP="00547BCB">
                          <w:pPr>
                            <w:jc w:val="center"/>
                            <w:rPr>
                              <w:color w:val="00B050"/>
                              <w:lang w:val="fr-FR"/>
                            </w:rPr>
                          </w:pPr>
                          <w:r w:rsidRPr="00E375D9">
                            <w:rPr>
                              <w:b/>
                              <w:bCs/>
                              <w:color w:val="00B050"/>
                              <w:sz w:val="26"/>
                              <w:szCs w:val="26"/>
                              <w:lang w:val="fr-FR"/>
                            </w:rPr>
                            <w:t xml:space="preserve">Delta = </w:t>
                          </w:r>
                          <w:r w:rsidRPr="00E375D9">
                            <w:rPr>
                              <w:rFonts w:cs="Times New Roman" w:hint="cs"/>
                              <w:b/>
                              <w:bCs/>
                              <w:color w:val="00B050"/>
                              <w:rtl/>
                              <w:lang w:val="fr-FR"/>
                            </w:rPr>
                            <w:t xml:space="preserve"> </w:t>
                          </w:r>
                          <w:r w:rsidRPr="00E375D9">
                            <w:rPr>
                              <w:rFonts w:asciiTheme="majorBidi" w:hAnsiTheme="majorBidi" w:cs="Times New Roman"/>
                              <w:color w:val="00B050"/>
                              <w:sz w:val="28"/>
                              <w:szCs w:val="28"/>
                            </w:rPr>
                            <w:t>(</w:t>
                          </w:r>
                          <w:r w:rsidRPr="00E375D9">
                            <w:rPr>
                              <w:rFonts w:asciiTheme="majorBidi" w:hAnsiTheme="majorBidi" w:cs="Times New Roman" w:hint="cs"/>
                              <w:color w:val="00B050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E375D9">
                            <w:rPr>
                              <w:rFonts w:asciiTheme="majorBidi" w:hAnsiTheme="majorBidi" w:cs="Times New Roman"/>
                              <w:color w:val="00B050"/>
                              <w:sz w:val="28"/>
                              <w:szCs w:val="28"/>
                            </w:rPr>
                            <w:t>b</w:t>
                          </w:r>
                          <w:r w:rsidRPr="00E375D9">
                            <w:rPr>
                              <w:rFonts w:asciiTheme="majorBidi" w:hAnsiTheme="majorBidi" w:cs="Times New Roman" w:hint="cs"/>
                              <w:color w:val="00B050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E375D9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  <w:t>*</w:t>
                          </w:r>
                          <w:r w:rsidRPr="00E375D9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E375D9">
                            <w:rPr>
                              <w:rFonts w:asciiTheme="majorBidi" w:hAnsiTheme="majorBidi" w:cs="Times New Roman"/>
                              <w:color w:val="00B050"/>
                              <w:sz w:val="28"/>
                              <w:szCs w:val="28"/>
                            </w:rPr>
                            <w:t>b</w:t>
                          </w:r>
                          <w:r w:rsidRPr="00E375D9">
                            <w:rPr>
                              <w:rFonts w:asciiTheme="majorBidi" w:hAnsiTheme="majorBidi" w:cs="Times New Roman" w:hint="cs"/>
                              <w:color w:val="00B050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E375D9">
                            <w:rPr>
                              <w:rFonts w:asciiTheme="majorBidi" w:hAnsiTheme="majorBidi" w:cs="Times New Roman"/>
                              <w:color w:val="00B050"/>
                              <w:sz w:val="28"/>
                              <w:szCs w:val="28"/>
                            </w:rPr>
                            <w:t>)</w:t>
                          </w:r>
                          <w:r w:rsidRPr="00E375D9">
                            <w:rPr>
                              <w:rFonts w:asciiTheme="majorBidi" w:hAnsiTheme="majorBidi" w:cs="Times New Roman" w:hint="cs"/>
                              <w:color w:val="00B050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E375D9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  <w:t>-</w:t>
                          </w:r>
                          <w:r w:rsidRPr="00E375D9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E375D9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  <w:t xml:space="preserve">( </w:t>
                          </w:r>
                          <w:r w:rsidRPr="00E375D9">
                            <w:rPr>
                              <w:rFonts w:asciiTheme="majorBidi" w:hAnsiTheme="majorBidi" w:cs="Times New Roman"/>
                              <w:color w:val="00B050"/>
                              <w:sz w:val="28"/>
                              <w:szCs w:val="28"/>
                            </w:rPr>
                            <w:t>4</w:t>
                          </w:r>
                          <w:r w:rsidRPr="00E375D9">
                            <w:rPr>
                              <w:rFonts w:asciiTheme="majorBidi" w:hAnsiTheme="majorBidi" w:cs="Times New Roman" w:hint="cs"/>
                              <w:color w:val="00B050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E375D9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  <w:t>*</w:t>
                          </w:r>
                          <w:r w:rsidRPr="00E375D9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E375D9">
                            <w:rPr>
                              <w:rFonts w:asciiTheme="majorBidi" w:hAnsiTheme="majorBidi" w:cs="Times New Roman"/>
                              <w:color w:val="00B050"/>
                              <w:sz w:val="28"/>
                              <w:szCs w:val="28"/>
                            </w:rPr>
                            <w:t>a</w:t>
                          </w:r>
                          <w:r w:rsidRPr="00E375D9">
                            <w:rPr>
                              <w:rFonts w:asciiTheme="majorBidi" w:hAnsiTheme="majorBidi" w:cs="Times New Roman" w:hint="cs"/>
                              <w:color w:val="00B050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E375D9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  <w:t>*</w:t>
                          </w:r>
                          <w:r w:rsidRPr="00E375D9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B050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E375D9">
                            <w:rPr>
                              <w:rFonts w:asciiTheme="majorBidi" w:hAnsiTheme="majorBidi" w:cs="Times New Roman"/>
                              <w:color w:val="00B050"/>
                              <w:sz w:val="28"/>
                              <w:szCs w:val="28"/>
                            </w:rPr>
                            <w:t>c</w:t>
                          </w:r>
                          <w:r w:rsidRPr="00E375D9">
                            <w:rPr>
                              <w:rFonts w:asciiTheme="majorBidi" w:hAnsiTheme="majorBidi" w:cs="Times New Roman" w:hint="cs"/>
                              <w:color w:val="00B050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E375D9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  <w:t>)</w:t>
                          </w:r>
                          <w:r w:rsidRPr="00E375D9">
                            <w:rPr>
                              <w:rFonts w:hint="cs"/>
                              <w:b/>
                              <w:bCs/>
                              <w:color w:val="00B050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  <w:r w:rsidRPr="00E375D9">
                            <w:rPr>
                              <w:b/>
                              <w:bCs/>
                              <w:color w:val="00B050"/>
                              <w:sz w:val="26"/>
                              <w:szCs w:val="26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269383B0" w14:textId="77777777" w:rsidR="00547BCB" w:rsidRDefault="00547BCB" w:rsidP="00547BCB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47456" behindDoc="0" locked="0" layoutInCell="1" allowOverlap="1" wp14:anchorId="0B69D78D" wp14:editId="767F0593">
                    <wp:simplePos x="0" y="0"/>
                    <wp:positionH relativeFrom="column">
                      <wp:posOffset>3346289</wp:posOffset>
                    </wp:positionH>
                    <wp:positionV relativeFrom="paragraph">
                      <wp:posOffset>288925</wp:posOffset>
                    </wp:positionV>
                    <wp:extent cx="0" cy="395605"/>
                    <wp:effectExtent l="76200" t="0" r="57150" b="61595"/>
                    <wp:wrapNone/>
                    <wp:docPr id="413" name="Connecteur droit avec flèche 4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39560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ECED118" id="Connecteur droit avec flèche 413" o:spid="_x0000_s1026" type="#_x0000_t32" style="position:absolute;margin-left:263.5pt;margin-top:22.75pt;width:0;height:31.15pt;z-index:25294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" strokecolor="black [3200]" strokeweight="1.5pt">
                    <v:stroke endarrow="block" joinstyle="miter"/>
                  </v:shape>
                </w:pict>
              </mc:Fallback>
            </mc:AlternateContent>
          </w:r>
        </w:p>
        <w:p w14:paraId="042FADDD" w14:textId="77777777" w:rsidR="00547BCB" w:rsidRPr="002273D1" w:rsidRDefault="00547BCB" w:rsidP="00547BCB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D16BE3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77152" behindDoc="0" locked="0" layoutInCell="1" allowOverlap="1" wp14:anchorId="0205D1F1" wp14:editId="3453AFA4">
                    <wp:simplePos x="0" y="0"/>
                    <wp:positionH relativeFrom="column">
                      <wp:posOffset>3467100</wp:posOffset>
                    </wp:positionH>
                    <wp:positionV relativeFrom="paragraph">
                      <wp:posOffset>177165</wp:posOffset>
                    </wp:positionV>
                    <wp:extent cx="359410" cy="359410"/>
                    <wp:effectExtent l="0" t="0" r="0" b="2540"/>
                    <wp:wrapNone/>
                    <wp:docPr id="621" name="Rectangle 6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359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53FC4F4" w14:textId="77777777" w:rsidR="00E3791B" w:rsidRPr="000E7368" w:rsidRDefault="00E3791B" w:rsidP="00547BCB">
                                <w:pPr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③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205D1F1" id="Rectangle 621" o:spid="_x0000_s1137" style="position:absolute;left:0;text-align:left;margin-left:273pt;margin-top:13.95pt;width:28.3pt;height:28.3pt;z-index:25297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" filled="f" stroked="f" strokeweight="1pt">
                    <v:textbox>
                      <w:txbxContent>
                        <w:p w14:paraId="353FC4F4" w14:textId="77777777" w:rsidR="00E3791B" w:rsidRPr="000E7368" w:rsidRDefault="00E3791B" w:rsidP="00547BCB">
                          <w:pPr>
                            <w:ind w:right="-51"/>
                            <w:jc w:val="center"/>
                            <w:rPr>
                              <w:rFonts w:cstheme="minorHAnsi"/>
                              <w:b/>
                              <w:bCs/>
                            </w:rPr>
                          </w:pPr>
                          <w:r w:rsidRPr="000E7368">
                            <w:rPr>
                              <w:rFonts w:cstheme="minorHAnsi"/>
                              <w:b/>
                              <w:bCs/>
                            </w:rPr>
                            <w:t>③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p w14:paraId="342DB03B" w14:textId="77777777" w:rsidR="00547BCB" w:rsidRDefault="00547BCB" w:rsidP="00547BCB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 w:rsidRPr="00D16BE3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83296" behindDoc="0" locked="0" layoutInCell="1" allowOverlap="1" wp14:anchorId="0985FD0D" wp14:editId="7449975D">
                    <wp:simplePos x="0" y="0"/>
                    <wp:positionH relativeFrom="column">
                      <wp:posOffset>1644811</wp:posOffset>
                    </wp:positionH>
                    <wp:positionV relativeFrom="paragraph">
                      <wp:posOffset>29210</wp:posOffset>
                    </wp:positionV>
                    <wp:extent cx="349885" cy="323850"/>
                    <wp:effectExtent l="0" t="0" r="0" b="0"/>
                    <wp:wrapNone/>
                    <wp:docPr id="627" name="Rectangle 62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49885" cy="32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93D1DD" w14:textId="77777777" w:rsidR="00E3791B" w:rsidRPr="000E7368" w:rsidRDefault="00E3791B" w:rsidP="00547BCB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⑨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985FD0D" id="Rectangle 627" o:spid="_x0000_s1138" style="position:absolute;left:0;text-align:left;margin-left:129.5pt;margin-top:2.3pt;width:27.55pt;height:25.5pt;z-index:25298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" filled="f" stroked="f" strokeweight="1pt">
                    <v:textbox>
                      <w:txbxContent>
                        <w:p w14:paraId="6F93D1DD" w14:textId="77777777" w:rsidR="00E3791B" w:rsidRPr="000E7368" w:rsidRDefault="00E3791B" w:rsidP="00547BCB">
                          <w:pPr>
                            <w:ind w:right="-51"/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rFonts w:cstheme="minorHAnsi"/>
                              <w:b/>
                              <w:bCs/>
                            </w:rPr>
                            <w:t>⑨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Pr="00D16BE3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78176" behindDoc="0" locked="0" layoutInCell="1" allowOverlap="1" wp14:anchorId="4640BB1A" wp14:editId="3C56B913">
                    <wp:simplePos x="0" y="0"/>
                    <wp:positionH relativeFrom="column">
                      <wp:posOffset>4801235</wp:posOffset>
                    </wp:positionH>
                    <wp:positionV relativeFrom="paragraph">
                      <wp:posOffset>22699</wp:posOffset>
                    </wp:positionV>
                    <wp:extent cx="359410" cy="359410"/>
                    <wp:effectExtent l="0" t="0" r="0" b="2540"/>
                    <wp:wrapNone/>
                    <wp:docPr id="622" name="Rectangle 62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359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1889F4" w14:textId="77777777" w:rsidR="00E3791B" w:rsidRPr="000E7368" w:rsidRDefault="00E3791B" w:rsidP="00547BCB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④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640BB1A" id="Rectangle 622" o:spid="_x0000_s1139" style="position:absolute;left:0;text-align:left;margin-left:378.05pt;margin-top:1.8pt;width:28.3pt;height:28.3pt;z-index:25297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" filled="f" stroked="f" strokeweight="1pt">
                    <v:textbox>
                      <w:txbxContent>
                        <w:p w14:paraId="7C1889F4" w14:textId="77777777" w:rsidR="00E3791B" w:rsidRPr="000E7368" w:rsidRDefault="00E3791B" w:rsidP="00547BCB">
                          <w:pPr>
                            <w:ind w:right="-51"/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0E7368">
                            <w:rPr>
                              <w:rFonts w:cstheme="minorHAnsi"/>
                              <w:b/>
                              <w:bCs/>
                            </w:rPr>
                            <w:t>④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36192" behindDoc="0" locked="0" layoutInCell="1" allowOverlap="1" wp14:anchorId="6606E591" wp14:editId="31A1D972">
                    <wp:simplePos x="0" y="0"/>
                    <wp:positionH relativeFrom="column">
                      <wp:posOffset>2000885</wp:posOffset>
                    </wp:positionH>
                    <wp:positionV relativeFrom="paragraph">
                      <wp:posOffset>75404</wp:posOffset>
                    </wp:positionV>
                    <wp:extent cx="443230" cy="285750"/>
                    <wp:effectExtent l="0" t="0" r="0" b="0"/>
                    <wp:wrapNone/>
                    <wp:docPr id="414" name="Rectangle 41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D4BE5B" w14:textId="77777777" w:rsidR="00E3791B" w:rsidRPr="00746F56" w:rsidRDefault="00E3791B" w:rsidP="00547BCB">
                                <w:pPr>
                                  <w:jc w:val="center"/>
                                  <w:rPr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lang w:val="fr-FR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606E591" id="Rectangle 414" o:spid="_x0000_s1140" style="position:absolute;left:0;text-align:left;margin-left:157.55pt;margin-top:5.95pt;width:34.9pt;height:22.5pt;z-index:25293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" fillcolor="white [3201]" stroked="f" strokeweight="1pt">
                    <v:textbox>
                      <w:txbxContent>
                        <w:p w14:paraId="19D4BE5B" w14:textId="77777777" w:rsidR="00E3791B" w:rsidRPr="00746F56" w:rsidRDefault="00E3791B" w:rsidP="00547BCB">
                          <w:pPr>
                            <w:jc w:val="center"/>
                            <w:rPr>
                              <w:rtl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  <w:lang w:val="fr-FR"/>
                            </w:rPr>
                            <w:t>F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37216" behindDoc="0" locked="0" layoutInCell="1" allowOverlap="1" wp14:anchorId="291FC83A" wp14:editId="43511C6E">
                    <wp:simplePos x="0" y="0"/>
                    <wp:positionH relativeFrom="column">
                      <wp:posOffset>4231005</wp:posOffset>
                    </wp:positionH>
                    <wp:positionV relativeFrom="paragraph">
                      <wp:posOffset>81754</wp:posOffset>
                    </wp:positionV>
                    <wp:extent cx="443230" cy="285750"/>
                    <wp:effectExtent l="0" t="0" r="0" b="0"/>
                    <wp:wrapNone/>
                    <wp:docPr id="415" name="Rectangle 4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7EDD81E" w14:textId="77777777" w:rsidR="00E3791B" w:rsidRPr="00C90B09" w:rsidRDefault="00E3791B" w:rsidP="00547BCB">
                                <w:pPr>
                                  <w:jc w:val="center"/>
                                  <w:rPr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lang w:val="fr-FR"/>
                                  </w:rPr>
                                  <w:t>V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91FC83A" id="Rectangle 415" o:spid="_x0000_s1141" style="position:absolute;left:0;text-align:left;margin-left:333.15pt;margin-top:6.45pt;width:34.9pt;height:22.5pt;z-index:25293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" fillcolor="white [3201]" stroked="f" strokeweight="1pt">
                    <v:textbox>
                      <w:txbxContent>
                        <w:p w14:paraId="77EDD81E" w14:textId="77777777" w:rsidR="00E3791B" w:rsidRPr="00C90B09" w:rsidRDefault="00E3791B" w:rsidP="00547BCB">
                          <w:pPr>
                            <w:jc w:val="center"/>
                            <w:rPr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  <w:lang w:val="fr-FR"/>
                            </w:rPr>
                            <w:t>V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46432" behindDoc="0" locked="0" layoutInCell="1" allowOverlap="1" wp14:anchorId="19BC8D1E" wp14:editId="717E739D">
                    <wp:simplePos x="0" y="0"/>
                    <wp:positionH relativeFrom="column">
                      <wp:posOffset>2548890</wp:posOffset>
                    </wp:positionH>
                    <wp:positionV relativeFrom="paragraph">
                      <wp:posOffset>75565</wp:posOffset>
                    </wp:positionV>
                    <wp:extent cx="1583690" cy="539750"/>
                    <wp:effectExtent l="38100" t="19050" r="16510" b="31750"/>
                    <wp:wrapNone/>
                    <wp:docPr id="416" name="Organigramme : Décision 4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583690" cy="539750"/>
                            </a:xfrm>
                            <a:prstGeom prst="flowChartDecision">
                              <a:avLst/>
                            </a:pr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30C5728" w14:textId="77777777" w:rsidR="00E3791B" w:rsidRPr="00E375D9" w:rsidRDefault="00E3791B" w:rsidP="00547BCB">
                                <w:pPr>
                                  <w:ind w:left="-142"/>
                                  <w:jc w:val="center"/>
                                  <w:rPr>
                                    <w:color w:val="FF0000"/>
                                    <w:sz w:val="22"/>
                                    <w:szCs w:val="22"/>
                                  </w:rPr>
                                </w:pPr>
                                <w:r w:rsidRPr="00E375D9">
                                  <w:rPr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>Delta</w:t>
                                </w:r>
                                <w:r w:rsidRPr="00E375D9">
                                  <w:rPr>
                                    <w:rFonts w:hint="cs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E375D9">
                                  <w:rPr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>&gt;</w:t>
                                </w:r>
                                <w:r w:rsidRPr="00E375D9">
                                  <w:rPr>
                                    <w:rFonts w:hint="cs"/>
                                    <w:b/>
                                    <w:bCs/>
                                    <w:color w:val="FF0000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E375D9">
                                  <w:rPr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9BC8D1E" id="Organigramme : Décision 416" o:spid="_x0000_s1142" type="#_x0000_t110" style="position:absolute;left:0;text-align:left;margin-left:200.7pt;margin-top:5.95pt;width:124.7pt;height:42.5pt;z-index:25294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" fillcolor="white [3201]" strokecolor="red" strokeweight="1.5pt">
                    <v:textbox>
                      <w:txbxContent>
                        <w:p w14:paraId="730C5728" w14:textId="77777777" w:rsidR="00E3791B" w:rsidRPr="00E375D9" w:rsidRDefault="00E3791B" w:rsidP="00547BCB">
                          <w:pPr>
                            <w:ind w:left="-142"/>
                            <w:jc w:val="center"/>
                            <w:rPr>
                              <w:color w:val="FF0000"/>
                              <w:sz w:val="22"/>
                              <w:szCs w:val="22"/>
                            </w:rPr>
                          </w:pPr>
                          <w:r w:rsidRPr="00E375D9">
                            <w:rPr>
                              <w:b/>
                              <w:bCs/>
                              <w:color w:val="FF0000"/>
                              <w:sz w:val="26"/>
                              <w:szCs w:val="26"/>
                              <w:lang w:val="fr-FR"/>
                            </w:rPr>
                            <w:t>Delta</w:t>
                          </w:r>
                          <w:r w:rsidRPr="00E375D9">
                            <w:rPr>
                              <w:rFonts w:hint="cs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  <w:lang w:val="fr-FR"/>
                            </w:rPr>
                            <w:t xml:space="preserve"> </w:t>
                          </w:r>
                          <w:r w:rsidRPr="00E375D9">
                            <w:rPr>
                              <w:b/>
                              <w:bCs/>
                              <w:color w:val="FF0000"/>
                              <w:lang w:val="fr-FR"/>
                            </w:rPr>
                            <w:t>&gt;</w:t>
                          </w:r>
                          <w:r w:rsidRPr="00E375D9">
                            <w:rPr>
                              <w:rFonts w:hint="cs"/>
                              <w:b/>
                              <w:bCs/>
                              <w:color w:val="FF0000"/>
                              <w:rtl/>
                              <w:lang w:val="fr-FR"/>
                            </w:rPr>
                            <w:t xml:space="preserve"> </w:t>
                          </w:r>
                          <w:r w:rsidRPr="00E375D9">
                            <w:rPr>
                              <w:b/>
                              <w:bCs/>
                              <w:color w:val="FF0000"/>
                              <w:lang w:val="fr-FR"/>
                            </w:rPr>
                            <w:t>0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48480" behindDoc="0" locked="0" layoutInCell="1" allowOverlap="1" wp14:anchorId="1B264553" wp14:editId="263E3B39">
                    <wp:simplePos x="0" y="0"/>
                    <wp:positionH relativeFrom="column">
                      <wp:posOffset>1651635</wp:posOffset>
                    </wp:positionH>
                    <wp:positionV relativeFrom="paragraph">
                      <wp:posOffset>342900</wp:posOffset>
                    </wp:positionV>
                    <wp:extent cx="897255" cy="370840"/>
                    <wp:effectExtent l="76200" t="0" r="17145" b="48260"/>
                    <wp:wrapNone/>
                    <wp:docPr id="417" name="Connecteur en angle 41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897255" cy="370840"/>
                            </a:xfrm>
                            <a:prstGeom prst="bentConnector3">
                              <a:avLst>
                                <a:gd name="adj1" fmla="val 99913"/>
                              </a:avLst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2AABC70D"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eur en angle 417" o:spid="_x0000_s1026" type="#_x0000_t34" style="position:absolute;margin-left:130.05pt;margin-top:27pt;width:70.65pt;height:29.2pt;flip:x;z-index:25294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" adj="21581" strokecolor="black [3200]" strokeweight="1.5pt">
                    <v:stroke endarrow="block"/>
                  </v:shape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38240" behindDoc="0" locked="0" layoutInCell="1" allowOverlap="1" wp14:anchorId="3C72CAC8" wp14:editId="1ADA22AA">
                    <wp:simplePos x="0" y="0"/>
                    <wp:positionH relativeFrom="column">
                      <wp:posOffset>350520</wp:posOffset>
                    </wp:positionH>
                    <wp:positionV relativeFrom="paragraph">
                      <wp:posOffset>709930</wp:posOffset>
                    </wp:positionV>
                    <wp:extent cx="443230" cy="285750"/>
                    <wp:effectExtent l="0" t="0" r="0" b="0"/>
                    <wp:wrapNone/>
                    <wp:docPr id="418" name="Rectangle 41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DB70726" w14:textId="77777777" w:rsidR="00E3791B" w:rsidRPr="00746F56" w:rsidRDefault="00E3791B" w:rsidP="00547BCB">
                                <w:pPr>
                                  <w:jc w:val="center"/>
                                  <w:rPr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lang w:val="fr-FR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C72CAC8" id="Rectangle 418" o:spid="_x0000_s1143" style="position:absolute;left:0;text-align:left;margin-left:27.6pt;margin-top:55.9pt;width:34.9pt;height:22.5pt;z-index:25293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" fillcolor="white [3201]" stroked="f" strokeweight="1pt">
                    <v:textbox>
                      <w:txbxContent>
                        <w:p w14:paraId="1DB70726" w14:textId="77777777" w:rsidR="00E3791B" w:rsidRPr="00746F56" w:rsidRDefault="00E3791B" w:rsidP="00547BCB">
                          <w:pPr>
                            <w:jc w:val="center"/>
                            <w:rPr>
                              <w:rtl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  <w:lang w:val="fr-FR"/>
                            </w:rPr>
                            <w:t>F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p w14:paraId="57CEA312" w14:textId="77777777" w:rsidR="00547BCB" w:rsidRDefault="00547BCB" w:rsidP="00547BCB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 w:rsidRPr="00C1483E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84320" behindDoc="0" locked="0" layoutInCell="1" allowOverlap="1" wp14:anchorId="3D709C97" wp14:editId="2434159D">
                    <wp:simplePos x="0" y="0"/>
                    <wp:positionH relativeFrom="column">
                      <wp:posOffset>1845471</wp:posOffset>
                    </wp:positionH>
                    <wp:positionV relativeFrom="paragraph">
                      <wp:posOffset>238760</wp:posOffset>
                    </wp:positionV>
                    <wp:extent cx="349885" cy="323850"/>
                    <wp:effectExtent l="0" t="0" r="0" b="0"/>
                    <wp:wrapNone/>
                    <wp:docPr id="628" name="Rectangle 6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49885" cy="32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B4A58D1" w14:textId="77777777" w:rsidR="00E3791B" w:rsidRPr="000E7368" w:rsidRDefault="00E3791B" w:rsidP="00547BCB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D709C97" id="Rectangle 628" o:spid="_x0000_s1144" style="position:absolute;left:0;text-align:left;margin-left:145.3pt;margin-top:18.8pt;width:27.55pt;height:25.5pt;z-index:25298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" filled="f" stroked="f" strokeweight="1pt">
                    <v:textbox>
                      <w:txbxContent>
                        <w:p w14:paraId="5B4A58D1" w14:textId="77777777" w:rsidR="00E3791B" w:rsidRPr="000E7368" w:rsidRDefault="00E3791B" w:rsidP="00547BCB">
                          <w:pPr>
                            <w:ind w:right="-51"/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rFonts w:cstheme="minorHAnsi"/>
                              <w:b/>
                              <w:bCs/>
                            </w:rPr>
                            <w:t>⑩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49504" behindDoc="0" locked="0" layoutInCell="1" allowOverlap="1" wp14:anchorId="7D2DE9D2" wp14:editId="6570098F">
                    <wp:simplePos x="0" y="0"/>
                    <wp:positionH relativeFrom="column">
                      <wp:posOffset>4112260</wp:posOffset>
                    </wp:positionH>
                    <wp:positionV relativeFrom="paragraph">
                      <wp:posOffset>40640</wp:posOffset>
                    </wp:positionV>
                    <wp:extent cx="1148080" cy="619200"/>
                    <wp:effectExtent l="0" t="0" r="71120" b="47625"/>
                    <wp:wrapNone/>
                    <wp:docPr id="419" name="Connecteur en angle 4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1148080" cy="619200"/>
                            </a:xfrm>
                            <a:prstGeom prst="bentConnector3">
                              <a:avLst>
                                <a:gd name="adj1" fmla="val 99827"/>
                              </a:avLst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0C3F32A" id="Connecteur en angle 419" o:spid="_x0000_s1026" type="#_x0000_t34" style="position:absolute;margin-left:323.8pt;margin-top:3.2pt;width:90.4pt;height:48.75pt;z-index:25294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" adj="21563" strokecolor="black [3200]" strokeweight="1.5pt">
                    <v:stroke endarrow="block"/>
                  </v:shape>
                </w:pict>
              </mc:Fallback>
            </mc:AlternateContent>
          </w:r>
        </w:p>
        <w:p w14:paraId="2D52C900" w14:textId="77777777" w:rsidR="00547BCB" w:rsidRDefault="00547BCB" w:rsidP="00547BCB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39264" behindDoc="0" locked="0" layoutInCell="1" allowOverlap="1" wp14:anchorId="162B9EEC" wp14:editId="227C93C3">
                    <wp:simplePos x="0" y="0"/>
                    <wp:positionH relativeFrom="column">
                      <wp:posOffset>2444750</wp:posOffset>
                    </wp:positionH>
                    <wp:positionV relativeFrom="paragraph">
                      <wp:posOffset>110490</wp:posOffset>
                    </wp:positionV>
                    <wp:extent cx="443230" cy="285750"/>
                    <wp:effectExtent l="0" t="0" r="0" b="0"/>
                    <wp:wrapNone/>
                    <wp:docPr id="421" name="Rectangle 4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2113AD0" w14:textId="77777777" w:rsidR="00E3791B" w:rsidRPr="00C90B09" w:rsidRDefault="00E3791B" w:rsidP="00547BCB">
                                <w:pPr>
                                  <w:jc w:val="center"/>
                                  <w:rPr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lang w:val="fr-FR"/>
                                  </w:rPr>
                                  <w:t>V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62B9EEC" id="Rectangle 421" o:spid="_x0000_s1145" style="position:absolute;left:0;text-align:left;margin-left:192.5pt;margin-top:8.7pt;width:34.9pt;height:22.5pt;z-index:25293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" fillcolor="white [3201]" stroked="f" strokeweight="1pt">
                    <v:textbox>
                      <w:txbxContent>
                        <w:p w14:paraId="42113AD0" w14:textId="77777777" w:rsidR="00E3791B" w:rsidRPr="00C90B09" w:rsidRDefault="00E3791B" w:rsidP="00547BCB">
                          <w:pPr>
                            <w:jc w:val="center"/>
                            <w:rPr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  <w:lang w:val="fr-FR"/>
                            </w:rPr>
                            <w:t>V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54624" behindDoc="0" locked="0" layoutInCell="1" allowOverlap="1" wp14:anchorId="203D5305" wp14:editId="6BA69C9D">
                    <wp:simplePos x="0" y="0"/>
                    <wp:positionH relativeFrom="column">
                      <wp:posOffset>855980</wp:posOffset>
                    </wp:positionH>
                    <wp:positionV relativeFrom="paragraph">
                      <wp:posOffset>102396</wp:posOffset>
                    </wp:positionV>
                    <wp:extent cx="1583690" cy="539750"/>
                    <wp:effectExtent l="38100" t="19050" r="16510" b="31750"/>
                    <wp:wrapNone/>
                    <wp:docPr id="422" name="Organigramme : Décision 42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583690" cy="539750"/>
                            </a:xfrm>
                            <a:prstGeom prst="flowChartDecision">
                              <a:avLst/>
                            </a:prstGeom>
                            <a:ln w="19050">
                              <a:solidFill>
                                <a:srgbClr val="8E000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FCB2E8" w14:textId="77777777" w:rsidR="00E3791B" w:rsidRPr="005E428A" w:rsidRDefault="00E3791B" w:rsidP="00547BCB">
                                <w:pPr>
                                  <w:ind w:left="-142"/>
                                  <w:jc w:val="center"/>
                                  <w:rPr>
                                    <w:color w:val="8E0000"/>
                                    <w:sz w:val="22"/>
                                    <w:szCs w:val="22"/>
                                  </w:rPr>
                                </w:pPr>
                                <w:r w:rsidRPr="005E428A">
                                  <w:rPr>
                                    <w:b/>
                                    <w:bCs/>
                                    <w:color w:val="8E0000"/>
                                    <w:sz w:val="26"/>
                                    <w:szCs w:val="26"/>
                                    <w:lang w:val="fr-FR"/>
                                  </w:rPr>
                                  <w:t>Delta</w:t>
                                </w:r>
                                <w:r w:rsidRPr="005E428A">
                                  <w:rPr>
                                    <w:rFonts w:hint="cs"/>
                                    <w:b/>
                                    <w:bCs/>
                                    <w:color w:val="8E000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5E428A">
                                  <w:rPr>
                                    <w:rFonts w:hint="cs"/>
                                    <w:b/>
                                    <w:bCs/>
                                    <w:color w:val="8E0000"/>
                                    <w:rtl/>
                                    <w:lang w:val="fr-FR"/>
                                  </w:rPr>
                                  <w:t xml:space="preserve">= </w:t>
                                </w:r>
                                <w:r w:rsidRPr="005E428A">
                                  <w:rPr>
                                    <w:b/>
                                    <w:bCs/>
                                    <w:color w:val="8E0000"/>
                                    <w:lang w:val="fr-FR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03D5305" id="Organigramme : Décision 422" o:spid="_x0000_s1146" type="#_x0000_t110" style="position:absolute;left:0;text-align:left;margin-left:67.4pt;margin-top:8.05pt;width:124.7pt;height:42.5pt;z-index:25295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" fillcolor="white [3201]" strokecolor="#8e0000" strokeweight="1.5pt">
                    <v:textbox>
                      <w:txbxContent>
                        <w:p w14:paraId="60FCB2E8" w14:textId="77777777" w:rsidR="00E3791B" w:rsidRPr="005E428A" w:rsidRDefault="00E3791B" w:rsidP="00547BCB">
                          <w:pPr>
                            <w:ind w:left="-142"/>
                            <w:jc w:val="center"/>
                            <w:rPr>
                              <w:color w:val="8E0000"/>
                              <w:sz w:val="22"/>
                              <w:szCs w:val="22"/>
                            </w:rPr>
                          </w:pPr>
                          <w:r w:rsidRPr="005E428A">
                            <w:rPr>
                              <w:b/>
                              <w:bCs/>
                              <w:color w:val="8E0000"/>
                              <w:sz w:val="26"/>
                              <w:szCs w:val="26"/>
                              <w:lang w:val="fr-FR"/>
                            </w:rPr>
                            <w:t>Delta</w:t>
                          </w:r>
                          <w:r w:rsidRPr="005E428A">
                            <w:rPr>
                              <w:rFonts w:hint="cs"/>
                              <w:b/>
                              <w:bCs/>
                              <w:color w:val="8E0000"/>
                              <w:sz w:val="26"/>
                              <w:szCs w:val="26"/>
                              <w:rtl/>
                              <w:lang w:val="fr-FR"/>
                            </w:rPr>
                            <w:t xml:space="preserve"> </w:t>
                          </w:r>
                          <w:r w:rsidRPr="005E428A">
                            <w:rPr>
                              <w:rFonts w:hint="cs"/>
                              <w:b/>
                              <w:bCs/>
                              <w:color w:val="8E0000"/>
                              <w:rtl/>
                              <w:lang w:val="fr-FR"/>
                            </w:rPr>
                            <w:t xml:space="preserve">= </w:t>
                          </w:r>
                          <w:r w:rsidRPr="005E428A">
                            <w:rPr>
                              <w:b/>
                              <w:bCs/>
                              <w:color w:val="8E0000"/>
                              <w:lang w:val="fr-FR"/>
                            </w:rPr>
                            <w:t>0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5BF5C836" w14:textId="77777777" w:rsidR="00547BCB" w:rsidRDefault="00547BCB" w:rsidP="00547BCB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 w:rsidRPr="00C1483E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89440" behindDoc="0" locked="0" layoutInCell="1" allowOverlap="1" wp14:anchorId="71D31CE8" wp14:editId="4B08E372">
                    <wp:simplePos x="0" y="0"/>
                    <wp:positionH relativeFrom="column">
                      <wp:posOffset>386715</wp:posOffset>
                    </wp:positionH>
                    <wp:positionV relativeFrom="paragraph">
                      <wp:posOffset>45720</wp:posOffset>
                    </wp:positionV>
                    <wp:extent cx="349885" cy="323850"/>
                    <wp:effectExtent l="0" t="0" r="0" b="0"/>
                    <wp:wrapNone/>
                    <wp:docPr id="633" name="Rectangle 63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49885" cy="32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2B76703" w14:textId="77777777" w:rsidR="00E3791B" w:rsidRPr="000E7368" w:rsidRDefault="00E3791B" w:rsidP="00547BCB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</w:rPr>
                                  <w:t>⑭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1D31CE8" id="Rectangle 633" o:spid="_x0000_s1147" style="position:absolute;left:0;text-align:left;margin-left:30.45pt;margin-top:3.6pt;width:27.55pt;height:25.5pt;z-index:25298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" filled="f" stroked="f" strokeweight="1pt">
                    <v:textbox>
                      <w:txbxContent>
                        <w:p w14:paraId="12B76703" w14:textId="77777777" w:rsidR="00E3791B" w:rsidRPr="000E7368" w:rsidRDefault="00E3791B" w:rsidP="00547BCB">
                          <w:pPr>
                            <w:ind w:right="-51"/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</w:rPr>
                            <w:t>⑭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Pr="00C1483E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85344" behindDoc="0" locked="0" layoutInCell="1" allowOverlap="1" wp14:anchorId="2F0A6D4C" wp14:editId="3E0FD121">
                    <wp:simplePos x="0" y="0"/>
                    <wp:positionH relativeFrom="column">
                      <wp:posOffset>2438400</wp:posOffset>
                    </wp:positionH>
                    <wp:positionV relativeFrom="paragraph">
                      <wp:posOffset>52070</wp:posOffset>
                    </wp:positionV>
                    <wp:extent cx="349885" cy="323850"/>
                    <wp:effectExtent l="0" t="0" r="0" b="0"/>
                    <wp:wrapNone/>
                    <wp:docPr id="629" name="Rectangle 6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49885" cy="32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41D1B7" w14:textId="77777777" w:rsidR="00E3791B" w:rsidRPr="000E7368" w:rsidRDefault="00E3791B" w:rsidP="00547BCB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</w:rPr>
                                  <w:t>⑪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F0A6D4C" id="Rectangle 629" o:spid="_x0000_s1148" style="position:absolute;left:0;text-align:left;margin-left:192pt;margin-top:4.1pt;width:27.55pt;height:25.5pt;z-index:25298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" filled="f" stroked="f" strokeweight="1pt">
                    <v:textbox>
                      <w:txbxContent>
                        <w:p w14:paraId="5541D1B7" w14:textId="77777777" w:rsidR="00E3791B" w:rsidRPr="000E7368" w:rsidRDefault="00E3791B" w:rsidP="00547BCB">
                          <w:pPr>
                            <w:ind w:right="-51"/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</w:rPr>
                            <w:t>⑪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Pr="00D16BE3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79200" behindDoc="0" locked="0" layoutInCell="1" allowOverlap="1" wp14:anchorId="7FD6B4A1" wp14:editId="6ADC75ED">
                    <wp:simplePos x="0" y="0"/>
                    <wp:positionH relativeFrom="column">
                      <wp:posOffset>6388100</wp:posOffset>
                    </wp:positionH>
                    <wp:positionV relativeFrom="paragraph">
                      <wp:posOffset>118110</wp:posOffset>
                    </wp:positionV>
                    <wp:extent cx="359410" cy="359410"/>
                    <wp:effectExtent l="0" t="0" r="0" b="2540"/>
                    <wp:wrapNone/>
                    <wp:docPr id="623" name="Rectangle 62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359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DD5D765" w14:textId="77777777" w:rsidR="00E3791B" w:rsidRPr="000E7368" w:rsidRDefault="00E3791B" w:rsidP="00547BCB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FD6B4A1" id="Rectangle 623" o:spid="_x0000_s1149" style="position:absolute;left:0;text-align:left;margin-left:503pt;margin-top:9.3pt;width:28.3pt;height:28.3pt;z-index:25297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" filled="f" stroked="f" strokeweight="1pt">
                    <v:textbox>
                      <w:txbxContent>
                        <w:p w14:paraId="6DD5D765" w14:textId="77777777" w:rsidR="00E3791B" w:rsidRPr="000E7368" w:rsidRDefault="00E3791B" w:rsidP="00547BCB">
                          <w:pPr>
                            <w:ind w:right="-51"/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0E7368">
                            <w:rPr>
                              <w:rFonts w:cstheme="minorHAnsi"/>
                              <w:b/>
                              <w:bCs/>
                            </w:rPr>
                            <w:t>⑤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59744" behindDoc="0" locked="0" layoutInCell="1" allowOverlap="1" wp14:anchorId="26A5059A" wp14:editId="23D4AC34">
                    <wp:simplePos x="0" y="0"/>
                    <wp:positionH relativeFrom="column">
                      <wp:posOffset>2418080</wp:posOffset>
                    </wp:positionH>
                    <wp:positionV relativeFrom="paragraph">
                      <wp:posOffset>64770</wp:posOffset>
                    </wp:positionV>
                    <wp:extent cx="563880" cy="467995"/>
                    <wp:effectExtent l="0" t="0" r="26670" b="27305"/>
                    <wp:wrapNone/>
                    <wp:docPr id="437" name="Connecteur en angle 43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563880" cy="467995"/>
                            </a:xfrm>
                            <a:prstGeom prst="bentConnector3">
                              <a:avLst>
                                <a:gd name="adj1" fmla="val 99827"/>
                              </a:avLst>
                            </a:prstGeom>
                            <a:ln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0DF3B2D" id="Connecteur en angle 437" o:spid="_x0000_s1026" type="#_x0000_t34" style="position:absolute;margin-left:190.4pt;margin-top:5.1pt;width:44.4pt;height:36.85pt;z-index:25295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" adj="21563" strokecolor="black [3200]" strokeweight="1.5pt"/>
                </w:pict>
              </mc:Fallback>
            </mc:AlternateContent>
          </w:r>
          <w:r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60768" behindDoc="0" locked="0" layoutInCell="1" allowOverlap="1" wp14:anchorId="30DF16C4" wp14:editId="797928CD">
                    <wp:simplePos x="0" y="0"/>
                    <wp:positionH relativeFrom="column">
                      <wp:posOffset>2115185</wp:posOffset>
                    </wp:positionH>
                    <wp:positionV relativeFrom="paragraph">
                      <wp:posOffset>177800</wp:posOffset>
                    </wp:positionV>
                    <wp:extent cx="965835" cy="766968"/>
                    <wp:effectExtent l="80645" t="0" r="29210" b="67310"/>
                    <wp:wrapNone/>
                    <wp:docPr id="420" name="Connecteur en angle 4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5400000">
                              <a:off x="0" y="0"/>
                              <a:ext cx="965835" cy="766968"/>
                            </a:xfrm>
                            <a:prstGeom prst="bentConnector3">
                              <a:avLst>
                                <a:gd name="adj1" fmla="val 50036"/>
                              </a:avLst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EE4317B" id="Connecteur en angle 420" o:spid="_x0000_s1026" type="#_x0000_t34" style="position:absolute;margin-left:166.55pt;margin-top:14pt;width:76.05pt;height:60.4pt;rotation:90;z-index:25296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" adj="10808" strokecolor="black [3200]" strokeweight="1.5pt">
                    <v:stroke endarrow="block"/>
                  </v:shape>
                </w:pict>
              </mc:Fallback>
            </mc:AlternateContent>
          </w:r>
          <w:r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58720" behindDoc="0" locked="0" layoutInCell="1" allowOverlap="1" wp14:anchorId="381F4B3E" wp14:editId="23964C49">
                    <wp:simplePos x="0" y="0"/>
                    <wp:positionH relativeFrom="column">
                      <wp:posOffset>457199</wp:posOffset>
                    </wp:positionH>
                    <wp:positionV relativeFrom="paragraph">
                      <wp:posOffset>64374</wp:posOffset>
                    </wp:positionV>
                    <wp:extent cx="402705" cy="2879725"/>
                    <wp:effectExtent l="114300" t="0" r="16510" b="34925"/>
                    <wp:wrapNone/>
                    <wp:docPr id="423" name="Connecteur en angle 42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402705" cy="2879725"/>
                            </a:xfrm>
                            <a:prstGeom prst="bentConnector3">
                              <a:avLst>
                                <a:gd name="adj1" fmla="val 125386"/>
                              </a:avLst>
                            </a:prstGeom>
                            <a:ln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43F0704" id="Connecteur en angle 423" o:spid="_x0000_s1026" type="#_x0000_t34" style="position:absolute;margin-left:36pt;margin-top:5.05pt;width:31.7pt;height:226.75pt;flip:x;z-index:25295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" adj="27083" strokecolor="black [3200]" strokeweight="1.5pt"/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52576" behindDoc="0" locked="0" layoutInCell="1" allowOverlap="1" wp14:anchorId="57F9604A" wp14:editId="14EFD392">
                    <wp:simplePos x="0" y="0"/>
                    <wp:positionH relativeFrom="column">
                      <wp:posOffset>3991610</wp:posOffset>
                    </wp:positionH>
                    <wp:positionV relativeFrom="paragraph">
                      <wp:posOffset>59690</wp:posOffset>
                    </wp:positionV>
                    <wp:extent cx="2412000" cy="468000"/>
                    <wp:effectExtent l="0" t="0" r="26670" b="27305"/>
                    <wp:wrapNone/>
                    <wp:docPr id="428" name="Organigramme : Processus 4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412000" cy="468000"/>
                            </a:xfrm>
                            <a:prstGeom prst="flowChartProcess">
                              <a:avLst/>
                            </a:prstGeom>
                            <a:ln w="19050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2939FE0" w14:textId="77777777" w:rsidR="00E3791B" w:rsidRPr="00E375D9" w:rsidRDefault="00E3791B" w:rsidP="00547BCB">
                                <w:pPr>
                                  <w:spacing w:line="276" w:lineRule="auto"/>
                                  <w:jc w:val="center"/>
                                  <w:rPr>
                                    <w:rFonts w:asciiTheme="majorBidi" w:hAnsiTheme="majorBidi" w:cs="Times New Roman"/>
                                    <w:color w:val="00B050"/>
                                    <w:sz w:val="28"/>
                                    <w:szCs w:val="28"/>
                                  </w:rPr>
                                </w:pPr>
                                <w:r w:rsidRPr="00E375D9">
                                  <w:rPr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>X1 =</w:t>
                                </w:r>
                                <w:r w:rsidRPr="00E375D9">
                                  <w:rPr>
                                    <w:rFonts w:hint="cs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E375D9">
                                  <w:rPr>
                                    <w:rFonts w:cs="Times New Roman" w:hint="cs"/>
                                    <w:b/>
                                    <w:bCs/>
                                    <w:color w:val="00B050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E375D9">
                                  <w:rPr>
                                    <w:rFonts w:asciiTheme="majorBidi" w:hAnsiTheme="majorBidi" w:cs="Times New Roman"/>
                                    <w:color w:val="00B050"/>
                                    <w:sz w:val="28"/>
                                    <w:szCs w:val="28"/>
                                  </w:rPr>
                                  <w:t>(</w:t>
                                </w:r>
                                <m:oMath>
                                  <m:r>
                                    <w:rPr>
                                      <w:rFonts w:ascii="Cambria Math" w:hAnsi="Cambria Math" w:cs="Times New Roman"/>
                                      <w:color w:val="00B050"/>
                                      <w:sz w:val="28"/>
                                      <w:szCs w:val="28"/>
                                    </w:rPr>
                                    <m:t xml:space="preserve"> 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 w:cs="Times New Roman"/>
                                          <w:color w:val="00B050"/>
                                          <w:sz w:val="28"/>
                                          <w:szCs w:val="28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color w:val="00B050"/>
                                          <w:sz w:val="28"/>
                                          <w:szCs w:val="28"/>
                                        </w:rPr>
                                        <m:t>Delta</m:t>
                                      </m:r>
                                    </m:e>
                                  </m:rad>
                                </m:oMath>
                                <w:r w:rsidRPr="00E375D9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  <w:t xml:space="preserve"> – </w:t>
                                </w:r>
                                <w:r w:rsidRPr="00E375D9">
                                  <w:rPr>
                                    <w:rFonts w:asciiTheme="majorBidi" w:hAnsiTheme="majorBidi" w:cs="Times New Roman"/>
                                    <w:color w:val="00B050"/>
                                    <w:sz w:val="28"/>
                                    <w:szCs w:val="28"/>
                                  </w:rPr>
                                  <w:t>b</w:t>
                                </w:r>
                                <w:r w:rsidRPr="00E375D9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Pr="00E375D9">
                                  <w:rPr>
                                    <w:rFonts w:asciiTheme="majorBidi" w:hAnsiTheme="majorBidi" w:cs="Times New Roman"/>
                                    <w:color w:val="00B050"/>
                                    <w:sz w:val="28"/>
                                    <w:szCs w:val="28"/>
                                  </w:rPr>
                                  <w:t>)</w:t>
                                </w:r>
                                <w:r w:rsidRPr="00E375D9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  <w:t xml:space="preserve"> / </w:t>
                                </w:r>
                                <w:r w:rsidRPr="00E375D9">
                                  <w:rPr>
                                    <w:rFonts w:asciiTheme="majorBidi" w:hAnsiTheme="majorBidi" w:cs="Times New Roman"/>
                                    <w:color w:val="00B050"/>
                                    <w:sz w:val="28"/>
                                    <w:szCs w:val="28"/>
                                  </w:rPr>
                                  <w:t>(</w:t>
                                </w:r>
                                <w:r w:rsidRPr="00E375D9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Pr="00E375D9">
                                  <w:rPr>
                                    <w:rFonts w:asciiTheme="majorBidi" w:hAnsiTheme="majorBidi" w:cs="Times New Roman"/>
                                    <w:color w:val="00B050"/>
                                    <w:sz w:val="28"/>
                                    <w:szCs w:val="28"/>
                                  </w:rPr>
                                  <w:t>2</w:t>
                                </w:r>
                                <w:r w:rsidRPr="00E375D9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  <w:t xml:space="preserve"> * </w:t>
                                </w:r>
                                <w:r w:rsidRPr="00E375D9">
                                  <w:rPr>
                                    <w:rFonts w:asciiTheme="majorBidi" w:hAnsiTheme="majorBidi" w:cs="Times New Roman"/>
                                    <w:color w:val="00B050"/>
                                    <w:sz w:val="28"/>
                                    <w:szCs w:val="28"/>
                                  </w:rPr>
                                  <w:t>a</w:t>
                                </w:r>
                                <w:r w:rsidRPr="00E375D9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Pr="00E375D9">
                                  <w:rPr>
                                    <w:rFonts w:asciiTheme="majorBidi" w:hAnsiTheme="majorBidi" w:cs="Times New Roman"/>
                                    <w:color w:val="00B050"/>
                                    <w:sz w:val="28"/>
                                    <w:szCs w:val="28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7F9604A" id="Organigramme : Processus 428" o:spid="_x0000_s1150" type="#_x0000_t109" style="position:absolute;left:0;text-align:left;margin-left:314.3pt;margin-top:4.7pt;width:189.9pt;height:36.85pt;z-index:25295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" fillcolor="white [3201]" strokecolor="#00b050" strokeweight="1.5pt">
                    <v:textbox>
                      <w:txbxContent>
                        <w:p w14:paraId="22939FE0" w14:textId="77777777" w:rsidR="00E3791B" w:rsidRPr="00E375D9" w:rsidRDefault="00E3791B" w:rsidP="00547BCB">
                          <w:pPr>
                            <w:spacing w:line="276" w:lineRule="auto"/>
                            <w:jc w:val="center"/>
                            <w:rPr>
                              <w:rFonts w:asciiTheme="majorBidi" w:hAnsiTheme="majorBidi" w:cs="Times New Roman"/>
                              <w:color w:val="00B050"/>
                              <w:sz w:val="28"/>
                              <w:szCs w:val="28"/>
                            </w:rPr>
                          </w:pPr>
                          <w:r w:rsidRPr="00E375D9">
                            <w:rPr>
                              <w:b/>
                              <w:bCs/>
                              <w:color w:val="00B050"/>
                              <w:sz w:val="26"/>
                              <w:szCs w:val="26"/>
                              <w:lang w:val="fr-FR"/>
                            </w:rPr>
                            <w:t>X1 =</w:t>
                          </w:r>
                          <w:r w:rsidRPr="00E375D9">
                            <w:rPr>
                              <w:rFonts w:hint="cs"/>
                              <w:b/>
                              <w:bCs/>
                              <w:color w:val="00B050"/>
                              <w:sz w:val="26"/>
                              <w:szCs w:val="26"/>
                              <w:rtl/>
                              <w:lang w:val="fr-FR"/>
                            </w:rPr>
                            <w:t xml:space="preserve"> </w:t>
                          </w:r>
                          <w:r w:rsidRPr="00E375D9">
                            <w:rPr>
                              <w:rFonts w:cs="Times New Roman" w:hint="cs"/>
                              <w:b/>
                              <w:bCs/>
                              <w:color w:val="00B050"/>
                              <w:rtl/>
                              <w:lang w:val="fr-FR"/>
                            </w:rPr>
                            <w:t xml:space="preserve"> </w:t>
                          </w:r>
                          <w:r w:rsidRPr="00E375D9">
                            <w:rPr>
                              <w:rFonts w:asciiTheme="majorBidi" w:hAnsiTheme="majorBidi" w:cs="Times New Roman"/>
                              <w:color w:val="00B050"/>
                              <w:sz w:val="28"/>
                              <w:szCs w:val="28"/>
                            </w:rPr>
                            <w:t>(</w:t>
                          </w:r>
                          <m:oMath>
                            <m:r>
                              <w:rPr>
                                <w:rFonts w:ascii="Cambria Math" w:hAnsi="Cambria Math" w:cs="Times New Roman"/>
                                <w:color w:val="00B050"/>
                                <w:sz w:val="28"/>
                                <w:szCs w:val="28"/>
                              </w:rPr>
                              <m:t xml:space="preserve"> 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="Times New Roman"/>
                                    <w:color w:val="00B050"/>
                                    <w:sz w:val="28"/>
                                    <w:szCs w:val="28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B050"/>
                                    <w:sz w:val="28"/>
                                    <w:szCs w:val="28"/>
                                  </w:rPr>
                                  <m:t>Delta</m:t>
                                </m:r>
                              </m:e>
                            </m:rad>
                          </m:oMath>
                          <w:r w:rsidRPr="00E375D9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  <w:t xml:space="preserve"> – </w:t>
                          </w:r>
                          <w:r w:rsidRPr="00E375D9">
                            <w:rPr>
                              <w:rFonts w:asciiTheme="majorBidi" w:hAnsiTheme="majorBidi" w:cs="Times New Roman"/>
                              <w:color w:val="00B050"/>
                              <w:sz w:val="28"/>
                              <w:szCs w:val="28"/>
                            </w:rPr>
                            <w:t>b</w:t>
                          </w:r>
                          <w:r w:rsidRPr="00E375D9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  <w:t xml:space="preserve"> </w:t>
                          </w:r>
                          <w:r w:rsidRPr="00E375D9">
                            <w:rPr>
                              <w:rFonts w:asciiTheme="majorBidi" w:hAnsiTheme="majorBidi" w:cs="Times New Roman"/>
                              <w:color w:val="00B050"/>
                              <w:sz w:val="28"/>
                              <w:szCs w:val="28"/>
                            </w:rPr>
                            <w:t>)</w:t>
                          </w:r>
                          <w:r w:rsidRPr="00E375D9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  <w:t xml:space="preserve"> / </w:t>
                          </w:r>
                          <w:r w:rsidRPr="00E375D9">
                            <w:rPr>
                              <w:rFonts w:asciiTheme="majorBidi" w:hAnsiTheme="majorBidi" w:cs="Times New Roman"/>
                              <w:color w:val="00B050"/>
                              <w:sz w:val="28"/>
                              <w:szCs w:val="28"/>
                            </w:rPr>
                            <w:t>(</w:t>
                          </w:r>
                          <w:r w:rsidRPr="00E375D9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  <w:t xml:space="preserve"> </w:t>
                          </w:r>
                          <w:r w:rsidRPr="00E375D9">
                            <w:rPr>
                              <w:rFonts w:asciiTheme="majorBidi" w:hAnsiTheme="majorBidi" w:cs="Times New Roman"/>
                              <w:color w:val="00B050"/>
                              <w:sz w:val="28"/>
                              <w:szCs w:val="28"/>
                            </w:rPr>
                            <w:t>2</w:t>
                          </w:r>
                          <w:r w:rsidRPr="00E375D9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  <w:t xml:space="preserve"> * </w:t>
                          </w:r>
                          <w:r w:rsidRPr="00E375D9">
                            <w:rPr>
                              <w:rFonts w:asciiTheme="majorBidi" w:hAnsiTheme="majorBidi" w:cs="Times New Roman"/>
                              <w:color w:val="00B050"/>
                              <w:sz w:val="28"/>
                              <w:szCs w:val="28"/>
                            </w:rPr>
                            <w:t>a</w:t>
                          </w:r>
                          <w:r w:rsidRPr="00E375D9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  <w:t xml:space="preserve"> </w:t>
                          </w:r>
                          <w:r w:rsidRPr="00E375D9">
                            <w:rPr>
                              <w:rFonts w:asciiTheme="majorBidi" w:hAnsiTheme="majorBidi" w:cs="Times New Roman"/>
                              <w:color w:val="00B050"/>
                              <w:sz w:val="28"/>
                              <w:szCs w:val="28"/>
                            </w:rPr>
                            <w:t>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7F0E96D5" w14:textId="77777777" w:rsidR="00547BCB" w:rsidRDefault="00547BCB" w:rsidP="00547BCB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61792" behindDoc="0" locked="0" layoutInCell="1" allowOverlap="1" wp14:anchorId="4F9455F7" wp14:editId="08B2BAFA">
                    <wp:simplePos x="0" y="0"/>
                    <wp:positionH relativeFrom="column">
                      <wp:posOffset>5253355</wp:posOffset>
                    </wp:positionH>
                    <wp:positionV relativeFrom="paragraph">
                      <wp:posOffset>229235</wp:posOffset>
                    </wp:positionV>
                    <wp:extent cx="0" cy="504000"/>
                    <wp:effectExtent l="76200" t="0" r="57150" b="48895"/>
                    <wp:wrapNone/>
                    <wp:docPr id="439" name="Connecteur droit avec flèche 4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5040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1C1844D" id="Connecteur droit avec flèche 439" o:spid="_x0000_s1026" type="#_x0000_t32" style="position:absolute;margin-left:413.65pt;margin-top:18.05pt;width:0;height:39.7pt;z-index:25296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" strokecolor="black [3200]" strokeweight="1.5pt">
                    <v:stroke endarrow="block" joinstyle="miter"/>
                  </v:shape>
                </w:pict>
              </mc:Fallback>
            </mc:AlternateContent>
          </w:r>
        </w:p>
        <w:p w14:paraId="6DBD53B3" w14:textId="77777777" w:rsidR="00547BCB" w:rsidRDefault="00547BCB" w:rsidP="00547BCB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</w:p>
        <w:p w14:paraId="1340F0A4" w14:textId="77777777" w:rsidR="00547BCB" w:rsidRDefault="00547BCB" w:rsidP="00547BCB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  <w:r w:rsidRPr="00C1483E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86368" behindDoc="0" locked="0" layoutInCell="1" allowOverlap="1" wp14:anchorId="4BBBBEEB" wp14:editId="7C981CC0">
                    <wp:simplePos x="0" y="0"/>
                    <wp:positionH relativeFrom="column">
                      <wp:posOffset>767715</wp:posOffset>
                    </wp:positionH>
                    <wp:positionV relativeFrom="paragraph">
                      <wp:posOffset>202565</wp:posOffset>
                    </wp:positionV>
                    <wp:extent cx="349885" cy="323850"/>
                    <wp:effectExtent l="0" t="0" r="0" b="0"/>
                    <wp:wrapNone/>
                    <wp:docPr id="630" name="Rectangle 6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49885" cy="32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ED48B8C" w14:textId="77777777" w:rsidR="00E3791B" w:rsidRPr="000E7368" w:rsidRDefault="00E3791B" w:rsidP="00547BCB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</w:rPr>
                                  <w:t>⑫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BBBBEEB" id="Rectangle 630" o:spid="_x0000_s1151" style="position:absolute;left:0;text-align:left;margin-left:60.45pt;margin-top:15.95pt;width:27.55pt;height:25.5pt;z-index:25298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" filled="f" stroked="f" strokeweight="1pt">
                    <v:textbox>
                      <w:txbxContent>
                        <w:p w14:paraId="1ED48B8C" w14:textId="77777777" w:rsidR="00E3791B" w:rsidRPr="000E7368" w:rsidRDefault="00E3791B" w:rsidP="00547BCB">
                          <w:pPr>
                            <w:ind w:right="-51"/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</w:rPr>
                            <w:t>⑫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Pr="00D16BE3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81248" behindDoc="0" locked="0" layoutInCell="1" allowOverlap="1" wp14:anchorId="7293FAB7" wp14:editId="3206402F">
                    <wp:simplePos x="0" y="0"/>
                    <wp:positionH relativeFrom="column">
                      <wp:posOffset>6379845</wp:posOffset>
                    </wp:positionH>
                    <wp:positionV relativeFrom="paragraph">
                      <wp:posOffset>167640</wp:posOffset>
                    </wp:positionV>
                    <wp:extent cx="359410" cy="359410"/>
                    <wp:effectExtent l="0" t="0" r="0" b="2540"/>
                    <wp:wrapNone/>
                    <wp:docPr id="625" name="Rectangle 62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359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534F43" w14:textId="77777777" w:rsidR="00E3791B" w:rsidRPr="000E7368" w:rsidRDefault="00E3791B" w:rsidP="00547BCB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⑥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293FAB7" id="Rectangle 625" o:spid="_x0000_s1152" style="position:absolute;left:0;text-align:left;margin-left:502.35pt;margin-top:13.2pt;width:28.3pt;height:28.3pt;z-index:25298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" filled="f" stroked="f" strokeweight="1pt">
                    <v:textbox>
                      <w:txbxContent>
                        <w:p w14:paraId="4D534F43" w14:textId="77777777" w:rsidR="00E3791B" w:rsidRPr="000E7368" w:rsidRDefault="00E3791B" w:rsidP="00547BCB">
                          <w:pPr>
                            <w:ind w:right="-51"/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0E7368">
                            <w:rPr>
                              <w:rFonts w:cstheme="minorHAnsi"/>
                              <w:b/>
                              <w:bCs/>
                            </w:rPr>
                            <w:t>⑥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55648" behindDoc="0" locked="0" layoutInCell="1" allowOverlap="1" wp14:anchorId="34D90EBC" wp14:editId="06171CF7">
                    <wp:simplePos x="0" y="0"/>
                    <wp:positionH relativeFrom="column">
                      <wp:posOffset>1135677</wp:posOffset>
                    </wp:positionH>
                    <wp:positionV relativeFrom="paragraph">
                      <wp:posOffset>123973</wp:posOffset>
                    </wp:positionV>
                    <wp:extent cx="2160000" cy="467995"/>
                    <wp:effectExtent l="0" t="0" r="12065" b="27305"/>
                    <wp:wrapNone/>
                    <wp:docPr id="442" name="Organigramme : Processus 4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160000" cy="467995"/>
                            </a:xfrm>
                            <a:prstGeom prst="flowChartProcess">
                              <a:avLst/>
                            </a:prstGeom>
                            <a:ln w="19050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038E57" w14:textId="77777777" w:rsidR="00E3791B" w:rsidRPr="00E375D9" w:rsidRDefault="00E3791B" w:rsidP="00547BCB">
                                <w:pPr>
                                  <w:jc w:val="center"/>
                                  <w:rPr>
                                    <w:rFonts w:asciiTheme="majorBidi" w:hAnsiTheme="majorBidi" w:cs="Times New Roman"/>
                                    <w:color w:val="00B050"/>
                                    <w:sz w:val="28"/>
                                    <w:szCs w:val="28"/>
                                  </w:rPr>
                                </w:pPr>
                                <w:r w:rsidRPr="00E375D9">
                                  <w:rPr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>X1 =</w:t>
                                </w:r>
                                <w:r w:rsidRPr="00E375D9">
                                  <w:rPr>
                                    <w:rFonts w:asciiTheme="majorBidi" w:hAnsiTheme="majorBidi" w:cs="Times New Roman"/>
                                    <w:color w:val="00B050"/>
                                    <w:sz w:val="28"/>
                                    <w:szCs w:val="28"/>
                                  </w:rPr>
                                  <w:t xml:space="preserve">( </w:t>
                                </w:r>
                                <w:r w:rsidRPr="00E375D9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  <w:t xml:space="preserve">- </w:t>
                                </w:r>
                                <w:r w:rsidRPr="00E375D9">
                                  <w:rPr>
                                    <w:rFonts w:asciiTheme="majorBidi" w:hAnsiTheme="majorBidi" w:cs="Times New Roman"/>
                                    <w:color w:val="00B050"/>
                                    <w:sz w:val="28"/>
                                    <w:szCs w:val="28"/>
                                  </w:rPr>
                                  <w:t xml:space="preserve">b ) </w:t>
                                </w:r>
                                <w:r w:rsidRPr="00E375D9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  <w:t xml:space="preserve">/ </w:t>
                                </w:r>
                                <w:r w:rsidRPr="00E375D9">
                                  <w:rPr>
                                    <w:rFonts w:asciiTheme="majorBidi" w:hAnsiTheme="majorBidi" w:cs="Times New Roman"/>
                                    <w:color w:val="00B050"/>
                                    <w:sz w:val="28"/>
                                    <w:szCs w:val="28"/>
                                  </w:rPr>
                                  <w:t xml:space="preserve">( 2 </w:t>
                                </w:r>
                                <w:r w:rsidRPr="00E375D9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  <w:t xml:space="preserve">* </w:t>
                                </w:r>
                                <w:r w:rsidRPr="00E375D9">
                                  <w:rPr>
                                    <w:rFonts w:asciiTheme="majorBidi" w:hAnsiTheme="majorBidi" w:cs="Times New Roman"/>
                                    <w:color w:val="00B050"/>
                                    <w:sz w:val="28"/>
                                    <w:szCs w:val="28"/>
                                  </w:rPr>
                                  <w:t>a 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4D90EBC" id="Organigramme : Processus 442" o:spid="_x0000_s1153" type="#_x0000_t109" style="position:absolute;left:0;text-align:left;margin-left:89.4pt;margin-top:9.75pt;width:170.1pt;height:36.85pt;z-index:25295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" fillcolor="white [3201]" strokecolor="#00b050" strokeweight="1.5pt">
                    <v:textbox>
                      <w:txbxContent>
                        <w:p w14:paraId="04038E57" w14:textId="77777777" w:rsidR="00E3791B" w:rsidRPr="00E375D9" w:rsidRDefault="00E3791B" w:rsidP="00547BCB">
                          <w:pPr>
                            <w:jc w:val="center"/>
                            <w:rPr>
                              <w:rFonts w:asciiTheme="majorBidi" w:hAnsiTheme="majorBidi" w:cs="Times New Roman"/>
                              <w:color w:val="00B050"/>
                              <w:sz w:val="28"/>
                              <w:szCs w:val="28"/>
                            </w:rPr>
                          </w:pPr>
                          <w:r w:rsidRPr="00E375D9">
                            <w:rPr>
                              <w:b/>
                              <w:bCs/>
                              <w:color w:val="00B050"/>
                              <w:sz w:val="26"/>
                              <w:szCs w:val="26"/>
                              <w:lang w:val="fr-FR"/>
                            </w:rPr>
                            <w:t>X1 =</w:t>
                          </w:r>
                          <w:r w:rsidRPr="00E375D9">
                            <w:rPr>
                              <w:rFonts w:asciiTheme="majorBidi" w:hAnsiTheme="majorBidi" w:cs="Times New Roman"/>
                              <w:color w:val="00B050"/>
                              <w:sz w:val="28"/>
                              <w:szCs w:val="28"/>
                            </w:rPr>
                            <w:t xml:space="preserve">( </w:t>
                          </w:r>
                          <w:r w:rsidRPr="00E375D9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  <w:t xml:space="preserve">- </w:t>
                          </w:r>
                          <w:r w:rsidRPr="00E375D9">
                            <w:rPr>
                              <w:rFonts w:asciiTheme="majorBidi" w:hAnsiTheme="majorBidi" w:cs="Times New Roman"/>
                              <w:color w:val="00B050"/>
                              <w:sz w:val="28"/>
                              <w:szCs w:val="28"/>
                            </w:rPr>
                            <w:t xml:space="preserve">b ) </w:t>
                          </w:r>
                          <w:r w:rsidRPr="00E375D9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  <w:t xml:space="preserve">/ </w:t>
                          </w:r>
                          <w:r w:rsidRPr="00E375D9">
                            <w:rPr>
                              <w:rFonts w:asciiTheme="majorBidi" w:hAnsiTheme="majorBidi" w:cs="Times New Roman"/>
                              <w:color w:val="00B050"/>
                              <w:sz w:val="28"/>
                              <w:szCs w:val="28"/>
                            </w:rPr>
                            <w:t xml:space="preserve">( 2 </w:t>
                          </w:r>
                          <w:r w:rsidRPr="00E375D9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  <w:t xml:space="preserve">* </w:t>
                          </w:r>
                          <w:r w:rsidRPr="00E375D9">
                            <w:rPr>
                              <w:rFonts w:asciiTheme="majorBidi" w:hAnsiTheme="majorBidi" w:cs="Times New Roman"/>
                              <w:color w:val="00B050"/>
                              <w:sz w:val="28"/>
                              <w:szCs w:val="28"/>
                            </w:rPr>
                            <w:t>a 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65888" behindDoc="0" locked="0" layoutInCell="1" allowOverlap="1" wp14:anchorId="3FBEDAF7" wp14:editId="17E30828">
                    <wp:simplePos x="0" y="0"/>
                    <wp:positionH relativeFrom="column">
                      <wp:posOffset>3989070</wp:posOffset>
                    </wp:positionH>
                    <wp:positionV relativeFrom="paragraph">
                      <wp:posOffset>128905</wp:posOffset>
                    </wp:positionV>
                    <wp:extent cx="2412000" cy="467995"/>
                    <wp:effectExtent l="0" t="0" r="26670" b="27305"/>
                    <wp:wrapNone/>
                    <wp:docPr id="440" name="Organigramme : Processus 44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412000" cy="467995"/>
                            </a:xfrm>
                            <a:prstGeom prst="flowChartProcess">
                              <a:avLst/>
                            </a:prstGeom>
                            <a:ln w="19050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D630672" w14:textId="77777777" w:rsidR="00E3791B" w:rsidRPr="00E375D9" w:rsidRDefault="00E3791B" w:rsidP="00547BCB">
                                <w:pPr>
                                  <w:spacing w:line="276" w:lineRule="auto"/>
                                  <w:jc w:val="center"/>
                                  <w:rPr>
                                    <w:rFonts w:asciiTheme="majorBidi" w:hAnsiTheme="majorBidi" w:cs="Times New Roman"/>
                                    <w:color w:val="00B050"/>
                                    <w:sz w:val="28"/>
                                    <w:szCs w:val="28"/>
                                  </w:rPr>
                                </w:pPr>
                                <w:r w:rsidRPr="00E375D9">
                                  <w:rPr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>X2 =</w:t>
                                </w:r>
                                <w:r w:rsidRPr="00E375D9">
                                  <w:rPr>
                                    <w:rFonts w:hint="cs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E375D9">
                                  <w:rPr>
                                    <w:rFonts w:cs="Times New Roman" w:hint="cs"/>
                                    <w:b/>
                                    <w:bCs/>
                                    <w:color w:val="00B050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E375D9">
                                  <w:rPr>
                                    <w:rFonts w:asciiTheme="majorBidi" w:hAnsiTheme="majorBidi" w:cs="Times New Roman"/>
                                    <w:color w:val="00B050"/>
                                    <w:sz w:val="28"/>
                                    <w:szCs w:val="28"/>
                                  </w:rPr>
                                  <w:t>(</w:t>
                                </w:r>
                                <m:oMath>
                                  <m:r>
                                    <w:rPr>
                                      <w:rFonts w:ascii="Cambria Math" w:hAnsi="Cambria Math" w:cs="Times New Roman"/>
                                      <w:color w:val="00B050"/>
                                      <w:sz w:val="28"/>
                                      <w:szCs w:val="28"/>
                                    </w:rPr>
                                    <m:t>-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 w:cs="Times New Roman"/>
                                          <w:color w:val="00B050"/>
                                          <w:sz w:val="28"/>
                                          <w:szCs w:val="28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color w:val="00B050"/>
                                          <w:sz w:val="28"/>
                                          <w:szCs w:val="28"/>
                                        </w:rPr>
                                        <m:t>Delta</m:t>
                                      </m:r>
                                    </m:e>
                                  </m:rad>
                                </m:oMath>
                                <w:r w:rsidRPr="00E375D9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  <w:t xml:space="preserve"> – </w:t>
                                </w:r>
                                <w:r w:rsidRPr="00E375D9">
                                  <w:rPr>
                                    <w:rFonts w:asciiTheme="majorBidi" w:hAnsiTheme="majorBidi" w:cs="Times New Roman"/>
                                    <w:color w:val="00B050"/>
                                    <w:sz w:val="28"/>
                                    <w:szCs w:val="28"/>
                                  </w:rPr>
                                  <w:t>b</w:t>
                                </w:r>
                                <w:r w:rsidRPr="00E375D9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Pr="00E375D9">
                                  <w:rPr>
                                    <w:rFonts w:asciiTheme="majorBidi" w:hAnsiTheme="majorBidi" w:cs="Times New Roman"/>
                                    <w:color w:val="00B050"/>
                                    <w:sz w:val="28"/>
                                    <w:szCs w:val="28"/>
                                  </w:rPr>
                                  <w:t>)</w:t>
                                </w:r>
                                <w:r w:rsidRPr="00E375D9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  <w:t xml:space="preserve"> / </w:t>
                                </w:r>
                                <w:r w:rsidRPr="00E375D9">
                                  <w:rPr>
                                    <w:rFonts w:asciiTheme="majorBidi" w:hAnsiTheme="majorBidi" w:cs="Times New Roman"/>
                                    <w:color w:val="00B050"/>
                                    <w:sz w:val="28"/>
                                    <w:szCs w:val="28"/>
                                  </w:rPr>
                                  <w:t>(</w:t>
                                </w:r>
                                <w:r w:rsidRPr="00E375D9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Pr="00E375D9">
                                  <w:rPr>
                                    <w:rFonts w:asciiTheme="majorBidi" w:hAnsiTheme="majorBidi" w:cs="Times New Roman"/>
                                    <w:color w:val="00B050"/>
                                    <w:sz w:val="28"/>
                                    <w:szCs w:val="28"/>
                                  </w:rPr>
                                  <w:t>2</w:t>
                                </w:r>
                                <w:r w:rsidRPr="00E375D9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  <w:t xml:space="preserve"> * </w:t>
                                </w:r>
                                <w:r w:rsidRPr="00E375D9">
                                  <w:rPr>
                                    <w:rFonts w:asciiTheme="majorBidi" w:hAnsiTheme="majorBidi" w:cs="Times New Roman"/>
                                    <w:color w:val="00B050"/>
                                    <w:sz w:val="28"/>
                                    <w:szCs w:val="28"/>
                                  </w:rPr>
                                  <w:t>a</w:t>
                                </w:r>
                                <w:r w:rsidRPr="00E375D9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Pr="00E375D9">
                                  <w:rPr>
                                    <w:rFonts w:asciiTheme="majorBidi" w:hAnsiTheme="majorBidi" w:cs="Times New Roman"/>
                                    <w:color w:val="00B050"/>
                                    <w:sz w:val="28"/>
                                    <w:szCs w:val="28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FBEDAF7" id="Organigramme : Processus 440" o:spid="_x0000_s1154" type="#_x0000_t109" style="position:absolute;left:0;text-align:left;margin-left:314.1pt;margin-top:10.15pt;width:189.9pt;height:36.85pt;z-index:25296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" fillcolor="white [3201]" strokecolor="#00b050" strokeweight="1.5pt">
                    <v:textbox>
                      <w:txbxContent>
                        <w:p w14:paraId="7D630672" w14:textId="77777777" w:rsidR="00E3791B" w:rsidRPr="00E375D9" w:rsidRDefault="00E3791B" w:rsidP="00547BCB">
                          <w:pPr>
                            <w:spacing w:line="276" w:lineRule="auto"/>
                            <w:jc w:val="center"/>
                            <w:rPr>
                              <w:rFonts w:asciiTheme="majorBidi" w:hAnsiTheme="majorBidi" w:cs="Times New Roman"/>
                              <w:color w:val="00B050"/>
                              <w:sz w:val="28"/>
                              <w:szCs w:val="28"/>
                            </w:rPr>
                          </w:pPr>
                          <w:r w:rsidRPr="00E375D9">
                            <w:rPr>
                              <w:b/>
                              <w:bCs/>
                              <w:color w:val="00B050"/>
                              <w:sz w:val="26"/>
                              <w:szCs w:val="26"/>
                              <w:lang w:val="fr-FR"/>
                            </w:rPr>
                            <w:t>X2 =</w:t>
                          </w:r>
                          <w:r w:rsidRPr="00E375D9">
                            <w:rPr>
                              <w:rFonts w:hint="cs"/>
                              <w:b/>
                              <w:bCs/>
                              <w:color w:val="00B050"/>
                              <w:sz w:val="26"/>
                              <w:szCs w:val="26"/>
                              <w:rtl/>
                              <w:lang w:val="fr-FR"/>
                            </w:rPr>
                            <w:t xml:space="preserve"> </w:t>
                          </w:r>
                          <w:r w:rsidRPr="00E375D9">
                            <w:rPr>
                              <w:rFonts w:cs="Times New Roman" w:hint="cs"/>
                              <w:b/>
                              <w:bCs/>
                              <w:color w:val="00B050"/>
                              <w:rtl/>
                              <w:lang w:val="fr-FR"/>
                            </w:rPr>
                            <w:t xml:space="preserve"> </w:t>
                          </w:r>
                          <w:r w:rsidRPr="00E375D9">
                            <w:rPr>
                              <w:rFonts w:asciiTheme="majorBidi" w:hAnsiTheme="majorBidi" w:cs="Times New Roman"/>
                              <w:color w:val="00B050"/>
                              <w:sz w:val="28"/>
                              <w:szCs w:val="28"/>
                            </w:rPr>
                            <w:t>(</w:t>
                          </w:r>
                          <m:oMath>
                            <m:r>
                              <w:rPr>
                                <w:rFonts w:ascii="Cambria Math" w:hAnsi="Cambria Math" w:cs="Times New Roman"/>
                                <w:color w:val="00B050"/>
                                <w:sz w:val="28"/>
                                <w:szCs w:val="28"/>
                              </w:rPr>
                              <m:t>-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="Times New Roman"/>
                                    <w:color w:val="00B050"/>
                                    <w:sz w:val="28"/>
                                    <w:szCs w:val="28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B050"/>
                                    <w:sz w:val="28"/>
                                    <w:szCs w:val="28"/>
                                  </w:rPr>
                                  <m:t>Delta</m:t>
                                </m:r>
                              </m:e>
                            </m:rad>
                          </m:oMath>
                          <w:r w:rsidRPr="00E375D9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  <w:t xml:space="preserve"> – </w:t>
                          </w:r>
                          <w:r w:rsidRPr="00E375D9">
                            <w:rPr>
                              <w:rFonts w:asciiTheme="majorBidi" w:hAnsiTheme="majorBidi" w:cs="Times New Roman"/>
                              <w:color w:val="00B050"/>
                              <w:sz w:val="28"/>
                              <w:szCs w:val="28"/>
                            </w:rPr>
                            <w:t>b</w:t>
                          </w:r>
                          <w:r w:rsidRPr="00E375D9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  <w:t xml:space="preserve"> </w:t>
                          </w:r>
                          <w:r w:rsidRPr="00E375D9">
                            <w:rPr>
                              <w:rFonts w:asciiTheme="majorBidi" w:hAnsiTheme="majorBidi" w:cs="Times New Roman"/>
                              <w:color w:val="00B050"/>
                              <w:sz w:val="28"/>
                              <w:szCs w:val="28"/>
                            </w:rPr>
                            <w:t>)</w:t>
                          </w:r>
                          <w:r w:rsidRPr="00E375D9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  <w:t xml:space="preserve"> / </w:t>
                          </w:r>
                          <w:r w:rsidRPr="00E375D9">
                            <w:rPr>
                              <w:rFonts w:asciiTheme="majorBidi" w:hAnsiTheme="majorBidi" w:cs="Times New Roman"/>
                              <w:color w:val="00B050"/>
                              <w:sz w:val="28"/>
                              <w:szCs w:val="28"/>
                            </w:rPr>
                            <w:t>(</w:t>
                          </w:r>
                          <w:r w:rsidRPr="00E375D9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  <w:t xml:space="preserve"> </w:t>
                          </w:r>
                          <w:r w:rsidRPr="00E375D9">
                            <w:rPr>
                              <w:rFonts w:asciiTheme="majorBidi" w:hAnsiTheme="majorBidi" w:cs="Times New Roman"/>
                              <w:color w:val="00B050"/>
                              <w:sz w:val="28"/>
                              <w:szCs w:val="28"/>
                            </w:rPr>
                            <w:t>2</w:t>
                          </w:r>
                          <w:r w:rsidRPr="00E375D9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  <w:t xml:space="preserve"> * </w:t>
                          </w:r>
                          <w:r w:rsidRPr="00E375D9">
                            <w:rPr>
                              <w:rFonts w:asciiTheme="majorBidi" w:hAnsiTheme="majorBidi" w:cs="Times New Roman"/>
                              <w:color w:val="00B050"/>
                              <w:sz w:val="28"/>
                              <w:szCs w:val="28"/>
                            </w:rPr>
                            <w:t>a</w:t>
                          </w:r>
                          <w:r w:rsidRPr="00E375D9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28"/>
                              <w:szCs w:val="28"/>
                            </w:rPr>
                            <w:t xml:space="preserve"> </w:t>
                          </w:r>
                          <w:r w:rsidRPr="00E375D9">
                            <w:rPr>
                              <w:rFonts w:asciiTheme="majorBidi" w:hAnsiTheme="majorBidi" w:cs="Times New Roman"/>
                              <w:color w:val="00B050"/>
                              <w:sz w:val="28"/>
                              <w:szCs w:val="28"/>
                            </w:rPr>
                            <w:t>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 xml:space="preserve"> </w:t>
          </w:r>
        </w:p>
        <w:p w14:paraId="3D5C8BBC" w14:textId="77777777" w:rsidR="00547BCB" w:rsidRPr="0050671C" w:rsidRDefault="00547BCB" w:rsidP="00547BCB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14"/>
              <w:szCs w:val="14"/>
            </w:rPr>
          </w:pPr>
        </w:p>
        <w:p w14:paraId="22698211" w14:textId="77777777" w:rsidR="00547BCB" w:rsidRPr="0050671C" w:rsidRDefault="00547BCB" w:rsidP="00547BCB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0"/>
              <w:szCs w:val="20"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62816" behindDoc="0" locked="0" layoutInCell="1" allowOverlap="1" wp14:anchorId="7BBC9283" wp14:editId="0C4D9D56">
                    <wp:simplePos x="0" y="0"/>
                    <wp:positionH relativeFrom="column">
                      <wp:posOffset>2204456</wp:posOffset>
                    </wp:positionH>
                    <wp:positionV relativeFrom="paragraph">
                      <wp:posOffset>138611</wp:posOffset>
                    </wp:positionV>
                    <wp:extent cx="0" cy="503555"/>
                    <wp:effectExtent l="76200" t="0" r="57150" b="48895"/>
                    <wp:wrapNone/>
                    <wp:docPr id="523" name="Connecteur droit avec flèche 52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50355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E6B7BBA" id="Connecteur droit avec flèche 523" o:spid="_x0000_s1026" type="#_x0000_t32" style="position:absolute;margin-left:173.6pt;margin-top:10.9pt;width:0;height:39.65pt;z-index:25296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" strokecolor="black [3200]" strokeweight="1.5pt">
                    <v:stroke endarrow="block" joinstyle="miter"/>
                  </v:shape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66912" behindDoc="0" locked="0" layoutInCell="1" allowOverlap="1" wp14:anchorId="18999588" wp14:editId="570A391A">
                    <wp:simplePos x="0" y="0"/>
                    <wp:positionH relativeFrom="column">
                      <wp:posOffset>5252085</wp:posOffset>
                    </wp:positionH>
                    <wp:positionV relativeFrom="paragraph">
                      <wp:posOffset>133985</wp:posOffset>
                    </wp:positionV>
                    <wp:extent cx="0" cy="503555"/>
                    <wp:effectExtent l="76200" t="0" r="57150" b="48895"/>
                    <wp:wrapNone/>
                    <wp:docPr id="522" name="Connecteur droit avec flèche 52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50355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2D39935" id="Connecteur droit avec flèche 522" o:spid="_x0000_s1026" type="#_x0000_t32" style="position:absolute;margin-left:413.55pt;margin-top:10.55pt;width:0;height:39.65pt;z-index:25296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" strokecolor="black [3200]" strokeweight="1.5pt">
                    <v:stroke endarrow="block" joinstyle="miter"/>
                  </v:shape>
                </w:pict>
              </mc:Fallback>
            </mc:AlternateContent>
          </w:r>
        </w:p>
        <w:p w14:paraId="44AF86B0" w14:textId="77777777" w:rsidR="00547BCB" w:rsidRDefault="00547BCB" w:rsidP="00547BCB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</w:p>
        <w:p w14:paraId="1CCEF6D7" w14:textId="77777777" w:rsidR="00547BCB" w:rsidRPr="00BC4B14" w:rsidRDefault="00547BCB" w:rsidP="00547BCB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</w:rPr>
          </w:pPr>
          <w:r w:rsidRPr="00C1483E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87392" behindDoc="0" locked="0" layoutInCell="1" allowOverlap="1" wp14:anchorId="3E3D8B36" wp14:editId="5A127E9E">
                    <wp:simplePos x="0" y="0"/>
                    <wp:positionH relativeFrom="column">
                      <wp:posOffset>750570</wp:posOffset>
                    </wp:positionH>
                    <wp:positionV relativeFrom="paragraph">
                      <wp:posOffset>198120</wp:posOffset>
                    </wp:positionV>
                    <wp:extent cx="349885" cy="323850"/>
                    <wp:effectExtent l="0" t="0" r="0" b="0"/>
                    <wp:wrapNone/>
                    <wp:docPr id="631" name="Rectangle 6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49885" cy="32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F68662" w14:textId="77777777" w:rsidR="00E3791B" w:rsidRPr="000E7368" w:rsidRDefault="00E3791B" w:rsidP="00547BCB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</w:rPr>
                                  <w:t>⑬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E3D8B36" id="Rectangle 631" o:spid="_x0000_s1155" style="position:absolute;left:0;text-align:left;margin-left:59.1pt;margin-top:15.6pt;width:27.55pt;height:25.5pt;z-index:25298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" filled="f" stroked="f" strokeweight="1pt">
                    <v:textbox>
                      <w:txbxContent>
                        <w:p w14:paraId="72F68662" w14:textId="77777777" w:rsidR="00E3791B" w:rsidRPr="000E7368" w:rsidRDefault="00E3791B" w:rsidP="00547BCB">
                          <w:pPr>
                            <w:ind w:right="-51"/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</w:rPr>
                            <w:t>⑬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Pr="00D16BE3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80224" behindDoc="0" locked="0" layoutInCell="1" allowOverlap="1" wp14:anchorId="129051BC" wp14:editId="459C6713">
                    <wp:simplePos x="0" y="0"/>
                    <wp:positionH relativeFrom="column">
                      <wp:posOffset>6386830</wp:posOffset>
                    </wp:positionH>
                    <wp:positionV relativeFrom="paragraph">
                      <wp:posOffset>171450</wp:posOffset>
                    </wp:positionV>
                    <wp:extent cx="359410" cy="359410"/>
                    <wp:effectExtent l="0" t="0" r="0" b="2540"/>
                    <wp:wrapNone/>
                    <wp:docPr id="624" name="Rectangle 62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359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6CA845" w14:textId="77777777" w:rsidR="00E3791B" w:rsidRPr="000E7368" w:rsidRDefault="00E3791B" w:rsidP="00547BCB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⑦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29051BC" id="Rectangle 624" o:spid="_x0000_s1156" style="position:absolute;left:0;text-align:left;margin-left:502.9pt;margin-top:13.5pt;width:28.3pt;height:28.3pt;z-index:25298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" filled="f" stroked="f" strokeweight="1pt">
                    <v:textbox>
                      <w:txbxContent>
                        <w:p w14:paraId="4D6CA845" w14:textId="77777777" w:rsidR="00E3791B" w:rsidRPr="000E7368" w:rsidRDefault="00E3791B" w:rsidP="00547BCB">
                          <w:pPr>
                            <w:ind w:right="-51"/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0E7368">
                            <w:rPr>
                              <w:rFonts w:cstheme="minorHAnsi"/>
                              <w:b/>
                              <w:bCs/>
                            </w:rPr>
                            <w:t>⑦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53600" behindDoc="0" locked="0" layoutInCell="1" allowOverlap="1" wp14:anchorId="1C2B0C36" wp14:editId="3A8031F5">
                    <wp:simplePos x="0" y="0"/>
                    <wp:positionH relativeFrom="column">
                      <wp:posOffset>3989070</wp:posOffset>
                    </wp:positionH>
                    <wp:positionV relativeFrom="paragraph">
                      <wp:posOffset>122555</wp:posOffset>
                    </wp:positionV>
                    <wp:extent cx="2520000" cy="467995"/>
                    <wp:effectExtent l="19050" t="0" r="33020" b="27305"/>
                    <wp:wrapNone/>
                    <wp:docPr id="521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520000" cy="467995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1352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897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905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1">
                              <a:schemeClr val="accent3"/>
                            </a:lnRef>
                            <a:fillRef idx="2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0E84D5D" w14:textId="77777777" w:rsidR="00E3791B" w:rsidRPr="00E375D9" w:rsidRDefault="00E3791B" w:rsidP="00547BCB">
                                <w:pPr>
                                  <w:spacing w:line="276" w:lineRule="auto"/>
                                  <w:jc w:val="center"/>
                                  <w:rPr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E375D9">
                                  <w:rPr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lang w:val="fr-FR"/>
                                  </w:rPr>
                                  <w:t>Ecrire (" X1 = ",X1)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C2B0C36" id="_x0000_s1157" style="position:absolute;left:0;text-align:left;margin-left:314.1pt;margin-top:9.65pt;width:198.45pt;height:36.85pt;z-index:25295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" adj="-11796480,,5400" path="m,10000l1352,r8648,l8970,10000,,10000xe" fillcolor="white [3212]" strokecolor="#0070c0" strokeweight="1.5pt">
                    <v:stroke joinstyle="miter"/>
                    <v:formulas/>
                    <v:path arrowok="t" o:connecttype="custom" o:connectlocs="0,467995;340704,0;2520000,0;2260440,467995;0,467995" o:connectangles="0,0,0,0,0" textboxrect="0,0,10000,10000"/>
                    <v:textbox>
                      <w:txbxContent>
                        <w:p w14:paraId="40E84D5D" w14:textId="77777777" w:rsidR="00E3791B" w:rsidRPr="00E375D9" w:rsidRDefault="00E3791B" w:rsidP="00547BCB">
                          <w:pPr>
                            <w:spacing w:line="276" w:lineRule="auto"/>
                            <w:jc w:val="center"/>
                            <w:rPr>
                              <w:b/>
                              <w:bCs/>
                              <w:color w:val="0070C0"/>
                              <w:sz w:val="26"/>
                              <w:szCs w:val="26"/>
                              <w:rtl/>
                              <w:lang w:val="fr-FR"/>
                            </w:rPr>
                          </w:pPr>
                          <w:r w:rsidRPr="00E375D9">
                            <w:rPr>
                              <w:b/>
                              <w:bCs/>
                              <w:color w:val="0070C0"/>
                              <w:sz w:val="26"/>
                              <w:szCs w:val="26"/>
                              <w:lang w:val="fr-FR"/>
                            </w:rPr>
                            <w:t>Ecrire (" X1 = ",X1)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56672" behindDoc="0" locked="0" layoutInCell="1" allowOverlap="1" wp14:anchorId="630962A3" wp14:editId="7A19F0DC">
                    <wp:simplePos x="0" y="0"/>
                    <wp:positionH relativeFrom="column">
                      <wp:posOffset>945292</wp:posOffset>
                    </wp:positionH>
                    <wp:positionV relativeFrom="paragraph">
                      <wp:posOffset>128905</wp:posOffset>
                    </wp:positionV>
                    <wp:extent cx="2520000" cy="467995"/>
                    <wp:effectExtent l="19050" t="0" r="33020" b="27305"/>
                    <wp:wrapNone/>
                    <wp:docPr id="520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520000" cy="467995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1352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897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905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1">
                              <a:schemeClr val="accent3"/>
                            </a:lnRef>
                            <a:fillRef idx="2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7A8B3A" w14:textId="77777777" w:rsidR="00E3791B" w:rsidRPr="00E375D9" w:rsidRDefault="00E3791B" w:rsidP="00547BCB">
                                <w:pPr>
                                  <w:spacing w:line="276" w:lineRule="auto"/>
                                  <w:ind w:left="180"/>
                                  <w:jc w:val="center"/>
                                  <w:rPr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E375D9">
                                  <w:rPr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lang w:val="fr-FR"/>
                                  </w:rPr>
                                  <w:t>Ecrire (" X1 = X2 = ",X1)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30962A3" id="_x0000_s1158" style="position:absolute;left:0;text-align:left;margin-left:74.45pt;margin-top:10.15pt;width:198.45pt;height:36.85pt;z-index:25295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" adj="-11796480,,5400" path="m,10000l1352,r8648,l8970,10000,,10000xe" fillcolor="white [3212]" strokecolor="#0070c0" strokeweight="1.5pt">
                    <v:stroke joinstyle="miter"/>
                    <v:formulas/>
                    <v:path arrowok="t" o:connecttype="custom" o:connectlocs="0,467995;340704,0;2520000,0;2260440,467995;0,467995" o:connectangles="0,0,0,0,0" textboxrect="0,0,10000,10000"/>
                    <v:textbox>
                      <w:txbxContent>
                        <w:p w14:paraId="577A8B3A" w14:textId="77777777" w:rsidR="00E3791B" w:rsidRPr="00E375D9" w:rsidRDefault="00E3791B" w:rsidP="00547BCB">
                          <w:pPr>
                            <w:spacing w:line="276" w:lineRule="auto"/>
                            <w:ind w:left="180"/>
                            <w:jc w:val="center"/>
                            <w:rPr>
                              <w:b/>
                              <w:bCs/>
                              <w:color w:val="0070C0"/>
                              <w:sz w:val="26"/>
                              <w:szCs w:val="26"/>
                              <w:rtl/>
                              <w:lang w:val="fr-FR"/>
                            </w:rPr>
                          </w:pPr>
                          <w:r w:rsidRPr="00E375D9">
                            <w:rPr>
                              <w:b/>
                              <w:bCs/>
                              <w:color w:val="0070C0"/>
                              <w:sz w:val="26"/>
                              <w:szCs w:val="26"/>
                              <w:lang w:val="fr-FR"/>
                            </w:rPr>
                            <w:t>Ecrire (" X1 = X2 = ",X1)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4AE054F8" w14:textId="77777777" w:rsidR="00547BCB" w:rsidRDefault="00547BCB" w:rsidP="00547BCB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  <w:r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63840" behindDoc="0" locked="0" layoutInCell="1" allowOverlap="1" wp14:anchorId="503A2C78" wp14:editId="62C8DDDE">
                    <wp:simplePos x="0" y="0"/>
                    <wp:positionH relativeFrom="column">
                      <wp:posOffset>2234024</wp:posOffset>
                    </wp:positionH>
                    <wp:positionV relativeFrom="paragraph">
                      <wp:posOffset>299403</wp:posOffset>
                    </wp:positionV>
                    <wp:extent cx="1027315" cy="1097453"/>
                    <wp:effectExtent l="2858" t="0" r="23812" b="23813"/>
                    <wp:wrapNone/>
                    <wp:docPr id="517" name="Connecteur en angle 51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16200000" flipV="1">
                              <a:off x="0" y="0"/>
                              <a:ext cx="1027315" cy="1097453"/>
                            </a:xfrm>
                            <a:prstGeom prst="bentConnector3">
                              <a:avLst>
                                <a:gd name="adj1" fmla="val 55868"/>
                              </a:avLst>
                            </a:prstGeom>
                            <a:ln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18F5070" id="Connecteur en angle 517" o:spid="_x0000_s1026" type="#_x0000_t34" style="position:absolute;margin-left:175.9pt;margin-top:23.6pt;width:80.9pt;height:86.4pt;rotation:90;flip:y;z-index:25296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" adj="12067" strokecolor="black [3200]" strokeweight="1.5pt"/>
                </w:pict>
              </mc:Fallback>
            </mc:AlternateContent>
          </w:r>
        </w:p>
        <w:p w14:paraId="1B289725" w14:textId="77777777" w:rsidR="00547BCB" w:rsidRPr="00BC4B14" w:rsidRDefault="00547BCB" w:rsidP="00547BCB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72032" behindDoc="0" locked="0" layoutInCell="1" allowOverlap="1" wp14:anchorId="4EF48B87" wp14:editId="169999E1">
                    <wp:simplePos x="0" y="0"/>
                    <wp:positionH relativeFrom="column">
                      <wp:posOffset>5243830</wp:posOffset>
                    </wp:positionH>
                    <wp:positionV relativeFrom="paragraph">
                      <wp:posOffset>20955</wp:posOffset>
                    </wp:positionV>
                    <wp:extent cx="0" cy="511200"/>
                    <wp:effectExtent l="76200" t="0" r="57150" b="60325"/>
                    <wp:wrapNone/>
                    <wp:docPr id="546" name="Connecteur droit avec flèche 5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5112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3745768" id="Connecteur droit avec flèche 546" o:spid="_x0000_s1026" type="#_x0000_t32" style="position:absolute;margin-left:412.9pt;margin-top:1.65pt;width:0;height:40.25pt;z-index:25297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" strokecolor="black [3200]" strokeweight="1.5pt">
                    <v:stroke endarrow="block" joinstyle="miter"/>
                  </v:shape>
                </w:pict>
              </mc:Fallback>
            </mc:AlternateContent>
          </w:r>
        </w:p>
        <w:p w14:paraId="7F3B333D" w14:textId="77777777" w:rsidR="00547BCB" w:rsidRDefault="00547BCB" w:rsidP="00547BCB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71008" behindDoc="0" locked="0" layoutInCell="1" allowOverlap="1" wp14:anchorId="1DB10C6E" wp14:editId="2C369A93">
                    <wp:simplePos x="0" y="0"/>
                    <wp:positionH relativeFrom="column">
                      <wp:posOffset>3993515</wp:posOffset>
                    </wp:positionH>
                    <wp:positionV relativeFrom="paragraph">
                      <wp:posOffset>281305</wp:posOffset>
                    </wp:positionV>
                    <wp:extent cx="2519680" cy="467995"/>
                    <wp:effectExtent l="19050" t="0" r="33020" b="27305"/>
                    <wp:wrapNone/>
                    <wp:docPr id="545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519680" cy="467995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1352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897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905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1">
                              <a:schemeClr val="accent3"/>
                            </a:lnRef>
                            <a:fillRef idx="2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34E037" w14:textId="77777777" w:rsidR="00E3791B" w:rsidRPr="00E375D9" w:rsidRDefault="00E3791B" w:rsidP="00547BCB">
                                <w:pPr>
                                  <w:spacing w:line="276" w:lineRule="auto"/>
                                  <w:jc w:val="center"/>
                                  <w:rPr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E375D9">
                                  <w:rPr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lang w:val="fr-FR"/>
                                  </w:rPr>
                                  <w:t>Ecrire (" X2 = ",X2)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DB10C6E" id="_x0000_s1159" style="position:absolute;left:0;text-align:left;margin-left:314.45pt;margin-top:22.15pt;width:198.4pt;height:36.85pt;z-index:25297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" adj="-11796480,,5400" path="m,10000l1352,r8648,l8970,10000,,10000xe" fillcolor="white [3212]" strokecolor="#0070c0" strokeweight="1.5pt">
                    <v:stroke joinstyle="miter"/>
                    <v:formulas/>
                    <v:path arrowok="t" o:connecttype="custom" o:connectlocs="0,467995;340661,0;2519680,0;2260153,467995;0,467995" o:connectangles="0,0,0,0,0" textboxrect="0,0,10000,10000"/>
                    <v:textbox>
                      <w:txbxContent>
                        <w:p w14:paraId="0434E037" w14:textId="77777777" w:rsidR="00E3791B" w:rsidRPr="00E375D9" w:rsidRDefault="00E3791B" w:rsidP="00547BCB">
                          <w:pPr>
                            <w:spacing w:line="276" w:lineRule="auto"/>
                            <w:jc w:val="center"/>
                            <w:rPr>
                              <w:b/>
                              <w:bCs/>
                              <w:color w:val="0070C0"/>
                              <w:sz w:val="26"/>
                              <w:szCs w:val="26"/>
                              <w:rtl/>
                              <w:lang w:val="fr-FR"/>
                            </w:rPr>
                          </w:pPr>
                          <w:r w:rsidRPr="00E375D9">
                            <w:rPr>
                              <w:b/>
                              <w:bCs/>
                              <w:color w:val="0070C0"/>
                              <w:sz w:val="26"/>
                              <w:szCs w:val="26"/>
                              <w:lang w:val="fr-FR"/>
                            </w:rPr>
                            <w:t>Ecrire (" X2 = ",X2)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67936" behindDoc="0" locked="0" layoutInCell="1" allowOverlap="1" wp14:anchorId="45D4BF3C" wp14:editId="0DB945BB">
                    <wp:simplePos x="0" y="0"/>
                    <wp:positionH relativeFrom="column">
                      <wp:posOffset>2222269</wp:posOffset>
                    </wp:positionH>
                    <wp:positionV relativeFrom="paragraph">
                      <wp:posOffset>229136</wp:posOffset>
                    </wp:positionV>
                    <wp:extent cx="1073043" cy="1303652"/>
                    <wp:effectExtent l="38100" t="0" r="32385" b="87630"/>
                    <wp:wrapNone/>
                    <wp:docPr id="514" name="Connecteur en angle 51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1073043" cy="1303652"/>
                            </a:xfrm>
                            <a:prstGeom prst="bentConnector3">
                              <a:avLst>
                                <a:gd name="adj1" fmla="val 99827"/>
                              </a:avLst>
                            </a:prstGeom>
                            <a:ln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5437D9E" id="Connecteur en angle 514" o:spid="_x0000_s1026" type="#_x0000_t34" style="position:absolute;margin-left:175pt;margin-top:18.05pt;width:84.5pt;height:102.65pt;flip:y;z-index:25296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" adj="21563" strokecolor="black [3200]" strokeweight="1.5pt">
                    <v:stroke startarrow="block"/>
                  </v:shape>
                </w:pict>
              </mc:Fallback>
            </mc:AlternateContent>
          </w:r>
          <w:r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41312" behindDoc="0" locked="0" layoutInCell="1" allowOverlap="1" wp14:anchorId="17B4BDC0" wp14:editId="0BE025AD">
                    <wp:simplePos x="0" y="0"/>
                    <wp:positionH relativeFrom="column">
                      <wp:posOffset>351905</wp:posOffset>
                    </wp:positionH>
                    <wp:positionV relativeFrom="paragraph">
                      <wp:posOffset>205385</wp:posOffset>
                    </wp:positionV>
                    <wp:extent cx="1130935" cy="463138"/>
                    <wp:effectExtent l="0" t="0" r="69215" b="51435"/>
                    <wp:wrapNone/>
                    <wp:docPr id="518" name="Connecteur en angle 51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10800000" flipH="1" flipV="1">
                              <a:off x="0" y="0"/>
                              <a:ext cx="1130935" cy="463138"/>
                            </a:xfrm>
                            <a:prstGeom prst="bentConnector3">
                              <a:avLst>
                                <a:gd name="adj1" fmla="val 99703"/>
                              </a:avLst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3F10A63" id="Connecteur en angle 518" o:spid="_x0000_s1026" type="#_x0000_t34" style="position:absolute;margin-left:27.7pt;margin-top:16.15pt;width:89.05pt;height:36.45pt;rotation:180;flip:x y;z-index:25294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" adj="21536" strokecolor="black [3200]" strokeweight="1.5pt">
                    <v:stroke endarrow="block"/>
                  </v:shape>
                </w:pict>
              </mc:Fallback>
            </mc:AlternateContent>
          </w:r>
        </w:p>
        <w:p w14:paraId="1D29B255" w14:textId="77777777" w:rsidR="00547BCB" w:rsidRDefault="00547BCB" w:rsidP="00547BCB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  <w:r w:rsidRPr="00D16BE3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82272" behindDoc="0" locked="0" layoutInCell="1" allowOverlap="1" wp14:anchorId="311216CB" wp14:editId="1E014563">
                    <wp:simplePos x="0" y="0"/>
                    <wp:positionH relativeFrom="column">
                      <wp:posOffset>6381115</wp:posOffset>
                    </wp:positionH>
                    <wp:positionV relativeFrom="paragraph">
                      <wp:posOffset>33655</wp:posOffset>
                    </wp:positionV>
                    <wp:extent cx="349885" cy="323850"/>
                    <wp:effectExtent l="0" t="0" r="0" b="0"/>
                    <wp:wrapNone/>
                    <wp:docPr id="626" name="Rectangle 62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49885" cy="32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172A910" w14:textId="77777777" w:rsidR="00E3791B" w:rsidRPr="000E7368" w:rsidRDefault="00E3791B" w:rsidP="00547BCB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⑧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11216CB" id="Rectangle 626" o:spid="_x0000_s1160" style="position:absolute;left:0;text-align:left;margin-left:502.45pt;margin-top:2.65pt;width:27.55pt;height:25.5pt;z-index:25298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" filled="f" stroked="f" strokeweight="1pt">
                    <v:textbox>
                      <w:txbxContent>
                        <w:p w14:paraId="0172A910" w14:textId="77777777" w:rsidR="00E3791B" w:rsidRPr="000E7368" w:rsidRDefault="00E3791B" w:rsidP="00547BCB">
                          <w:pPr>
                            <w:ind w:right="-51"/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rFonts w:cstheme="minorHAnsi"/>
                              <w:b/>
                              <w:bCs/>
                            </w:rPr>
                            <w:t>⑧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p w14:paraId="63AB346E" w14:textId="77777777" w:rsidR="00547BCB" w:rsidRDefault="00547BCB" w:rsidP="00547BCB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  <w:r w:rsidRPr="00C1483E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88416" behindDoc="0" locked="0" layoutInCell="1" allowOverlap="1" wp14:anchorId="31CFA010" wp14:editId="053C4907">
                    <wp:simplePos x="0" y="0"/>
                    <wp:positionH relativeFrom="column">
                      <wp:posOffset>-116840</wp:posOffset>
                    </wp:positionH>
                    <wp:positionV relativeFrom="paragraph">
                      <wp:posOffset>149860</wp:posOffset>
                    </wp:positionV>
                    <wp:extent cx="349885" cy="323850"/>
                    <wp:effectExtent l="0" t="0" r="0" b="0"/>
                    <wp:wrapNone/>
                    <wp:docPr id="632" name="Rectangle 6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49885" cy="32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D925C4" w14:textId="77777777" w:rsidR="00E3791B" w:rsidRPr="000E7368" w:rsidRDefault="00E3791B" w:rsidP="00547BCB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</w:rPr>
                                  <w:t>⑮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1CFA010" id="Rectangle 632" o:spid="_x0000_s1161" style="position:absolute;left:0;text-align:left;margin-left:-9.2pt;margin-top:11.8pt;width:27.55pt;height:25.5pt;z-index:25298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" filled="f" stroked="f" strokeweight="1pt">
                    <v:textbox>
                      <w:txbxContent>
                        <w:p w14:paraId="0ED925C4" w14:textId="77777777" w:rsidR="00E3791B" w:rsidRPr="000E7368" w:rsidRDefault="00E3791B" w:rsidP="00547BCB">
                          <w:pPr>
                            <w:ind w:right="-51"/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</w:rPr>
                            <w:t>⑮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35168" behindDoc="0" locked="0" layoutInCell="1" allowOverlap="1" wp14:anchorId="74CA4265" wp14:editId="0E620705">
                    <wp:simplePos x="0" y="0"/>
                    <wp:positionH relativeFrom="column">
                      <wp:posOffset>3463241</wp:posOffset>
                    </wp:positionH>
                    <wp:positionV relativeFrom="paragraph">
                      <wp:posOffset>137160</wp:posOffset>
                    </wp:positionV>
                    <wp:extent cx="1796142" cy="1228618"/>
                    <wp:effectExtent l="19050" t="0" r="33020" b="86360"/>
                    <wp:wrapNone/>
                    <wp:docPr id="445" name="Connecteur en angle 4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1796142" cy="1228618"/>
                            </a:xfrm>
                            <a:prstGeom prst="bentConnector3">
                              <a:avLst>
                                <a:gd name="adj1" fmla="val 99827"/>
                              </a:avLst>
                            </a:prstGeom>
                            <a:ln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D0AED5C" id="Connecteur en angle 445" o:spid="_x0000_s1026" type="#_x0000_t34" style="position:absolute;margin-left:272.7pt;margin-top:10.8pt;width:141.45pt;height:96.75pt;flip:y;z-index:25293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" adj="21563" strokecolor="black [3200]" strokeweight="1.5pt">
                    <v:stroke startarrow="block"/>
                  </v:shape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57696" behindDoc="0" locked="0" layoutInCell="1" allowOverlap="1" wp14:anchorId="61B3F4B3" wp14:editId="4FBF6579">
                    <wp:simplePos x="0" y="0"/>
                    <wp:positionH relativeFrom="column">
                      <wp:posOffset>150495</wp:posOffset>
                    </wp:positionH>
                    <wp:positionV relativeFrom="paragraph">
                      <wp:posOffset>53975</wp:posOffset>
                    </wp:positionV>
                    <wp:extent cx="2699385" cy="467995"/>
                    <wp:effectExtent l="19050" t="0" r="43815" b="27305"/>
                    <wp:wrapNone/>
                    <wp:docPr id="519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699385" cy="467995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1352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897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905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1">
                              <a:schemeClr val="accent3"/>
                            </a:lnRef>
                            <a:fillRef idx="2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BD20CFB" w14:textId="77777777" w:rsidR="00E3791B" w:rsidRPr="00E375D9" w:rsidRDefault="00E3791B" w:rsidP="00547BCB">
                                <w:pPr>
                                  <w:spacing w:line="276" w:lineRule="auto"/>
                                  <w:ind w:left="180"/>
                                  <w:jc w:val="center"/>
                                  <w:rPr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E375D9">
                                  <w:rPr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lang w:val="fr-FR"/>
                                  </w:rPr>
                                  <w:t>Ecrire (" Pas de Solution ")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1B3F4B3" id="_x0000_s1162" style="position:absolute;left:0;text-align:left;margin-left:11.85pt;margin-top:4.25pt;width:212.55pt;height:36.85pt;z-index:25295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" adj="-11796480,,5400" path="m,10000l1352,r8648,l8970,10000,,10000xe" fillcolor="white [3212]" strokecolor="#0070c0" strokeweight="1.5pt">
                    <v:stroke joinstyle="miter"/>
                    <v:formulas/>
                    <v:path arrowok="t" o:connecttype="custom" o:connectlocs="0,467995;364957,0;2699385,0;2421348,467995;0,467995" o:connectangles="0,0,0,0,0" textboxrect="0,0,10000,10000"/>
                    <v:textbox>
                      <w:txbxContent>
                        <w:p w14:paraId="4BD20CFB" w14:textId="77777777" w:rsidR="00E3791B" w:rsidRPr="00E375D9" w:rsidRDefault="00E3791B" w:rsidP="00547BCB">
                          <w:pPr>
                            <w:spacing w:line="276" w:lineRule="auto"/>
                            <w:ind w:left="180"/>
                            <w:jc w:val="center"/>
                            <w:rPr>
                              <w:b/>
                              <w:bCs/>
                              <w:color w:val="0070C0"/>
                              <w:sz w:val="26"/>
                              <w:szCs w:val="26"/>
                              <w:rtl/>
                              <w:lang w:val="fr-FR"/>
                            </w:rPr>
                          </w:pPr>
                          <w:r w:rsidRPr="00E375D9">
                            <w:rPr>
                              <w:b/>
                              <w:bCs/>
                              <w:color w:val="0070C0"/>
                              <w:sz w:val="26"/>
                              <w:szCs w:val="26"/>
                              <w:lang w:val="fr-FR"/>
                            </w:rPr>
                            <w:t>Ecrire (" Pas de Solution ")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3A0739BA" w14:textId="77777777" w:rsidR="00547BCB" w:rsidRDefault="00547BCB" w:rsidP="00547BCB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  <w:r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64864" behindDoc="0" locked="0" layoutInCell="1" allowOverlap="1" wp14:anchorId="7CA4A2C1" wp14:editId="5304B11C">
                    <wp:simplePos x="0" y="0"/>
                    <wp:positionH relativeFrom="column">
                      <wp:posOffset>1516535</wp:posOffset>
                    </wp:positionH>
                    <wp:positionV relativeFrom="paragraph">
                      <wp:posOffset>183342</wp:posOffset>
                    </wp:positionV>
                    <wp:extent cx="390332" cy="457724"/>
                    <wp:effectExtent l="4445" t="0" r="52705" b="90805"/>
                    <wp:wrapNone/>
                    <wp:docPr id="515" name="Connecteur en angle 5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16200000" flipV="1">
                              <a:off x="0" y="0"/>
                              <a:ext cx="390332" cy="457724"/>
                            </a:xfrm>
                            <a:prstGeom prst="bentConnector3">
                              <a:avLst>
                                <a:gd name="adj1" fmla="val 926"/>
                              </a:avLst>
                            </a:prstGeom>
                            <a:ln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3F8256A" id="Connecteur en angle 515" o:spid="_x0000_s1026" type="#_x0000_t34" style="position:absolute;margin-left:119.4pt;margin-top:14.45pt;width:30.75pt;height:36.05pt;rotation:90;flip:y;z-index:25296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" adj="200" strokecolor="black [3200]" strokeweight="1.5pt">
                    <v:stroke startarrow="block"/>
                  </v:shape>
                </w:pict>
              </mc:Fallback>
            </mc:AlternateContent>
          </w:r>
        </w:p>
        <w:p w14:paraId="423E5F46" w14:textId="77777777" w:rsidR="00547BCB" w:rsidRDefault="00547BCB" w:rsidP="00547BCB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68960" behindDoc="0" locked="0" layoutInCell="1" allowOverlap="1" wp14:anchorId="760B67B2" wp14:editId="2E96006A">
                    <wp:simplePos x="0" y="0"/>
                    <wp:positionH relativeFrom="column">
                      <wp:posOffset>1956212</wp:posOffset>
                    </wp:positionH>
                    <wp:positionV relativeFrom="paragraph">
                      <wp:posOffset>170815</wp:posOffset>
                    </wp:positionV>
                    <wp:extent cx="251460" cy="251460"/>
                    <wp:effectExtent l="0" t="0" r="15240" b="15240"/>
                    <wp:wrapNone/>
                    <wp:docPr id="513" name="Organigramme : Connecteur 5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51460" cy="251460"/>
                            </a:xfrm>
                            <a:prstGeom prst="flowChartConnector">
                              <a:avLst/>
                            </a:prstGeom>
                            <a:ln>
                              <a:solidFill>
                                <a:srgbClr val="8E000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2CE5B76"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Organigramme : Connecteur 513" o:spid="_x0000_s1026" type="#_x0000_t120" style="position:absolute;margin-left:154.05pt;margin-top:13.45pt;width:19.8pt;height:19.8pt;z-index:25296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" fillcolor="white [3201]" strokecolor="#8e0000" strokeweight="1pt">
                    <v:stroke joinstyle="miter"/>
                  </v:shape>
                </w:pict>
              </mc:Fallback>
            </mc:AlternateContent>
          </w:r>
          <w:r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69984" behindDoc="0" locked="0" layoutInCell="1" allowOverlap="1" wp14:anchorId="4B9AB9F3" wp14:editId="09DC7825">
                    <wp:simplePos x="0" y="0"/>
                    <wp:positionH relativeFrom="column">
                      <wp:posOffset>2465070</wp:posOffset>
                    </wp:positionH>
                    <wp:positionV relativeFrom="paragraph">
                      <wp:posOffset>23495</wp:posOffset>
                    </wp:positionV>
                    <wp:extent cx="322581" cy="1116000"/>
                    <wp:effectExtent l="3492" t="0" r="23813" b="100012"/>
                    <wp:wrapNone/>
                    <wp:docPr id="512" name="Connecteur en angle 5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16200000" flipV="1">
                              <a:off x="0" y="0"/>
                              <a:ext cx="322581" cy="1116000"/>
                            </a:xfrm>
                            <a:prstGeom prst="bentConnector3">
                              <a:avLst>
                                <a:gd name="adj1" fmla="val 926"/>
                              </a:avLst>
                            </a:prstGeom>
                            <a:ln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BF768AB" id="Connecteur en angle 512" o:spid="_x0000_s1026" type="#_x0000_t34" style="position:absolute;margin-left:194.1pt;margin-top:1.85pt;width:25.4pt;height:87.85pt;rotation:90;flip:y;z-index:25296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" adj="200" strokecolor="black [3200]" strokeweight="1.5pt">
                    <v:stroke startarrow="block"/>
                  </v:shape>
                </w:pict>
              </mc:Fallback>
            </mc:AlternateContent>
          </w:r>
        </w:p>
        <w:p w14:paraId="6DD9DDF0" w14:textId="77777777" w:rsidR="00547BCB" w:rsidRDefault="00547BCB" w:rsidP="00547BCB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</w:p>
        <w:p w14:paraId="5A243466" w14:textId="77777777" w:rsidR="00547BCB" w:rsidRDefault="00547BCB" w:rsidP="00547BCB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73056" behindDoc="0" locked="0" layoutInCell="1" allowOverlap="1" wp14:anchorId="69F9E740" wp14:editId="33296ADA">
                    <wp:simplePos x="0" y="0"/>
                    <wp:positionH relativeFrom="column">
                      <wp:posOffset>3337560</wp:posOffset>
                    </wp:positionH>
                    <wp:positionV relativeFrom="paragraph">
                      <wp:posOffset>254635</wp:posOffset>
                    </wp:positionV>
                    <wp:extent cx="0" cy="360000"/>
                    <wp:effectExtent l="76200" t="0" r="76200" b="59690"/>
                    <wp:wrapNone/>
                    <wp:docPr id="547" name="Connecteur droit avec flèche 54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3600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8118102" id="Connecteur droit avec flèche 547" o:spid="_x0000_s1026" type="#_x0000_t32" style="position:absolute;margin-left:262.8pt;margin-top:20.05pt;width:0;height:28.35pt;flip:x;z-index:25297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" strokecolor="black [3200]" strokeweight="1.5pt">
                    <v:stroke endarrow="block" joinstyle="miter"/>
                  </v:shape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51552" behindDoc="0" locked="0" layoutInCell="1" allowOverlap="1" wp14:anchorId="56F4F68D" wp14:editId="0EA35265">
                    <wp:simplePos x="0" y="0"/>
                    <wp:positionH relativeFrom="column">
                      <wp:posOffset>3210337</wp:posOffset>
                    </wp:positionH>
                    <wp:positionV relativeFrom="paragraph">
                      <wp:posOffset>14605</wp:posOffset>
                    </wp:positionV>
                    <wp:extent cx="251460" cy="251460"/>
                    <wp:effectExtent l="0" t="0" r="15240" b="15240"/>
                    <wp:wrapNone/>
                    <wp:docPr id="516" name="Organigramme : Connecteur 5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51460" cy="251460"/>
                            </a:xfrm>
                            <a:prstGeom prst="flowChartConnector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4D58B1D" id="Organigramme : Connecteur 516" o:spid="_x0000_s1026" type="#_x0000_t120" style="position:absolute;margin-left:252.8pt;margin-top:1.15pt;width:19.8pt;height:19.8pt;z-index:25295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" fillcolor="white [3201]" strokecolor="red" strokeweight="1pt">
                    <v:stroke joinstyle="miter"/>
                  </v:shape>
                </w:pict>
              </mc:Fallback>
            </mc:AlternateContent>
          </w:r>
        </w:p>
        <w:p w14:paraId="39FB22C5" w14:textId="77777777" w:rsidR="00547BCB" w:rsidRDefault="00547BCB" w:rsidP="00547BCB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</w:p>
        <w:p w14:paraId="7271A0C0" w14:textId="77777777" w:rsidR="00547BCB" w:rsidRDefault="00547BCB" w:rsidP="00547BCB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43360" behindDoc="0" locked="0" layoutInCell="1" allowOverlap="1" wp14:anchorId="2A9CB7FF" wp14:editId="594B7A2B">
                    <wp:simplePos x="0" y="0"/>
                    <wp:positionH relativeFrom="column">
                      <wp:posOffset>2446020</wp:posOffset>
                    </wp:positionH>
                    <wp:positionV relativeFrom="paragraph">
                      <wp:posOffset>16671</wp:posOffset>
                    </wp:positionV>
                    <wp:extent cx="1791970" cy="431800"/>
                    <wp:effectExtent l="0" t="0" r="17780" b="25400"/>
                    <wp:wrapNone/>
                    <wp:docPr id="443" name="Ellipse 44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1970" cy="431800"/>
                            </a:xfrm>
                            <a:prstGeom prst="ellipse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B21A458" w14:textId="77777777" w:rsidR="00E3791B" w:rsidRPr="00C90B09" w:rsidRDefault="00E3791B" w:rsidP="00547BCB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  <w:lang w:val="fr-FR"/>
                                  </w:rPr>
                                </w:pPr>
                                <w:r>
                                  <w:rPr>
                                    <w:rFonts w:cs="Times New Roman"/>
                                    <w:b/>
                                    <w:bCs/>
                                    <w:sz w:val="26"/>
                                    <w:szCs w:val="28"/>
                                    <w:lang w:val="fr-FR"/>
                                  </w:rPr>
                                  <w:t>Fin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oval w14:anchorId="2A9CB7FF" id="Ellipse 443" o:spid="_x0000_s1163" style="position:absolute;left:0;text-align:left;margin-left:192.6pt;margin-top:1.3pt;width:141.1pt;height:34pt;z-index:25294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" fillcolor="white [3201]" strokecolor="black [3200]" strokeweight="1.5pt">
                    <v:stroke joinstyle="miter"/>
                    <v:textbox>
                      <w:txbxContent>
                        <w:p w14:paraId="0B21A458" w14:textId="77777777" w:rsidR="00E3791B" w:rsidRPr="00C90B09" w:rsidRDefault="00E3791B" w:rsidP="00547BCB">
                          <w:pPr>
                            <w:jc w:val="center"/>
                            <w:rPr>
                              <w:sz w:val="22"/>
                              <w:szCs w:val="22"/>
                              <w:lang w:val="fr-FR"/>
                            </w:rPr>
                          </w:pPr>
                          <w:r>
                            <w:rPr>
                              <w:rFonts w:cs="Times New Roman"/>
                              <w:b/>
                              <w:bCs/>
                              <w:sz w:val="26"/>
                              <w:szCs w:val="28"/>
                              <w:lang w:val="fr-FR"/>
                            </w:rPr>
                            <w:t>Fin</w:t>
                          </w:r>
                        </w:p>
                      </w:txbxContent>
                    </v:textbox>
                  </v:oval>
                </w:pict>
              </mc:Fallback>
            </mc:AlternateContent>
          </w:r>
        </w:p>
        <w:p w14:paraId="0C30E701" w14:textId="77777777" w:rsidR="00547BCB" w:rsidRDefault="00547BCB" w:rsidP="00547BCB">
          <w:pPr>
            <w:widowControl/>
            <w:suppressAutoHyphens w:val="0"/>
            <w:jc w:val="right"/>
            <w:rPr>
              <w:rFonts w:asciiTheme="majorBidi" w:hAnsiTheme="majorBidi" w:cstheme="majorBidi"/>
              <w:bCs/>
              <w:color w:val="0070C0"/>
              <w:sz w:val="18"/>
              <w:szCs w:val="1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14:paraId="4B1AD194" w14:textId="77777777" w:rsidR="00547BCB" w:rsidRDefault="00547BCB" w:rsidP="00547BCB">
          <w:pPr>
            <w:bidi/>
            <w:jc w:val="both"/>
            <w:rPr>
              <w:rFonts w:asciiTheme="majorBidi" w:hAnsiTheme="majorBidi" w:cstheme="majorBidi"/>
              <w:color w:val="002060"/>
              <w:sz w:val="14"/>
              <w:szCs w:val="14"/>
              <w:lang w:val="fr-FR"/>
            </w:rPr>
          </w:pPr>
        </w:p>
        <w:p w14:paraId="5EE6E7CA" w14:textId="77777777" w:rsidR="00ED056A" w:rsidRDefault="00ED056A" w:rsidP="00ED056A">
          <w:pPr>
            <w:bidi/>
            <w:jc w:val="both"/>
            <w:rPr>
              <w:rFonts w:asciiTheme="majorBidi" w:hAnsiTheme="majorBidi" w:cstheme="majorBidi"/>
              <w:color w:val="002060"/>
              <w:sz w:val="14"/>
              <w:szCs w:val="14"/>
              <w:lang w:val="fr-FR"/>
            </w:rPr>
          </w:pPr>
        </w:p>
        <w:p w14:paraId="5B572618" w14:textId="77777777" w:rsidR="00547BCB" w:rsidRPr="00E84FC4" w:rsidRDefault="00547BCB" w:rsidP="00547BCB">
          <w:pPr>
            <w:bidi/>
            <w:rPr>
              <w:rFonts w:asciiTheme="majorBidi" w:hAnsiTheme="majorBidi" w:cstheme="majorBidi"/>
              <w:color w:val="002060"/>
              <w:sz w:val="28"/>
              <w:szCs w:val="28"/>
              <w:lang w:val="fr-FR"/>
            </w:rPr>
          </w:pPr>
          <w:r w:rsidRPr="00E84FC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  <w:lang w:bidi="ar-SA"/>
            </w:rPr>
            <w:t>الـ</w:t>
          </w:r>
          <w:r w:rsidRPr="00E84FC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خــ</w:t>
          </w:r>
          <w:r w:rsidRPr="00E84FC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وارزم</w:t>
          </w:r>
          <w:r w:rsidRPr="00E84FC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E84FC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ـي</w:t>
          </w:r>
          <w:r w:rsidRPr="00E84FC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E84FC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</w:t>
          </w:r>
          <w:r w:rsidRPr="00E84FC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ة الـتي تـسـمـح </w:t>
          </w:r>
          <w:r w:rsidRPr="00E84FC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بــتـ</w:t>
          </w:r>
          <w:r w:rsidRPr="00E84FC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ح</w:t>
          </w:r>
          <w:r w:rsidRPr="00E84FC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ــ</w:t>
          </w:r>
          <w:r w:rsidRPr="00E84FC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د</w:t>
          </w:r>
          <w:r w:rsidRPr="00E84FC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يــ</w:t>
          </w:r>
          <w:r w:rsidRPr="00E84FC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د</w:t>
          </w:r>
          <w:r w:rsidRPr="00E84FC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 xml:space="preserve"> </w:t>
          </w:r>
          <w:r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حــلـ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ول الـمـعــادلــة مـن الـدرجـة الـثـانـيـة :</w:t>
          </w:r>
          <w:r w:rsidRPr="00547BCB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547BCB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a X</w:t>
          </w:r>
          <w:r w:rsidRPr="00BB3D7E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vertAlign w:val="superscript"/>
            </w:rPr>
            <w:t>2</w:t>
          </w:r>
          <w:r w:rsidRPr="00547BCB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 xml:space="preserve">  +  b X  +  c  =  0</w:t>
          </w:r>
          <w:r w:rsidRPr="00547BCB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  </w:t>
          </w:r>
        </w:p>
        <w:p w14:paraId="395D4E45" w14:textId="77777777" w:rsidR="00547BCB" w:rsidRDefault="00547BCB" w:rsidP="00547BCB">
          <w:pPr>
            <w:bidi/>
            <w:jc w:val="both"/>
            <w:rPr>
              <w:rFonts w:asciiTheme="majorBidi" w:hAnsiTheme="majorBidi" w:cstheme="majorBidi"/>
              <w:color w:val="002060"/>
              <w:sz w:val="14"/>
              <w:szCs w:val="14"/>
              <w:rtl/>
              <w:lang w:val="fr-FR"/>
            </w:rPr>
          </w:pPr>
        </w:p>
        <w:p w14:paraId="4B9087F4" w14:textId="77777777" w:rsidR="006A6A36" w:rsidRDefault="006A6A36" w:rsidP="006A6A36">
          <w:pPr>
            <w:bidi/>
            <w:jc w:val="both"/>
            <w:rPr>
              <w:rFonts w:asciiTheme="majorBidi" w:hAnsiTheme="majorBidi" w:cstheme="majorBidi"/>
              <w:color w:val="002060"/>
              <w:sz w:val="14"/>
              <w:szCs w:val="14"/>
              <w:rtl/>
              <w:lang w:val="fr-FR"/>
            </w:rPr>
          </w:pPr>
        </w:p>
        <w:p w14:paraId="02BC8226" w14:textId="77777777" w:rsidR="006A6A36" w:rsidRDefault="006A6A36" w:rsidP="006A6A36">
          <w:pPr>
            <w:bidi/>
            <w:jc w:val="both"/>
            <w:rPr>
              <w:rFonts w:asciiTheme="majorBidi" w:hAnsiTheme="majorBidi" w:cstheme="majorBidi"/>
              <w:color w:val="002060"/>
              <w:sz w:val="14"/>
              <w:szCs w:val="14"/>
              <w:rtl/>
              <w:lang w:val="fr-FR"/>
            </w:rPr>
          </w:pPr>
        </w:p>
        <w:p w14:paraId="14D98B81" w14:textId="77777777" w:rsidR="006A6A36" w:rsidRDefault="00C57D4D" w:rsidP="006A6A36">
          <w:pPr>
            <w:bidi/>
            <w:jc w:val="both"/>
            <w:rPr>
              <w:rFonts w:asciiTheme="majorBidi" w:hAnsiTheme="majorBidi" w:cstheme="majorBidi"/>
              <w:color w:val="002060"/>
              <w:sz w:val="14"/>
              <w:szCs w:val="14"/>
              <w:rtl/>
              <w:lang w:val="fr-FR"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91488" behindDoc="0" locked="0" layoutInCell="1" allowOverlap="1" wp14:anchorId="3F9A96DE" wp14:editId="289A94EC">
                    <wp:simplePos x="0" y="0"/>
                    <wp:positionH relativeFrom="column">
                      <wp:posOffset>217909</wp:posOffset>
                    </wp:positionH>
                    <wp:positionV relativeFrom="paragraph">
                      <wp:posOffset>32925</wp:posOffset>
                    </wp:positionV>
                    <wp:extent cx="719455" cy="500380"/>
                    <wp:effectExtent l="19050" t="342900" r="42545" b="33020"/>
                    <wp:wrapNone/>
                    <wp:docPr id="946" name="Pensées 9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19455" cy="500380"/>
                            </a:xfrm>
                            <a:prstGeom prst="cloudCallout">
                              <a:avLst>
                                <a:gd name="adj1" fmla="val -38510"/>
                                <a:gd name="adj2" fmla="val -115822"/>
                              </a:avLst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A844449" w14:textId="77777777" w:rsidR="00E3791B" w:rsidRPr="0090404D" w:rsidRDefault="00E3791B" w:rsidP="006A6A36">
                                <w:pPr>
                                  <w:ind w:right="-51"/>
                                  <w:rPr>
                                    <w:rFonts w:asciiTheme="majorBidi" w:hAnsiTheme="majorBidi" w:cstheme="minorBidi"/>
                                    <w:color w:val="auto"/>
                                    <w:sz w:val="26"/>
                                    <w:szCs w:val="26"/>
                                    <w:lang w:val="fr-FR"/>
                                  </w:rPr>
                                </w:pPr>
                                <w:r>
                                  <w:rPr>
                                    <w:rFonts w:cstheme="minorBidi"/>
                                    <w:b/>
                                    <w:bCs/>
                                    <w:lang w:val="fr-FR"/>
                                  </w:rPr>
                                  <w:t xml:space="preserve">a </w:t>
                                </w:r>
                                <w:r>
                                  <w:rPr>
                                    <w:rFonts w:cstheme="minorBidi"/>
                                    <w:b/>
                                    <w:bCs/>
                                    <w:lang w:val="fr-FR"/>
                                  </w:rPr>
                                  <w:sym w:font="Symbol" w:char="F0B9"/>
                                </w:r>
                                <w:r>
                                  <w:rPr>
                                    <w:rFonts w:cstheme="minorBidi"/>
                                    <w:b/>
                                    <w:bCs/>
                                    <w:lang w:val="fr-FR"/>
                                  </w:rPr>
                                  <w:t xml:space="preserve"> 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F9A96DE" id="Pensées 946" o:spid="_x0000_s1164" type="#_x0000_t106" style="position:absolute;left:0;text-align:left;margin-left:17.15pt;margin-top:2.6pt;width:56.65pt;height:39.4pt;z-index:25299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" adj="2482,-14218" fillcolor="#deeaf6 [660]" strokecolor="#5b9bd5 [3204]" strokeweight=".5pt">
                    <v:stroke joinstyle="miter"/>
                    <v:textbox>
                      <w:txbxContent>
                        <w:p w14:paraId="3A844449" w14:textId="77777777" w:rsidR="00E3791B" w:rsidRPr="0090404D" w:rsidRDefault="00E3791B" w:rsidP="006A6A36">
                          <w:pPr>
                            <w:ind w:right="-51"/>
                            <w:rPr>
                              <w:rFonts w:asciiTheme="majorBidi" w:hAnsiTheme="majorBidi" w:cstheme="minorBidi"/>
                              <w:color w:val="auto"/>
                              <w:sz w:val="26"/>
                              <w:szCs w:val="26"/>
                              <w:lang w:val="fr-FR"/>
                            </w:rPr>
                          </w:pPr>
                          <w:r>
                            <w:rPr>
                              <w:rFonts w:cstheme="minorBidi"/>
                              <w:b/>
                              <w:bCs/>
                              <w:lang w:val="fr-FR"/>
                            </w:rPr>
                            <w:t xml:space="preserve">a </w:t>
                          </w:r>
                          <w:r>
                            <w:rPr>
                              <w:rFonts w:cstheme="minorBidi"/>
                              <w:b/>
                              <w:bCs/>
                              <w:lang w:val="fr-FR"/>
                            </w:rPr>
                            <w:sym w:font="Symbol" w:char="F0B9"/>
                          </w:r>
                          <w:r>
                            <w:rPr>
                              <w:rFonts w:cstheme="minorBidi"/>
                              <w:b/>
                              <w:bCs/>
                              <w:lang w:val="fr-FR"/>
                            </w:rPr>
                            <w:t xml:space="preserve"> 0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78C980F8" w14:textId="77777777" w:rsidR="006A6A36" w:rsidRDefault="006A6A36" w:rsidP="006A6A36">
          <w:pPr>
            <w:bidi/>
            <w:jc w:val="both"/>
            <w:rPr>
              <w:rFonts w:asciiTheme="majorBidi" w:hAnsiTheme="majorBidi" w:cstheme="majorBidi"/>
              <w:color w:val="002060"/>
              <w:sz w:val="14"/>
              <w:szCs w:val="14"/>
              <w:rtl/>
              <w:lang w:val="fr-FR"/>
            </w:rPr>
          </w:pPr>
        </w:p>
        <w:p w14:paraId="6565A845" w14:textId="77777777" w:rsidR="006A6A36" w:rsidRDefault="006A6A36" w:rsidP="006A6A36">
          <w:pPr>
            <w:bidi/>
            <w:jc w:val="both"/>
            <w:rPr>
              <w:rFonts w:asciiTheme="majorBidi" w:hAnsiTheme="majorBidi" w:cstheme="majorBidi"/>
              <w:color w:val="002060"/>
              <w:sz w:val="14"/>
              <w:szCs w:val="14"/>
              <w:rtl/>
              <w:lang w:val="fr-FR"/>
            </w:rPr>
          </w:pPr>
        </w:p>
        <w:p w14:paraId="07F55AC7" w14:textId="77777777" w:rsidR="00343E35" w:rsidRDefault="00343E35" w:rsidP="00343E35">
          <w:pPr>
            <w:bidi/>
            <w:rPr>
              <w:rFonts w:asciiTheme="majorBidi" w:hAnsiTheme="majorBidi" w:cstheme="majorBidi"/>
              <w:color w:val="002060"/>
              <w:sz w:val="14"/>
              <w:szCs w:val="14"/>
              <w:lang w:val="fr-FR"/>
            </w:rPr>
          </w:pPr>
        </w:p>
        <w:p w14:paraId="6AA8337F" w14:textId="77777777" w:rsidR="00C57D4D" w:rsidRDefault="00C57D4D" w:rsidP="00C57D4D">
          <w:pPr>
            <w:bidi/>
            <w:rPr>
              <w:rFonts w:asciiTheme="majorBidi" w:hAnsiTheme="majorBidi" w:cstheme="majorBidi"/>
              <w:color w:val="002060"/>
              <w:sz w:val="14"/>
              <w:szCs w:val="14"/>
              <w:lang w:val="fr-FR"/>
            </w:rPr>
          </w:pPr>
        </w:p>
        <w:p w14:paraId="51CC799C" w14:textId="77777777" w:rsidR="00343E35" w:rsidRPr="00BF6811" w:rsidRDefault="00343E35" w:rsidP="00343E35">
          <w:pPr>
            <w:bidi/>
            <w:spacing w:line="276" w:lineRule="auto"/>
            <w:jc w:val="both"/>
            <w:rPr>
              <w:rFonts w:ascii="Times New Roman" w:hAnsi="Times New Roman" w:cs="Times New Roman"/>
              <w:b/>
              <w:bCs/>
              <w:color w:val="000000" w:themeColor="text1"/>
            </w:rPr>
          </w:pPr>
        </w:p>
        <w:p w14:paraId="2C6233C9" w14:textId="77777777" w:rsidR="00343E35" w:rsidRPr="00BF6811" w:rsidRDefault="00343E35" w:rsidP="00343E35">
          <w:pPr>
            <w:bidi/>
            <w:spacing w:line="276" w:lineRule="auto"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12"/>
              <w:szCs w:val="12"/>
            </w:rPr>
          </w:pPr>
          <w:r w:rsidRPr="00BF6811"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94560" behindDoc="0" locked="0" layoutInCell="1" allowOverlap="1" wp14:anchorId="4D4FE625" wp14:editId="0D3CED11">
                    <wp:simplePos x="0" y="0"/>
                    <wp:positionH relativeFrom="column">
                      <wp:posOffset>1273810</wp:posOffset>
                    </wp:positionH>
                    <wp:positionV relativeFrom="paragraph">
                      <wp:posOffset>18415</wp:posOffset>
                    </wp:positionV>
                    <wp:extent cx="5380355" cy="323850"/>
                    <wp:effectExtent l="0" t="0" r="0" b="0"/>
                    <wp:wrapNone/>
                    <wp:docPr id="947" name="Rectangle 94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380355" cy="323850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DB74D61" w14:textId="77777777" w:rsidR="00E3791B" w:rsidRDefault="00E3791B" w:rsidP="00343E35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Equation_2_Degre             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D4FE625" id="Rectangle 947" o:spid="_x0000_s1165" style="position:absolute;left:0;text-align:left;margin-left:100.3pt;margin-top:1.45pt;width:423.65pt;height:25.5pt;z-index:25299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" filled="f" stroked="f" strokeweight="1pt">
                    <v:textbox>
                      <w:txbxContent>
                        <w:p w14:paraId="4DB74D61" w14:textId="77777777" w:rsidR="00E3791B" w:rsidRDefault="00E3791B" w:rsidP="00343E35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Equation_2_Degre                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p w14:paraId="4E695EE4" w14:textId="77777777" w:rsidR="00343E35" w:rsidRPr="00BF6811" w:rsidRDefault="00343E35" w:rsidP="00343E35">
          <w:pPr>
            <w:bidi/>
            <w:spacing w:line="324" w:lineRule="auto"/>
            <w:ind w:right="360"/>
            <w:jc w:val="right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rtl/>
            </w:rPr>
          </w:pPr>
          <w:r w:rsidRPr="00BF6811">
            <w:rPr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96608" behindDoc="0" locked="0" layoutInCell="1" allowOverlap="1" wp14:anchorId="755F4D8F" wp14:editId="642F637A">
                    <wp:simplePos x="0" y="0"/>
                    <wp:positionH relativeFrom="column">
                      <wp:posOffset>1254125</wp:posOffset>
                    </wp:positionH>
                    <wp:positionV relativeFrom="paragraph">
                      <wp:posOffset>193675</wp:posOffset>
                    </wp:positionV>
                    <wp:extent cx="5374640" cy="323850"/>
                    <wp:effectExtent l="0" t="0" r="0" b="0"/>
                    <wp:wrapNone/>
                    <wp:docPr id="948" name="Rectangle 94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374640" cy="323850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198B001" w14:textId="77777777" w:rsidR="00E3791B" w:rsidRPr="003749BD" w:rsidRDefault="00E3791B" w:rsidP="00343E35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lang w:val="fr-FR"/>
                                  </w:rPr>
                                </w:pPr>
                                <w:r w:rsidRPr="003749BD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lang w:val="fr-FR"/>
                                  </w:rPr>
                                  <w:t>a, b, c, D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lang w:val="fr-FR"/>
                                  </w:rPr>
                                  <w:t>elta, X1</w:t>
                                </w:r>
                                <w:r w:rsidRPr="003749BD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lang w:val="fr-FR"/>
                                  </w:rPr>
                                  <w:t xml:space="preserve">, X2   :  Réel   ;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55F4D8F" id="Rectangle 948" o:spid="_x0000_s1166" style="position:absolute;margin-left:98.75pt;margin-top:15.25pt;width:423.2pt;height:25.5pt;z-index:25299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" filled="f" stroked="f" strokeweight="1pt">
                    <v:textbox>
                      <w:txbxContent>
                        <w:p w14:paraId="5198B001" w14:textId="77777777" w:rsidR="00E3791B" w:rsidRPr="003749BD" w:rsidRDefault="00E3791B" w:rsidP="00343E35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  <w:lang w:val="fr-FR"/>
                            </w:rPr>
                          </w:pPr>
                          <w:r w:rsidRPr="003749BD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  <w:lang w:val="fr-FR"/>
                            </w:rPr>
                            <w:t>a, b, c, D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  <w:lang w:val="fr-FR"/>
                            </w:rPr>
                            <w:t>elta, X1</w:t>
                          </w:r>
                          <w:r w:rsidRPr="003749BD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  <w:lang w:val="fr-FR"/>
                            </w:rPr>
                            <w:t xml:space="preserve">, X2   :  Réel   ; 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Pr="00BF6811">
            <w:rPr>
              <w:rFonts w:cs="Times New Roman"/>
              <w:color w:val="000000" w:themeColor="text1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</w:t>
          </w:r>
          <w:r w:rsidRPr="00D35946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fr-FR"/>
            </w:rPr>
            <w:t xml:space="preserve"> Algorithme   </w:t>
          </w:r>
        </w:p>
        <w:p w14:paraId="3B6A257F" w14:textId="77777777" w:rsidR="00343E35" w:rsidRPr="002E33EE" w:rsidRDefault="00343E35" w:rsidP="00343E35">
          <w:pPr>
            <w:bidi/>
            <w:spacing w:line="324" w:lineRule="auto"/>
            <w:ind w:right="360"/>
            <w:jc w:val="right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fr-FR"/>
            </w:rPr>
          </w:pPr>
          <w:r w:rsidRPr="00BF6811">
            <w:rPr>
              <w:rFonts w:cs="Times New Roman"/>
              <w:color w:val="000000" w:themeColor="text1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</w:t>
          </w:r>
          <w:r w:rsidRPr="002E33EE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fr-FR"/>
            </w:rPr>
            <w:t xml:space="preserve"> Variable   </w:t>
          </w:r>
        </w:p>
        <w:p w14:paraId="722D5CB7" w14:textId="77777777" w:rsidR="00343E35" w:rsidRPr="002E33EE" w:rsidRDefault="00343E35" w:rsidP="00343E35">
          <w:pPr>
            <w:bidi/>
            <w:spacing w:line="324" w:lineRule="auto"/>
            <w:ind w:right="360"/>
            <w:jc w:val="right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fr-FR"/>
            </w:rPr>
          </w:pPr>
          <w:r w:rsidRPr="00BF6811"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93536" behindDoc="0" locked="0" layoutInCell="1" allowOverlap="1" wp14:anchorId="09083B55" wp14:editId="1BD8D099">
                    <wp:simplePos x="0" y="0"/>
                    <wp:positionH relativeFrom="column">
                      <wp:posOffset>324485</wp:posOffset>
                    </wp:positionH>
                    <wp:positionV relativeFrom="paragraph">
                      <wp:posOffset>198755</wp:posOffset>
                    </wp:positionV>
                    <wp:extent cx="0" cy="5562000"/>
                    <wp:effectExtent l="0" t="0" r="19050" b="19685"/>
                    <wp:wrapNone/>
                    <wp:docPr id="949" name="Connecteur droit avec flèche 94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5562000"/>
                            </a:xfrm>
                            <a:prstGeom prst="straightConnector1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FDA4153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949" o:spid="_x0000_s1026" type="#_x0000_t32" style="position:absolute;margin-left:25.55pt;margin-top:15.65pt;width:0;height:437.95pt;flip:x;z-index:25299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" strokecolor="windowText" strokeweight="1pt">
                    <v:stroke joinstyle="miter"/>
                  </v:shape>
                </w:pict>
              </mc:Fallback>
            </mc:AlternateContent>
          </w:r>
          <w:r w:rsidRPr="00BF6811"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95584" behindDoc="0" locked="0" layoutInCell="1" allowOverlap="1" wp14:anchorId="67C73135" wp14:editId="5FB79DDC">
                    <wp:simplePos x="0" y="0"/>
                    <wp:positionH relativeFrom="column">
                      <wp:posOffset>578485</wp:posOffset>
                    </wp:positionH>
                    <wp:positionV relativeFrom="paragraph">
                      <wp:posOffset>182880</wp:posOffset>
                    </wp:positionV>
                    <wp:extent cx="5866130" cy="323850"/>
                    <wp:effectExtent l="0" t="0" r="0" b="0"/>
                    <wp:wrapNone/>
                    <wp:docPr id="950" name="Rectangle 95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866130" cy="323850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909FC44" w14:textId="77777777" w:rsidR="00E3791B" w:rsidRDefault="00E3791B" w:rsidP="00343E35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Lire(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a,b,c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)  ;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7C73135" id="Rectangle 950" o:spid="_x0000_s1167" style="position:absolute;margin-left:45.55pt;margin-top:14.4pt;width:461.9pt;height:25.5pt;z-index:25299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" filled="f" stroked="f" strokeweight="1pt">
                    <v:textbox>
                      <w:txbxContent>
                        <w:p w14:paraId="7909FC44" w14:textId="77777777" w:rsidR="00E3791B" w:rsidRDefault="00E3791B" w:rsidP="00343E35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Lire(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a,b,c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)  ;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    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Pr="002E33EE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fr-FR"/>
            </w:rPr>
            <w:t xml:space="preserve"> Début   </w:t>
          </w:r>
        </w:p>
        <w:p w14:paraId="514AC1AE" w14:textId="77777777" w:rsidR="00343E35" w:rsidRPr="002E33EE" w:rsidRDefault="00343E35" w:rsidP="00343E35">
          <w:pPr>
            <w:bidi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0"/>
              <w:szCs w:val="20"/>
              <w:lang w:val="fr-FR"/>
            </w:rPr>
          </w:pPr>
          <w:r w:rsidRPr="00BF6811"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98656" behindDoc="0" locked="0" layoutInCell="1" allowOverlap="1" wp14:anchorId="222FF86F" wp14:editId="255A894D">
                    <wp:simplePos x="0" y="0"/>
                    <wp:positionH relativeFrom="column">
                      <wp:posOffset>572135</wp:posOffset>
                    </wp:positionH>
                    <wp:positionV relativeFrom="paragraph">
                      <wp:posOffset>161925</wp:posOffset>
                    </wp:positionV>
                    <wp:extent cx="5866130" cy="323850"/>
                    <wp:effectExtent l="0" t="0" r="0" b="0"/>
                    <wp:wrapNone/>
                    <wp:docPr id="951" name="Rectangle 95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866130" cy="323850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C7A063D" w14:textId="77777777" w:rsidR="00E3791B" w:rsidRDefault="00E3791B" w:rsidP="00343E35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Delta              ( b * b )  –  ( 4 * a * c )   ;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  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22FF86F" id="Rectangle 951" o:spid="_x0000_s1168" style="position:absolute;left:0;text-align:left;margin-left:45.05pt;margin-top:12.75pt;width:461.9pt;height:25.5pt;z-index:25299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" filled="f" stroked="f" strokeweight="1pt">
                    <v:textbox>
                      <w:txbxContent>
                        <w:p w14:paraId="4C7A063D" w14:textId="77777777" w:rsidR="00E3791B" w:rsidRDefault="00E3791B" w:rsidP="00343E35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Delta              ( b * b )  –  ( 4 * a * c )   ;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     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Pr="00BF6811">
            <w:rPr>
              <w:rFonts w:cs="Times New Roman"/>
              <w:color w:val="000000" w:themeColor="text1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</w:t>
          </w:r>
        </w:p>
        <w:p w14:paraId="3BF50AF3" w14:textId="77777777" w:rsidR="00343E35" w:rsidRPr="002E33EE" w:rsidRDefault="00627A8D" w:rsidP="00343E35">
          <w:pPr>
            <w:bidi/>
            <w:spacing w:line="360" w:lineRule="auto"/>
            <w:jc w:val="center"/>
            <w:rPr>
              <w:rFonts w:cs="Times New Roman"/>
              <w:color w:val="000000" w:themeColor="text1"/>
              <w:sz w:val="26"/>
              <w:vertAlign w:val="subscript"/>
              <w:lang w:val="fr-FR"/>
            </w:rPr>
          </w:pPr>
          <w:r w:rsidRPr="00BF6811"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99680" behindDoc="0" locked="0" layoutInCell="1" allowOverlap="1" wp14:anchorId="1D5213AF" wp14:editId="70C9E9B4">
                    <wp:simplePos x="0" y="0"/>
                    <wp:positionH relativeFrom="column">
                      <wp:posOffset>1152042</wp:posOffset>
                    </wp:positionH>
                    <wp:positionV relativeFrom="paragraph">
                      <wp:posOffset>68580</wp:posOffset>
                    </wp:positionV>
                    <wp:extent cx="323850" cy="0"/>
                    <wp:effectExtent l="38100" t="76200" r="0" b="95250"/>
                    <wp:wrapNone/>
                    <wp:docPr id="954" name="Connecteur droit avec flèche 9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00206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F065FCB" id="Connecteur droit avec flèche 954" o:spid="_x0000_s1026" type="#_x0000_t32" style="position:absolute;margin-left:90.7pt;margin-top:5.4pt;width:25.5pt;height:0;flip:x;z-index:25299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" strokecolor="#002060" strokeweight="1.5pt">
                    <v:stroke endarrow="block" joinstyle="miter"/>
                  </v:shape>
                </w:pict>
              </mc:Fallback>
            </mc:AlternateContent>
          </w:r>
          <w:r w:rsidR="00343E35" w:rsidRPr="00BF6811"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3000704" behindDoc="0" locked="0" layoutInCell="1" allowOverlap="1" wp14:anchorId="0D178306" wp14:editId="5A0A2E8E">
                    <wp:simplePos x="0" y="0"/>
                    <wp:positionH relativeFrom="column">
                      <wp:posOffset>572770</wp:posOffset>
                    </wp:positionH>
                    <wp:positionV relativeFrom="paragraph">
                      <wp:posOffset>165100</wp:posOffset>
                    </wp:positionV>
                    <wp:extent cx="5866130" cy="323850"/>
                    <wp:effectExtent l="0" t="0" r="0" b="0"/>
                    <wp:wrapNone/>
                    <wp:docPr id="953" name="Rectangle 9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866130" cy="323850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367DD3F" w14:textId="77777777" w:rsidR="00E3791B" w:rsidRDefault="00E3791B" w:rsidP="00343E35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Si  ( Delta &gt; 0 )  Alors        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 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D178306" id="Rectangle 953" o:spid="_x0000_s1169" style="position:absolute;left:0;text-align:left;margin-left:45.1pt;margin-top:13pt;width:461.9pt;height:25.5pt;z-index:25300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" filled="f" stroked="f" strokeweight="1pt">
                    <v:textbox>
                      <w:txbxContent>
                        <w:p w14:paraId="5367DD3F" w14:textId="77777777" w:rsidR="00E3791B" w:rsidRDefault="00E3791B" w:rsidP="00343E35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  <w:t xml:space="preserve">Si  ( Delta &gt; 0 )  Alors       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70C0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  <w:t xml:space="preserve">     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343E35" w:rsidRPr="00BF6811">
            <w:rPr>
              <w:rFonts w:cs="Times New Roman"/>
              <w:color w:val="000000" w:themeColor="text1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</w:t>
          </w:r>
        </w:p>
        <w:p w14:paraId="42B1E4D8" w14:textId="77777777" w:rsidR="00343E35" w:rsidRPr="002E33EE" w:rsidRDefault="004B2CBC" w:rsidP="00343E35">
          <w:pPr>
            <w:bidi/>
            <w:spacing w:line="360" w:lineRule="auto"/>
            <w:jc w:val="center"/>
            <w:rPr>
              <w:rFonts w:cs="Times New Roman"/>
              <w:color w:val="000000" w:themeColor="text1"/>
              <w:sz w:val="26"/>
              <w:vertAlign w:val="subscript"/>
              <w:lang w:val="fr-FR"/>
            </w:rPr>
          </w:pPr>
          <w:r w:rsidRPr="00BF6811"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3001728" behindDoc="0" locked="0" layoutInCell="1" allowOverlap="1" wp14:anchorId="53A8F253" wp14:editId="136533D8">
                    <wp:simplePos x="0" y="0"/>
                    <wp:positionH relativeFrom="column">
                      <wp:posOffset>1947981</wp:posOffset>
                    </wp:positionH>
                    <wp:positionV relativeFrom="paragraph">
                      <wp:posOffset>151130</wp:posOffset>
                    </wp:positionV>
                    <wp:extent cx="1943100" cy="323850"/>
                    <wp:effectExtent l="0" t="0" r="0" b="0"/>
                    <wp:wrapNone/>
                    <wp:docPr id="955" name="Rectangle 9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943100" cy="323850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0EFEFBD" w14:textId="77777777" w:rsidR="00E3791B" w:rsidRDefault="00E3791B" w:rsidP="00343E35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Début            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3A8F253" id="Rectangle 955" o:spid="_x0000_s1170" style="position:absolute;left:0;text-align:left;margin-left:153.4pt;margin-top:11.9pt;width:153pt;height:25.5pt;z-index:25300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" filled="f" stroked="f" strokeweight="1pt">
                    <v:textbox>
                      <w:txbxContent>
                        <w:p w14:paraId="50EFEFBD" w14:textId="77777777" w:rsidR="00E3791B" w:rsidRDefault="00E3791B" w:rsidP="00343E35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  <w:t xml:space="preserve">Début               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627A8D" w:rsidRPr="00BF6811"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3023232" behindDoc="0" locked="0" layoutInCell="1" allowOverlap="1" wp14:anchorId="2C82A935" wp14:editId="2BA21186">
                    <wp:simplePos x="0" y="0"/>
                    <wp:positionH relativeFrom="column">
                      <wp:posOffset>718185</wp:posOffset>
                    </wp:positionH>
                    <wp:positionV relativeFrom="paragraph">
                      <wp:posOffset>161925</wp:posOffset>
                    </wp:positionV>
                    <wp:extent cx="0" cy="4230000"/>
                    <wp:effectExtent l="0" t="0" r="19050" b="37465"/>
                    <wp:wrapNone/>
                    <wp:docPr id="270" name="Connecteur droit avec flèche 2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4230000"/>
                            </a:xfrm>
                            <a:prstGeom prst="straightConnector1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0070C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D7501FA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270" o:spid="_x0000_s1026" type="#_x0000_t32" style="position:absolute;margin-left:56.55pt;margin-top:12.75pt;width:0;height:333.05pt;flip:x;z-index:25302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" strokecolor="#0070c0" strokeweight="1pt">
                    <v:stroke joinstyle="miter"/>
                  </v:shape>
                </w:pict>
              </mc:Fallback>
            </mc:AlternateContent>
          </w:r>
          <w:r w:rsidR="00343E35" w:rsidRPr="00BF6811">
            <w:rPr>
              <w:rFonts w:cs="Times New Roman"/>
              <w:color w:val="000000" w:themeColor="text1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</w:t>
          </w:r>
        </w:p>
        <w:p w14:paraId="3DA500C5" w14:textId="77777777" w:rsidR="00343E35" w:rsidRPr="002E33EE" w:rsidRDefault="00ED056A" w:rsidP="00343E35">
          <w:pPr>
            <w:bidi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0"/>
              <w:szCs w:val="20"/>
              <w:lang w:val="fr-FR"/>
            </w:rPr>
          </w:pPr>
          <w:r w:rsidRPr="00BF6811"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3002752" behindDoc="0" locked="0" layoutInCell="1" allowOverlap="1" wp14:anchorId="03870F29" wp14:editId="6F5D4453">
                    <wp:simplePos x="0" y="0"/>
                    <wp:positionH relativeFrom="column">
                      <wp:posOffset>2399333</wp:posOffset>
                    </wp:positionH>
                    <wp:positionV relativeFrom="paragraph">
                      <wp:posOffset>133985</wp:posOffset>
                    </wp:positionV>
                    <wp:extent cx="4156075" cy="323850"/>
                    <wp:effectExtent l="0" t="0" r="0" b="0"/>
                    <wp:wrapNone/>
                    <wp:docPr id="957" name="Rectangle 95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156075" cy="323850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15954D22" w14:textId="77777777" w:rsidR="00E3791B" w:rsidRDefault="00E3791B" w:rsidP="00343E35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X1                ( Sqrt(</w:t>
                                </w:r>
                                <w:r w:rsidRPr="002E33EE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Delta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) – b )  /  ( 2* a )   ;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  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3870F29" id="Rectangle 957" o:spid="_x0000_s1171" style="position:absolute;left:0;text-align:left;margin-left:188.9pt;margin-top:10.55pt;width:327.25pt;height:25.5pt;z-index:25300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" filled="f" stroked="f" strokeweight="1pt">
                    <v:textbox>
                      <w:txbxContent>
                        <w:p w14:paraId="15954D22" w14:textId="77777777" w:rsidR="00E3791B" w:rsidRDefault="00E3791B" w:rsidP="00343E35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X1                ( Sqrt(</w:t>
                          </w:r>
                          <w:r w:rsidRPr="002E33EE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Delta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) – b )  /  ( 2* a )   ;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     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4B2CBC" w:rsidRPr="00BF6811"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3009920" behindDoc="0" locked="0" layoutInCell="1" allowOverlap="1" wp14:anchorId="68131957" wp14:editId="3FBFFBBE">
                    <wp:simplePos x="0" y="0"/>
                    <wp:positionH relativeFrom="column">
                      <wp:posOffset>2101215</wp:posOffset>
                    </wp:positionH>
                    <wp:positionV relativeFrom="paragraph">
                      <wp:posOffset>170180</wp:posOffset>
                    </wp:positionV>
                    <wp:extent cx="0" cy="1080000"/>
                    <wp:effectExtent l="0" t="0" r="19050" b="25400"/>
                    <wp:wrapNone/>
                    <wp:docPr id="956" name="Connecteur droit avec flèche 95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1080000"/>
                            </a:xfrm>
                            <a:prstGeom prst="straightConnector1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8BF77C0" id="Connecteur droit avec flèche 956" o:spid="_x0000_s1026" type="#_x0000_t32" style="position:absolute;margin-left:165.45pt;margin-top:13.4pt;width:0;height:85.05pt;flip:x;z-index:25300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" strokecolor="windowText" strokeweight="1pt">
                    <v:stroke joinstyle="miter"/>
                  </v:shape>
                </w:pict>
              </mc:Fallback>
            </mc:AlternateContent>
          </w:r>
          <w:r w:rsidR="00343E35" w:rsidRPr="00BF6811">
            <w:rPr>
              <w:rFonts w:cs="Times New Roman"/>
              <w:color w:val="000000" w:themeColor="text1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</w:t>
          </w:r>
        </w:p>
        <w:p w14:paraId="7E1B5849" w14:textId="77777777" w:rsidR="00343E35" w:rsidRPr="002E33EE" w:rsidRDefault="00ED056A" w:rsidP="00343E35">
          <w:pPr>
            <w:bidi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0"/>
              <w:szCs w:val="20"/>
              <w:lang w:val="fr-FR"/>
            </w:rPr>
          </w:pPr>
          <w:r w:rsidRPr="00BF6811"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3003776" behindDoc="0" locked="0" layoutInCell="1" allowOverlap="1" wp14:anchorId="43297965" wp14:editId="2922FB93">
                    <wp:simplePos x="0" y="0"/>
                    <wp:positionH relativeFrom="column">
                      <wp:posOffset>2851292</wp:posOffset>
                    </wp:positionH>
                    <wp:positionV relativeFrom="paragraph">
                      <wp:posOffset>57150</wp:posOffset>
                    </wp:positionV>
                    <wp:extent cx="323850" cy="0"/>
                    <wp:effectExtent l="38100" t="76200" r="0" b="95250"/>
                    <wp:wrapNone/>
                    <wp:docPr id="959" name="Connecteur droit avec flèche 9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00206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AAF6F64" id="Connecteur droit avec flèche 959" o:spid="_x0000_s1026" type="#_x0000_t32" style="position:absolute;margin-left:224.5pt;margin-top:4.5pt;width:25.5pt;height:0;flip:x;z-index:25300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" strokecolor="#002060" strokeweight="1.5pt">
                    <v:stroke endarrow="block" joinstyle="miter"/>
                  </v:shape>
                </w:pict>
              </mc:Fallback>
            </mc:AlternateContent>
          </w:r>
          <w:r w:rsidRPr="00BF6811"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3011968" behindDoc="0" locked="0" layoutInCell="1" allowOverlap="1" wp14:anchorId="3E19EEC0" wp14:editId="03E90602">
                    <wp:simplePos x="0" y="0"/>
                    <wp:positionH relativeFrom="column">
                      <wp:posOffset>2398395</wp:posOffset>
                    </wp:positionH>
                    <wp:positionV relativeFrom="paragraph">
                      <wp:posOffset>144780</wp:posOffset>
                    </wp:positionV>
                    <wp:extent cx="4156198" cy="323850"/>
                    <wp:effectExtent l="0" t="0" r="0" b="0"/>
                    <wp:wrapNone/>
                    <wp:docPr id="94" name="Rectangle 9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156198" cy="323850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556197D" w14:textId="77777777" w:rsidR="00E3791B" w:rsidRDefault="00E3791B" w:rsidP="00343E35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X2                ( – Sqrt(</w:t>
                                </w:r>
                                <w:r w:rsidRPr="002E33EE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Delta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) – b )  /  ( 2* a )   ;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  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E19EEC0" id="Rectangle 94" o:spid="_x0000_s1172" style="position:absolute;left:0;text-align:left;margin-left:188.85pt;margin-top:11.4pt;width:327.25pt;height:25.5pt;z-index:25301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" filled="f" stroked="f" strokeweight="1pt">
                    <v:textbox>
                      <w:txbxContent>
                        <w:p w14:paraId="3556197D" w14:textId="77777777" w:rsidR="00E3791B" w:rsidRDefault="00E3791B" w:rsidP="00343E35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X2                ( – Sqrt(</w:t>
                          </w:r>
                          <w:r w:rsidRPr="002E33EE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Delta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) – b )  /  ( 2* a )   ;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     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343E35" w:rsidRPr="00BF6811">
            <w:rPr>
              <w:rFonts w:cs="Times New Roman"/>
              <w:color w:val="000000" w:themeColor="text1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</w:t>
          </w:r>
        </w:p>
        <w:p w14:paraId="7A16D6BC" w14:textId="77777777" w:rsidR="00343E35" w:rsidRPr="002E33EE" w:rsidRDefault="00ED056A" w:rsidP="00343E35">
          <w:pPr>
            <w:bidi/>
            <w:spacing w:line="360" w:lineRule="auto"/>
            <w:jc w:val="center"/>
            <w:rPr>
              <w:rFonts w:cs="Times New Roman"/>
              <w:color w:val="000000" w:themeColor="text1"/>
              <w:sz w:val="26"/>
              <w:vertAlign w:val="subscript"/>
              <w:lang w:val="fr-FR"/>
            </w:rPr>
          </w:pPr>
          <w:r w:rsidRPr="00BF6811"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3005824" behindDoc="0" locked="0" layoutInCell="1" allowOverlap="1" wp14:anchorId="1D982E6E" wp14:editId="7239F22C">
                    <wp:simplePos x="0" y="0"/>
                    <wp:positionH relativeFrom="column">
                      <wp:posOffset>2400935</wp:posOffset>
                    </wp:positionH>
                    <wp:positionV relativeFrom="paragraph">
                      <wp:posOffset>160816</wp:posOffset>
                    </wp:positionV>
                    <wp:extent cx="4190195" cy="323850"/>
                    <wp:effectExtent l="0" t="0" r="0" b="0"/>
                    <wp:wrapNone/>
                    <wp:docPr id="86" name="Rectangle 8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190195" cy="323850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C045EB6" w14:textId="77777777" w:rsidR="00E3791B" w:rsidRPr="003F4803" w:rsidRDefault="00E3791B" w:rsidP="00343E35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>Ecrire (</w:t>
                                </w:r>
                                <w:r w:rsidRPr="003F4803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 xml:space="preserve">"X1  =  ", X1) 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 xml:space="preserve"> </w:t>
                                </w:r>
                                <w:r w:rsidRPr="003F4803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 xml:space="preserve">; </w:t>
                                </w:r>
                              </w:p>
                              <w:p w14:paraId="0EB22FDB" w14:textId="77777777" w:rsidR="00E3791B" w:rsidRDefault="00E3791B" w:rsidP="00343E35">
                                <w:pPr>
                                  <w:bidi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D982E6E" id="Rectangle 86" o:spid="_x0000_s1173" style="position:absolute;left:0;text-align:left;margin-left:189.05pt;margin-top:12.65pt;width:329.95pt;height:25.5pt;z-index:25300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" filled="f" stroked="f" strokeweight="1pt">
                    <v:textbox>
                      <w:txbxContent>
                        <w:p w14:paraId="3C045EB6" w14:textId="77777777" w:rsidR="00E3791B" w:rsidRPr="003F4803" w:rsidRDefault="00E3791B" w:rsidP="00343E35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B050"/>
                              <w:sz w:val="26"/>
                              <w:szCs w:val="26"/>
                              <w:lang w:val="fr-FR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B050"/>
                              <w:sz w:val="26"/>
                              <w:szCs w:val="26"/>
                              <w:lang w:val="fr-FR"/>
                            </w:rPr>
                            <w:t>Ecrire (</w:t>
                          </w:r>
                          <w:r w:rsidRPr="003F4803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B050"/>
                              <w:sz w:val="26"/>
                              <w:szCs w:val="26"/>
                              <w:lang w:val="fr-FR"/>
                            </w:rPr>
                            <w:t xml:space="preserve">"X1  =  ", X1) 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B050"/>
                              <w:sz w:val="26"/>
                              <w:szCs w:val="26"/>
                              <w:lang w:val="fr-FR"/>
                            </w:rPr>
                            <w:t xml:space="preserve"> </w:t>
                          </w:r>
                          <w:r w:rsidRPr="003F4803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B050"/>
                              <w:sz w:val="26"/>
                              <w:szCs w:val="26"/>
                              <w:lang w:val="fr-FR"/>
                            </w:rPr>
                            <w:t xml:space="preserve">; </w:t>
                          </w:r>
                        </w:p>
                        <w:p w14:paraId="0EB22FDB" w14:textId="77777777" w:rsidR="00E3791B" w:rsidRDefault="00E3791B" w:rsidP="00343E35">
                          <w:pPr>
                            <w:bidi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  <w:lang w:val="fr-FR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Pr="00BF6811"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3014016" behindDoc="0" locked="0" layoutInCell="1" allowOverlap="1" wp14:anchorId="340C7560" wp14:editId="5CFFB339">
                    <wp:simplePos x="0" y="0"/>
                    <wp:positionH relativeFrom="column">
                      <wp:posOffset>2847596</wp:posOffset>
                    </wp:positionH>
                    <wp:positionV relativeFrom="paragraph">
                      <wp:posOffset>57785</wp:posOffset>
                    </wp:positionV>
                    <wp:extent cx="323850" cy="0"/>
                    <wp:effectExtent l="38100" t="76200" r="0" b="95250"/>
                    <wp:wrapNone/>
                    <wp:docPr id="95" name="Connecteur droit avec flèche 9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00206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C9983B9" id="Connecteur droit avec flèche 95" o:spid="_x0000_s1026" type="#_x0000_t32" style="position:absolute;margin-left:224.2pt;margin-top:4.55pt;width:25.5pt;height:0;flip:x;z-index:25301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" strokecolor="#002060" strokeweight="1.5pt">
                    <v:stroke endarrow="block" joinstyle="miter"/>
                  </v:shape>
                </w:pict>
              </mc:Fallback>
            </mc:AlternateContent>
          </w:r>
          <w:r w:rsidR="00343E35" w:rsidRPr="00BF6811">
            <w:rPr>
              <w:rFonts w:cs="Times New Roman"/>
              <w:color w:val="000000" w:themeColor="text1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</w:t>
          </w:r>
        </w:p>
        <w:p w14:paraId="5938F1FE" w14:textId="77777777" w:rsidR="00627A8D" w:rsidRPr="002E33EE" w:rsidRDefault="00627A8D" w:rsidP="00627A8D">
          <w:pPr>
            <w:bidi/>
            <w:spacing w:line="360" w:lineRule="auto"/>
            <w:jc w:val="center"/>
            <w:rPr>
              <w:rFonts w:cs="Times New Roman"/>
              <w:color w:val="000000" w:themeColor="text1"/>
              <w:sz w:val="26"/>
              <w:vertAlign w:val="subscript"/>
              <w:lang w:val="fr-FR"/>
            </w:rPr>
          </w:pPr>
          <w:r w:rsidRPr="00BF6811"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3016064" behindDoc="0" locked="0" layoutInCell="1" allowOverlap="1" wp14:anchorId="588B7942" wp14:editId="79B7B3DD">
                    <wp:simplePos x="0" y="0"/>
                    <wp:positionH relativeFrom="column">
                      <wp:posOffset>2400935</wp:posOffset>
                    </wp:positionH>
                    <wp:positionV relativeFrom="paragraph">
                      <wp:posOffset>163991</wp:posOffset>
                    </wp:positionV>
                    <wp:extent cx="4189730" cy="323850"/>
                    <wp:effectExtent l="0" t="0" r="0" b="0"/>
                    <wp:wrapNone/>
                    <wp:docPr id="97" name="Rectangle 9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189730" cy="323850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51A557D" w14:textId="77777777" w:rsidR="00E3791B" w:rsidRPr="003F4803" w:rsidRDefault="00E3791B" w:rsidP="00627A8D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</w:pPr>
                                <w:r w:rsidRPr="003F4803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>Ecr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>ire (</w:t>
                                </w:r>
                                <w:r w:rsidRPr="003F4803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 xml:space="preserve">"X2  =  ", X2)   ; </w:t>
                                </w:r>
                              </w:p>
                              <w:p w14:paraId="3E4E9592" w14:textId="77777777" w:rsidR="00E3791B" w:rsidRDefault="00E3791B" w:rsidP="00627A8D">
                                <w:pPr>
                                  <w:bidi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88B7942" id="Rectangle 97" o:spid="_x0000_s1174" style="position:absolute;left:0;text-align:left;margin-left:189.05pt;margin-top:12.9pt;width:329.9pt;height:25.5pt;z-index:25301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" filled="f" stroked="f" strokeweight="1pt">
                    <v:textbox>
                      <w:txbxContent>
                        <w:p w14:paraId="651A557D" w14:textId="77777777" w:rsidR="00E3791B" w:rsidRPr="003F4803" w:rsidRDefault="00E3791B" w:rsidP="00627A8D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B050"/>
                              <w:sz w:val="26"/>
                              <w:szCs w:val="26"/>
                              <w:lang w:val="fr-FR"/>
                            </w:rPr>
                          </w:pPr>
                          <w:r w:rsidRPr="003F4803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B050"/>
                              <w:sz w:val="26"/>
                              <w:szCs w:val="26"/>
                              <w:lang w:val="fr-FR"/>
                            </w:rPr>
                            <w:t>Ecr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B050"/>
                              <w:sz w:val="26"/>
                              <w:szCs w:val="26"/>
                              <w:lang w:val="fr-FR"/>
                            </w:rPr>
                            <w:t>ire (</w:t>
                          </w:r>
                          <w:r w:rsidRPr="003F4803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B050"/>
                              <w:sz w:val="26"/>
                              <w:szCs w:val="26"/>
                              <w:lang w:val="fr-FR"/>
                            </w:rPr>
                            <w:t xml:space="preserve">"X2  =  ", X2)   ; </w:t>
                          </w:r>
                        </w:p>
                        <w:p w14:paraId="3E4E9592" w14:textId="77777777" w:rsidR="00E3791B" w:rsidRDefault="00E3791B" w:rsidP="00627A8D">
                          <w:pPr>
                            <w:bidi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  <w:lang w:val="fr-FR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Pr="00BF6811">
            <w:rPr>
              <w:rFonts w:cs="Times New Roman"/>
              <w:color w:val="000000" w:themeColor="text1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</w:t>
          </w:r>
        </w:p>
        <w:p w14:paraId="78A87550" w14:textId="77777777" w:rsidR="00627A8D" w:rsidRPr="002E33EE" w:rsidRDefault="00627A8D" w:rsidP="00627A8D">
          <w:pPr>
            <w:bidi/>
            <w:spacing w:line="360" w:lineRule="auto"/>
            <w:jc w:val="center"/>
            <w:rPr>
              <w:rFonts w:cs="Times New Roman"/>
              <w:color w:val="000000" w:themeColor="text1"/>
              <w:sz w:val="26"/>
              <w:vertAlign w:val="subscript"/>
              <w:lang w:val="fr-FR"/>
            </w:rPr>
          </w:pPr>
          <w:r w:rsidRPr="00BF6811"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3019136" behindDoc="0" locked="0" layoutInCell="1" allowOverlap="1" wp14:anchorId="177C0BCA" wp14:editId="0CDD0A72">
                    <wp:simplePos x="0" y="0"/>
                    <wp:positionH relativeFrom="column">
                      <wp:posOffset>1942446</wp:posOffset>
                    </wp:positionH>
                    <wp:positionV relativeFrom="paragraph">
                      <wp:posOffset>167005</wp:posOffset>
                    </wp:positionV>
                    <wp:extent cx="2045458" cy="323850"/>
                    <wp:effectExtent l="0" t="0" r="0" b="0"/>
                    <wp:wrapNone/>
                    <wp:docPr id="586" name="Rectangle 58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045458" cy="323850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7758B6C" w14:textId="77777777" w:rsidR="00E3791B" w:rsidRPr="004B2CBC" w:rsidRDefault="00E3791B" w:rsidP="00627A8D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lang w:val="fr-FR"/>
                                  </w:rPr>
                                </w:pPr>
                                <w:r w:rsidRPr="004B2CBC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lang w:val="fr-FR"/>
                                  </w:rPr>
                                  <w:t xml:space="preserve">Fin         </w:t>
                                </w:r>
                              </w:p>
                              <w:p w14:paraId="33727F9C" w14:textId="77777777" w:rsidR="00E3791B" w:rsidRDefault="00E3791B" w:rsidP="00627A8D">
                                <w:pPr>
                                  <w:bidi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77C0BCA" id="Rectangle 586" o:spid="_x0000_s1175" style="position:absolute;left:0;text-align:left;margin-left:152.95pt;margin-top:13.15pt;width:161.05pt;height:25.5pt;z-index:25301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" filled="f" stroked="f" strokeweight="1pt">
                    <v:textbox>
                      <w:txbxContent>
                        <w:p w14:paraId="37758B6C" w14:textId="77777777" w:rsidR="00E3791B" w:rsidRPr="004B2CBC" w:rsidRDefault="00E3791B" w:rsidP="00627A8D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70C0"/>
                              <w:sz w:val="26"/>
                              <w:szCs w:val="26"/>
                              <w:lang w:val="fr-FR"/>
                            </w:rPr>
                          </w:pPr>
                          <w:r w:rsidRPr="004B2CBC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70C0"/>
                              <w:sz w:val="26"/>
                              <w:szCs w:val="26"/>
                              <w:lang w:val="fr-FR"/>
                            </w:rPr>
                            <w:t xml:space="preserve">Fin         </w:t>
                          </w:r>
                        </w:p>
                        <w:p w14:paraId="33727F9C" w14:textId="77777777" w:rsidR="00E3791B" w:rsidRDefault="00E3791B" w:rsidP="00627A8D">
                          <w:pPr>
                            <w:bidi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  <w:lang w:val="fr-FR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Pr="00BF6811">
            <w:rPr>
              <w:rFonts w:cs="Times New Roman"/>
              <w:color w:val="000000" w:themeColor="text1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</w:t>
          </w:r>
        </w:p>
        <w:p w14:paraId="71A9684F" w14:textId="77777777" w:rsidR="002A2129" w:rsidRPr="002E33EE" w:rsidRDefault="002A2129" w:rsidP="002A2129">
          <w:pPr>
            <w:bidi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0"/>
              <w:szCs w:val="20"/>
              <w:lang w:val="fr-FR"/>
            </w:rPr>
          </w:pPr>
          <w:r w:rsidRPr="00BF6811"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3021184" behindDoc="0" locked="0" layoutInCell="1" allowOverlap="1" wp14:anchorId="16E66486" wp14:editId="1FAB297F">
                    <wp:simplePos x="0" y="0"/>
                    <wp:positionH relativeFrom="column">
                      <wp:posOffset>805815</wp:posOffset>
                    </wp:positionH>
                    <wp:positionV relativeFrom="paragraph">
                      <wp:posOffset>228126</wp:posOffset>
                    </wp:positionV>
                    <wp:extent cx="5445125" cy="323850"/>
                    <wp:effectExtent l="0" t="0" r="0" b="0"/>
                    <wp:wrapNone/>
                    <wp:docPr id="269" name="Rectangle 2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445125" cy="323850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14FAD27" w14:textId="77777777" w:rsidR="00E3791B" w:rsidRPr="004B2CBC" w:rsidRDefault="00E3791B" w:rsidP="00627A8D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lang w:val="fr-FR"/>
                                  </w:rPr>
                                </w:pPr>
                                <w:r w:rsidRPr="004B2CBC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lang w:val="fr-FR"/>
                                  </w:rPr>
                                  <w:t xml:space="preserve">Sinon         </w:t>
                                </w:r>
                              </w:p>
                              <w:p w14:paraId="68B2550E" w14:textId="77777777" w:rsidR="00E3791B" w:rsidRDefault="00E3791B" w:rsidP="00627A8D">
                                <w:pPr>
                                  <w:bidi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6E66486" id="Rectangle 269" o:spid="_x0000_s1176" style="position:absolute;left:0;text-align:left;margin-left:63.45pt;margin-top:17.95pt;width:428.75pt;height:25.5pt;z-index:25302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" filled="f" stroked="f" strokeweight="1pt">
                    <v:textbox>
                      <w:txbxContent>
                        <w:p w14:paraId="014FAD27" w14:textId="77777777" w:rsidR="00E3791B" w:rsidRPr="004B2CBC" w:rsidRDefault="00E3791B" w:rsidP="00627A8D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70C0"/>
                              <w:sz w:val="26"/>
                              <w:szCs w:val="26"/>
                              <w:lang w:val="fr-FR"/>
                            </w:rPr>
                          </w:pPr>
                          <w:r w:rsidRPr="004B2CBC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70C0"/>
                              <w:sz w:val="26"/>
                              <w:szCs w:val="26"/>
                              <w:lang w:val="fr-FR"/>
                            </w:rPr>
                            <w:t xml:space="preserve">Sinon         </w:t>
                          </w:r>
                        </w:p>
                        <w:p w14:paraId="68B2550E" w14:textId="77777777" w:rsidR="00E3791B" w:rsidRDefault="00E3791B" w:rsidP="00627A8D">
                          <w:pPr>
                            <w:bidi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  <w:lang w:val="fr-FR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Pr="00BF6811">
            <w:rPr>
              <w:rFonts w:cs="Times New Roman"/>
              <w:color w:val="000000" w:themeColor="text1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</w:t>
          </w:r>
        </w:p>
        <w:p w14:paraId="0B138E6C" w14:textId="77777777" w:rsidR="00627A8D" w:rsidRPr="003F4803" w:rsidRDefault="00627A8D" w:rsidP="002A2129">
          <w:pPr>
            <w:bidi/>
            <w:jc w:val="right"/>
            <w:rPr>
              <w:rFonts w:ascii="Times New Roman" w:hAnsi="Times New Roman" w:cs="Times New Roman"/>
              <w:b/>
              <w:bCs/>
              <w:color w:val="000000" w:themeColor="text1"/>
              <w:sz w:val="10"/>
              <w:szCs w:val="10"/>
              <w:lang w:val="fr-FR"/>
            </w:rPr>
          </w:pPr>
        </w:p>
        <w:p w14:paraId="084B721F" w14:textId="77777777" w:rsidR="00627A8D" w:rsidRPr="00D35946" w:rsidRDefault="005C2012" w:rsidP="00627A8D">
          <w:pPr>
            <w:bidi/>
            <w:spacing w:line="360" w:lineRule="auto"/>
            <w:jc w:val="center"/>
            <w:rPr>
              <w:rFonts w:cs="Times New Roman"/>
              <w:color w:val="000000" w:themeColor="text1"/>
              <w:sz w:val="26"/>
              <w:vertAlign w:val="subscript"/>
              <w:lang w:val="fr-FR"/>
            </w:rPr>
          </w:pPr>
          <w:r w:rsidRPr="00BF6811"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3025280" behindDoc="0" locked="0" layoutInCell="1" allowOverlap="1" wp14:anchorId="0463A530" wp14:editId="7DC4D0D1">
                    <wp:simplePos x="0" y="0"/>
                    <wp:positionH relativeFrom="column">
                      <wp:posOffset>1234440</wp:posOffset>
                    </wp:positionH>
                    <wp:positionV relativeFrom="paragraph">
                      <wp:posOffset>209711</wp:posOffset>
                    </wp:positionV>
                    <wp:extent cx="5117465" cy="323850"/>
                    <wp:effectExtent l="0" t="0" r="0" b="0"/>
                    <wp:wrapNone/>
                    <wp:docPr id="272" name="Rectangle 27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117465" cy="323850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51865A1" w14:textId="77777777" w:rsidR="00E3791B" w:rsidRPr="004B2CBC" w:rsidRDefault="00E3791B" w:rsidP="00343E35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</w:rPr>
                                </w:pPr>
                                <w:r w:rsidRPr="004B2CBC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</w:rPr>
                                  <w:t xml:space="preserve">Si  ( Delta = 0 )  Alors         </w:t>
                                </w:r>
                                <w:r w:rsidRPr="004B2CBC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w:r w:rsidRPr="004B2CBC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</w:rPr>
                                  <w:t xml:space="preserve">  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463A530" id="Rectangle 272" o:spid="_x0000_s1177" style="position:absolute;left:0;text-align:left;margin-left:97.2pt;margin-top:16.5pt;width:402.95pt;height:25.5pt;z-index:25302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" filled="f" stroked="f" strokeweight="1pt">
                    <v:textbox>
                      <w:txbxContent>
                        <w:p w14:paraId="751865A1" w14:textId="77777777" w:rsidR="00E3791B" w:rsidRPr="004B2CBC" w:rsidRDefault="00E3791B" w:rsidP="00343E35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26"/>
                              <w:szCs w:val="26"/>
                            </w:rPr>
                          </w:pPr>
                          <w:r w:rsidRPr="004B2CBC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26"/>
                              <w:szCs w:val="26"/>
                            </w:rPr>
                            <w:t xml:space="preserve">Si  ( Delta = 0 )  Alors         </w:t>
                          </w:r>
                          <w:r w:rsidRPr="004B2CBC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  <w:r w:rsidRPr="004B2CBC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26"/>
                              <w:szCs w:val="26"/>
                            </w:rPr>
                            <w:t xml:space="preserve">     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627A8D" w:rsidRPr="00BF6811">
            <w:rPr>
              <w:rFonts w:cs="Times New Roman"/>
              <w:color w:val="000000" w:themeColor="text1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</w:t>
          </w:r>
        </w:p>
        <w:p w14:paraId="5165BB2B" w14:textId="77777777" w:rsidR="005C2012" w:rsidRPr="005C2012" w:rsidRDefault="005C2012" w:rsidP="005C2012">
          <w:pPr>
            <w:bidi/>
            <w:jc w:val="right"/>
            <w:rPr>
              <w:rFonts w:ascii="Times New Roman" w:hAnsi="Times New Roman" w:cs="Times New Roman"/>
              <w:b/>
              <w:bCs/>
              <w:color w:val="000000" w:themeColor="text1"/>
              <w:sz w:val="10"/>
              <w:szCs w:val="10"/>
              <w:lang w:val="fr-FR"/>
            </w:rPr>
          </w:pPr>
        </w:p>
        <w:p w14:paraId="46CA4B65" w14:textId="77777777" w:rsidR="00627A8D" w:rsidRPr="002E33EE" w:rsidRDefault="00AF0B07" w:rsidP="00627A8D">
          <w:pPr>
            <w:bidi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0"/>
              <w:szCs w:val="20"/>
              <w:lang w:val="fr-FR"/>
            </w:rPr>
          </w:pPr>
          <w:r w:rsidRPr="00BF6811"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3040640" behindDoc="0" locked="0" layoutInCell="1" allowOverlap="1" wp14:anchorId="028BCC7A" wp14:editId="4830232F">
                    <wp:simplePos x="0" y="0"/>
                    <wp:positionH relativeFrom="column">
                      <wp:posOffset>1372235</wp:posOffset>
                    </wp:positionH>
                    <wp:positionV relativeFrom="paragraph">
                      <wp:posOffset>172720</wp:posOffset>
                    </wp:positionV>
                    <wp:extent cx="0" cy="1566000"/>
                    <wp:effectExtent l="0" t="0" r="19050" b="34290"/>
                    <wp:wrapNone/>
                    <wp:docPr id="315" name="Connecteur droit avec flèche 3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1566000"/>
                            </a:xfrm>
                            <a:prstGeom prst="straightConnector1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rgbClr val="FF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0EED166" id="Connecteur droit avec flèche 315" o:spid="_x0000_s1026" type="#_x0000_t32" style="position:absolute;margin-left:108.05pt;margin-top:13.6pt;width:0;height:123.3pt;flip:x;z-index:25304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" strokecolor="red" strokeweight="1pt">
                    <v:stroke joinstyle="miter"/>
                  </v:shape>
                </w:pict>
              </mc:Fallback>
            </mc:AlternateContent>
          </w:r>
          <w:r w:rsidR="00F653BE" w:rsidRPr="00BF6811"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3036544" behindDoc="0" locked="0" layoutInCell="1" allowOverlap="1" wp14:anchorId="79C2AB1F" wp14:editId="3C2BCE6E">
                    <wp:simplePos x="0" y="0"/>
                    <wp:positionH relativeFrom="column">
                      <wp:posOffset>1812934</wp:posOffset>
                    </wp:positionH>
                    <wp:positionV relativeFrom="paragraph">
                      <wp:posOffset>154826</wp:posOffset>
                    </wp:positionV>
                    <wp:extent cx="1943100" cy="323850"/>
                    <wp:effectExtent l="0" t="0" r="0" b="0"/>
                    <wp:wrapNone/>
                    <wp:docPr id="313" name="Rectangle 3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943100" cy="323850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4FD2900" w14:textId="77777777" w:rsidR="00E3791B" w:rsidRPr="004B2CBC" w:rsidRDefault="00E3791B" w:rsidP="00343E35">
                                <w:pPr>
                                  <w:rPr>
                                    <w:rFonts w:ascii="Times New Roman" w:hAnsi="Times New Roman" w:cs="Times New Roman"/>
                                    <w:color w:val="FF0000"/>
                                    <w:sz w:val="26"/>
                                    <w:szCs w:val="26"/>
                                  </w:rPr>
                                </w:pPr>
                                <w:r w:rsidRPr="004B2CBC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</w:rPr>
                                  <w:t xml:space="preserve">Début           </w:t>
                                </w:r>
                                <w:r w:rsidRPr="004B2CBC">
                                  <w:rPr>
                                    <w:rFonts w:ascii="Times New Roman" w:hAnsi="Times New Roman" w:cs="Times New Roman"/>
                                    <w:color w:val="FF0000"/>
                                    <w:sz w:val="26"/>
                                    <w:szCs w:val="26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9C2AB1F" id="Rectangle 313" o:spid="_x0000_s1178" style="position:absolute;left:0;text-align:left;margin-left:142.75pt;margin-top:12.2pt;width:153pt;height:25.5pt;z-index:25303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" filled="f" stroked="f" strokeweight="1pt">
                    <v:textbox>
                      <w:txbxContent>
                        <w:p w14:paraId="44FD2900" w14:textId="77777777" w:rsidR="00E3791B" w:rsidRPr="004B2CBC" w:rsidRDefault="00E3791B" w:rsidP="00343E35">
                          <w:pPr>
                            <w:rPr>
                              <w:rFonts w:ascii="Times New Roman" w:hAnsi="Times New Roman" w:cs="Times New Roman"/>
                              <w:color w:val="FF0000"/>
                              <w:sz w:val="26"/>
                              <w:szCs w:val="26"/>
                            </w:rPr>
                          </w:pPr>
                          <w:r w:rsidRPr="004B2CBC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26"/>
                              <w:szCs w:val="26"/>
                            </w:rPr>
                            <w:t xml:space="preserve">Début           </w:t>
                          </w:r>
                          <w:r w:rsidRPr="004B2CBC">
                            <w:rPr>
                              <w:rFonts w:ascii="Times New Roman" w:hAnsi="Times New Roman" w:cs="Times New Roman"/>
                              <w:color w:val="FF0000"/>
                              <w:sz w:val="26"/>
                              <w:szCs w:val="26"/>
                            </w:rPr>
                            <w:t xml:space="preserve">    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627A8D" w:rsidRPr="00BF6811">
            <w:rPr>
              <w:rFonts w:cs="Times New Roman"/>
              <w:color w:val="000000" w:themeColor="text1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</w:t>
          </w:r>
        </w:p>
        <w:p w14:paraId="59BB354F" w14:textId="77777777" w:rsidR="00701943" w:rsidRPr="002E33EE" w:rsidRDefault="00F653BE" w:rsidP="00573609">
          <w:pPr>
            <w:bidi/>
            <w:spacing w:line="360" w:lineRule="auto"/>
            <w:ind w:left="938"/>
            <w:rPr>
              <w:rFonts w:ascii="Times New Roman" w:hAnsi="Times New Roman" w:cs="Times New Roman"/>
              <w:b/>
              <w:bCs/>
              <w:color w:val="000000" w:themeColor="text1"/>
              <w:sz w:val="20"/>
              <w:szCs w:val="20"/>
              <w:lang w:val="fr-FR"/>
            </w:rPr>
          </w:pPr>
          <w:r w:rsidRPr="00BF6811"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3030400" behindDoc="0" locked="0" layoutInCell="1" allowOverlap="1" wp14:anchorId="779B29B3" wp14:editId="169BACC5">
                    <wp:simplePos x="0" y="0"/>
                    <wp:positionH relativeFrom="column">
                      <wp:posOffset>1950085</wp:posOffset>
                    </wp:positionH>
                    <wp:positionV relativeFrom="paragraph">
                      <wp:posOffset>163356</wp:posOffset>
                    </wp:positionV>
                    <wp:extent cx="0" cy="576000"/>
                    <wp:effectExtent l="0" t="0" r="19050" b="33655"/>
                    <wp:wrapNone/>
                    <wp:docPr id="273" name="Connecteur droit avec flèche 2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576000"/>
                            </a:xfrm>
                            <a:prstGeom prst="straightConnector1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B396939" id="Connecteur droit avec flèche 273" o:spid="_x0000_s1026" type="#_x0000_t32" style="position:absolute;margin-left:153.55pt;margin-top:12.85pt;width:0;height:45.35pt;flip:x;z-index:25303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" strokecolor="windowText" strokeweight="1pt">
                    <v:stroke joinstyle="miter"/>
                  </v:shape>
                </w:pict>
              </mc:Fallback>
            </mc:AlternateContent>
          </w:r>
          <w:r w:rsidRPr="00BF6811"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3029376" behindDoc="0" locked="0" layoutInCell="1" allowOverlap="1" wp14:anchorId="6D3FB50A" wp14:editId="401138AB">
                    <wp:simplePos x="0" y="0"/>
                    <wp:positionH relativeFrom="column">
                      <wp:posOffset>2244090</wp:posOffset>
                    </wp:positionH>
                    <wp:positionV relativeFrom="paragraph">
                      <wp:posOffset>425611</wp:posOffset>
                    </wp:positionV>
                    <wp:extent cx="4452298" cy="323850"/>
                    <wp:effectExtent l="0" t="0" r="0" b="0"/>
                    <wp:wrapNone/>
                    <wp:docPr id="307" name="Rectangle 30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52298" cy="323850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048ED95" w14:textId="77777777" w:rsidR="00E3791B" w:rsidRPr="003F4803" w:rsidRDefault="00E3791B" w:rsidP="00701943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>Ecrire (</w:t>
                                </w:r>
                                <w:r w:rsidRPr="003F4803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 xml:space="preserve">"X1  =  X2  =  ", X1 ) 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 xml:space="preserve"> </w:t>
                                </w:r>
                                <w:r w:rsidRPr="003F4803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 xml:space="preserve">; </w:t>
                                </w:r>
                              </w:p>
                              <w:p w14:paraId="08CF26D4" w14:textId="77777777" w:rsidR="00E3791B" w:rsidRDefault="00E3791B" w:rsidP="00701943">
                                <w:pPr>
                                  <w:bidi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D3FB50A" id="Rectangle 307" o:spid="_x0000_s1179" style="position:absolute;left:0;text-align:left;margin-left:176.7pt;margin-top:33.5pt;width:350.55pt;height:25.5pt;z-index:25302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" filled="f" stroked="f" strokeweight="1pt">
                    <v:textbox>
                      <w:txbxContent>
                        <w:p w14:paraId="0048ED95" w14:textId="77777777" w:rsidR="00E3791B" w:rsidRPr="003F4803" w:rsidRDefault="00E3791B" w:rsidP="00701943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B050"/>
                              <w:sz w:val="26"/>
                              <w:szCs w:val="26"/>
                              <w:lang w:val="fr-FR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B050"/>
                              <w:sz w:val="26"/>
                              <w:szCs w:val="26"/>
                              <w:lang w:val="fr-FR"/>
                            </w:rPr>
                            <w:t>Ecrire (</w:t>
                          </w:r>
                          <w:r w:rsidRPr="003F4803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B050"/>
                              <w:sz w:val="26"/>
                              <w:szCs w:val="26"/>
                              <w:lang w:val="fr-FR"/>
                            </w:rPr>
                            <w:t xml:space="preserve">"X1  =  X2  =  ", X1 ) 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B050"/>
                              <w:sz w:val="26"/>
                              <w:szCs w:val="26"/>
                              <w:lang w:val="fr-FR"/>
                            </w:rPr>
                            <w:t xml:space="preserve"> </w:t>
                          </w:r>
                          <w:r w:rsidRPr="003F4803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B050"/>
                              <w:sz w:val="26"/>
                              <w:szCs w:val="26"/>
                              <w:lang w:val="fr-FR"/>
                            </w:rPr>
                            <w:t xml:space="preserve">; </w:t>
                          </w:r>
                        </w:p>
                        <w:p w14:paraId="08CF26D4" w14:textId="77777777" w:rsidR="00E3791B" w:rsidRDefault="00E3791B" w:rsidP="00701943">
                          <w:pPr>
                            <w:bidi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  <w:lang w:val="fr-FR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Pr="00BF6811"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3027328" behindDoc="0" locked="0" layoutInCell="1" allowOverlap="1" wp14:anchorId="6FB7D1A8" wp14:editId="79F31C8E">
                    <wp:simplePos x="0" y="0"/>
                    <wp:positionH relativeFrom="column">
                      <wp:posOffset>2251084</wp:posOffset>
                    </wp:positionH>
                    <wp:positionV relativeFrom="paragraph">
                      <wp:posOffset>136469</wp:posOffset>
                    </wp:positionV>
                    <wp:extent cx="4264926" cy="323850"/>
                    <wp:effectExtent l="0" t="0" r="0" b="0"/>
                    <wp:wrapNone/>
                    <wp:docPr id="301" name="Rectangle 30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264926" cy="323850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700F8E0" w14:textId="77777777" w:rsidR="00E3791B" w:rsidRPr="00573609" w:rsidRDefault="00E3791B" w:rsidP="00701943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C00000"/>
                                    <w:sz w:val="26"/>
                                    <w:szCs w:val="26"/>
                                  </w:rPr>
                                </w:pPr>
                                <w:r w:rsidRPr="00573609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C00000"/>
                                    <w:sz w:val="26"/>
                                    <w:szCs w:val="26"/>
                                  </w:rPr>
                                  <w:t xml:space="preserve">X1          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C00000"/>
                                    <w:sz w:val="26"/>
                                    <w:szCs w:val="26"/>
                                  </w:rPr>
                                  <w:t xml:space="preserve">  </w:t>
                                </w:r>
                                <w:r w:rsidRPr="00573609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C00000"/>
                                    <w:sz w:val="26"/>
                                    <w:szCs w:val="26"/>
                                  </w:rPr>
                                  <w:t xml:space="preserve"> ( – b ) / ( 2* a )   ; </w:t>
                                </w:r>
                                <w:r w:rsidRPr="00573609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C0000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w:r w:rsidRPr="00573609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C00000"/>
                                    <w:sz w:val="26"/>
                                    <w:szCs w:val="26"/>
                                  </w:rPr>
                                  <w:t xml:space="preserve">  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FB7D1A8" id="Rectangle 301" o:spid="_x0000_s1180" style="position:absolute;left:0;text-align:left;margin-left:177.25pt;margin-top:10.75pt;width:335.8pt;height:25.5pt;z-index:25302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" filled="f" stroked="f" strokeweight="1pt">
                    <v:textbox>
                      <w:txbxContent>
                        <w:p w14:paraId="4700F8E0" w14:textId="77777777" w:rsidR="00E3791B" w:rsidRPr="00573609" w:rsidRDefault="00E3791B" w:rsidP="00701943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C00000"/>
                              <w:sz w:val="26"/>
                              <w:szCs w:val="26"/>
                            </w:rPr>
                          </w:pPr>
                          <w:r w:rsidRPr="00573609">
                            <w:rPr>
                              <w:rFonts w:ascii="Times New Roman" w:hAnsi="Times New Roman" w:cs="Times New Roman"/>
                              <w:b/>
                              <w:bCs/>
                              <w:color w:val="C00000"/>
                              <w:sz w:val="26"/>
                              <w:szCs w:val="26"/>
                            </w:rPr>
                            <w:t xml:space="preserve">X1         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C00000"/>
                              <w:sz w:val="26"/>
                              <w:szCs w:val="26"/>
                            </w:rPr>
                            <w:t xml:space="preserve">  </w:t>
                          </w:r>
                          <w:r w:rsidRPr="00573609">
                            <w:rPr>
                              <w:rFonts w:ascii="Times New Roman" w:hAnsi="Times New Roman" w:cs="Times New Roman"/>
                              <w:b/>
                              <w:bCs/>
                              <w:color w:val="C00000"/>
                              <w:sz w:val="26"/>
                              <w:szCs w:val="26"/>
                            </w:rPr>
                            <w:t xml:space="preserve"> ( – b ) / ( 2* a )   ; </w:t>
                          </w:r>
                          <w:r w:rsidRPr="00573609">
                            <w:rPr>
                              <w:rFonts w:ascii="Times New Roman" w:hAnsi="Times New Roman" w:cs="Times New Roman"/>
                              <w:b/>
                              <w:bCs/>
                              <w:color w:val="C00000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  <w:r w:rsidRPr="00573609">
                            <w:rPr>
                              <w:rFonts w:ascii="Times New Roman" w:hAnsi="Times New Roman" w:cs="Times New Roman"/>
                              <w:b/>
                              <w:bCs/>
                              <w:color w:val="C00000"/>
                              <w:sz w:val="26"/>
                              <w:szCs w:val="26"/>
                            </w:rPr>
                            <w:t xml:space="preserve">     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627A8D" w:rsidRPr="00BF6811">
            <w:rPr>
              <w:rFonts w:cs="Times New Roman"/>
              <w:color w:val="000000" w:themeColor="text1"/>
              <w:sz w:val="26"/>
              <w:vertAlign w:val="subscript"/>
              <w:rtl/>
            </w:rPr>
            <w:t>............................</w:t>
          </w:r>
          <w:r w:rsidR="00AF0B07">
            <w:rPr>
              <w:rFonts w:cs="Times New Roman"/>
              <w:color w:val="000000" w:themeColor="text1"/>
              <w:sz w:val="26"/>
              <w:vertAlign w:val="subscript"/>
              <w:rtl/>
            </w:rPr>
            <w:t>....................</w:t>
          </w:r>
          <w:r w:rsidR="00701943" w:rsidRPr="00BF6811">
            <w:rPr>
              <w:rFonts w:cs="Times New Roman"/>
              <w:color w:val="000000" w:themeColor="text1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</w:t>
          </w:r>
        </w:p>
        <w:p w14:paraId="7DF90CCF" w14:textId="77777777" w:rsidR="00701943" w:rsidRPr="002E33EE" w:rsidRDefault="00C26D8E" w:rsidP="00701943">
          <w:pPr>
            <w:bidi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0"/>
              <w:szCs w:val="20"/>
              <w:lang w:val="fr-FR"/>
            </w:rPr>
          </w:pPr>
          <w:r w:rsidRPr="00BF6811"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3028352" behindDoc="0" locked="0" layoutInCell="1" allowOverlap="1" wp14:anchorId="7E9B5D9B" wp14:editId="29630469">
                    <wp:simplePos x="0" y="0"/>
                    <wp:positionH relativeFrom="column">
                      <wp:posOffset>2681605</wp:posOffset>
                    </wp:positionH>
                    <wp:positionV relativeFrom="paragraph">
                      <wp:posOffset>44450</wp:posOffset>
                    </wp:positionV>
                    <wp:extent cx="323850" cy="0"/>
                    <wp:effectExtent l="38100" t="76200" r="0" b="95250"/>
                    <wp:wrapNone/>
                    <wp:docPr id="304" name="Connecteur droit avec flèche 30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C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ACB9282" id="Connecteur droit avec flèche 304" o:spid="_x0000_s1026" type="#_x0000_t32" style="position:absolute;margin-left:211.15pt;margin-top:3.5pt;width:25.5pt;height:0;flip:x;z-index:25302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" strokecolor="#c00000" strokeweight="1.5pt">
                    <v:stroke endarrow="block" joinstyle="miter"/>
                  </v:shape>
                </w:pict>
              </mc:Fallback>
            </mc:AlternateContent>
          </w:r>
          <w:r w:rsidR="00701943" w:rsidRPr="00BF6811">
            <w:rPr>
              <w:rFonts w:cs="Times New Roman"/>
              <w:color w:val="000000" w:themeColor="text1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</w:t>
          </w:r>
        </w:p>
        <w:p w14:paraId="566D5DBB" w14:textId="77777777" w:rsidR="00701943" w:rsidRPr="002E33EE" w:rsidRDefault="00AF0B07" w:rsidP="00701943">
          <w:pPr>
            <w:bidi/>
            <w:spacing w:line="360" w:lineRule="auto"/>
            <w:jc w:val="center"/>
            <w:rPr>
              <w:rFonts w:cs="Times New Roman"/>
              <w:color w:val="000000" w:themeColor="text1"/>
              <w:sz w:val="26"/>
              <w:vertAlign w:val="subscript"/>
              <w:lang w:val="fr-FR"/>
            </w:rPr>
          </w:pPr>
          <w:r w:rsidRPr="00BF6811"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3038592" behindDoc="0" locked="0" layoutInCell="1" allowOverlap="1" wp14:anchorId="56AD08C9" wp14:editId="4736DC4A">
                    <wp:simplePos x="0" y="0"/>
                    <wp:positionH relativeFrom="column">
                      <wp:posOffset>1740535</wp:posOffset>
                    </wp:positionH>
                    <wp:positionV relativeFrom="paragraph">
                      <wp:posOffset>173194</wp:posOffset>
                    </wp:positionV>
                    <wp:extent cx="2045335" cy="323850"/>
                    <wp:effectExtent l="0" t="0" r="0" b="0"/>
                    <wp:wrapNone/>
                    <wp:docPr id="314" name="Rectangle 31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045335" cy="323850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D991795" w14:textId="77777777" w:rsidR="00E3791B" w:rsidRPr="004B2CBC" w:rsidRDefault="00E3791B" w:rsidP="00627A8D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</w:pPr>
                                <w:r w:rsidRPr="004B2CBC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 xml:space="preserve">Fin         </w:t>
                                </w:r>
                              </w:p>
                              <w:p w14:paraId="552AA3F1" w14:textId="77777777" w:rsidR="00E3791B" w:rsidRDefault="00E3791B" w:rsidP="00627A8D">
                                <w:pPr>
                                  <w:bidi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6AD08C9" id="Rectangle 314" o:spid="_x0000_s1181" style="position:absolute;left:0;text-align:left;margin-left:137.05pt;margin-top:13.65pt;width:161.05pt;height:25.5pt;z-index:25303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" filled="f" stroked="f" strokeweight="1pt">
                    <v:textbox>
                      <w:txbxContent>
                        <w:p w14:paraId="5D991795" w14:textId="77777777" w:rsidR="00E3791B" w:rsidRPr="004B2CBC" w:rsidRDefault="00E3791B" w:rsidP="00627A8D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26"/>
                              <w:szCs w:val="26"/>
                              <w:lang w:val="fr-FR"/>
                            </w:rPr>
                          </w:pPr>
                          <w:r w:rsidRPr="004B2CBC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26"/>
                              <w:szCs w:val="26"/>
                              <w:lang w:val="fr-FR"/>
                            </w:rPr>
                            <w:t xml:space="preserve">Fin         </w:t>
                          </w:r>
                        </w:p>
                        <w:p w14:paraId="552AA3F1" w14:textId="77777777" w:rsidR="00E3791B" w:rsidRDefault="00E3791B" w:rsidP="00627A8D">
                          <w:pPr>
                            <w:bidi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  <w:lang w:val="fr-FR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="00701943" w:rsidRPr="00BF6811">
            <w:rPr>
              <w:rFonts w:cs="Times New Roman"/>
              <w:color w:val="000000" w:themeColor="text1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</w:t>
          </w:r>
        </w:p>
        <w:p w14:paraId="3CB1A494" w14:textId="77777777" w:rsidR="00F653BE" w:rsidRPr="002E33EE" w:rsidRDefault="008A7BF4" w:rsidP="00F653BE">
          <w:pPr>
            <w:bidi/>
            <w:spacing w:line="360" w:lineRule="auto"/>
            <w:jc w:val="center"/>
            <w:rPr>
              <w:rFonts w:cs="Times New Roman"/>
              <w:color w:val="000000" w:themeColor="text1"/>
              <w:sz w:val="26"/>
              <w:vertAlign w:val="subscript"/>
              <w:lang w:val="fr-FR"/>
            </w:rPr>
          </w:pPr>
          <w:r w:rsidRPr="00BF6811"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3042688" behindDoc="0" locked="0" layoutInCell="1" allowOverlap="1" wp14:anchorId="1EADD17C" wp14:editId="0D4A4A48">
                    <wp:simplePos x="0" y="0"/>
                    <wp:positionH relativeFrom="column">
                      <wp:posOffset>1480820</wp:posOffset>
                    </wp:positionH>
                    <wp:positionV relativeFrom="paragraph">
                      <wp:posOffset>256540</wp:posOffset>
                    </wp:positionV>
                    <wp:extent cx="4810760" cy="323850"/>
                    <wp:effectExtent l="0" t="0" r="0" b="0"/>
                    <wp:wrapNone/>
                    <wp:docPr id="316" name="Rectangle 3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810760" cy="323850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766183B" w14:textId="77777777" w:rsidR="00E3791B" w:rsidRPr="00F653BE" w:rsidRDefault="00E3791B" w:rsidP="00F653BE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 xml:space="preserve">Sinon </w:t>
                                </w:r>
                                <w:r>
                                  <w:rPr>
                                    <w:rFonts w:ascii="Times New Roman" w:hAnsi="Times New Roman" w:cs="Times New Roman" w:hint="cs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 xml:space="preserve"> </w:t>
                                </w:r>
                                <w:r w:rsidRPr="003F4803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 xml:space="preserve">Ecrire (" Pas de Solution ") 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 xml:space="preserve"> </w:t>
                                </w:r>
                                <w:r w:rsidRPr="003F4803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>;</w:t>
                                </w:r>
                                <w:r w:rsidRPr="00F653BE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  <w:lang w:val="fr-FR"/>
                                  </w:rPr>
                                  <w:t xml:space="preserve"> </w:t>
                                </w:r>
                              </w:p>
                              <w:p w14:paraId="62BC7170" w14:textId="77777777" w:rsidR="00E3791B" w:rsidRDefault="00E3791B" w:rsidP="00627A8D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</w:pPr>
                              </w:p>
                              <w:p w14:paraId="7258C601" w14:textId="77777777" w:rsidR="00E3791B" w:rsidRDefault="00E3791B" w:rsidP="00627A8D">
                                <w:pPr>
                                  <w:bidi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EADD17C" id="Rectangle 316" o:spid="_x0000_s1182" style="position:absolute;left:0;text-align:left;margin-left:116.6pt;margin-top:20.2pt;width:378.8pt;height:25.5pt;z-index:25304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" filled="f" stroked="f" strokeweight="1pt">
                    <v:textbox>
                      <w:txbxContent>
                        <w:p w14:paraId="3766183B" w14:textId="77777777" w:rsidR="00E3791B" w:rsidRPr="00F653BE" w:rsidRDefault="00E3791B" w:rsidP="00F653BE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lang w:val="fr-FR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26"/>
                              <w:szCs w:val="26"/>
                              <w:lang w:val="fr-FR"/>
                            </w:rPr>
                            <w:t xml:space="preserve">Sinon </w:t>
                          </w:r>
                          <w:r>
                            <w:rPr>
                              <w:rFonts w:ascii="Times New Roman" w:hAnsi="Times New Roman" w:cs="Times New Roman" w:hint="cs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  <w:lang w:val="fr-FR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26"/>
                              <w:szCs w:val="26"/>
                              <w:lang w:val="fr-FR"/>
                            </w:rPr>
                            <w:t xml:space="preserve"> </w:t>
                          </w:r>
                          <w:r w:rsidRPr="003F4803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B050"/>
                              <w:sz w:val="26"/>
                              <w:szCs w:val="26"/>
                              <w:lang w:val="fr-FR"/>
                            </w:rPr>
                            <w:t xml:space="preserve">Ecrire (" Pas de Solution ") 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B050"/>
                              <w:sz w:val="26"/>
                              <w:szCs w:val="26"/>
                              <w:lang w:val="fr-FR"/>
                            </w:rPr>
                            <w:t xml:space="preserve"> </w:t>
                          </w:r>
                          <w:r w:rsidRPr="003F4803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B050"/>
                              <w:sz w:val="26"/>
                              <w:szCs w:val="26"/>
                              <w:lang w:val="fr-FR"/>
                            </w:rPr>
                            <w:t>;</w:t>
                          </w:r>
                          <w:r w:rsidRPr="00F653BE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  <w:lang w:val="fr-FR"/>
                            </w:rPr>
                            <w:t xml:space="preserve"> </w:t>
                          </w:r>
                        </w:p>
                        <w:p w14:paraId="62BC7170" w14:textId="77777777" w:rsidR="00E3791B" w:rsidRDefault="00E3791B" w:rsidP="00627A8D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26"/>
                              <w:szCs w:val="26"/>
                              <w:lang w:val="fr-FR"/>
                            </w:rPr>
                          </w:pPr>
                        </w:p>
                        <w:p w14:paraId="7258C601" w14:textId="77777777" w:rsidR="00E3791B" w:rsidRDefault="00E3791B" w:rsidP="00627A8D">
                          <w:pPr>
                            <w:bidi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  <w:lang w:val="fr-FR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="00F653BE" w:rsidRPr="00BF6811">
            <w:rPr>
              <w:rFonts w:cs="Times New Roman"/>
              <w:color w:val="000000" w:themeColor="text1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</w:t>
          </w:r>
        </w:p>
        <w:p w14:paraId="06038CD9" w14:textId="77777777" w:rsidR="00F653BE" w:rsidRPr="008A7BF4" w:rsidRDefault="00F653BE" w:rsidP="008A7BF4">
          <w:pPr>
            <w:bidi/>
            <w:jc w:val="right"/>
            <w:rPr>
              <w:rFonts w:cs="Times New Roman"/>
              <w:b/>
              <w:bCs/>
              <w:color w:val="000000" w:themeColor="text1"/>
              <w:sz w:val="10"/>
              <w:szCs w:val="10"/>
              <w:lang w:val="fr-FR"/>
            </w:rPr>
          </w:pPr>
        </w:p>
        <w:p w14:paraId="513F1475" w14:textId="77777777" w:rsidR="00F653BE" w:rsidRPr="00C6595D" w:rsidRDefault="00F653BE" w:rsidP="00F653BE">
          <w:pPr>
            <w:bidi/>
            <w:spacing w:line="360" w:lineRule="auto"/>
            <w:jc w:val="center"/>
            <w:rPr>
              <w:rFonts w:cs="Times New Roman"/>
              <w:color w:val="000000" w:themeColor="text1"/>
              <w:sz w:val="26"/>
              <w:vertAlign w:val="subscript"/>
              <w:lang w:val="fr-FR"/>
            </w:rPr>
          </w:pPr>
          <w:r w:rsidRPr="00BF6811">
            <w:rPr>
              <w:rFonts w:cs="Times New Roman"/>
              <w:color w:val="000000" w:themeColor="text1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</w:t>
          </w:r>
        </w:p>
        <w:p w14:paraId="7C00AC1C" w14:textId="77777777" w:rsidR="008A7BF4" w:rsidRPr="00A23626" w:rsidRDefault="00A23626" w:rsidP="008A7BF4">
          <w:pPr>
            <w:bidi/>
            <w:jc w:val="right"/>
            <w:rPr>
              <w:rFonts w:cs="Times New Roman"/>
              <w:b/>
              <w:bCs/>
              <w:color w:val="000000" w:themeColor="text1"/>
              <w:sz w:val="20"/>
              <w:szCs w:val="20"/>
              <w:lang w:val="fr-FR"/>
            </w:rPr>
          </w:pPr>
          <w:r w:rsidRPr="00BF6811"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3034496" behindDoc="0" locked="0" layoutInCell="1" allowOverlap="1" wp14:anchorId="76106386" wp14:editId="6DC714CC">
                    <wp:simplePos x="0" y="0"/>
                    <wp:positionH relativeFrom="column">
                      <wp:posOffset>1130935</wp:posOffset>
                    </wp:positionH>
                    <wp:positionV relativeFrom="paragraph">
                      <wp:posOffset>41275</wp:posOffset>
                    </wp:positionV>
                    <wp:extent cx="2045335" cy="323850"/>
                    <wp:effectExtent l="0" t="0" r="0" b="0"/>
                    <wp:wrapNone/>
                    <wp:docPr id="312" name="Rectangle 3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045335" cy="323850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A4A2037" w14:textId="77777777" w:rsidR="00E3791B" w:rsidRDefault="00E3791B" w:rsidP="00701943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>Fin_Si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 xml:space="preserve"> ;        </w:t>
                                </w:r>
                              </w:p>
                              <w:p w14:paraId="38C2DDCF" w14:textId="77777777" w:rsidR="00E3791B" w:rsidRDefault="00E3791B" w:rsidP="00701943">
                                <w:pPr>
                                  <w:bidi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6106386" id="Rectangle 312" o:spid="_x0000_s1183" style="position:absolute;margin-left:89.05pt;margin-top:3.25pt;width:161.05pt;height:25.5pt;z-index:25303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" filled="f" stroked="f" strokeweight="1pt">
                    <v:textbox>
                      <w:txbxContent>
                        <w:p w14:paraId="6A4A2037" w14:textId="77777777" w:rsidR="00E3791B" w:rsidRDefault="00E3791B" w:rsidP="00701943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26"/>
                              <w:szCs w:val="26"/>
                              <w:lang w:val="fr-FR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26"/>
                              <w:szCs w:val="26"/>
                              <w:lang w:val="fr-FR"/>
                            </w:rPr>
                            <w:t>Fin_Si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26"/>
                              <w:szCs w:val="26"/>
                              <w:lang w:val="fr-FR"/>
                            </w:rPr>
                            <w:t xml:space="preserve"> ;        </w:t>
                          </w:r>
                        </w:p>
                        <w:p w14:paraId="38C2DDCF" w14:textId="77777777" w:rsidR="00E3791B" w:rsidRDefault="00E3791B" w:rsidP="00701943">
                          <w:pPr>
                            <w:bidi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  <w:lang w:val="fr-FR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14:paraId="40D7A5AF" w14:textId="77777777" w:rsidR="00701943" w:rsidRPr="00C6595D" w:rsidRDefault="00701943" w:rsidP="00701943">
          <w:pPr>
            <w:bidi/>
            <w:spacing w:line="360" w:lineRule="auto"/>
            <w:jc w:val="center"/>
            <w:rPr>
              <w:rFonts w:cs="Times New Roman"/>
              <w:color w:val="000000" w:themeColor="text1"/>
              <w:sz w:val="26"/>
              <w:vertAlign w:val="subscript"/>
              <w:lang w:val="fr-FR"/>
            </w:rPr>
          </w:pPr>
          <w:r w:rsidRPr="00BF6811">
            <w:rPr>
              <w:rFonts w:cs="Times New Roman"/>
              <w:color w:val="000000" w:themeColor="text1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</w:t>
          </w:r>
        </w:p>
        <w:p w14:paraId="2BFBF9A0" w14:textId="77777777" w:rsidR="008A7BF4" w:rsidRPr="00A23626" w:rsidRDefault="00A23626" w:rsidP="008A7BF4">
          <w:pPr>
            <w:bidi/>
            <w:jc w:val="right"/>
            <w:rPr>
              <w:rFonts w:cs="Times New Roman"/>
              <w:b/>
              <w:bCs/>
              <w:color w:val="000000" w:themeColor="text1"/>
              <w:sz w:val="20"/>
              <w:szCs w:val="20"/>
              <w:lang w:val="fr-FR"/>
            </w:rPr>
          </w:pPr>
          <w:r w:rsidRPr="00BF6811"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3006848" behindDoc="0" locked="0" layoutInCell="1" allowOverlap="1" wp14:anchorId="0975BF8A" wp14:editId="0541B421">
                    <wp:simplePos x="0" y="0"/>
                    <wp:positionH relativeFrom="column">
                      <wp:posOffset>526415</wp:posOffset>
                    </wp:positionH>
                    <wp:positionV relativeFrom="paragraph">
                      <wp:posOffset>33655</wp:posOffset>
                    </wp:positionV>
                    <wp:extent cx="1943100" cy="323850"/>
                    <wp:effectExtent l="0" t="0" r="0" b="0"/>
                    <wp:wrapNone/>
                    <wp:docPr id="93" name="Rectangle 9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943100" cy="323850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D8EA153" w14:textId="77777777" w:rsidR="00E3791B" w:rsidRDefault="00E3791B" w:rsidP="00343E35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Fin_Si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;            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975BF8A" id="Rectangle 93" o:spid="_x0000_s1184" style="position:absolute;margin-left:41.45pt;margin-top:2.65pt;width:153pt;height:25.5pt;z-index:25300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" filled="f" stroked="f" strokeweight="1pt">
                    <v:textbox>
                      <w:txbxContent>
                        <w:p w14:paraId="4D8EA153" w14:textId="77777777" w:rsidR="00E3791B" w:rsidRDefault="00E3791B" w:rsidP="00343E35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  <w:t>Fin_Si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  <w:t xml:space="preserve"> ;               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p w14:paraId="7CA43ACD" w14:textId="77777777" w:rsidR="00343E35" w:rsidRPr="002E33EE" w:rsidRDefault="00343E35" w:rsidP="00343E35">
          <w:pPr>
            <w:bidi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0"/>
              <w:szCs w:val="20"/>
              <w:lang w:val="fr-FR"/>
            </w:rPr>
          </w:pPr>
          <w:r w:rsidRPr="00BF6811">
            <w:rPr>
              <w:rFonts w:cs="Times New Roman"/>
              <w:color w:val="000000" w:themeColor="text1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</w:t>
          </w:r>
        </w:p>
        <w:p w14:paraId="4370B5D8" w14:textId="77777777" w:rsidR="00343E35" w:rsidRPr="002E33EE" w:rsidRDefault="00343E35" w:rsidP="00343E35">
          <w:pPr>
            <w:bidi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0"/>
              <w:szCs w:val="20"/>
              <w:lang w:val="fr-FR"/>
            </w:rPr>
          </w:pPr>
          <w:r w:rsidRPr="00BF6811">
            <w:rPr>
              <w:rFonts w:cs="Times New Roman"/>
              <w:color w:val="000000" w:themeColor="text1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</w:t>
          </w:r>
        </w:p>
        <w:p w14:paraId="55FD048C" w14:textId="77777777" w:rsidR="00343E35" w:rsidRPr="002E33EE" w:rsidRDefault="00343E35" w:rsidP="00343E35">
          <w:pPr>
            <w:bidi/>
            <w:ind w:right="360"/>
            <w:jc w:val="right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fr-FR"/>
            </w:rPr>
          </w:pPr>
          <w:r w:rsidRPr="002E33EE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fr-FR"/>
            </w:rPr>
            <w:t xml:space="preserve">Fin   </w:t>
          </w:r>
          <w:r w:rsidRPr="00BF6811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</w:p>
        <w:p w14:paraId="66A449F8" w14:textId="77777777" w:rsidR="00343E35" w:rsidRPr="00BF6811" w:rsidRDefault="00343E35" w:rsidP="00343E35">
          <w:pPr>
            <w:bidi/>
            <w:spacing w:line="360" w:lineRule="auto"/>
            <w:jc w:val="both"/>
            <w:rPr>
              <w:rFonts w:ascii="Times New Roman" w:hAnsi="Times New Roman" w:cs="Times New Roman"/>
              <w:b/>
              <w:bCs/>
              <w:color w:val="0070C0"/>
              <w:sz w:val="14"/>
              <w:szCs w:val="14"/>
              <w:rtl/>
            </w:rPr>
          </w:pPr>
        </w:p>
        <w:p w14:paraId="47B6AA80" w14:textId="77777777" w:rsidR="006A6A36" w:rsidRDefault="006A6A36" w:rsidP="006A6A36">
          <w:pPr>
            <w:bidi/>
            <w:jc w:val="both"/>
            <w:rPr>
              <w:rFonts w:asciiTheme="majorBidi" w:hAnsiTheme="majorBidi" w:cstheme="majorBidi"/>
              <w:color w:val="002060"/>
              <w:sz w:val="14"/>
              <w:szCs w:val="14"/>
              <w:rtl/>
              <w:lang w:val="fr-FR"/>
            </w:rPr>
          </w:pPr>
        </w:p>
        <w:p w14:paraId="45B7D08F" w14:textId="77777777" w:rsidR="006A6A36" w:rsidRDefault="006A6A36" w:rsidP="006A6A36">
          <w:pPr>
            <w:bidi/>
            <w:jc w:val="both"/>
            <w:rPr>
              <w:rFonts w:asciiTheme="majorBidi" w:hAnsiTheme="majorBidi" w:cstheme="majorBidi"/>
              <w:color w:val="002060"/>
              <w:sz w:val="14"/>
              <w:szCs w:val="14"/>
              <w:rtl/>
              <w:lang w:val="fr-FR"/>
            </w:rPr>
          </w:pPr>
        </w:p>
        <w:p w14:paraId="37C8D28B" w14:textId="77777777" w:rsidR="006A6A36" w:rsidRPr="00547BCB" w:rsidRDefault="006A6A36" w:rsidP="006A6A36">
          <w:pPr>
            <w:bidi/>
            <w:jc w:val="both"/>
            <w:rPr>
              <w:rFonts w:asciiTheme="majorBidi" w:hAnsiTheme="majorBidi" w:cstheme="majorBidi"/>
              <w:color w:val="002060"/>
              <w:sz w:val="14"/>
              <w:szCs w:val="14"/>
              <w:lang w:val="fr-FR"/>
            </w:rPr>
          </w:pPr>
        </w:p>
        <w:p w14:paraId="2E41FB1C" w14:textId="77777777" w:rsidR="00547BCB" w:rsidRDefault="00547BCB" w:rsidP="00547BCB">
          <w:pPr>
            <w:bidi/>
            <w:jc w:val="both"/>
            <w:rPr>
              <w:rFonts w:asciiTheme="majorBidi" w:hAnsiTheme="majorBidi" w:cstheme="majorBidi"/>
              <w:color w:val="002060"/>
              <w:sz w:val="14"/>
              <w:szCs w:val="14"/>
              <w:lang w:val="fr-FR"/>
            </w:rPr>
          </w:pPr>
        </w:p>
        <w:p w14:paraId="344B2821" w14:textId="77777777" w:rsidR="00547BCB" w:rsidRDefault="00547BCB" w:rsidP="00547BCB">
          <w:pPr>
            <w:widowControl/>
            <w:suppressAutoHyphens w:val="0"/>
            <w:jc w:val="center"/>
            <w:rPr>
              <w:rFonts w:asciiTheme="majorBidi" w:hAnsiTheme="majorBidi" w:cstheme="majorBidi"/>
              <w:color w:val="002060"/>
              <w:sz w:val="14"/>
              <w:szCs w:val="14"/>
              <w:lang w:val="fr-FR"/>
            </w:rPr>
          </w:pPr>
          <w:r>
            <w:rPr>
              <w:rFonts w:asciiTheme="majorBidi" w:hAnsiTheme="majorBidi" w:cstheme="majorBidi"/>
              <w:color w:val="002060"/>
              <w:sz w:val="14"/>
              <w:szCs w:val="14"/>
              <w:lang w:val="fr-FR"/>
            </w:rPr>
            <w:br w:type="page"/>
          </w:r>
        </w:p>
        <w:p w14:paraId="424F545A" w14:textId="77777777" w:rsidR="00547BCB" w:rsidRDefault="00547BCB" w:rsidP="00547BCB">
          <w:pPr>
            <w:bidi/>
            <w:jc w:val="both"/>
            <w:rPr>
              <w:rFonts w:asciiTheme="majorBidi" w:hAnsiTheme="majorBidi" w:cstheme="majorBidi"/>
              <w:color w:val="002060"/>
              <w:sz w:val="14"/>
              <w:szCs w:val="14"/>
              <w:lang w:val="fr-FR"/>
            </w:rPr>
          </w:pPr>
        </w:p>
        <w:p w14:paraId="7863DCC7" w14:textId="77777777" w:rsidR="00BF6811" w:rsidRPr="002E33EE" w:rsidRDefault="00BF6811" w:rsidP="00BF6811">
          <w:pPr>
            <w:widowControl/>
            <w:suppressAutoHyphens w:val="0"/>
            <w:jc w:val="right"/>
            <w:rPr>
              <w:rFonts w:asciiTheme="majorBidi" w:hAnsiTheme="majorBidi" w:cstheme="majorBidi"/>
              <w:bCs/>
              <w:color w:val="0070C0"/>
              <w:sz w:val="14"/>
              <w:szCs w:val="14"/>
              <w:lang w:val="fr-FR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14:paraId="2A19C790" w14:textId="77777777" w:rsidR="00BF6811" w:rsidRPr="008F3322" w:rsidRDefault="00BF6811" w:rsidP="003F7F0E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32"/>
              <w:szCs w:val="32"/>
              <w:rtl/>
            </w:rPr>
          </w:pPr>
          <w:r w:rsidRPr="008F3322">
            <w:rPr>
              <w:rFonts w:asciiTheme="majorBidi" w:hAnsiTheme="majorBidi" w:cstheme="majorBidi" w:hint="cs"/>
              <w:b/>
              <w:bCs/>
              <w:color w:val="auto"/>
              <w:sz w:val="32"/>
              <w:szCs w:val="32"/>
              <w:rtl/>
            </w:rPr>
            <w:t xml:space="preserve">الـمــخــطَّــط الانــســيــابـي  </w:t>
          </w:r>
          <w:r w:rsidRPr="008F332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" </w:t>
          </w:r>
          <w:r w:rsidR="003F7F0E" w:rsidRPr="00D3594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lang w:val="fr-FR"/>
            </w:rPr>
            <w:t>2</w:t>
          </w:r>
          <w:r w:rsidRPr="008F332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" </w:t>
          </w:r>
          <w:r w:rsidRPr="002E33EE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lang w:val="fr-FR"/>
            </w:rPr>
            <w:t xml:space="preserve"> </w:t>
          </w:r>
          <w:r w:rsidRPr="002E33EE">
            <w:rPr>
              <w:rFonts w:asciiTheme="majorBidi" w:hAnsiTheme="majorBidi" w:cstheme="majorBidi"/>
              <w:b/>
              <w:bCs/>
              <w:color w:val="auto"/>
              <w:sz w:val="32"/>
              <w:szCs w:val="32"/>
              <w:lang w:val="fr-FR"/>
            </w:rPr>
            <w:t xml:space="preserve"> </w:t>
          </w:r>
          <w:r w:rsidRPr="008F3322">
            <w:rPr>
              <w:rFonts w:asciiTheme="majorBidi" w:hAnsiTheme="majorBidi" w:cstheme="majorBidi" w:hint="cs"/>
              <w:b/>
              <w:bCs/>
              <w:color w:val="auto"/>
              <w:sz w:val="32"/>
              <w:szCs w:val="32"/>
              <w:rtl/>
            </w:rPr>
            <w:t>يــ</w:t>
          </w:r>
          <w:r w:rsidRPr="008F3322"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ســمـح</w:t>
          </w:r>
          <w:r w:rsidRPr="008F3322">
            <w:rPr>
              <w:rFonts w:asciiTheme="majorBidi" w:hAnsiTheme="majorBidi" w:cs="Times New Roman"/>
              <w:b/>
              <w:bCs/>
              <w:color w:val="auto"/>
              <w:sz w:val="32"/>
              <w:szCs w:val="32"/>
              <w:rtl/>
            </w:rPr>
            <w:t xml:space="preserve"> بـ</w:t>
          </w:r>
          <w:r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ـتـ</w:t>
          </w:r>
          <w:r w:rsidRPr="008F3322">
            <w:rPr>
              <w:rFonts w:asciiTheme="majorBidi" w:hAnsiTheme="majorBidi" w:cs="Times New Roman"/>
              <w:b/>
              <w:bCs/>
              <w:color w:val="auto"/>
              <w:sz w:val="32"/>
              <w:szCs w:val="32"/>
              <w:rtl/>
            </w:rPr>
            <w:t>ح</w:t>
          </w:r>
          <w:r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ــ</w:t>
          </w:r>
          <w:r w:rsidRPr="008F3322">
            <w:rPr>
              <w:rFonts w:asciiTheme="majorBidi" w:hAnsiTheme="majorBidi" w:cs="Times New Roman"/>
              <w:b/>
              <w:bCs/>
              <w:color w:val="auto"/>
              <w:sz w:val="32"/>
              <w:szCs w:val="32"/>
              <w:rtl/>
            </w:rPr>
            <w:t>ـ</w:t>
          </w:r>
          <w:r w:rsidRPr="008F3322"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دي</w:t>
          </w:r>
          <w:r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ـ</w:t>
          </w:r>
          <w:r w:rsidRPr="008F3322"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ــد قــــواســـم الـعـــدد</w:t>
          </w:r>
          <w:r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 xml:space="preserve"> </w:t>
          </w:r>
          <w:r w:rsidRPr="008F3322"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 xml:space="preserve"> </w:t>
          </w:r>
          <w:r w:rsidRPr="008F3322">
            <w:rPr>
              <w:rFonts w:asciiTheme="majorBidi" w:hAnsiTheme="majorBidi" w:cs="Times New Roman"/>
              <w:b/>
              <w:bCs/>
              <w:color w:val="auto"/>
              <w:sz w:val="32"/>
              <w:szCs w:val="32"/>
              <w:rtl/>
            </w:rPr>
            <w:t>20</w:t>
          </w:r>
          <w:r w:rsidRPr="008F3322"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 xml:space="preserve">  </w:t>
          </w:r>
          <w:r w:rsidRPr="008F3322">
            <w:rPr>
              <w:rFonts w:asciiTheme="majorBidi" w:hAnsiTheme="majorBidi" w:cstheme="majorBidi" w:hint="cs"/>
              <w:b/>
              <w:bCs/>
              <w:color w:val="auto"/>
              <w:sz w:val="32"/>
              <w:szCs w:val="32"/>
              <w:rtl/>
            </w:rPr>
            <w:t>:</w:t>
          </w:r>
        </w:p>
        <w:p w14:paraId="3A09B029" w14:textId="77777777" w:rsidR="00BF6811" w:rsidRDefault="00BF6811" w:rsidP="00BF6811">
          <w:pPr>
            <w:widowControl/>
            <w:suppressAutoHyphens w:val="0"/>
            <w:jc w:val="right"/>
            <w:rPr>
              <w:rFonts w:asciiTheme="majorBidi" w:hAnsiTheme="majorBidi" w:cstheme="majorBidi"/>
              <w:bCs/>
              <w:color w:val="0070C0"/>
              <w:sz w:val="14"/>
              <w:szCs w:val="14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14:paraId="20B7EE5C" w14:textId="77777777" w:rsidR="00BF6811" w:rsidRPr="00927C9A" w:rsidRDefault="00BF6811" w:rsidP="00BF6811">
          <w:pPr>
            <w:widowControl/>
            <w:suppressAutoHyphens w:val="0"/>
            <w:bidi/>
            <w:spacing w:line="324" w:lineRule="auto"/>
            <w:jc w:val="both"/>
            <w:rPr>
              <w:rFonts w:asciiTheme="majorBidi" w:eastAsiaTheme="minorHAnsi" w:hAnsiTheme="majorBidi" w:cstheme="majorBidi"/>
              <w:b/>
              <w:bCs/>
              <w:color w:val="auto"/>
              <w:sz w:val="30"/>
              <w:szCs w:val="30"/>
              <w:rtl/>
              <w:lang w:val="fr-FR" w:eastAsia="en-US" w:bidi="ar-SA"/>
            </w:rPr>
          </w:pPr>
          <w:r w:rsidRPr="00927C9A">
            <w:rPr>
              <w:rFonts w:asciiTheme="majorBidi" w:eastAsiaTheme="minorHAns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89088" behindDoc="0" locked="0" layoutInCell="1" allowOverlap="1" wp14:anchorId="44A802CC" wp14:editId="7C801769">
                    <wp:simplePos x="0" y="0"/>
                    <wp:positionH relativeFrom="column">
                      <wp:posOffset>2223770</wp:posOffset>
                    </wp:positionH>
                    <wp:positionV relativeFrom="paragraph">
                      <wp:posOffset>243840</wp:posOffset>
                    </wp:positionV>
                    <wp:extent cx="1800000" cy="396000"/>
                    <wp:effectExtent l="0" t="0" r="10160" b="23495"/>
                    <wp:wrapNone/>
                    <wp:docPr id="771" name="Ellipse 77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800000" cy="396000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30C673A" w14:textId="77777777" w:rsidR="00E3791B" w:rsidRPr="00B80721" w:rsidRDefault="00E3791B" w:rsidP="00BF6811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Début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oval w14:anchorId="44A802CC" id="Ellipse 771" o:spid="_x0000_s1185" style="position:absolute;left:0;text-align:left;margin-left:175.1pt;margin-top:19.2pt;width:141.75pt;height:31.2pt;z-index:25288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" fillcolor="window" strokecolor="windowText" strokeweight="1.5pt">
                    <v:stroke joinstyle="miter"/>
                    <v:textbox>
                      <w:txbxContent>
                        <w:p w14:paraId="030C673A" w14:textId="77777777" w:rsidR="00E3791B" w:rsidRPr="00B80721" w:rsidRDefault="00E3791B" w:rsidP="00BF6811">
                          <w:pPr>
                            <w:jc w:val="center"/>
                            <w:rPr>
                              <w:rFonts w:asciiTheme="majorBidi" w:hAnsiTheme="majorBidi" w:cstheme="majorBidi"/>
                              <w:sz w:val="26"/>
                              <w:szCs w:val="26"/>
                            </w:rPr>
                          </w:pPr>
                          <w:r w:rsidRPr="00B80721"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>Début</w:t>
                          </w:r>
                        </w:p>
                      </w:txbxContent>
                    </v:textbox>
                  </v:oval>
                </w:pict>
              </mc:Fallback>
            </mc:AlternateContent>
          </w:r>
        </w:p>
        <w:p w14:paraId="4B40149D" w14:textId="77777777" w:rsidR="00BF6811" w:rsidRPr="00927C9A" w:rsidRDefault="00BF6811" w:rsidP="00BF6811">
          <w:pPr>
            <w:widowControl/>
            <w:suppressAutoHyphens w:val="0"/>
            <w:bidi/>
            <w:spacing w:line="324" w:lineRule="auto"/>
            <w:jc w:val="both"/>
            <w:rPr>
              <w:rFonts w:asciiTheme="majorBidi" w:eastAsiaTheme="minorHAnsi" w:hAnsiTheme="majorBidi" w:cstheme="majorBidi"/>
              <w:b/>
              <w:bCs/>
              <w:color w:val="auto"/>
              <w:sz w:val="30"/>
              <w:szCs w:val="30"/>
              <w:rtl/>
              <w:lang w:val="fr-FR" w:eastAsia="en-US" w:bidi="ar-SA"/>
            </w:rPr>
          </w:pPr>
        </w:p>
        <w:p w14:paraId="7463B907" w14:textId="77777777" w:rsidR="00BF6811" w:rsidRPr="00927C9A" w:rsidRDefault="00BF6811" w:rsidP="00BF6811">
          <w:pPr>
            <w:widowControl/>
            <w:suppressAutoHyphens w:val="0"/>
            <w:bidi/>
            <w:spacing w:line="324" w:lineRule="auto"/>
            <w:jc w:val="both"/>
            <w:rPr>
              <w:rFonts w:asciiTheme="minorHAnsi" w:eastAsiaTheme="minorHAnsi" w:hAnsiTheme="minorHAnsi" w:cstheme="minorBidi"/>
              <w:b/>
              <w:bCs/>
              <w:color w:val="auto"/>
              <w:sz w:val="34"/>
              <w:szCs w:val="34"/>
              <w:u w:val="single"/>
              <w:rtl/>
              <w:lang w:eastAsia="en-US" w:bidi="ar-SA"/>
            </w:rPr>
          </w:pPr>
          <w:r w:rsidRPr="00927C9A">
            <w:rPr>
              <w:rFonts w:asciiTheme="majorBidi" w:eastAsiaTheme="minorHAns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93184" behindDoc="0" locked="0" layoutInCell="1" allowOverlap="1" wp14:anchorId="590F060A" wp14:editId="306780E1">
                    <wp:simplePos x="0" y="0"/>
                    <wp:positionH relativeFrom="column">
                      <wp:posOffset>3126410</wp:posOffset>
                    </wp:positionH>
                    <wp:positionV relativeFrom="paragraph">
                      <wp:posOffset>41910</wp:posOffset>
                    </wp:positionV>
                    <wp:extent cx="0" cy="396000"/>
                    <wp:effectExtent l="76200" t="0" r="57150" b="61595"/>
                    <wp:wrapNone/>
                    <wp:docPr id="19" name="Connecteur droit avec flèche 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39600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68F3DB9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19" o:spid="_x0000_s1026" type="#_x0000_t32" style="position:absolute;margin-left:246.15pt;margin-top:3.3pt;width:0;height:31.2pt;flip:x;z-index:25289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" strokecolor="windowText" strokeweight="1.5pt">
                    <v:stroke endarrow="block" joinstyle="miter"/>
                  </v:shape>
                </w:pict>
              </mc:Fallback>
            </mc:AlternateContent>
          </w:r>
        </w:p>
        <w:sdt>
          <w:sdtPr>
            <w:rPr>
              <w:rFonts w:asciiTheme="minorHAnsi" w:eastAsiaTheme="minorHAnsi" w:hAnsiTheme="minorHAnsi" w:cstheme="minorBidi"/>
              <w:color w:val="auto"/>
              <w:sz w:val="22"/>
              <w:szCs w:val="22"/>
              <w:rtl/>
              <w:lang w:val="fr-FR" w:eastAsia="en-US" w:bidi="ar-SA"/>
            </w:rPr>
            <w:id w:val="-1536657164"/>
            <w:docPartObj>
              <w:docPartGallery w:val="Cover Pages"/>
              <w:docPartUnique/>
            </w:docPartObj>
          </w:sdtPr>
          <w:sdtEndPr>
            <w:rPr>
              <w:sz w:val="28"/>
              <w:szCs w:val="28"/>
            </w:rPr>
          </w:sdtEndPr>
          <w:sdtContent>
            <w:p w14:paraId="30BE3442" w14:textId="77777777" w:rsidR="00BF6811" w:rsidRPr="00927C9A" w:rsidRDefault="00BF6811" w:rsidP="00BF6811">
              <w:pPr>
                <w:widowControl/>
                <w:suppressAutoHyphens w:val="0"/>
                <w:bidi/>
                <w:spacing w:line="204" w:lineRule="auto"/>
                <w:rPr>
                  <w:rFonts w:asciiTheme="majorBidi" w:eastAsiaTheme="minorHAnsi" w:hAnsiTheme="majorBidi" w:cs="Times New Roman"/>
                  <w:color w:val="auto"/>
                  <w:sz w:val="16"/>
                  <w:szCs w:val="16"/>
                  <w:rtl/>
                  <w:lang w:val="fr-FR" w:eastAsia="en-US" w:bidi="ar-SA"/>
                </w:rPr>
              </w:pPr>
            </w:p>
            <w:p w14:paraId="0BE7A56A" w14:textId="77777777" w:rsidR="00BF6811" w:rsidRPr="00927C9A" w:rsidRDefault="00BF6811" w:rsidP="00BF6811">
              <w:pPr>
                <w:widowControl/>
                <w:suppressAutoHyphens w:val="0"/>
                <w:spacing w:before="240" w:after="160" w:line="348" w:lineRule="auto"/>
                <w:ind w:left="3600"/>
                <w:contextualSpacing/>
                <w:jc w:val="right"/>
                <w:rPr>
                  <w:rFonts w:asciiTheme="majorBidi" w:eastAsiaTheme="minorHAnsi" w:hAnsiTheme="majorBidi" w:cs="Times New Roman"/>
                  <w:b/>
                  <w:bCs/>
                  <w:color w:val="auto"/>
                  <w:sz w:val="28"/>
                  <w:szCs w:val="28"/>
                  <w:rtl/>
                  <w:lang w:val="fr-FR" w:eastAsia="en-US" w:bidi="ar-SA"/>
                </w:rPr>
              </w:pPr>
              <w:r w:rsidRPr="00927C9A">
                <w:rPr>
                  <w:rFonts w:asciiTheme="majorBidi" w:eastAsiaTheme="minorHAnsi" w:hAnsiTheme="majorBidi" w:cs="Times New Roman"/>
                  <w:b/>
                  <w:bCs/>
                  <w:noProof/>
                  <w:color w:val="auto"/>
                  <w:sz w:val="28"/>
                  <w:szCs w:val="28"/>
                  <w:rtl/>
                  <w:lang w:val="fr-FR" w:eastAsia="fr-FR" w:bidi="ar-SA"/>
                </w:rPr>
                <mc:AlternateContent>
                  <mc:Choice Requires="wps">
                    <w:drawing>
                      <wp:anchor distT="0" distB="0" distL="114300" distR="114300" simplePos="0" relativeHeight="252897280" behindDoc="0" locked="0" layoutInCell="1" allowOverlap="1" wp14:anchorId="0DC80A03" wp14:editId="4E34D980">
                        <wp:simplePos x="0" y="0"/>
                        <wp:positionH relativeFrom="column">
                          <wp:posOffset>1866900</wp:posOffset>
                        </wp:positionH>
                        <wp:positionV relativeFrom="paragraph">
                          <wp:posOffset>61264</wp:posOffset>
                        </wp:positionV>
                        <wp:extent cx="359410" cy="287655"/>
                        <wp:effectExtent l="0" t="0" r="2540" b="0"/>
                        <wp:wrapNone/>
                        <wp:docPr id="20" name="Rectangle 20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359410" cy="2876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0669E9D0" w14:textId="77777777" w:rsidR="00E3791B" w:rsidRPr="00B36F75" w:rsidRDefault="00E3791B" w:rsidP="00BF6811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B36F75"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  <w:t>1</w:t>
                                    </w:r>
                                  </w:p>
                                  <w:p w14:paraId="283B726F" w14:textId="77777777" w:rsidR="00E3791B" w:rsidRPr="00B36F75" w:rsidRDefault="00E3791B" w:rsidP="00BF6811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0DC80A03" id="Rectangle 20" o:spid="_x0000_s1186" style="position:absolute;left:0;text-align:left;margin-left:147pt;margin-top:4.8pt;width:28.3pt;height:22.65pt;z-index:25289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" fillcolor="window" stroked="f" strokeweight="1pt">
                        <v:textbox>
                          <w:txbxContent>
                            <w:p w14:paraId="0669E9D0" w14:textId="77777777" w:rsidR="00E3791B" w:rsidRPr="00B36F75" w:rsidRDefault="00E3791B" w:rsidP="00BF6811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  <w:rtl/>
                                </w:rPr>
                              </w:pPr>
                              <w:r w:rsidRPr="00B36F75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6"/>
                                  <w:szCs w:val="26"/>
                                  <w:rtl/>
                                </w:rPr>
                                <w:t>1</w:t>
                              </w:r>
                            </w:p>
                            <w:p w14:paraId="283B726F" w14:textId="77777777" w:rsidR="00E3791B" w:rsidRPr="00B36F75" w:rsidRDefault="00E3791B" w:rsidP="00BF6811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  <w:rtl/>
                                </w:rPr>
                              </w:pPr>
                            </w:p>
                          </w:txbxContent>
                        </v:textbox>
                      </v:rect>
                    </w:pict>
                  </mc:Fallback>
                </mc:AlternateContent>
              </w:r>
              <w:r w:rsidRPr="00927C9A">
                <w:rPr>
                  <w:rFonts w:asciiTheme="minorHAnsi" w:eastAsiaTheme="minorHAnsi" w:hAnsiTheme="minorHAnsi" w:cstheme="minorBidi"/>
                  <w:noProof/>
                  <w:color w:val="auto"/>
                  <w:sz w:val="22"/>
                  <w:szCs w:val="22"/>
                  <w:rtl/>
                  <w:lang w:val="fr-FR" w:eastAsia="fr-FR" w:bidi="ar-SA"/>
                </w:rPr>
                <mc:AlternateContent>
                  <mc:Choice Requires="wps">
                    <w:drawing>
                      <wp:anchor distT="0" distB="0" distL="114300" distR="114300" simplePos="0" relativeHeight="252872704" behindDoc="0" locked="0" layoutInCell="1" allowOverlap="1" wp14:anchorId="5C88D71E" wp14:editId="08B18F04">
                        <wp:simplePos x="0" y="0"/>
                        <wp:positionH relativeFrom="column">
                          <wp:posOffset>1880566</wp:posOffset>
                        </wp:positionH>
                        <wp:positionV relativeFrom="paragraph">
                          <wp:posOffset>55245</wp:posOffset>
                        </wp:positionV>
                        <wp:extent cx="359410" cy="287655"/>
                        <wp:effectExtent l="0" t="0" r="2540" b="0"/>
                        <wp:wrapNone/>
                        <wp:docPr id="772" name="Rectangle 772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359410" cy="2876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57DD666B" w14:textId="77777777" w:rsidR="00E3791B" w:rsidRPr="00361E5E" w:rsidRDefault="00E3791B" w:rsidP="00BF6811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</w:p>
                                  <w:p w14:paraId="63AF0025" w14:textId="77777777" w:rsidR="00E3791B" w:rsidRPr="00361E5E" w:rsidRDefault="00E3791B" w:rsidP="00BF6811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5C88D71E" id="Rectangle 772" o:spid="_x0000_s1187" style="position:absolute;left:0;text-align:left;margin-left:148.1pt;margin-top:4.35pt;width:28.3pt;height:22.65pt;z-index:25287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" fillcolor="window" stroked="f" strokeweight="1pt">
                        <v:textbox>
                          <w:txbxContent>
                            <w:p w14:paraId="57DD666B" w14:textId="77777777" w:rsidR="00E3791B" w:rsidRPr="00361E5E" w:rsidRDefault="00E3791B" w:rsidP="00BF6811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  <w:rtl/>
                                </w:rPr>
                              </w:pPr>
                              <w:r w:rsidRPr="00361E5E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  <w:t>1</w:t>
                              </w:r>
                            </w:p>
                            <w:p w14:paraId="63AF0025" w14:textId="77777777" w:rsidR="00E3791B" w:rsidRPr="00361E5E" w:rsidRDefault="00E3791B" w:rsidP="00BF6811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  <w:rtl/>
                                </w:rPr>
                              </w:pPr>
                            </w:p>
                          </w:txbxContent>
                        </v:textbox>
                      </v:rect>
                    </w:pict>
                  </mc:Fallback>
                </mc:AlternateContent>
              </w:r>
              <w:r w:rsidRPr="00927C9A">
                <w:rPr>
                  <w:rFonts w:asciiTheme="majorBidi" w:eastAsiaTheme="minorHAnsi" w:hAnsiTheme="majorBidi" w:cstheme="majorBidi"/>
                  <w:b/>
                  <w:bCs/>
                  <w:noProof/>
                  <w:color w:val="auto"/>
                  <w:sz w:val="28"/>
                  <w:szCs w:val="28"/>
                  <w:rtl/>
                  <w:lang w:val="fr-FR" w:eastAsia="fr-FR" w:bidi="ar-SA"/>
                </w:rPr>
                <mc:AlternateContent>
                  <mc:Choice Requires="wps">
                    <w:drawing>
                      <wp:anchor distT="0" distB="0" distL="114300" distR="114300" simplePos="0" relativeHeight="252914688" behindDoc="0" locked="0" layoutInCell="1" allowOverlap="1" wp14:anchorId="1EC83C42" wp14:editId="02BC8579">
                        <wp:simplePos x="0" y="0"/>
                        <wp:positionH relativeFrom="column">
                          <wp:posOffset>2225345</wp:posOffset>
                        </wp:positionH>
                        <wp:positionV relativeFrom="paragraph">
                          <wp:posOffset>13970</wp:posOffset>
                        </wp:positionV>
                        <wp:extent cx="1799590" cy="359410"/>
                        <wp:effectExtent l="0" t="0" r="10160" b="21590"/>
                        <wp:wrapNone/>
                        <wp:docPr id="773" name="Organigramme : Données 15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799590" cy="359410"/>
                                </a:xfrm>
                                <a:custGeom>
                                  <a:avLst/>
                                  <a:gdLst>
                                    <a:gd name="connsiteX0" fmla="*/ 0 w 10000"/>
                                    <a:gd name="connsiteY0" fmla="*/ 10000 h 10000"/>
                                    <a:gd name="connsiteX1" fmla="*/ 2000 w 10000"/>
                                    <a:gd name="connsiteY1" fmla="*/ 0 h 10000"/>
                                    <a:gd name="connsiteX2" fmla="*/ 10000 w 10000"/>
                                    <a:gd name="connsiteY2" fmla="*/ 0 h 10000"/>
                                    <a:gd name="connsiteX3" fmla="*/ 8000 w 10000"/>
                                    <a:gd name="connsiteY3" fmla="*/ 10000 h 10000"/>
                                    <a:gd name="connsiteX4" fmla="*/ 0 w 10000"/>
                                    <a:gd name="connsiteY4" fmla="*/ 10000 h 10000"/>
                                    <a:gd name="connsiteX0" fmla="*/ 0 w 10000"/>
                                    <a:gd name="connsiteY0" fmla="*/ 10000 h 10000"/>
                                    <a:gd name="connsiteX1" fmla="*/ 2000 w 10000"/>
                                    <a:gd name="connsiteY1" fmla="*/ 0 h 10000"/>
                                    <a:gd name="connsiteX2" fmla="*/ 10000 w 10000"/>
                                    <a:gd name="connsiteY2" fmla="*/ 0 h 10000"/>
                                    <a:gd name="connsiteX3" fmla="*/ 8970 w 10000"/>
                                    <a:gd name="connsiteY3" fmla="*/ 10000 h 10000"/>
                                    <a:gd name="connsiteX4" fmla="*/ 0 w 10000"/>
                                    <a:gd name="connsiteY4" fmla="*/ 10000 h 10000"/>
                                    <a:gd name="connsiteX0" fmla="*/ 0 w 10000"/>
                                    <a:gd name="connsiteY0" fmla="*/ 10000 h 10000"/>
                                    <a:gd name="connsiteX1" fmla="*/ 1352 w 10000"/>
                                    <a:gd name="connsiteY1" fmla="*/ 0 h 10000"/>
                                    <a:gd name="connsiteX2" fmla="*/ 10000 w 10000"/>
                                    <a:gd name="connsiteY2" fmla="*/ 0 h 10000"/>
                                    <a:gd name="connsiteX3" fmla="*/ 8970 w 10000"/>
                                    <a:gd name="connsiteY3" fmla="*/ 10000 h 10000"/>
                                    <a:gd name="connsiteX4" fmla="*/ 0 w 10000"/>
                                    <a:gd name="connsiteY4" fmla="*/ 10000 h 10000"/>
                                    <a:gd name="connsiteX0" fmla="*/ 0 w 10000"/>
                                    <a:gd name="connsiteY0" fmla="*/ 10000 h 10000"/>
                                    <a:gd name="connsiteX1" fmla="*/ 0 w 10000"/>
                                    <a:gd name="connsiteY1" fmla="*/ 0 h 10000"/>
                                    <a:gd name="connsiteX2" fmla="*/ 10000 w 10000"/>
                                    <a:gd name="connsiteY2" fmla="*/ 0 h 10000"/>
                                    <a:gd name="connsiteX3" fmla="*/ 8970 w 10000"/>
                                    <a:gd name="connsiteY3" fmla="*/ 10000 h 10000"/>
                                    <a:gd name="connsiteX4" fmla="*/ 0 w 10000"/>
                                    <a:gd name="connsiteY4" fmla="*/ 10000 h 10000"/>
                                    <a:gd name="connsiteX0" fmla="*/ 0 w 10000"/>
                                    <a:gd name="connsiteY0" fmla="*/ 10000 h 10000"/>
                                    <a:gd name="connsiteX1" fmla="*/ 0 w 10000"/>
                                    <a:gd name="connsiteY1" fmla="*/ 0 h 10000"/>
                                    <a:gd name="connsiteX2" fmla="*/ 10000 w 10000"/>
                                    <a:gd name="connsiteY2" fmla="*/ 0 h 10000"/>
                                    <a:gd name="connsiteX3" fmla="*/ 10000 w 10000"/>
                                    <a:gd name="connsiteY3" fmla="*/ 10000 h 10000"/>
                                    <a:gd name="connsiteX4" fmla="*/ 0 w 10000"/>
                                    <a:gd name="connsiteY4" fmla="*/ 10000 h 10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10000" h="10000">
                                      <a:moveTo>
                                        <a:pt x="0" y="1000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0000" y="0"/>
                                      </a:lnTo>
                                      <a:lnTo>
                                        <a:pt x="10000" y="10000"/>
                                      </a:lnTo>
                                      <a:lnTo>
                                        <a:pt x="0" y="100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ysClr val="window" lastClr="FFFFFF"/>
                                </a:solidFill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24591F40" w14:textId="77777777" w:rsidR="00E3791B" w:rsidRPr="00B80721" w:rsidRDefault="00E3791B" w:rsidP="00BF6811">
                                    <w:pPr>
                                      <w:spacing w:line="204" w:lineRule="auto"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X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AF5982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=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20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1EC83C42" id="_x0000_s1188" style="position:absolute;left:0;text-align:left;margin-left:175.2pt;margin-top:1.1pt;width:141.7pt;height:28.3pt;z-index:25291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" adj="-11796480,,5400" path="m,10000l,,10000,r,10000l,10000xe" fillcolor="window" strokecolor="windowText" strokeweight="1.5pt">
                        <v:stroke joinstyle="miter"/>
                        <v:formulas/>
                        <v:path arrowok="t" o:connecttype="custom" o:connectlocs="0,359410;0,0;1799590,0;1799590,359410;0,359410" o:connectangles="0,0,0,0,0" textboxrect="0,0,10000,10000"/>
                        <v:textbox>
                          <w:txbxContent>
                            <w:p w14:paraId="24591F40" w14:textId="77777777" w:rsidR="00E3791B" w:rsidRPr="00B80721" w:rsidRDefault="00E3791B" w:rsidP="00BF6811">
                              <w:pPr>
                                <w:spacing w:line="204" w:lineRule="auto"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  <w:t>X</w:t>
                              </w:r>
                              <w:r w:rsidRPr="00B80721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AF5982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</w:rPr>
                                <w:t>=</w:t>
                              </w:r>
                              <w:r w:rsidRPr="00B80721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  <w:t>20</w:t>
                              </w:r>
                            </w:p>
                          </w:txbxContent>
                        </v:textbox>
                      </v:shape>
                    </w:pict>
                  </mc:Fallback>
                </mc:AlternateContent>
              </w:r>
              <w:r w:rsidRPr="00927C9A">
                <w:rPr>
                  <w:rFonts w:asciiTheme="majorBidi" w:eastAsiaTheme="minorHAnsi" w:hAnsiTheme="majorBidi" w:cstheme="majorBidi"/>
                  <w:b/>
                  <w:bCs/>
                  <w:noProof/>
                  <w:color w:val="auto"/>
                  <w:sz w:val="28"/>
                  <w:szCs w:val="28"/>
                  <w:rtl/>
                  <w:lang w:val="fr-FR" w:eastAsia="fr-FR" w:bidi="ar-SA"/>
                </w:rPr>
                <mc:AlternateContent>
                  <mc:Choice Requires="wps">
                    <w:drawing>
                      <wp:anchor distT="0" distB="0" distL="114300" distR="114300" simplePos="0" relativeHeight="252894208" behindDoc="0" locked="0" layoutInCell="1" allowOverlap="1" wp14:anchorId="1559301A" wp14:editId="19971151">
                        <wp:simplePos x="0" y="0"/>
                        <wp:positionH relativeFrom="column">
                          <wp:posOffset>3122295</wp:posOffset>
                        </wp:positionH>
                        <wp:positionV relativeFrom="paragraph">
                          <wp:posOffset>375285</wp:posOffset>
                        </wp:positionV>
                        <wp:extent cx="0" cy="395605"/>
                        <wp:effectExtent l="76200" t="0" r="57150" b="61595"/>
                        <wp:wrapNone/>
                        <wp:docPr id="29" name="Connecteur droit avec flèche 29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CnPr/>
                              <wps:spPr>
                                <a:xfrm flipH="1">
                                  <a:off x="0" y="0"/>
                                  <a:ext cx="0" cy="39560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01E494BC" id="Connecteur droit avec flèche 29" o:spid="_x0000_s1026" type="#_x0000_t32" style="position:absolute;margin-left:245.85pt;margin-top:29.55pt;width:0;height:31.15pt;flip:x;z-index:25289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" strokecolor="windowText" strokeweight="1.5pt">
                        <v:stroke endarrow="block" joinstyle="miter"/>
                      </v:shape>
                    </w:pict>
                  </mc:Fallback>
                </mc:AlternateContent>
              </w:r>
            </w:p>
            <w:p w14:paraId="50C19A64" w14:textId="77777777" w:rsidR="00BF6811" w:rsidRPr="00927C9A" w:rsidRDefault="00BF6811" w:rsidP="00BF6811">
              <w:pPr>
                <w:widowControl/>
                <w:suppressAutoHyphens w:val="0"/>
                <w:spacing w:before="240" w:after="160" w:line="348" w:lineRule="auto"/>
                <w:ind w:left="3600"/>
                <w:contextualSpacing/>
                <w:jc w:val="right"/>
                <w:rPr>
                  <w:rFonts w:asciiTheme="majorBidi" w:eastAsiaTheme="minorHAnsi" w:hAnsiTheme="majorBidi" w:cs="Times New Roman"/>
                  <w:b/>
                  <w:bCs/>
                  <w:color w:val="auto"/>
                  <w:sz w:val="32"/>
                  <w:szCs w:val="32"/>
                  <w:rtl/>
                  <w:lang w:val="fr-FR" w:eastAsia="en-US" w:bidi="ar-SA"/>
                </w:rPr>
              </w:pPr>
            </w:p>
            <w:p w14:paraId="2E4CC1BA" w14:textId="77777777" w:rsidR="00BF6811" w:rsidRPr="00927C9A" w:rsidRDefault="00BF6811" w:rsidP="00BF6811">
              <w:pPr>
                <w:widowControl/>
                <w:suppressAutoHyphens w:val="0"/>
                <w:spacing w:before="240" w:after="160" w:line="348" w:lineRule="auto"/>
                <w:ind w:left="3600"/>
                <w:contextualSpacing/>
                <w:jc w:val="right"/>
                <w:rPr>
                  <w:rFonts w:asciiTheme="majorBidi" w:eastAsiaTheme="minorHAnsi" w:hAnsiTheme="majorBidi" w:cs="Times New Roman"/>
                  <w:b/>
                  <w:bCs/>
                  <w:color w:val="auto"/>
                  <w:sz w:val="28"/>
                  <w:szCs w:val="28"/>
                  <w:rtl/>
                  <w:lang w:val="fr-FR" w:eastAsia="en-US" w:bidi="ar-SA"/>
                </w:rPr>
              </w:pPr>
              <w:r w:rsidRPr="00927C9A">
                <w:rPr>
                  <w:rFonts w:asciiTheme="majorBidi" w:eastAsiaTheme="minorHAnsi" w:hAnsiTheme="majorBidi" w:cs="Times New Roman"/>
                  <w:b/>
                  <w:bCs/>
                  <w:noProof/>
                  <w:color w:val="auto"/>
                  <w:sz w:val="28"/>
                  <w:szCs w:val="28"/>
                  <w:rtl/>
                  <w:lang w:val="fr-FR" w:eastAsia="fr-FR" w:bidi="ar-SA"/>
                </w:rPr>
                <mc:AlternateContent>
                  <mc:Choice Requires="wps">
                    <w:drawing>
                      <wp:anchor distT="0" distB="0" distL="114300" distR="114300" simplePos="0" relativeHeight="252873728" behindDoc="0" locked="0" layoutInCell="1" allowOverlap="1" wp14:anchorId="53801FED" wp14:editId="75559638">
                        <wp:simplePos x="0" y="0"/>
                        <wp:positionH relativeFrom="column">
                          <wp:posOffset>1878026</wp:posOffset>
                        </wp:positionH>
                        <wp:positionV relativeFrom="paragraph">
                          <wp:posOffset>173355</wp:posOffset>
                        </wp:positionV>
                        <wp:extent cx="359410" cy="287655"/>
                        <wp:effectExtent l="0" t="0" r="2540" b="0"/>
                        <wp:wrapNone/>
                        <wp:docPr id="30" name="Rectangle 30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359410" cy="2876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3C2D5B4C" w14:textId="77777777" w:rsidR="00E3791B" w:rsidRPr="00361E5E" w:rsidRDefault="00E3791B" w:rsidP="00BF6811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2</w:t>
                                    </w:r>
                                  </w:p>
                                  <w:p w14:paraId="33144C3A" w14:textId="77777777" w:rsidR="00E3791B" w:rsidRPr="00361E5E" w:rsidRDefault="00E3791B" w:rsidP="00BF6811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53801FED" id="Rectangle 30" o:spid="_x0000_s1189" style="position:absolute;left:0;text-align:left;margin-left:147.9pt;margin-top:13.65pt;width:28.3pt;height:22.65pt;z-index:25287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" fillcolor="window" stroked="f" strokeweight="1pt">
                        <v:textbox>
                          <w:txbxContent>
                            <w:p w14:paraId="3C2D5B4C" w14:textId="77777777" w:rsidR="00E3791B" w:rsidRPr="00361E5E" w:rsidRDefault="00E3791B" w:rsidP="00BF6811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  <w:rtl/>
                                </w:rPr>
                              </w:pPr>
                              <w:r w:rsidRPr="00361E5E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  <w:t>2</w:t>
                              </w:r>
                            </w:p>
                            <w:p w14:paraId="33144C3A" w14:textId="77777777" w:rsidR="00E3791B" w:rsidRPr="00361E5E" w:rsidRDefault="00E3791B" w:rsidP="00BF6811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  <w:rtl/>
                                </w:rPr>
                              </w:pPr>
                            </w:p>
                          </w:txbxContent>
                        </v:textbox>
                      </v:rect>
                    </w:pict>
                  </mc:Fallback>
                </mc:AlternateContent>
              </w:r>
              <w:r w:rsidRPr="00927C9A">
                <w:rPr>
                  <w:rFonts w:asciiTheme="majorBidi" w:eastAsiaTheme="minorHAnsi" w:hAnsiTheme="majorBidi" w:cstheme="majorBidi"/>
                  <w:b/>
                  <w:bCs/>
                  <w:noProof/>
                  <w:color w:val="auto"/>
                  <w:sz w:val="28"/>
                  <w:szCs w:val="28"/>
                  <w:rtl/>
                  <w:lang w:val="fr-FR" w:eastAsia="fr-FR" w:bidi="ar-SA"/>
                </w:rPr>
                <mc:AlternateContent>
                  <mc:Choice Requires="wps">
                    <w:drawing>
                      <wp:anchor distT="0" distB="0" distL="114300" distR="114300" simplePos="0" relativeHeight="252890112" behindDoc="0" locked="0" layoutInCell="1" allowOverlap="1" wp14:anchorId="6F70DB5A" wp14:editId="579BF305">
                        <wp:simplePos x="0" y="0"/>
                        <wp:positionH relativeFrom="column">
                          <wp:posOffset>2226945</wp:posOffset>
                        </wp:positionH>
                        <wp:positionV relativeFrom="paragraph">
                          <wp:posOffset>154305</wp:posOffset>
                        </wp:positionV>
                        <wp:extent cx="1799590" cy="359410"/>
                        <wp:effectExtent l="0" t="0" r="10160" b="21590"/>
                        <wp:wrapNone/>
                        <wp:docPr id="774" name="Organigramme : Données 15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799590" cy="359410"/>
                                </a:xfrm>
                                <a:custGeom>
                                  <a:avLst/>
                                  <a:gdLst>
                                    <a:gd name="connsiteX0" fmla="*/ 0 w 10000"/>
                                    <a:gd name="connsiteY0" fmla="*/ 10000 h 10000"/>
                                    <a:gd name="connsiteX1" fmla="*/ 2000 w 10000"/>
                                    <a:gd name="connsiteY1" fmla="*/ 0 h 10000"/>
                                    <a:gd name="connsiteX2" fmla="*/ 10000 w 10000"/>
                                    <a:gd name="connsiteY2" fmla="*/ 0 h 10000"/>
                                    <a:gd name="connsiteX3" fmla="*/ 8000 w 10000"/>
                                    <a:gd name="connsiteY3" fmla="*/ 10000 h 10000"/>
                                    <a:gd name="connsiteX4" fmla="*/ 0 w 10000"/>
                                    <a:gd name="connsiteY4" fmla="*/ 10000 h 10000"/>
                                    <a:gd name="connsiteX0" fmla="*/ 0 w 10000"/>
                                    <a:gd name="connsiteY0" fmla="*/ 10000 h 10000"/>
                                    <a:gd name="connsiteX1" fmla="*/ 2000 w 10000"/>
                                    <a:gd name="connsiteY1" fmla="*/ 0 h 10000"/>
                                    <a:gd name="connsiteX2" fmla="*/ 10000 w 10000"/>
                                    <a:gd name="connsiteY2" fmla="*/ 0 h 10000"/>
                                    <a:gd name="connsiteX3" fmla="*/ 8970 w 10000"/>
                                    <a:gd name="connsiteY3" fmla="*/ 10000 h 10000"/>
                                    <a:gd name="connsiteX4" fmla="*/ 0 w 10000"/>
                                    <a:gd name="connsiteY4" fmla="*/ 10000 h 10000"/>
                                    <a:gd name="connsiteX0" fmla="*/ 0 w 10000"/>
                                    <a:gd name="connsiteY0" fmla="*/ 10000 h 10000"/>
                                    <a:gd name="connsiteX1" fmla="*/ 1352 w 10000"/>
                                    <a:gd name="connsiteY1" fmla="*/ 0 h 10000"/>
                                    <a:gd name="connsiteX2" fmla="*/ 10000 w 10000"/>
                                    <a:gd name="connsiteY2" fmla="*/ 0 h 10000"/>
                                    <a:gd name="connsiteX3" fmla="*/ 8970 w 10000"/>
                                    <a:gd name="connsiteY3" fmla="*/ 10000 h 10000"/>
                                    <a:gd name="connsiteX4" fmla="*/ 0 w 10000"/>
                                    <a:gd name="connsiteY4" fmla="*/ 10000 h 10000"/>
                                    <a:gd name="connsiteX0" fmla="*/ 0 w 10000"/>
                                    <a:gd name="connsiteY0" fmla="*/ 10000 h 10000"/>
                                    <a:gd name="connsiteX1" fmla="*/ 0 w 10000"/>
                                    <a:gd name="connsiteY1" fmla="*/ 0 h 10000"/>
                                    <a:gd name="connsiteX2" fmla="*/ 10000 w 10000"/>
                                    <a:gd name="connsiteY2" fmla="*/ 0 h 10000"/>
                                    <a:gd name="connsiteX3" fmla="*/ 8970 w 10000"/>
                                    <a:gd name="connsiteY3" fmla="*/ 10000 h 10000"/>
                                    <a:gd name="connsiteX4" fmla="*/ 0 w 10000"/>
                                    <a:gd name="connsiteY4" fmla="*/ 10000 h 10000"/>
                                    <a:gd name="connsiteX0" fmla="*/ 0 w 10000"/>
                                    <a:gd name="connsiteY0" fmla="*/ 10000 h 10000"/>
                                    <a:gd name="connsiteX1" fmla="*/ 0 w 10000"/>
                                    <a:gd name="connsiteY1" fmla="*/ 0 h 10000"/>
                                    <a:gd name="connsiteX2" fmla="*/ 10000 w 10000"/>
                                    <a:gd name="connsiteY2" fmla="*/ 0 h 10000"/>
                                    <a:gd name="connsiteX3" fmla="*/ 10000 w 10000"/>
                                    <a:gd name="connsiteY3" fmla="*/ 10000 h 10000"/>
                                    <a:gd name="connsiteX4" fmla="*/ 0 w 10000"/>
                                    <a:gd name="connsiteY4" fmla="*/ 10000 h 10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10000" h="10000">
                                      <a:moveTo>
                                        <a:pt x="0" y="1000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0000" y="0"/>
                                      </a:lnTo>
                                      <a:lnTo>
                                        <a:pt x="10000" y="10000"/>
                                      </a:lnTo>
                                      <a:lnTo>
                                        <a:pt x="0" y="100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ysClr val="window" lastClr="FFFFFF"/>
                                </a:solidFill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6B2F3C7E" w14:textId="77777777" w:rsidR="00E3791B" w:rsidRPr="00B80721" w:rsidRDefault="00E3791B" w:rsidP="00BF6811">
                                    <w:pPr>
                                      <w:spacing w:line="204" w:lineRule="auto"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Y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AF5982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=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6F70DB5A" id="_x0000_s1190" style="position:absolute;left:0;text-align:left;margin-left:175.35pt;margin-top:12.15pt;width:141.7pt;height:28.3pt;z-index:25289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" adj="-11796480,,5400" path="m,10000l,,10000,r,10000l,10000xe" fillcolor="window" strokecolor="windowText" strokeweight="1.5pt">
                        <v:stroke joinstyle="miter"/>
                        <v:formulas/>
                        <v:path arrowok="t" o:connecttype="custom" o:connectlocs="0,359410;0,0;1799590,0;1799590,359410;0,359410" o:connectangles="0,0,0,0,0" textboxrect="0,0,10000,10000"/>
                        <v:textbox>
                          <w:txbxContent>
                            <w:p w14:paraId="6B2F3C7E" w14:textId="77777777" w:rsidR="00E3791B" w:rsidRPr="00B80721" w:rsidRDefault="00E3791B" w:rsidP="00BF6811">
                              <w:pPr>
                                <w:spacing w:line="204" w:lineRule="auto"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  <w:t>Y</w:t>
                              </w:r>
                              <w:r w:rsidRPr="00B80721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AF5982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</w:rPr>
                                <w:t>=</w:t>
                              </w:r>
                              <w:r w:rsidRPr="00B80721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w:pict>
                  </mc:Fallback>
                </mc:AlternateContent>
              </w:r>
            </w:p>
            <w:p w14:paraId="51B0B66A" w14:textId="77777777" w:rsidR="00BF6811" w:rsidRPr="00927C9A" w:rsidRDefault="00BF6811" w:rsidP="00BF6811">
              <w:pPr>
                <w:widowControl/>
                <w:suppressAutoHyphens w:val="0"/>
                <w:spacing w:before="240" w:after="160" w:line="348" w:lineRule="auto"/>
                <w:ind w:left="3600"/>
                <w:contextualSpacing/>
                <w:jc w:val="right"/>
                <w:rPr>
                  <w:rFonts w:asciiTheme="majorBidi" w:eastAsiaTheme="minorHAnsi" w:hAnsiTheme="majorBidi" w:cs="Times New Roman"/>
                  <w:b/>
                  <w:bCs/>
                  <w:color w:val="auto"/>
                  <w:sz w:val="28"/>
                  <w:szCs w:val="28"/>
                  <w:rtl/>
                  <w:lang w:val="fr-FR" w:eastAsia="en-US" w:bidi="ar-SA"/>
                </w:rPr>
              </w:pPr>
              <w:r w:rsidRPr="00927C9A">
                <w:rPr>
                  <w:rFonts w:asciiTheme="majorBidi" w:eastAsiaTheme="minorHAnsi" w:hAnsiTheme="majorBidi" w:cstheme="majorBidi"/>
                  <w:b/>
                  <w:bCs/>
                  <w:noProof/>
                  <w:color w:val="auto"/>
                  <w:sz w:val="28"/>
                  <w:szCs w:val="28"/>
                  <w:rtl/>
                  <w:lang w:val="fr-FR" w:eastAsia="fr-FR" w:bidi="ar-SA"/>
                </w:rPr>
                <mc:AlternateContent>
                  <mc:Choice Requires="wps">
                    <w:drawing>
                      <wp:anchor distT="0" distB="0" distL="114300" distR="114300" simplePos="0" relativeHeight="252905472" behindDoc="0" locked="0" layoutInCell="1" allowOverlap="1" wp14:anchorId="14C6F33E" wp14:editId="2F6E3EA2">
                        <wp:simplePos x="0" y="0"/>
                        <wp:positionH relativeFrom="column">
                          <wp:posOffset>3122295</wp:posOffset>
                        </wp:positionH>
                        <wp:positionV relativeFrom="paragraph">
                          <wp:posOffset>220345</wp:posOffset>
                        </wp:positionV>
                        <wp:extent cx="0" cy="575945"/>
                        <wp:effectExtent l="76200" t="0" r="57150" b="52705"/>
                        <wp:wrapNone/>
                        <wp:docPr id="775" name="Connecteur droit avec flèche 775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CnPr/>
                              <wps:spPr>
                                <a:xfrm flipH="1">
                                  <a:off x="0" y="0"/>
                                  <a:ext cx="0" cy="57594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44CF734D" id="Connecteur droit avec flèche 775" o:spid="_x0000_s1026" type="#_x0000_t32" style="position:absolute;margin-left:245.85pt;margin-top:17.35pt;width:0;height:45.35pt;flip:x;z-index:25290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" strokecolor="windowText" strokeweight="1.5pt">
                        <v:stroke endarrow="block" joinstyle="miter"/>
                      </v:shape>
                    </w:pict>
                  </mc:Fallback>
                </mc:AlternateContent>
              </w:r>
            </w:p>
            <w:p w14:paraId="0352E30B" w14:textId="77777777" w:rsidR="00BF6811" w:rsidRPr="00927C9A" w:rsidRDefault="00BF6811" w:rsidP="00BF6811">
              <w:pPr>
                <w:widowControl/>
                <w:suppressAutoHyphens w:val="0"/>
                <w:spacing w:before="240" w:after="160" w:line="348" w:lineRule="auto"/>
                <w:ind w:left="3600"/>
                <w:contextualSpacing/>
                <w:jc w:val="right"/>
                <w:rPr>
                  <w:rFonts w:asciiTheme="majorBidi" w:eastAsiaTheme="minorHAnsi" w:hAnsiTheme="majorBidi" w:cs="Times New Roman"/>
                  <w:b/>
                  <w:bCs/>
                  <w:color w:val="auto"/>
                  <w:sz w:val="36"/>
                  <w:szCs w:val="36"/>
                  <w:lang w:val="fr-FR" w:eastAsia="en-US" w:bidi="ar-SA"/>
                </w:rPr>
              </w:pPr>
              <w:r w:rsidRPr="00927C9A">
                <w:rPr>
                  <w:rFonts w:asciiTheme="majorBidi" w:eastAsiaTheme="minorHAnsi" w:hAnsiTheme="majorBidi" w:cstheme="majorBidi"/>
                  <w:b/>
                  <w:bCs/>
                  <w:noProof/>
                  <w:color w:val="auto"/>
                  <w:sz w:val="28"/>
                  <w:szCs w:val="28"/>
                  <w:rtl/>
                  <w:lang w:val="fr-FR" w:eastAsia="fr-FR" w:bidi="ar-SA"/>
                </w:rPr>
                <mc:AlternateContent>
                  <mc:Choice Requires="wps">
                    <w:drawing>
                      <wp:anchor distT="0" distB="0" distL="114300" distR="114300" simplePos="0" relativeHeight="252888064" behindDoc="0" locked="0" layoutInCell="1" allowOverlap="1" wp14:anchorId="33658DAA" wp14:editId="59F8912B">
                        <wp:simplePos x="0" y="0"/>
                        <wp:positionH relativeFrom="column">
                          <wp:posOffset>3127375</wp:posOffset>
                        </wp:positionH>
                        <wp:positionV relativeFrom="paragraph">
                          <wp:posOffset>203200</wp:posOffset>
                        </wp:positionV>
                        <wp:extent cx="3293745" cy="0"/>
                        <wp:effectExtent l="38100" t="76200" r="0" b="95250"/>
                        <wp:wrapNone/>
                        <wp:docPr id="777" name="Connecteur droit 777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CnPr/>
                              <wps:spPr>
                                <a:xfrm flipH="1">
                                  <a:off x="0" y="0"/>
                                  <a:ext cx="329374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miter lim="800000"/>
                                  <a:headEnd type="none" w="med" len="med"/>
                                  <a:tailEnd type="triangle" w="med" len="med"/>
                                </a:ln>
                                <a:effectLst/>
                              </wps:spPr>
                              <wps:bodyPr/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line w14:anchorId="779AEFFC" id="Connecteur droit 777" o:spid="_x0000_s1026" style="position:absolute;flip:x;z-index:25288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6.25pt,16pt" to="505.6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" strokecolor="red" strokeweight="1.5pt">
                        <v:stroke endarrow="block" joinstyle="miter"/>
                      </v:line>
                    </w:pict>
                  </mc:Fallback>
                </mc:AlternateContent>
              </w:r>
              <w:r w:rsidRPr="00927C9A">
                <w:rPr>
                  <w:rFonts w:asciiTheme="majorBidi" w:eastAsiaTheme="minorHAnsi" w:hAnsiTheme="majorBidi" w:cstheme="majorBidi"/>
                  <w:b/>
                  <w:bCs/>
                  <w:noProof/>
                  <w:color w:val="auto"/>
                  <w:sz w:val="28"/>
                  <w:szCs w:val="28"/>
                  <w:rtl/>
                  <w:lang w:val="fr-FR" w:eastAsia="fr-FR" w:bidi="ar-SA"/>
                </w:rPr>
                <mc:AlternateContent>
                  <mc:Choice Requires="wps">
                    <w:drawing>
                      <wp:anchor distT="0" distB="0" distL="114300" distR="114300" simplePos="0" relativeHeight="252891136" behindDoc="0" locked="0" layoutInCell="1" allowOverlap="1" wp14:anchorId="2FE5F35E" wp14:editId="23B62156">
                        <wp:simplePos x="0" y="0"/>
                        <wp:positionH relativeFrom="column">
                          <wp:posOffset>4375785</wp:posOffset>
                        </wp:positionH>
                        <wp:positionV relativeFrom="paragraph">
                          <wp:posOffset>204470</wp:posOffset>
                        </wp:positionV>
                        <wp:extent cx="2037080" cy="4669155"/>
                        <wp:effectExtent l="0" t="0" r="39370" b="36195"/>
                        <wp:wrapNone/>
                        <wp:docPr id="776" name="Connecteur en angle 776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CnPr/>
                              <wps:spPr>
                                <a:xfrm rot="10800000" flipH="1">
                                  <a:off x="0" y="0"/>
                                  <a:ext cx="2037080" cy="4669155"/>
                                </a:xfrm>
                                <a:prstGeom prst="bentConnector3">
                                  <a:avLst>
                                    <a:gd name="adj1" fmla="val 100124"/>
                                  </a:avLst>
                                </a:prstGeom>
                                <a:noFill/>
                                <a:ln w="1905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miter lim="800000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type w14:anchorId="7385E390" id="_x0000_t34" coordsize="21600,21600" o:spt="34" o:oned="t" adj="10800" path="m,l@0,0@0,21600,21600,21600e" filled="f">
                        <v:stroke joinstyle="miter"/>
                        <v:formulas>
                          <v:f eqn="val #0"/>
                        </v:formulas>
                        <v:path arrowok="t" fillok="f" o:connecttype="none"/>
                        <v:handles>
                          <v:h position="#0,center"/>
                        </v:handles>
                        <o:lock v:ext="edit" shapetype="t"/>
                      </v:shapetype>
                      <v:shape id="Connecteur en angle 776" o:spid="_x0000_s1026" type="#_x0000_t34" style="position:absolute;margin-left:344.55pt;margin-top:16.1pt;width:160.4pt;height:367.65pt;rotation:180;flip:x;z-index:25289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" adj="21627" strokecolor="red" strokeweight="1.5pt"/>
                    </w:pict>
                  </mc:Fallback>
                </mc:AlternateContent>
              </w:r>
            </w:p>
            <w:p w14:paraId="1DDCCB01" w14:textId="77777777" w:rsidR="00BF6811" w:rsidRPr="00927C9A" w:rsidRDefault="00BF6811" w:rsidP="00BF6811">
              <w:pPr>
                <w:widowControl/>
                <w:suppressAutoHyphens w:val="0"/>
                <w:bidi/>
                <w:spacing w:after="160" w:line="259" w:lineRule="auto"/>
                <w:ind w:left="38"/>
                <w:contextualSpacing/>
                <w:rPr>
                  <w:rFonts w:asciiTheme="majorBidi" w:eastAsiaTheme="minorHAnsi" w:hAnsiTheme="majorBidi" w:cs="Times New Roman"/>
                  <w:color w:val="auto"/>
                  <w:sz w:val="12"/>
                  <w:szCs w:val="12"/>
                  <w:rtl/>
                  <w:lang w:val="fr-FR" w:eastAsia="en-US" w:bidi="ar-SA"/>
                </w:rPr>
              </w:pPr>
              <w:r w:rsidRPr="00927C9A">
                <w:rPr>
                  <w:rFonts w:asciiTheme="majorBidi" w:eastAsiaTheme="minorHAnsi" w:hAnsiTheme="majorBidi" w:cs="Times New Roman"/>
                  <w:b/>
                  <w:bCs/>
                  <w:noProof/>
                  <w:color w:val="auto"/>
                  <w:sz w:val="32"/>
                  <w:szCs w:val="32"/>
                  <w:rtl/>
                  <w:lang w:val="fr-FR" w:eastAsia="fr-FR" w:bidi="ar-SA"/>
                </w:rPr>
                <mc:AlternateContent>
                  <mc:Choice Requires="wps">
                    <w:drawing>
                      <wp:anchor distT="0" distB="0" distL="114300" distR="114300" simplePos="0" relativeHeight="252881920" behindDoc="0" locked="0" layoutInCell="1" allowOverlap="1" wp14:anchorId="1D299EF6" wp14:editId="60C3F81D">
                        <wp:simplePos x="0" y="0"/>
                        <wp:positionH relativeFrom="column">
                          <wp:posOffset>3248660</wp:posOffset>
                        </wp:positionH>
                        <wp:positionV relativeFrom="paragraph">
                          <wp:posOffset>28576</wp:posOffset>
                        </wp:positionV>
                        <wp:extent cx="359410" cy="262890"/>
                        <wp:effectExtent l="0" t="0" r="2540" b="3810"/>
                        <wp:wrapNone/>
                        <wp:docPr id="778" name="Rectangle 778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359410" cy="2628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7AA6778D" w14:textId="77777777" w:rsidR="00E3791B" w:rsidRPr="00361E5E" w:rsidRDefault="00E3791B" w:rsidP="00BF6811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3</w:t>
                                    </w:r>
                                  </w:p>
                                  <w:p w14:paraId="5F45469F" w14:textId="77777777" w:rsidR="00E3791B" w:rsidRPr="00361E5E" w:rsidRDefault="00E3791B" w:rsidP="00BF6811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1D299EF6" id="Rectangle 778" o:spid="_x0000_s1191" style="position:absolute;left:0;text-align:left;margin-left:255.8pt;margin-top:2.25pt;width:28.3pt;height:20.7pt;z-index:25288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" fillcolor="window" stroked="f" strokeweight="1pt">
                        <v:textbox>
                          <w:txbxContent>
                            <w:p w14:paraId="7AA6778D" w14:textId="77777777" w:rsidR="00E3791B" w:rsidRPr="00361E5E" w:rsidRDefault="00E3791B" w:rsidP="00BF6811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  <w:rtl/>
                                </w:rPr>
                              </w:pPr>
                              <w:r w:rsidRPr="00361E5E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  <w:t>3</w:t>
                              </w:r>
                            </w:p>
                            <w:p w14:paraId="5F45469F" w14:textId="77777777" w:rsidR="00E3791B" w:rsidRPr="00361E5E" w:rsidRDefault="00E3791B" w:rsidP="00BF6811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  <w:rtl/>
                                </w:rPr>
                              </w:pPr>
                            </w:p>
                          </w:txbxContent>
                        </v:textbox>
                      </v:rect>
                    </w:pict>
                  </mc:Fallback>
                </mc:AlternateContent>
              </w:r>
            </w:p>
            <w:p w14:paraId="3A64AD13" w14:textId="77777777" w:rsidR="00BF6811" w:rsidRPr="00927C9A" w:rsidRDefault="00BF6811" w:rsidP="00BF6811">
              <w:pPr>
                <w:widowControl/>
                <w:suppressAutoHyphens w:val="0"/>
                <w:bidi/>
                <w:spacing w:after="160" w:line="259" w:lineRule="auto"/>
                <w:rPr>
                  <w:rFonts w:asciiTheme="majorBidi" w:eastAsiaTheme="minorHAnsi" w:hAnsiTheme="majorBidi" w:cs="Times New Roman"/>
                  <w:color w:val="auto"/>
                  <w:sz w:val="10"/>
                  <w:szCs w:val="10"/>
                  <w:rtl/>
                  <w:lang w:val="fr-FR" w:eastAsia="en-US" w:bidi="ar-SA"/>
                </w:rPr>
              </w:pPr>
              <w:r w:rsidRPr="00927C9A">
                <w:rPr>
                  <w:rFonts w:asciiTheme="majorBidi" w:eastAsiaTheme="minorHAnsi" w:hAnsiTheme="majorBidi" w:cstheme="majorBidi"/>
                  <w:b/>
                  <w:bCs/>
                  <w:noProof/>
                  <w:color w:val="auto"/>
                  <w:sz w:val="28"/>
                  <w:szCs w:val="28"/>
                  <w:rtl/>
                  <w:lang w:val="fr-FR" w:eastAsia="fr-FR" w:bidi="ar-SA"/>
                </w:rPr>
                <mc:AlternateContent>
                  <mc:Choice Requires="wps">
                    <w:drawing>
                      <wp:anchor distT="0" distB="0" distL="114300" distR="114300" simplePos="0" relativeHeight="252884992" behindDoc="0" locked="0" layoutInCell="1" allowOverlap="1" wp14:anchorId="59126BF1" wp14:editId="32C3DC9C">
                        <wp:simplePos x="0" y="0"/>
                        <wp:positionH relativeFrom="column">
                          <wp:posOffset>3716020</wp:posOffset>
                        </wp:positionH>
                        <wp:positionV relativeFrom="paragraph">
                          <wp:posOffset>45720</wp:posOffset>
                        </wp:positionV>
                        <wp:extent cx="443230" cy="285750"/>
                        <wp:effectExtent l="0" t="0" r="0" b="0"/>
                        <wp:wrapNone/>
                        <wp:docPr id="779" name="Rectangle 779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443230" cy="2857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14CF3947" w14:textId="77777777" w:rsidR="00E3791B" w:rsidRDefault="00E3791B" w:rsidP="00BF6811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V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59126BF1" id="Rectangle 779" o:spid="_x0000_s1192" style="position:absolute;left:0;text-align:left;margin-left:292.6pt;margin-top:3.6pt;width:34.9pt;height:22.5pt;z-index:25288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" fillcolor="window" stroked="f" strokeweight="1pt">
                        <v:textbox>
                          <w:txbxContent>
                            <w:p w14:paraId="14CF3947" w14:textId="77777777" w:rsidR="00E3791B" w:rsidRDefault="00E3791B" w:rsidP="00BF6811">
                              <w:pPr>
                                <w:jc w:val="center"/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  <w:t>V</w:t>
                              </w:r>
                            </w:p>
                          </w:txbxContent>
                        </v:textbox>
                      </v:rect>
                    </w:pict>
                  </mc:Fallback>
                </mc:AlternateContent>
              </w:r>
              <w:r w:rsidRPr="00927C9A">
                <w:rPr>
                  <w:rFonts w:asciiTheme="majorBidi" w:eastAsiaTheme="minorHAnsi" w:hAnsiTheme="majorBidi" w:cstheme="majorBidi"/>
                  <w:b/>
                  <w:bCs/>
                  <w:noProof/>
                  <w:color w:val="auto"/>
                  <w:sz w:val="28"/>
                  <w:szCs w:val="28"/>
                  <w:rtl/>
                  <w:lang w:val="fr-FR" w:eastAsia="fr-FR" w:bidi="ar-SA"/>
                </w:rPr>
                <mc:AlternateContent>
                  <mc:Choice Requires="wps">
                    <w:drawing>
                      <wp:anchor distT="0" distB="0" distL="114300" distR="114300" simplePos="0" relativeHeight="252883968" behindDoc="0" locked="0" layoutInCell="1" allowOverlap="1" wp14:anchorId="1EF32145" wp14:editId="70500A50">
                        <wp:simplePos x="0" y="0"/>
                        <wp:positionH relativeFrom="column">
                          <wp:posOffset>1485265</wp:posOffset>
                        </wp:positionH>
                        <wp:positionV relativeFrom="paragraph">
                          <wp:posOffset>42545</wp:posOffset>
                        </wp:positionV>
                        <wp:extent cx="443230" cy="285750"/>
                        <wp:effectExtent l="0" t="0" r="0" b="0"/>
                        <wp:wrapNone/>
                        <wp:docPr id="780" name="Rectangle 780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443230" cy="2857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43758E0D" w14:textId="77777777" w:rsidR="00E3791B" w:rsidRPr="00CB1B90" w:rsidRDefault="00E3791B" w:rsidP="00BF6811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F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1EF32145" id="Rectangle 780" o:spid="_x0000_s1193" style="position:absolute;left:0;text-align:left;margin-left:116.95pt;margin-top:3.35pt;width:34.9pt;height:22.5pt;z-index:25288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" fillcolor="window" stroked="f" strokeweight="1pt">
                        <v:textbox>
                          <w:txbxContent>
                            <w:p w14:paraId="43758E0D" w14:textId="77777777" w:rsidR="00E3791B" w:rsidRPr="00CB1B90" w:rsidRDefault="00E3791B" w:rsidP="00BF6811">
                              <w:pPr>
                                <w:jc w:val="center"/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  <w:t>F</w:t>
                              </w:r>
                            </w:p>
                          </w:txbxContent>
                        </v:textbox>
                      </v:rect>
                    </w:pict>
                  </mc:Fallback>
                </mc:AlternateContent>
              </w:r>
              <w:r w:rsidRPr="00927C9A">
                <w:rPr>
                  <w:rFonts w:asciiTheme="majorBidi" w:eastAsiaTheme="minorHAnsi" w:hAnsiTheme="majorBidi" w:cstheme="majorBidi"/>
                  <w:b/>
                  <w:bCs/>
                  <w:noProof/>
                  <w:color w:val="auto"/>
                  <w:sz w:val="28"/>
                  <w:szCs w:val="28"/>
                  <w:rtl/>
                  <w:lang w:val="fr-FR" w:eastAsia="fr-FR" w:bidi="ar-SA"/>
                </w:rPr>
                <mc:AlternateContent>
                  <mc:Choice Requires="wps">
                    <w:drawing>
                      <wp:anchor distT="0" distB="0" distL="114300" distR="114300" simplePos="0" relativeHeight="252886016" behindDoc="0" locked="0" layoutInCell="1" allowOverlap="1" wp14:anchorId="49A88C62" wp14:editId="621E660A">
                        <wp:simplePos x="0" y="0"/>
                        <wp:positionH relativeFrom="column">
                          <wp:posOffset>2575560</wp:posOffset>
                        </wp:positionH>
                        <wp:positionV relativeFrom="paragraph">
                          <wp:posOffset>31750</wp:posOffset>
                        </wp:positionV>
                        <wp:extent cx="1079500" cy="552450"/>
                        <wp:effectExtent l="19050" t="19050" r="44450" b="38100"/>
                        <wp:wrapNone/>
                        <wp:docPr id="781" name="Organigramme : Décision 781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079500" cy="552450"/>
                                </a:xfrm>
                                <a:prstGeom prst="flowChartDecision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905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535A9217" w14:textId="77777777" w:rsidR="00E3791B" w:rsidRPr="00B80721" w:rsidRDefault="00E3791B" w:rsidP="00BF6811">
                                    <w:pPr>
                                      <w:ind w:left="-284" w:right="-313"/>
                                      <w:jc w:val="center"/>
                                      <w:rPr>
                                        <w:rFonts w:asciiTheme="majorBidi" w:hAnsiTheme="majorBidi" w:cstheme="majorBidi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Y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&lt;= X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49A88C62" id="Organigramme : Décision 781" o:spid="_x0000_s1194" type="#_x0000_t110" style="position:absolute;left:0;text-align:left;margin-left:202.8pt;margin-top:2.5pt;width:85pt;height:43.5pt;z-index:25288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" fillcolor="window" strokecolor="red" strokeweight="1.5pt">
                        <v:textbox>
                          <w:txbxContent>
                            <w:p w14:paraId="535A9217" w14:textId="77777777" w:rsidR="00E3791B" w:rsidRPr="00B80721" w:rsidRDefault="00E3791B" w:rsidP="00BF6811">
                              <w:pPr>
                                <w:ind w:left="-284" w:right="-313"/>
                                <w:jc w:val="center"/>
                                <w:rPr>
                                  <w:rFonts w:asciiTheme="majorBidi" w:hAnsiTheme="majorBidi" w:cstheme="majorBidi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  <w:t>Y</w:t>
                              </w:r>
                              <w:r w:rsidRPr="00B80721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  <w:t>&lt;= X</w:t>
                              </w:r>
                            </w:p>
                          </w:txbxContent>
                        </v:textbox>
                      </v:shape>
                    </w:pict>
                  </mc:Fallback>
                </mc:AlternateContent>
              </w:r>
            </w:p>
            <w:p w14:paraId="435075DD" w14:textId="77777777" w:rsidR="00BF6811" w:rsidRPr="00927C9A" w:rsidRDefault="00BF6811" w:rsidP="00BF6811">
              <w:pPr>
                <w:widowControl/>
                <w:suppressAutoHyphens w:val="0"/>
                <w:bidi/>
                <w:spacing w:after="160" w:line="360" w:lineRule="auto"/>
                <w:contextualSpacing/>
                <w:jc w:val="both"/>
                <w:rPr>
                  <w:rFonts w:asciiTheme="majorBidi" w:eastAsiaTheme="minorHAnsi" w:hAnsiTheme="majorBidi" w:cs="Times New Roman"/>
                  <w:color w:val="auto"/>
                  <w:sz w:val="8"/>
                  <w:szCs w:val="8"/>
                  <w:rtl/>
                  <w:lang w:val="fr-FR" w:eastAsia="en-US" w:bidi="ar-SA"/>
                </w:rPr>
              </w:pPr>
              <w:r w:rsidRPr="00927C9A">
                <w:rPr>
                  <w:rFonts w:asciiTheme="majorBidi" w:eastAsiaTheme="minorHAnsi" w:hAnsiTheme="majorBidi" w:cs="Times New Roman"/>
                  <w:b/>
                  <w:bCs/>
                  <w:noProof/>
                  <w:color w:val="auto"/>
                  <w:sz w:val="28"/>
                  <w:szCs w:val="28"/>
                  <w:rtl/>
                  <w:lang w:val="fr-FR" w:eastAsia="fr-FR" w:bidi="ar-SA"/>
                </w:rPr>
                <mc:AlternateContent>
                  <mc:Choice Requires="wps">
                    <w:drawing>
                      <wp:anchor distT="0" distB="0" distL="114300" distR="114300" simplePos="0" relativeHeight="252882944" behindDoc="0" locked="0" layoutInCell="1" allowOverlap="1" wp14:anchorId="433D70B0" wp14:editId="2718EEB9">
                        <wp:simplePos x="0" y="0"/>
                        <wp:positionH relativeFrom="column">
                          <wp:posOffset>1503045</wp:posOffset>
                        </wp:positionH>
                        <wp:positionV relativeFrom="paragraph">
                          <wp:posOffset>154305</wp:posOffset>
                        </wp:positionV>
                        <wp:extent cx="395605" cy="287655"/>
                        <wp:effectExtent l="0" t="0" r="4445" b="0"/>
                        <wp:wrapNone/>
                        <wp:docPr id="782" name="Rectangle 782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395605" cy="2876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1956CC07" w14:textId="77777777" w:rsidR="00E3791B" w:rsidRPr="00361E5E" w:rsidRDefault="00E3791B" w:rsidP="00BF6811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11</w:t>
                                    </w:r>
                                  </w:p>
                                  <w:p w14:paraId="31DDEE9A" w14:textId="77777777" w:rsidR="00E3791B" w:rsidRPr="0017772A" w:rsidRDefault="00E3791B" w:rsidP="00BF6811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FF0000"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433D70B0" id="Rectangle 782" o:spid="_x0000_s1195" style="position:absolute;left:0;text-align:left;margin-left:118.35pt;margin-top:12.15pt;width:31.15pt;height:22.65pt;z-index:25288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" fillcolor="window" stroked="f" strokeweight="1pt">
                        <v:textbox>
                          <w:txbxContent>
                            <w:p w14:paraId="1956CC07" w14:textId="77777777" w:rsidR="00E3791B" w:rsidRPr="00361E5E" w:rsidRDefault="00E3791B" w:rsidP="00BF6811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  <w:rtl/>
                                </w:rPr>
                              </w:pPr>
                              <w:r w:rsidRPr="00361E5E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  <w:t>11</w:t>
                              </w:r>
                            </w:p>
                            <w:p w14:paraId="31DDEE9A" w14:textId="77777777" w:rsidR="00E3791B" w:rsidRPr="0017772A" w:rsidRDefault="00E3791B" w:rsidP="00BF6811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FF0000"/>
                                  <w:sz w:val="26"/>
                                  <w:szCs w:val="26"/>
                                  <w:rtl/>
                                </w:rPr>
                              </w:pPr>
                            </w:p>
                          </w:txbxContent>
                        </v:textbox>
                      </v:rect>
                    </w:pict>
                  </mc:Fallback>
                </mc:AlternateContent>
              </w:r>
              <w:r w:rsidRPr="00927C9A">
                <w:rPr>
                  <w:rFonts w:asciiTheme="majorBidi" w:eastAsiaTheme="minorHAnsi" w:hAnsiTheme="majorBidi" w:cs="Times New Roman"/>
                  <w:b/>
                  <w:bCs/>
                  <w:noProof/>
                  <w:color w:val="auto"/>
                  <w:sz w:val="28"/>
                  <w:szCs w:val="28"/>
                  <w:rtl/>
                  <w:lang w:val="fr-FR" w:eastAsia="fr-FR" w:bidi="ar-SA"/>
                </w:rPr>
                <mc:AlternateContent>
                  <mc:Choice Requires="wps">
                    <w:drawing>
                      <wp:anchor distT="0" distB="0" distL="114300" distR="114300" simplePos="0" relativeHeight="252898304" behindDoc="0" locked="0" layoutInCell="1" allowOverlap="1" wp14:anchorId="028B006F" wp14:editId="299C51E8">
                        <wp:simplePos x="0" y="0"/>
                        <wp:positionH relativeFrom="column">
                          <wp:posOffset>3752215</wp:posOffset>
                        </wp:positionH>
                        <wp:positionV relativeFrom="paragraph">
                          <wp:posOffset>160655</wp:posOffset>
                        </wp:positionV>
                        <wp:extent cx="359410" cy="287655"/>
                        <wp:effectExtent l="0" t="0" r="2540" b="0"/>
                        <wp:wrapNone/>
                        <wp:docPr id="783" name="Rectangle 783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359410" cy="2876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5D6792AF" w14:textId="77777777" w:rsidR="00E3791B" w:rsidRPr="00361E5E" w:rsidRDefault="00E3791B" w:rsidP="00BF6811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4</w:t>
                                    </w:r>
                                  </w:p>
                                  <w:p w14:paraId="697321FB" w14:textId="77777777" w:rsidR="00E3791B" w:rsidRPr="00361E5E" w:rsidRDefault="00E3791B" w:rsidP="00BF6811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028B006F" id="Rectangle 783" o:spid="_x0000_s1196" style="position:absolute;left:0;text-align:left;margin-left:295.45pt;margin-top:12.65pt;width:28.3pt;height:22.65pt;z-index:25289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" fillcolor="window" stroked="f" strokeweight="1pt">
                        <v:textbox>
                          <w:txbxContent>
                            <w:p w14:paraId="5D6792AF" w14:textId="77777777" w:rsidR="00E3791B" w:rsidRPr="00361E5E" w:rsidRDefault="00E3791B" w:rsidP="00BF6811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  <w:rtl/>
                                </w:rPr>
                              </w:pPr>
                              <w:r w:rsidRPr="00361E5E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  <w:t>4</w:t>
                              </w:r>
                            </w:p>
                            <w:p w14:paraId="697321FB" w14:textId="77777777" w:rsidR="00E3791B" w:rsidRPr="00361E5E" w:rsidRDefault="00E3791B" w:rsidP="00BF6811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  <w:rtl/>
                                </w:rPr>
                              </w:pPr>
                            </w:p>
                          </w:txbxContent>
                        </v:textbox>
                      </v:rect>
                    </w:pict>
                  </mc:Fallback>
                </mc:AlternateContent>
              </w:r>
              <w:r w:rsidRPr="00927C9A">
                <w:rPr>
                  <w:rFonts w:asciiTheme="majorBidi" w:eastAsiaTheme="minorHAnsi" w:hAnsiTheme="majorBidi" w:cstheme="majorBidi"/>
                  <w:b/>
                  <w:bCs/>
                  <w:noProof/>
                  <w:color w:val="auto"/>
                  <w:sz w:val="28"/>
                  <w:szCs w:val="28"/>
                  <w:rtl/>
                  <w:lang w:val="fr-FR" w:eastAsia="fr-FR" w:bidi="ar-SA"/>
                </w:rPr>
                <mc:AlternateContent>
                  <mc:Choice Requires="wps">
                    <w:drawing>
                      <wp:anchor distT="0" distB="0" distL="114300" distR="114300" simplePos="0" relativeHeight="252887040" behindDoc="0" locked="0" layoutInCell="1" allowOverlap="1" wp14:anchorId="6CFEF1DF" wp14:editId="0B91D886">
                        <wp:simplePos x="0" y="0"/>
                        <wp:positionH relativeFrom="column">
                          <wp:posOffset>690245</wp:posOffset>
                        </wp:positionH>
                        <wp:positionV relativeFrom="paragraph">
                          <wp:posOffset>125730</wp:posOffset>
                        </wp:positionV>
                        <wp:extent cx="1897380" cy="4323080"/>
                        <wp:effectExtent l="19050" t="0" r="26670" b="20320"/>
                        <wp:wrapNone/>
                        <wp:docPr id="784" name="Connecteur en angle 784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CnPr/>
                              <wps:spPr>
                                <a:xfrm flipH="1">
                                  <a:off x="0" y="0"/>
                                  <a:ext cx="1897380" cy="4323080"/>
                                </a:xfrm>
                                <a:prstGeom prst="bentConnector3">
                                  <a:avLst>
                                    <a:gd name="adj1" fmla="val 100100"/>
                                  </a:avLst>
                                </a:prstGeom>
                                <a:noFill/>
                                <a:ln w="19050" cap="flat" cmpd="sng" algn="ctr">
                                  <a:solidFill>
                                    <a:srgbClr val="00B050"/>
                                  </a:solidFill>
                                  <a:prstDash val="solid"/>
                                  <a:miter lim="800000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1A774956" id="Connecteur en angle 784" o:spid="_x0000_s1026" type="#_x0000_t34" style="position:absolute;margin-left:54.35pt;margin-top:9.9pt;width:149.4pt;height:340.4pt;flip:x;z-index:25288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" adj="21622" strokecolor="#00b050" strokeweight="1.5pt"/>
                    </w:pict>
                  </mc:Fallback>
                </mc:AlternateContent>
              </w:r>
              <w:r w:rsidRPr="00927C9A">
                <w:rPr>
                  <w:rFonts w:asciiTheme="majorBidi" w:eastAsiaTheme="minorHAnsi" w:hAnsiTheme="majorBidi" w:cstheme="majorBidi"/>
                  <w:b/>
                  <w:bCs/>
                  <w:noProof/>
                  <w:color w:val="auto"/>
                  <w:sz w:val="28"/>
                  <w:szCs w:val="28"/>
                  <w:rtl/>
                  <w:lang w:val="fr-FR" w:eastAsia="fr-FR" w:bidi="ar-SA"/>
                </w:rPr>
                <mc:AlternateContent>
                  <mc:Choice Requires="wps">
                    <w:drawing>
                      <wp:anchor distT="0" distB="0" distL="114300" distR="114300" simplePos="0" relativeHeight="252906496" behindDoc="0" locked="0" layoutInCell="1" allowOverlap="1" wp14:anchorId="752C3E5B" wp14:editId="3D61134F">
                        <wp:simplePos x="0" y="0"/>
                        <wp:positionH relativeFrom="column">
                          <wp:posOffset>3627755</wp:posOffset>
                        </wp:positionH>
                        <wp:positionV relativeFrom="paragraph">
                          <wp:posOffset>126365</wp:posOffset>
                        </wp:positionV>
                        <wp:extent cx="755650" cy="557530"/>
                        <wp:effectExtent l="0" t="0" r="82550" b="52070"/>
                        <wp:wrapNone/>
                        <wp:docPr id="785" name="Connecteur en angle 785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CnPr/>
                              <wps:spPr>
                                <a:xfrm>
                                  <a:off x="0" y="0"/>
                                  <a:ext cx="755650" cy="557530"/>
                                </a:xfrm>
                                <a:prstGeom prst="bentConnector3">
                                  <a:avLst>
                                    <a:gd name="adj1" fmla="val 100100"/>
                                  </a:avLst>
                                </a:prstGeom>
                                <a:noFill/>
                                <a:ln w="1905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miter lim="800000"/>
                                  <a:headEnd type="none" w="med" len="med"/>
                                  <a:tailEnd type="triangle" w="med" len="med"/>
                                </a:ln>
                                <a:effectLst/>
                              </wps:spPr>
                              <wps:bodyPr/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473E89EC" id="Connecteur en angle 785" o:spid="_x0000_s1026" type="#_x0000_t34" style="position:absolute;margin-left:285.65pt;margin-top:9.95pt;width:59.5pt;height:43.9pt;z-index:25290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" adj="21622" strokecolor="red" strokeweight="1.5pt">
                        <v:stroke endarrow="block"/>
                      </v:shape>
                    </w:pict>
                  </mc:Fallback>
                </mc:AlternateContent>
              </w:r>
              <w:r w:rsidRPr="00927C9A">
                <w:rPr>
                  <w:rFonts w:asciiTheme="majorBidi" w:eastAsiaTheme="minorHAnsi" w:hAnsiTheme="majorBidi" w:cs="Times New Roman"/>
                  <w:b/>
                  <w:bCs/>
                  <w:noProof/>
                  <w:color w:val="auto"/>
                  <w:sz w:val="28"/>
                  <w:szCs w:val="28"/>
                  <w:lang w:val="fr-FR" w:eastAsia="fr-FR" w:bidi="ar-SA"/>
                </w:rPr>
                <mc:AlternateContent>
                  <mc:Choice Requires="wps">
                    <w:drawing>
                      <wp:anchor distT="0" distB="0" distL="114300" distR="114300" simplePos="0" relativeHeight="252899328" behindDoc="0" locked="0" layoutInCell="1" allowOverlap="1" wp14:anchorId="502E870E" wp14:editId="23FFF742">
                        <wp:simplePos x="0" y="0"/>
                        <wp:positionH relativeFrom="column">
                          <wp:posOffset>3481705</wp:posOffset>
                        </wp:positionH>
                        <wp:positionV relativeFrom="paragraph">
                          <wp:posOffset>683260</wp:posOffset>
                        </wp:positionV>
                        <wp:extent cx="1799590" cy="359410"/>
                        <wp:effectExtent l="0" t="0" r="10160" b="21590"/>
                        <wp:wrapNone/>
                        <wp:docPr id="786" name="Organigramme : Données 15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799590" cy="359410"/>
                                </a:xfrm>
                                <a:custGeom>
                                  <a:avLst/>
                                  <a:gdLst>
                                    <a:gd name="connsiteX0" fmla="*/ 0 w 10000"/>
                                    <a:gd name="connsiteY0" fmla="*/ 10000 h 10000"/>
                                    <a:gd name="connsiteX1" fmla="*/ 2000 w 10000"/>
                                    <a:gd name="connsiteY1" fmla="*/ 0 h 10000"/>
                                    <a:gd name="connsiteX2" fmla="*/ 10000 w 10000"/>
                                    <a:gd name="connsiteY2" fmla="*/ 0 h 10000"/>
                                    <a:gd name="connsiteX3" fmla="*/ 8000 w 10000"/>
                                    <a:gd name="connsiteY3" fmla="*/ 10000 h 10000"/>
                                    <a:gd name="connsiteX4" fmla="*/ 0 w 10000"/>
                                    <a:gd name="connsiteY4" fmla="*/ 10000 h 10000"/>
                                    <a:gd name="connsiteX0" fmla="*/ 0 w 10000"/>
                                    <a:gd name="connsiteY0" fmla="*/ 10000 h 10000"/>
                                    <a:gd name="connsiteX1" fmla="*/ 2000 w 10000"/>
                                    <a:gd name="connsiteY1" fmla="*/ 0 h 10000"/>
                                    <a:gd name="connsiteX2" fmla="*/ 10000 w 10000"/>
                                    <a:gd name="connsiteY2" fmla="*/ 0 h 10000"/>
                                    <a:gd name="connsiteX3" fmla="*/ 8970 w 10000"/>
                                    <a:gd name="connsiteY3" fmla="*/ 10000 h 10000"/>
                                    <a:gd name="connsiteX4" fmla="*/ 0 w 10000"/>
                                    <a:gd name="connsiteY4" fmla="*/ 10000 h 10000"/>
                                    <a:gd name="connsiteX0" fmla="*/ 0 w 10000"/>
                                    <a:gd name="connsiteY0" fmla="*/ 10000 h 10000"/>
                                    <a:gd name="connsiteX1" fmla="*/ 1352 w 10000"/>
                                    <a:gd name="connsiteY1" fmla="*/ 0 h 10000"/>
                                    <a:gd name="connsiteX2" fmla="*/ 10000 w 10000"/>
                                    <a:gd name="connsiteY2" fmla="*/ 0 h 10000"/>
                                    <a:gd name="connsiteX3" fmla="*/ 8970 w 10000"/>
                                    <a:gd name="connsiteY3" fmla="*/ 10000 h 10000"/>
                                    <a:gd name="connsiteX4" fmla="*/ 0 w 10000"/>
                                    <a:gd name="connsiteY4" fmla="*/ 10000 h 10000"/>
                                    <a:gd name="connsiteX0" fmla="*/ 0 w 10000"/>
                                    <a:gd name="connsiteY0" fmla="*/ 10000 h 10000"/>
                                    <a:gd name="connsiteX1" fmla="*/ 0 w 10000"/>
                                    <a:gd name="connsiteY1" fmla="*/ 0 h 10000"/>
                                    <a:gd name="connsiteX2" fmla="*/ 10000 w 10000"/>
                                    <a:gd name="connsiteY2" fmla="*/ 0 h 10000"/>
                                    <a:gd name="connsiteX3" fmla="*/ 8970 w 10000"/>
                                    <a:gd name="connsiteY3" fmla="*/ 10000 h 10000"/>
                                    <a:gd name="connsiteX4" fmla="*/ 0 w 10000"/>
                                    <a:gd name="connsiteY4" fmla="*/ 10000 h 10000"/>
                                    <a:gd name="connsiteX0" fmla="*/ 0 w 10000"/>
                                    <a:gd name="connsiteY0" fmla="*/ 10000 h 10000"/>
                                    <a:gd name="connsiteX1" fmla="*/ 0 w 10000"/>
                                    <a:gd name="connsiteY1" fmla="*/ 0 h 10000"/>
                                    <a:gd name="connsiteX2" fmla="*/ 10000 w 10000"/>
                                    <a:gd name="connsiteY2" fmla="*/ 0 h 10000"/>
                                    <a:gd name="connsiteX3" fmla="*/ 10000 w 10000"/>
                                    <a:gd name="connsiteY3" fmla="*/ 10000 h 10000"/>
                                    <a:gd name="connsiteX4" fmla="*/ 0 w 10000"/>
                                    <a:gd name="connsiteY4" fmla="*/ 10000 h 10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10000" h="10000">
                                      <a:moveTo>
                                        <a:pt x="0" y="1000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0000" y="0"/>
                                      </a:lnTo>
                                      <a:lnTo>
                                        <a:pt x="10000" y="10000"/>
                                      </a:lnTo>
                                      <a:lnTo>
                                        <a:pt x="0" y="100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ysClr val="window" lastClr="FFFFFF"/>
                                </a:solidFill>
                                <a:ln w="1905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68CB226E" w14:textId="77777777" w:rsidR="00E3791B" w:rsidRPr="00B80721" w:rsidRDefault="00E3791B" w:rsidP="00BF6811">
                                    <w:pPr>
                                      <w:spacing w:line="204" w:lineRule="auto"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R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AF5982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=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X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lang w:val="fr-FR"/>
                                      </w:rPr>
                                      <w:t>%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Y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502E870E" id="_x0000_s1197" style="position:absolute;left:0;text-align:left;margin-left:274.15pt;margin-top:53.8pt;width:141.7pt;height:28.3pt;z-index:25289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" adj="-11796480,,5400" path="m,10000l,,10000,r,10000l,10000xe" fillcolor="window" strokecolor="red" strokeweight="1.5pt">
                        <v:stroke joinstyle="miter"/>
                        <v:formulas/>
                        <v:path arrowok="t" o:connecttype="custom" o:connectlocs="0,359410;0,0;1799590,0;1799590,359410;0,359410" o:connectangles="0,0,0,0,0" textboxrect="0,0,10000,10000"/>
                        <v:textbox>
                          <w:txbxContent>
                            <w:p w14:paraId="68CB226E" w14:textId="77777777" w:rsidR="00E3791B" w:rsidRPr="00B80721" w:rsidRDefault="00E3791B" w:rsidP="00BF6811">
                              <w:pPr>
                                <w:spacing w:line="204" w:lineRule="auto"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  <w:t>R</w:t>
                              </w:r>
                              <w:r w:rsidRPr="00B80721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AF5982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</w:rPr>
                                <w:t>=</w:t>
                              </w:r>
                              <w:r w:rsidRPr="00B80721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  <w:t xml:space="preserve"> X 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  <w:lang w:val="fr-FR"/>
                                </w:rPr>
                                <w:t>%</w:t>
                              </w:r>
                              <w:r w:rsidRPr="00B80721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  <w:t>Y</w:t>
                              </w:r>
                            </w:p>
                          </w:txbxContent>
                        </v:textbox>
                      </v:shape>
                    </w:pict>
                  </mc:Fallback>
                </mc:AlternateContent>
              </w:r>
            </w:p>
            <w:p w14:paraId="00C66F76" w14:textId="77777777" w:rsidR="00BF6811" w:rsidRPr="00927C9A" w:rsidRDefault="00BF6811" w:rsidP="00BF6811">
              <w:pPr>
                <w:widowControl/>
                <w:suppressAutoHyphens w:val="0"/>
                <w:bidi/>
                <w:spacing w:after="160" w:line="360" w:lineRule="auto"/>
                <w:jc w:val="both"/>
                <w:rPr>
                  <w:rFonts w:asciiTheme="majorBidi" w:eastAsiaTheme="minorHAnsi" w:hAnsiTheme="majorBidi" w:cstheme="majorBidi"/>
                  <w:b/>
                  <w:bCs/>
                  <w:color w:val="auto"/>
                  <w:sz w:val="8"/>
                  <w:szCs w:val="8"/>
                  <w:rtl/>
                  <w:lang w:val="fr-FR" w:eastAsia="en-US" w:bidi="ar-SA"/>
                </w:rPr>
              </w:pPr>
            </w:p>
            <w:p w14:paraId="57AEC2FB" w14:textId="77777777" w:rsidR="00BF6811" w:rsidRPr="00927C9A" w:rsidRDefault="00BF6811" w:rsidP="00BF6811">
              <w:pPr>
                <w:widowControl/>
                <w:suppressAutoHyphens w:val="0"/>
                <w:bidi/>
                <w:spacing w:after="160" w:line="360" w:lineRule="auto"/>
                <w:jc w:val="both"/>
                <w:rPr>
                  <w:rFonts w:asciiTheme="majorBidi" w:eastAsiaTheme="minorHAnsi" w:hAnsiTheme="majorBidi" w:cstheme="majorBidi"/>
                  <w:b/>
                  <w:bCs/>
                  <w:color w:val="auto"/>
                  <w:sz w:val="38"/>
                  <w:szCs w:val="38"/>
                  <w:lang w:val="fr-FR" w:eastAsia="en-US" w:bidi="ar-SA"/>
                </w:rPr>
              </w:pPr>
              <w:r w:rsidRPr="00927C9A">
                <w:rPr>
                  <w:rFonts w:asciiTheme="majorBidi" w:eastAsiaTheme="minorHAnsi" w:hAnsiTheme="majorBidi" w:cs="Times New Roman"/>
                  <w:b/>
                  <w:bCs/>
                  <w:noProof/>
                  <w:color w:val="auto"/>
                  <w:sz w:val="28"/>
                  <w:szCs w:val="28"/>
                  <w:rtl/>
                  <w:lang w:val="fr-FR" w:eastAsia="fr-FR" w:bidi="ar-SA"/>
                </w:rPr>
                <mc:AlternateContent>
                  <mc:Choice Requires="wps">
                    <w:drawing>
                      <wp:anchor distT="0" distB="0" distL="114300" distR="114300" simplePos="0" relativeHeight="252875776" behindDoc="0" locked="0" layoutInCell="1" allowOverlap="1" wp14:anchorId="2DBD6A48" wp14:editId="56A314B0">
                        <wp:simplePos x="0" y="0"/>
                        <wp:positionH relativeFrom="column">
                          <wp:posOffset>3139440</wp:posOffset>
                        </wp:positionH>
                        <wp:positionV relativeFrom="paragraph">
                          <wp:posOffset>447040</wp:posOffset>
                        </wp:positionV>
                        <wp:extent cx="359410" cy="287655"/>
                        <wp:effectExtent l="0" t="0" r="2540" b="0"/>
                        <wp:wrapNone/>
                        <wp:docPr id="787" name="Rectangle 787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359410" cy="2876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6EB85535" w14:textId="77777777" w:rsidR="00E3791B" w:rsidRPr="00361E5E" w:rsidRDefault="00E3791B" w:rsidP="00BF6811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5</w:t>
                                    </w:r>
                                  </w:p>
                                  <w:p w14:paraId="30A9C5A5" w14:textId="77777777" w:rsidR="00E3791B" w:rsidRPr="00361E5E" w:rsidRDefault="00E3791B" w:rsidP="00BF6811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2DBD6A48" id="Rectangle 787" o:spid="_x0000_s1198" style="position:absolute;left:0;text-align:left;margin-left:247.2pt;margin-top:35.2pt;width:28.3pt;height:22.65pt;z-index:25287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" fillcolor="window" stroked="f" strokeweight="1pt">
                        <v:textbox>
                          <w:txbxContent>
                            <w:p w14:paraId="6EB85535" w14:textId="77777777" w:rsidR="00E3791B" w:rsidRPr="00361E5E" w:rsidRDefault="00E3791B" w:rsidP="00BF6811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  <w:rtl/>
                                </w:rPr>
                              </w:pPr>
                              <w:r w:rsidRPr="00361E5E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  <w:t>5</w:t>
                              </w:r>
                            </w:p>
                            <w:p w14:paraId="30A9C5A5" w14:textId="77777777" w:rsidR="00E3791B" w:rsidRPr="00361E5E" w:rsidRDefault="00E3791B" w:rsidP="00BF6811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  <w:rtl/>
                                </w:rPr>
                              </w:pPr>
                            </w:p>
                          </w:txbxContent>
                        </v:textbox>
                      </v:rect>
                    </w:pict>
                  </mc:Fallback>
                </mc:AlternateContent>
              </w:r>
            </w:p>
            <w:p w14:paraId="667AEB1A" w14:textId="77777777" w:rsidR="00BF6811" w:rsidRPr="00927C9A" w:rsidRDefault="00BF6811" w:rsidP="00BF6811">
              <w:pPr>
                <w:widowControl/>
                <w:suppressAutoHyphens w:val="0"/>
                <w:bidi/>
                <w:spacing w:after="160" w:line="360" w:lineRule="auto"/>
                <w:jc w:val="both"/>
                <w:rPr>
                  <w:rFonts w:asciiTheme="majorBidi" w:eastAsiaTheme="minorHAnsi" w:hAnsiTheme="majorBidi" w:cstheme="majorBidi"/>
                  <w:b/>
                  <w:bCs/>
                  <w:color w:val="auto"/>
                  <w:sz w:val="28"/>
                  <w:szCs w:val="28"/>
                  <w:rtl/>
                  <w:lang w:val="fr-FR" w:eastAsia="en-US" w:bidi="ar-SA"/>
                </w:rPr>
              </w:pPr>
              <w:r w:rsidRPr="00927C9A">
                <w:rPr>
                  <w:rFonts w:asciiTheme="majorBidi" w:eastAsiaTheme="minorHAnsi" w:hAnsiTheme="majorBidi" w:cstheme="majorBidi"/>
                  <w:b/>
                  <w:bCs/>
                  <w:noProof/>
                  <w:color w:val="auto"/>
                  <w:sz w:val="28"/>
                  <w:szCs w:val="28"/>
                  <w:rtl/>
                  <w:lang w:val="fr-FR" w:eastAsia="fr-FR" w:bidi="ar-SA"/>
                </w:rPr>
                <mc:AlternateContent>
                  <mc:Choice Requires="wps">
                    <w:drawing>
                      <wp:anchor distT="0" distB="0" distL="114300" distR="114300" simplePos="0" relativeHeight="252902400" behindDoc="0" locked="0" layoutInCell="1" allowOverlap="1" wp14:anchorId="495D772F" wp14:editId="21B21859">
                        <wp:simplePos x="0" y="0"/>
                        <wp:positionH relativeFrom="column">
                          <wp:posOffset>4383405</wp:posOffset>
                        </wp:positionH>
                        <wp:positionV relativeFrom="paragraph">
                          <wp:posOffset>257175</wp:posOffset>
                        </wp:positionV>
                        <wp:extent cx="0" cy="395605"/>
                        <wp:effectExtent l="76200" t="0" r="57150" b="61595"/>
                        <wp:wrapNone/>
                        <wp:docPr id="788" name="Connecteur droit avec flèche 788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CnPr/>
                              <wps:spPr>
                                <a:xfrm flipH="1">
                                  <a:off x="0" y="0"/>
                                  <a:ext cx="0" cy="39560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2AD543D0" id="Connecteur droit avec flèche 788" o:spid="_x0000_s1026" type="#_x0000_t32" style="position:absolute;margin-left:345.15pt;margin-top:20.25pt;width:0;height:31.15pt;flip:x;z-index:25290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" strokecolor="red" strokeweight="1.5pt">
                        <v:stroke endarrow="block" joinstyle="miter"/>
                      </v:shape>
                    </w:pict>
                  </mc:Fallback>
                </mc:AlternateContent>
              </w:r>
            </w:p>
            <w:p w14:paraId="149A3A89" w14:textId="77777777" w:rsidR="00BF6811" w:rsidRPr="00927C9A" w:rsidRDefault="00BF6811" w:rsidP="00BF6811">
              <w:pPr>
                <w:widowControl/>
                <w:suppressAutoHyphens w:val="0"/>
                <w:bidi/>
                <w:spacing w:after="160" w:line="360" w:lineRule="auto"/>
                <w:rPr>
                  <w:rFonts w:asciiTheme="majorBidi" w:eastAsiaTheme="minorHAnsi" w:hAnsiTheme="majorBidi" w:cstheme="majorBidi"/>
                  <w:b/>
                  <w:bCs/>
                  <w:color w:val="auto"/>
                  <w:sz w:val="28"/>
                  <w:szCs w:val="28"/>
                  <w:lang w:val="fr-FR" w:eastAsia="en-US" w:bidi="ar-SA"/>
                </w:rPr>
              </w:pPr>
              <w:r w:rsidRPr="00927C9A">
                <w:rPr>
                  <w:rFonts w:asciiTheme="majorBidi" w:eastAsiaTheme="minorHAnsi" w:hAnsiTheme="majorBidi" w:cs="Times New Roman"/>
                  <w:b/>
                  <w:bCs/>
                  <w:noProof/>
                  <w:color w:val="auto"/>
                  <w:sz w:val="28"/>
                  <w:szCs w:val="28"/>
                  <w:rtl/>
                  <w:lang w:val="fr-FR" w:eastAsia="fr-FR" w:bidi="ar-SA"/>
                </w:rPr>
                <mc:AlternateContent>
                  <mc:Choice Requires="wps">
                    <w:drawing>
                      <wp:anchor distT="0" distB="0" distL="114300" distR="114300" simplePos="0" relativeHeight="252880896" behindDoc="0" locked="0" layoutInCell="1" allowOverlap="1" wp14:anchorId="485CD2BE" wp14:editId="2C0D96A5">
                        <wp:simplePos x="0" y="0"/>
                        <wp:positionH relativeFrom="column">
                          <wp:posOffset>4511979</wp:posOffset>
                        </wp:positionH>
                        <wp:positionV relativeFrom="paragraph">
                          <wp:posOffset>125095</wp:posOffset>
                        </wp:positionV>
                        <wp:extent cx="359410" cy="287655"/>
                        <wp:effectExtent l="0" t="0" r="2540" b="0"/>
                        <wp:wrapNone/>
                        <wp:docPr id="789" name="Rectangle 789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359410" cy="2876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10CD7070" w14:textId="77777777" w:rsidR="00E3791B" w:rsidRPr="00361E5E" w:rsidRDefault="00E3791B" w:rsidP="00BF6811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6</w:t>
                                    </w:r>
                                  </w:p>
                                  <w:p w14:paraId="345F2D5D" w14:textId="77777777" w:rsidR="00E3791B" w:rsidRPr="00361E5E" w:rsidRDefault="00E3791B" w:rsidP="00BF6811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485CD2BE" id="Rectangle 789" o:spid="_x0000_s1199" style="position:absolute;left:0;text-align:left;margin-left:355.25pt;margin-top:9.85pt;width:28.3pt;height:22.65pt;z-index:25288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" fillcolor="window" stroked="f" strokeweight="1pt">
                        <v:textbox>
                          <w:txbxContent>
                            <w:p w14:paraId="10CD7070" w14:textId="77777777" w:rsidR="00E3791B" w:rsidRPr="00361E5E" w:rsidRDefault="00E3791B" w:rsidP="00BF6811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  <w:rtl/>
                                </w:rPr>
                              </w:pPr>
                              <w:r w:rsidRPr="00361E5E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  <w:t>6</w:t>
                              </w:r>
                            </w:p>
                            <w:p w14:paraId="345F2D5D" w14:textId="77777777" w:rsidR="00E3791B" w:rsidRPr="00361E5E" w:rsidRDefault="00E3791B" w:rsidP="00BF6811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  <w:rtl/>
                                </w:rPr>
                              </w:pPr>
                            </w:p>
                          </w:txbxContent>
                        </v:textbox>
                      </v:rect>
                    </w:pict>
                  </mc:Fallback>
                </mc:AlternateContent>
              </w:r>
              <w:r w:rsidRPr="00927C9A">
                <w:rPr>
                  <w:rFonts w:asciiTheme="majorBidi" w:eastAsiaTheme="minorHAnsi" w:hAnsiTheme="majorBidi" w:cs="Times New Roman"/>
                  <w:b/>
                  <w:bCs/>
                  <w:noProof/>
                  <w:color w:val="auto"/>
                  <w:sz w:val="28"/>
                  <w:szCs w:val="28"/>
                  <w:rtl/>
                  <w:lang w:val="fr-FR" w:eastAsia="fr-FR" w:bidi="ar-SA"/>
                </w:rPr>
                <mc:AlternateContent>
                  <mc:Choice Requires="wps">
                    <w:drawing>
                      <wp:anchor distT="0" distB="0" distL="114300" distR="114300" simplePos="0" relativeHeight="252879872" behindDoc="0" locked="0" layoutInCell="1" allowOverlap="1" wp14:anchorId="205906B1" wp14:editId="12628A79">
                        <wp:simplePos x="0" y="0"/>
                        <wp:positionH relativeFrom="column">
                          <wp:posOffset>4904740</wp:posOffset>
                        </wp:positionH>
                        <wp:positionV relativeFrom="paragraph">
                          <wp:posOffset>258445</wp:posOffset>
                        </wp:positionV>
                        <wp:extent cx="443230" cy="285750"/>
                        <wp:effectExtent l="0" t="0" r="0" b="0"/>
                        <wp:wrapNone/>
                        <wp:docPr id="790" name="Rectangle 790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443230" cy="2857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61E5DA19" w14:textId="77777777" w:rsidR="00E3791B" w:rsidRDefault="00E3791B" w:rsidP="00BF6811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V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205906B1" id="Rectangle 790" o:spid="_x0000_s1200" style="position:absolute;left:0;text-align:left;margin-left:386.2pt;margin-top:20.35pt;width:34.9pt;height:22.5pt;z-index:25287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" fillcolor="window" stroked="f" strokeweight="1pt">
                        <v:textbox>
                          <w:txbxContent>
                            <w:p w14:paraId="61E5DA19" w14:textId="77777777" w:rsidR="00E3791B" w:rsidRDefault="00E3791B" w:rsidP="00BF6811">
                              <w:pPr>
                                <w:jc w:val="center"/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  <w:t>V</w:t>
                              </w:r>
                            </w:p>
                          </w:txbxContent>
                        </v:textbox>
                      </v:rect>
                    </w:pict>
                  </mc:Fallback>
                </mc:AlternateContent>
              </w:r>
              <w:r w:rsidRPr="00927C9A">
                <w:rPr>
                  <w:rFonts w:asciiTheme="majorBidi" w:eastAsiaTheme="minorHAnsi" w:hAnsiTheme="majorBidi" w:cs="Times New Roman"/>
                  <w:b/>
                  <w:bCs/>
                  <w:noProof/>
                  <w:color w:val="auto"/>
                  <w:sz w:val="28"/>
                  <w:szCs w:val="28"/>
                  <w:rtl/>
                  <w:lang w:val="fr-FR" w:eastAsia="fr-FR" w:bidi="ar-SA"/>
                </w:rPr>
                <mc:AlternateContent>
                  <mc:Choice Requires="wps">
                    <w:drawing>
                      <wp:anchor distT="0" distB="0" distL="114300" distR="114300" simplePos="0" relativeHeight="252877824" behindDoc="0" locked="0" layoutInCell="1" allowOverlap="1" wp14:anchorId="6966F316" wp14:editId="2D887680">
                        <wp:simplePos x="0" y="0"/>
                        <wp:positionH relativeFrom="column">
                          <wp:posOffset>3394710</wp:posOffset>
                        </wp:positionH>
                        <wp:positionV relativeFrom="paragraph">
                          <wp:posOffset>260985</wp:posOffset>
                        </wp:positionV>
                        <wp:extent cx="443230" cy="285750"/>
                        <wp:effectExtent l="0" t="0" r="0" b="0"/>
                        <wp:wrapNone/>
                        <wp:docPr id="791" name="Rectangle 791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443230" cy="2857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2119B8E5" w14:textId="77777777" w:rsidR="00E3791B" w:rsidRPr="00CB1B90" w:rsidRDefault="00E3791B" w:rsidP="00BF6811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F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6966F316" id="Rectangle 791" o:spid="_x0000_s1201" style="position:absolute;left:0;text-align:left;margin-left:267.3pt;margin-top:20.55pt;width:34.9pt;height:22.5pt;z-index:25287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" fillcolor="window" stroked="f" strokeweight="1pt">
                        <v:textbox>
                          <w:txbxContent>
                            <w:p w14:paraId="2119B8E5" w14:textId="77777777" w:rsidR="00E3791B" w:rsidRPr="00CB1B90" w:rsidRDefault="00E3791B" w:rsidP="00BF6811">
                              <w:pPr>
                                <w:jc w:val="center"/>
                                <w:rPr>
                                  <w:rtl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  <w:t>F</w:t>
                              </w:r>
                            </w:p>
                          </w:txbxContent>
                        </v:textbox>
                      </v:rect>
                    </w:pict>
                  </mc:Fallback>
                </mc:AlternateContent>
              </w:r>
              <w:r w:rsidRPr="00927C9A">
                <w:rPr>
                  <w:rFonts w:asciiTheme="majorBidi" w:eastAsiaTheme="minorHAnsi" w:hAnsiTheme="majorBidi" w:cstheme="majorBidi"/>
                  <w:b/>
                  <w:bCs/>
                  <w:noProof/>
                  <w:color w:val="auto"/>
                  <w:sz w:val="28"/>
                  <w:szCs w:val="28"/>
                  <w:rtl/>
                  <w:lang w:val="fr-FR" w:eastAsia="fr-FR" w:bidi="ar-SA"/>
                </w:rPr>
                <mc:AlternateContent>
                  <mc:Choice Requires="wps">
                    <w:drawing>
                      <wp:anchor distT="0" distB="0" distL="114300" distR="114300" simplePos="0" relativeHeight="252907520" behindDoc="0" locked="0" layoutInCell="1" allowOverlap="1" wp14:anchorId="6736C85E" wp14:editId="3BB19D02">
                        <wp:simplePos x="0" y="0"/>
                        <wp:positionH relativeFrom="column">
                          <wp:posOffset>3810635</wp:posOffset>
                        </wp:positionH>
                        <wp:positionV relativeFrom="paragraph">
                          <wp:posOffset>249224</wp:posOffset>
                        </wp:positionV>
                        <wp:extent cx="1151890" cy="552450"/>
                        <wp:effectExtent l="19050" t="19050" r="29210" b="38100"/>
                        <wp:wrapNone/>
                        <wp:docPr id="792" name="Organigramme : Décision 792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151890" cy="552450"/>
                                </a:xfrm>
                                <a:prstGeom prst="flowChartDecision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9050" cap="flat" cmpd="sng" algn="ctr">
                                  <a:solidFill>
                                    <a:srgbClr val="0070C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381E7AD2" w14:textId="77777777" w:rsidR="00E3791B" w:rsidRPr="00B80721" w:rsidRDefault="00E3791B" w:rsidP="00BF6811">
                                    <w:pPr>
                                      <w:ind w:left="-284" w:right="-313"/>
                                      <w:jc w:val="center"/>
                                      <w:rPr>
                                        <w:rFonts w:asciiTheme="majorBidi" w:hAnsiTheme="majorBidi" w:cstheme="majorBidi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R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= 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6736C85E" id="Organigramme : Décision 792" o:spid="_x0000_s1202" type="#_x0000_t110" style="position:absolute;left:0;text-align:left;margin-left:300.05pt;margin-top:19.6pt;width:90.7pt;height:43.5pt;z-index:25290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" fillcolor="window" strokecolor="#0070c0" strokeweight="1.5pt">
                        <v:textbox>
                          <w:txbxContent>
                            <w:p w14:paraId="381E7AD2" w14:textId="77777777" w:rsidR="00E3791B" w:rsidRPr="00B80721" w:rsidRDefault="00E3791B" w:rsidP="00BF6811">
                              <w:pPr>
                                <w:ind w:left="-284" w:right="-313"/>
                                <w:jc w:val="center"/>
                                <w:rPr>
                                  <w:rFonts w:asciiTheme="majorBidi" w:hAnsiTheme="majorBidi" w:cstheme="majorBidi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  <w:t>R</w:t>
                              </w:r>
                              <w:r w:rsidRPr="00B80721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  <w:t>= 0</w:t>
                              </w:r>
                            </w:p>
                          </w:txbxContent>
                        </v:textbox>
                      </v:shape>
                    </w:pict>
                  </mc:Fallback>
                </mc:AlternateContent>
              </w:r>
            </w:p>
            <w:p w14:paraId="7BC4576F" w14:textId="77777777" w:rsidR="00BF6811" w:rsidRPr="00927C9A" w:rsidRDefault="00BF6811" w:rsidP="00BF6811">
              <w:pPr>
                <w:widowControl/>
                <w:suppressAutoHyphens w:val="0"/>
                <w:bidi/>
                <w:spacing w:after="160" w:line="360" w:lineRule="auto"/>
                <w:rPr>
                  <w:rFonts w:asciiTheme="majorBidi" w:eastAsiaTheme="minorHAnsi" w:hAnsiTheme="majorBidi" w:cstheme="majorBidi"/>
                  <w:b/>
                  <w:bCs/>
                  <w:color w:val="auto"/>
                  <w:sz w:val="28"/>
                  <w:szCs w:val="28"/>
                  <w:lang w:val="fr-FR" w:eastAsia="en-US" w:bidi="ar-SA"/>
                </w:rPr>
              </w:pPr>
              <w:r w:rsidRPr="00927C9A">
                <w:rPr>
                  <w:rFonts w:asciiTheme="majorBidi" w:eastAsiaTheme="minorHAnsi" w:hAnsiTheme="majorBidi" w:cs="Times New Roman"/>
                  <w:b/>
                  <w:bCs/>
                  <w:noProof/>
                  <w:color w:val="auto"/>
                  <w:sz w:val="28"/>
                  <w:szCs w:val="28"/>
                  <w:rtl/>
                  <w:lang w:val="fr-FR" w:eastAsia="fr-FR" w:bidi="ar-SA"/>
                </w:rPr>
                <mc:AlternateContent>
                  <mc:Choice Requires="wps">
                    <w:drawing>
                      <wp:anchor distT="0" distB="0" distL="114300" distR="114300" simplePos="0" relativeHeight="252878848" behindDoc="0" locked="0" layoutInCell="1" allowOverlap="1" wp14:anchorId="27E12DEB" wp14:editId="04AB6232">
                        <wp:simplePos x="0" y="0"/>
                        <wp:positionH relativeFrom="column">
                          <wp:posOffset>4955540</wp:posOffset>
                        </wp:positionH>
                        <wp:positionV relativeFrom="paragraph">
                          <wp:posOffset>145415</wp:posOffset>
                        </wp:positionV>
                        <wp:extent cx="359410" cy="287655"/>
                        <wp:effectExtent l="0" t="0" r="2540" b="0"/>
                        <wp:wrapNone/>
                        <wp:docPr id="793" name="Rectangle 793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359410" cy="2876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2194377A" w14:textId="77777777" w:rsidR="00E3791B" w:rsidRPr="00361E5E" w:rsidRDefault="00E3791B" w:rsidP="00BF6811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7</w:t>
                                    </w:r>
                                  </w:p>
                                  <w:p w14:paraId="4E2106AE" w14:textId="77777777" w:rsidR="00E3791B" w:rsidRPr="00361E5E" w:rsidRDefault="00E3791B" w:rsidP="00BF6811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27E12DEB" id="Rectangle 793" o:spid="_x0000_s1203" style="position:absolute;left:0;text-align:left;margin-left:390.2pt;margin-top:11.45pt;width:28.3pt;height:22.65pt;z-index:25287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" fillcolor="window" stroked="f" strokeweight="1pt">
                        <v:textbox>
                          <w:txbxContent>
                            <w:p w14:paraId="2194377A" w14:textId="77777777" w:rsidR="00E3791B" w:rsidRPr="00361E5E" w:rsidRDefault="00E3791B" w:rsidP="00BF6811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  <w:rtl/>
                                </w:rPr>
                              </w:pPr>
                              <w:r w:rsidRPr="00361E5E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  <w:t>7</w:t>
                              </w:r>
                            </w:p>
                            <w:p w14:paraId="4E2106AE" w14:textId="77777777" w:rsidR="00E3791B" w:rsidRPr="00361E5E" w:rsidRDefault="00E3791B" w:rsidP="00BF6811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  <w:rtl/>
                                </w:rPr>
                              </w:pPr>
                            </w:p>
                          </w:txbxContent>
                        </v:textbox>
                      </v:rect>
                    </w:pict>
                  </mc:Fallback>
                </mc:AlternateContent>
              </w:r>
              <w:r w:rsidRPr="00927C9A">
                <w:rPr>
                  <w:rFonts w:asciiTheme="majorBidi" w:eastAsiaTheme="minorHAnsi" w:hAnsiTheme="majorBidi" w:cs="Times New Roman"/>
                  <w:b/>
                  <w:bCs/>
                  <w:noProof/>
                  <w:color w:val="auto"/>
                  <w:sz w:val="28"/>
                  <w:szCs w:val="28"/>
                  <w:rtl/>
                  <w:lang w:val="fr-FR" w:eastAsia="fr-FR" w:bidi="ar-SA"/>
                </w:rPr>
                <mc:AlternateContent>
                  <mc:Choice Requires="wps">
                    <w:drawing>
                      <wp:anchor distT="0" distB="0" distL="114300" distR="114300" simplePos="0" relativeHeight="252913664" behindDoc="0" locked="0" layoutInCell="1" allowOverlap="1" wp14:anchorId="3DE2D921" wp14:editId="42B08CF9">
                        <wp:simplePos x="0" y="0"/>
                        <wp:positionH relativeFrom="column">
                          <wp:posOffset>3418205</wp:posOffset>
                        </wp:positionH>
                        <wp:positionV relativeFrom="paragraph">
                          <wp:posOffset>144780</wp:posOffset>
                        </wp:positionV>
                        <wp:extent cx="359410" cy="287655"/>
                        <wp:effectExtent l="0" t="0" r="2540" b="0"/>
                        <wp:wrapNone/>
                        <wp:docPr id="794" name="Rectangle 794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359410" cy="2876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746E9FDD" w14:textId="77777777" w:rsidR="00E3791B" w:rsidRPr="00361E5E" w:rsidRDefault="00E3791B" w:rsidP="00BF6811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9</w:t>
                                    </w:r>
                                  </w:p>
                                  <w:p w14:paraId="52F7D892" w14:textId="77777777" w:rsidR="00E3791B" w:rsidRPr="00361E5E" w:rsidRDefault="00E3791B" w:rsidP="00BF6811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3DE2D921" id="Rectangle 794" o:spid="_x0000_s1204" style="position:absolute;left:0;text-align:left;margin-left:269.15pt;margin-top:11.4pt;width:28.3pt;height:22.65pt;z-index:25291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" fillcolor="window" stroked="f" strokeweight="1pt">
                        <v:textbox>
                          <w:txbxContent>
                            <w:p w14:paraId="746E9FDD" w14:textId="77777777" w:rsidR="00E3791B" w:rsidRPr="00361E5E" w:rsidRDefault="00E3791B" w:rsidP="00BF6811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  <w:rtl/>
                                </w:rPr>
                              </w:pPr>
                              <w:r w:rsidRPr="00361E5E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  <w:t>9</w:t>
                              </w:r>
                            </w:p>
                            <w:p w14:paraId="52F7D892" w14:textId="77777777" w:rsidR="00E3791B" w:rsidRPr="00361E5E" w:rsidRDefault="00E3791B" w:rsidP="00BF6811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  <w:rtl/>
                                </w:rPr>
                              </w:pPr>
                            </w:p>
                          </w:txbxContent>
                        </v:textbox>
                      </v:rect>
                    </w:pict>
                  </mc:Fallback>
                </mc:AlternateContent>
              </w:r>
              <w:r w:rsidRPr="00927C9A">
                <w:rPr>
                  <w:rFonts w:asciiTheme="majorBidi" w:eastAsiaTheme="minorHAnsi" w:hAnsiTheme="majorBidi" w:cstheme="majorBidi"/>
                  <w:b/>
                  <w:bCs/>
                  <w:noProof/>
                  <w:color w:val="auto"/>
                  <w:sz w:val="28"/>
                  <w:szCs w:val="28"/>
                  <w:rtl/>
                  <w:lang w:val="fr-FR" w:eastAsia="fr-FR" w:bidi="ar-SA"/>
                </w:rPr>
                <mc:AlternateContent>
                  <mc:Choice Requires="wps">
                    <w:drawing>
                      <wp:anchor distT="0" distB="0" distL="114300" distR="114300" simplePos="0" relativeHeight="252911616" behindDoc="0" locked="0" layoutInCell="1" allowOverlap="1" wp14:anchorId="0A1CF8F6" wp14:editId="1487BA4E">
                        <wp:simplePos x="0" y="0"/>
                        <wp:positionH relativeFrom="column">
                          <wp:posOffset>3395980</wp:posOffset>
                        </wp:positionH>
                        <wp:positionV relativeFrom="paragraph">
                          <wp:posOffset>112395</wp:posOffset>
                        </wp:positionV>
                        <wp:extent cx="442595" cy="1219835"/>
                        <wp:effectExtent l="19050" t="0" r="14605" b="37465"/>
                        <wp:wrapNone/>
                        <wp:docPr id="795" name="Connecteur en angle 795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CnPr/>
                              <wps:spPr>
                                <a:xfrm flipH="1">
                                  <a:off x="0" y="0"/>
                                  <a:ext cx="442595" cy="1219835"/>
                                </a:xfrm>
                                <a:prstGeom prst="bentConnector3">
                                  <a:avLst>
                                    <a:gd name="adj1" fmla="val 100100"/>
                                  </a:avLst>
                                </a:prstGeom>
                                <a:noFill/>
                                <a:ln w="19050" cap="flat" cmpd="sng" algn="ctr">
                                  <a:solidFill>
                                    <a:srgbClr val="00B050"/>
                                  </a:solidFill>
                                  <a:prstDash val="solid"/>
                                  <a:miter lim="800000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4DF686CF" id="Connecteur en angle 795" o:spid="_x0000_s1026" type="#_x0000_t34" style="position:absolute;margin-left:267.4pt;margin-top:8.85pt;width:34.85pt;height:96.05pt;flip:x;z-index:25291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" adj="21622" strokecolor="#00b050" strokeweight="1.5pt"/>
                    </w:pict>
                  </mc:Fallback>
                </mc:AlternateContent>
              </w:r>
              <w:r w:rsidRPr="00927C9A">
                <w:rPr>
                  <w:rFonts w:asciiTheme="majorBidi" w:eastAsiaTheme="minorHAnsi" w:hAnsiTheme="majorBidi" w:cs="Times New Roman"/>
                  <w:b/>
                  <w:bCs/>
                  <w:noProof/>
                  <w:color w:val="auto"/>
                  <w:sz w:val="28"/>
                  <w:szCs w:val="28"/>
                  <w:rtl/>
                  <w:lang w:val="fr-FR" w:eastAsia="fr-FR" w:bidi="ar-SA"/>
                </w:rPr>
                <mc:AlternateContent>
                  <mc:Choice Requires="wps">
                    <w:drawing>
                      <wp:anchor distT="0" distB="0" distL="114300" distR="114300" simplePos="0" relativeHeight="252908544" behindDoc="0" locked="0" layoutInCell="1" allowOverlap="1" wp14:anchorId="3602FA02" wp14:editId="2B3DF6FE">
                        <wp:simplePos x="0" y="0"/>
                        <wp:positionH relativeFrom="column">
                          <wp:posOffset>4952365</wp:posOffset>
                        </wp:positionH>
                        <wp:positionV relativeFrom="paragraph">
                          <wp:posOffset>111429</wp:posOffset>
                        </wp:positionV>
                        <wp:extent cx="435610" cy="501650"/>
                        <wp:effectExtent l="0" t="0" r="78740" b="50800"/>
                        <wp:wrapNone/>
                        <wp:docPr id="796" name="Connecteur en angle 796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CnPr/>
                              <wps:spPr>
                                <a:xfrm>
                                  <a:off x="0" y="0"/>
                                  <a:ext cx="435610" cy="501650"/>
                                </a:xfrm>
                                <a:prstGeom prst="bentConnector3">
                                  <a:avLst>
                                    <a:gd name="adj1" fmla="val 100100"/>
                                  </a:avLst>
                                </a:prstGeom>
                                <a:noFill/>
                                <a:ln w="19050" cap="flat" cmpd="sng" algn="ctr">
                                  <a:solidFill>
                                    <a:srgbClr val="0070C0"/>
                                  </a:solidFill>
                                  <a:prstDash val="solid"/>
                                  <a:miter lim="800000"/>
                                  <a:headEnd type="none" w="med" len="med"/>
                                  <a:tailEnd type="triangle" w="med" len="med"/>
                                </a:ln>
                                <a:effectLst/>
                              </wps:spPr>
                              <wps:bodyPr/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7DC7ED02" id="Connecteur en angle 796" o:spid="_x0000_s1026" type="#_x0000_t34" style="position:absolute;margin-left:389.95pt;margin-top:8.75pt;width:34.3pt;height:39.5pt;z-index:25290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" adj="21622" strokecolor="#0070c0" strokeweight="1.5pt">
                        <v:stroke endarrow="block"/>
                      </v:shape>
                    </w:pict>
                  </mc:Fallback>
                </mc:AlternateContent>
              </w:r>
            </w:p>
            <w:p w14:paraId="365B29F9" w14:textId="77777777" w:rsidR="00BF6811" w:rsidRPr="00927C9A" w:rsidRDefault="00BF6811" w:rsidP="00BF6811">
              <w:pPr>
                <w:widowControl/>
                <w:suppressAutoHyphens w:val="0"/>
                <w:bidi/>
                <w:spacing w:after="160" w:line="360" w:lineRule="auto"/>
                <w:rPr>
                  <w:rFonts w:asciiTheme="majorBidi" w:eastAsiaTheme="minorHAnsi" w:hAnsiTheme="majorBidi" w:cstheme="majorBidi"/>
                  <w:b/>
                  <w:bCs/>
                  <w:color w:val="auto"/>
                  <w:sz w:val="28"/>
                  <w:szCs w:val="28"/>
                  <w:lang w:val="fr-FR" w:eastAsia="en-US" w:bidi="ar-SA"/>
                </w:rPr>
              </w:pPr>
              <w:r w:rsidRPr="00927C9A">
                <w:rPr>
                  <w:rFonts w:asciiTheme="majorBidi" w:eastAsiaTheme="minorHAnsi" w:hAnsiTheme="majorBidi" w:cs="Times New Roman"/>
                  <w:b/>
                  <w:bCs/>
                  <w:noProof/>
                  <w:color w:val="auto"/>
                  <w:sz w:val="28"/>
                  <w:szCs w:val="28"/>
                  <w:rtl/>
                  <w:lang w:val="fr-FR" w:eastAsia="fr-FR" w:bidi="ar-SA"/>
                </w:rPr>
                <mc:AlternateContent>
                  <mc:Choice Requires="wps">
                    <w:drawing>
                      <wp:anchor distT="0" distB="0" distL="114300" distR="114300" simplePos="0" relativeHeight="252876800" behindDoc="0" locked="0" layoutInCell="1" allowOverlap="1" wp14:anchorId="03394711" wp14:editId="47681404">
                        <wp:simplePos x="0" y="0"/>
                        <wp:positionH relativeFrom="column">
                          <wp:posOffset>4046551</wp:posOffset>
                        </wp:positionH>
                        <wp:positionV relativeFrom="paragraph">
                          <wp:posOffset>264160</wp:posOffset>
                        </wp:positionV>
                        <wp:extent cx="359410" cy="287655"/>
                        <wp:effectExtent l="0" t="0" r="2540" b="0"/>
                        <wp:wrapNone/>
                        <wp:docPr id="797" name="Rectangle 797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359410" cy="2876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6675A807" w14:textId="77777777" w:rsidR="00E3791B" w:rsidRPr="00361E5E" w:rsidRDefault="00E3791B" w:rsidP="00BF6811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8</w:t>
                                    </w:r>
                                  </w:p>
                                  <w:p w14:paraId="4ABC02E9" w14:textId="77777777" w:rsidR="00E3791B" w:rsidRPr="00361E5E" w:rsidRDefault="00E3791B" w:rsidP="00BF6811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03394711" id="Rectangle 797" o:spid="_x0000_s1205" style="position:absolute;left:0;text-align:left;margin-left:318.65pt;margin-top:20.8pt;width:28.3pt;height:22.65pt;z-index:25287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" fillcolor="window" stroked="f" strokeweight="1pt">
                        <v:textbox>
                          <w:txbxContent>
                            <w:p w14:paraId="6675A807" w14:textId="77777777" w:rsidR="00E3791B" w:rsidRPr="00361E5E" w:rsidRDefault="00E3791B" w:rsidP="00BF6811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  <w:rtl/>
                                </w:rPr>
                              </w:pPr>
                              <w:r w:rsidRPr="00361E5E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  <w:t>8</w:t>
                              </w:r>
                            </w:p>
                            <w:p w14:paraId="4ABC02E9" w14:textId="77777777" w:rsidR="00E3791B" w:rsidRPr="00361E5E" w:rsidRDefault="00E3791B" w:rsidP="00BF6811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  <w:rtl/>
                                </w:rPr>
                              </w:pPr>
                            </w:p>
                          </w:txbxContent>
                        </v:textbox>
                      </v:rect>
                    </w:pict>
                  </mc:Fallback>
                </mc:AlternateContent>
              </w:r>
              <w:r w:rsidRPr="00927C9A">
                <w:rPr>
                  <w:rFonts w:asciiTheme="majorBidi" w:eastAsiaTheme="minorHAnsi" w:hAnsiTheme="majorBidi" w:cs="Times New Roman"/>
                  <w:b/>
                  <w:bCs/>
                  <w:noProof/>
                  <w:color w:val="auto"/>
                  <w:sz w:val="28"/>
                  <w:szCs w:val="28"/>
                  <w:rtl/>
                  <w:lang w:val="fr-FR" w:eastAsia="fr-FR" w:bidi="ar-SA"/>
                </w:rPr>
                <mc:AlternateContent>
                  <mc:Choice Requires="wps">
                    <w:drawing>
                      <wp:anchor distT="0" distB="0" distL="114300" distR="114300" simplePos="0" relativeHeight="252909568" behindDoc="0" locked="0" layoutInCell="1" allowOverlap="1" wp14:anchorId="7ED4CA2C" wp14:editId="445D0055">
                        <wp:simplePos x="0" y="0"/>
                        <wp:positionH relativeFrom="column">
                          <wp:posOffset>4751387</wp:posOffset>
                        </wp:positionH>
                        <wp:positionV relativeFrom="paragraph">
                          <wp:posOffset>299086</wp:posOffset>
                        </wp:positionV>
                        <wp:extent cx="353379" cy="925513"/>
                        <wp:effectExtent l="0" t="318" r="27623" b="103822"/>
                        <wp:wrapNone/>
                        <wp:docPr id="798" name="Connecteur en angle 798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CnPr/>
                              <wps:spPr>
                                <a:xfrm rot="5400000">
                                  <a:off x="0" y="0"/>
                                  <a:ext cx="353379" cy="925513"/>
                                </a:xfrm>
                                <a:prstGeom prst="bentConnector3">
                                  <a:avLst>
                                    <a:gd name="adj1" fmla="val 100100"/>
                                  </a:avLst>
                                </a:prstGeom>
                                <a:noFill/>
                                <a:ln w="19050" cap="flat" cmpd="sng" algn="ctr">
                                  <a:solidFill>
                                    <a:srgbClr val="0070C0"/>
                                  </a:solidFill>
                                  <a:prstDash val="solid"/>
                                  <a:miter lim="800000"/>
                                  <a:headEnd type="none" w="med" len="med"/>
                                  <a:tailEnd type="triangle" w="med" len="med"/>
                                </a:ln>
                                <a:effectLst/>
                              </wps:spPr>
                              <wps:bodyPr/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5C01D390" id="Connecteur en angle 798" o:spid="_x0000_s1026" type="#_x0000_t34" style="position:absolute;margin-left:374.1pt;margin-top:23.55pt;width:27.85pt;height:72.9pt;rotation:90;z-index:25290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" adj="21622" strokecolor="#0070c0" strokeweight="1.5pt">
                        <v:stroke endarrow="block"/>
                      </v:shape>
                    </w:pict>
                  </mc:Fallback>
                </mc:AlternateContent>
              </w:r>
              <w:r w:rsidRPr="00927C9A">
                <w:rPr>
                  <w:rFonts w:asciiTheme="majorBidi" w:eastAsiaTheme="minorHAnsi" w:hAnsiTheme="majorBidi" w:cstheme="majorBidi"/>
                  <w:b/>
                  <w:bCs/>
                  <w:noProof/>
                  <w:color w:val="auto"/>
                  <w:sz w:val="28"/>
                  <w:szCs w:val="28"/>
                  <w:rtl/>
                  <w:lang w:val="fr-FR" w:eastAsia="fr-FR" w:bidi="ar-SA"/>
                </w:rPr>
                <mc:AlternateContent>
                  <mc:Choice Requires="wps">
                    <w:drawing>
                      <wp:anchor distT="0" distB="0" distL="114300" distR="114300" simplePos="0" relativeHeight="252901376" behindDoc="0" locked="0" layoutInCell="1" allowOverlap="1" wp14:anchorId="3EE28A94" wp14:editId="13EB3778">
                        <wp:simplePos x="0" y="0"/>
                        <wp:positionH relativeFrom="column">
                          <wp:posOffset>4340860</wp:posOffset>
                        </wp:positionH>
                        <wp:positionV relativeFrom="paragraph">
                          <wp:posOffset>220345</wp:posOffset>
                        </wp:positionV>
                        <wp:extent cx="1799590" cy="359410"/>
                        <wp:effectExtent l="19050" t="0" r="29210" b="21590"/>
                        <wp:wrapNone/>
                        <wp:docPr id="799" name="Organigramme : Données 15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799590" cy="359410"/>
                                </a:xfrm>
                                <a:custGeom>
                                  <a:avLst/>
                                  <a:gdLst>
                                    <a:gd name="connsiteX0" fmla="*/ 0 w 10000"/>
                                    <a:gd name="connsiteY0" fmla="*/ 10000 h 10000"/>
                                    <a:gd name="connsiteX1" fmla="*/ 2000 w 10000"/>
                                    <a:gd name="connsiteY1" fmla="*/ 0 h 10000"/>
                                    <a:gd name="connsiteX2" fmla="*/ 10000 w 10000"/>
                                    <a:gd name="connsiteY2" fmla="*/ 0 h 10000"/>
                                    <a:gd name="connsiteX3" fmla="*/ 8000 w 10000"/>
                                    <a:gd name="connsiteY3" fmla="*/ 10000 h 10000"/>
                                    <a:gd name="connsiteX4" fmla="*/ 0 w 10000"/>
                                    <a:gd name="connsiteY4" fmla="*/ 10000 h 10000"/>
                                    <a:gd name="connsiteX0" fmla="*/ 0 w 10000"/>
                                    <a:gd name="connsiteY0" fmla="*/ 10000 h 10000"/>
                                    <a:gd name="connsiteX1" fmla="*/ 2000 w 10000"/>
                                    <a:gd name="connsiteY1" fmla="*/ 0 h 10000"/>
                                    <a:gd name="connsiteX2" fmla="*/ 10000 w 10000"/>
                                    <a:gd name="connsiteY2" fmla="*/ 0 h 10000"/>
                                    <a:gd name="connsiteX3" fmla="*/ 8970 w 10000"/>
                                    <a:gd name="connsiteY3" fmla="*/ 10000 h 10000"/>
                                    <a:gd name="connsiteX4" fmla="*/ 0 w 10000"/>
                                    <a:gd name="connsiteY4" fmla="*/ 10000 h 10000"/>
                                    <a:gd name="connsiteX0" fmla="*/ 0 w 10000"/>
                                    <a:gd name="connsiteY0" fmla="*/ 10000 h 10000"/>
                                    <a:gd name="connsiteX1" fmla="*/ 1352 w 10000"/>
                                    <a:gd name="connsiteY1" fmla="*/ 0 h 10000"/>
                                    <a:gd name="connsiteX2" fmla="*/ 10000 w 10000"/>
                                    <a:gd name="connsiteY2" fmla="*/ 0 h 10000"/>
                                    <a:gd name="connsiteX3" fmla="*/ 8970 w 10000"/>
                                    <a:gd name="connsiteY3" fmla="*/ 10000 h 10000"/>
                                    <a:gd name="connsiteX4" fmla="*/ 0 w 10000"/>
                                    <a:gd name="connsiteY4" fmla="*/ 10000 h 10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10000" h="10000">
                                      <a:moveTo>
                                        <a:pt x="0" y="10000"/>
                                      </a:moveTo>
                                      <a:lnTo>
                                        <a:pt x="1352" y="0"/>
                                      </a:lnTo>
                                      <a:lnTo>
                                        <a:pt x="10000" y="0"/>
                                      </a:lnTo>
                                      <a:lnTo>
                                        <a:pt x="8970" y="10000"/>
                                      </a:lnTo>
                                      <a:lnTo>
                                        <a:pt x="0" y="100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ysClr val="window" lastClr="FFFFFF"/>
                                </a:solidFill>
                                <a:ln w="19050" cap="flat" cmpd="sng" algn="ctr">
                                  <a:solidFill>
                                    <a:srgbClr val="0070C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0EDC67DD" w14:textId="77777777" w:rsidR="00E3791B" w:rsidRPr="00B80721" w:rsidRDefault="00E3791B" w:rsidP="00BF6811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Ecri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re</w:t>
                                    </w:r>
                                    <w:proofErr w:type="spellEnd"/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(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Y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3EE28A94" id="_x0000_s1206" style="position:absolute;left:0;text-align:left;margin-left:341.8pt;margin-top:17.35pt;width:141.7pt;height:28.3pt;z-index:25290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" adj="-11796480,,5400" path="m,10000l1352,r8648,l8970,10000,,10000xe" fillcolor="window" strokecolor="#0070c0" strokeweight="1.5pt">
                        <v:stroke joinstyle="miter"/>
                        <v:formulas/>
                        <v:path arrowok="t" o:connecttype="custom" o:connectlocs="0,359410;243305,0;1799590,0;1614232,359410;0,359410" o:connectangles="0,0,0,0,0" textboxrect="0,0,10000,10000"/>
                        <v:textbox>
                          <w:txbxContent>
                            <w:p w14:paraId="0EDC67DD" w14:textId="77777777" w:rsidR="00E3791B" w:rsidRPr="00B80721" w:rsidRDefault="00E3791B" w:rsidP="00BF6811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</w:pPr>
                              <w:proofErr w:type="spellStart"/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  <w:t>Ecri</w:t>
                              </w:r>
                              <w:r w:rsidRPr="00B80721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  <w:t>re</w:t>
                              </w:r>
                              <w:proofErr w:type="spellEnd"/>
                              <w:r w:rsidRPr="00B80721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  <w:t xml:space="preserve"> (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  <w:t>Y</w:t>
                              </w:r>
                              <w:r w:rsidRPr="00B80721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</w:pict>
                  </mc:Fallback>
                </mc:AlternateContent>
              </w:r>
            </w:p>
            <w:p w14:paraId="6265F79E" w14:textId="77777777" w:rsidR="00BF6811" w:rsidRPr="00927C9A" w:rsidRDefault="00BF6811" w:rsidP="00BF6811">
              <w:pPr>
                <w:widowControl/>
                <w:suppressAutoHyphens w:val="0"/>
                <w:bidi/>
                <w:spacing w:after="160" w:line="360" w:lineRule="auto"/>
                <w:rPr>
                  <w:rFonts w:asciiTheme="majorBidi" w:eastAsiaTheme="minorHAnsi" w:hAnsiTheme="majorBidi" w:cstheme="majorBidi"/>
                  <w:b/>
                  <w:bCs/>
                  <w:color w:val="auto"/>
                  <w:sz w:val="28"/>
                  <w:szCs w:val="28"/>
                  <w:lang w:val="fr-FR" w:eastAsia="en-US" w:bidi="ar-SA"/>
                </w:rPr>
              </w:pPr>
              <w:r w:rsidRPr="00927C9A">
                <w:rPr>
                  <w:rFonts w:asciiTheme="majorBidi" w:eastAsiaTheme="minorHAnsi" w:hAnsiTheme="majorBidi" w:cstheme="majorBidi"/>
                  <w:b/>
                  <w:bCs/>
                  <w:noProof/>
                  <w:color w:val="auto"/>
                  <w:sz w:val="28"/>
                  <w:szCs w:val="28"/>
                  <w:rtl/>
                  <w:lang w:val="fr-FR" w:eastAsia="fr-FR" w:bidi="ar-SA"/>
                </w:rPr>
                <mc:AlternateContent>
                  <mc:Choice Requires="wps">
                    <w:drawing>
                      <wp:anchor distT="0" distB="0" distL="114300" distR="114300" simplePos="0" relativeHeight="252912640" behindDoc="0" locked="0" layoutInCell="1" allowOverlap="1" wp14:anchorId="41BBB90E" wp14:editId="59B72C58">
                        <wp:simplePos x="0" y="0"/>
                        <wp:positionH relativeFrom="column">
                          <wp:posOffset>3833495</wp:posOffset>
                        </wp:positionH>
                        <wp:positionV relativeFrom="paragraph">
                          <wp:posOffset>76200</wp:posOffset>
                        </wp:positionV>
                        <wp:extent cx="0" cy="889200"/>
                        <wp:effectExtent l="0" t="82550" r="31750" b="88900"/>
                        <wp:wrapNone/>
                        <wp:docPr id="800" name="Connecteur droit avec flèche 800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CnPr/>
                              <wps:spPr>
                                <a:xfrm rot="16200000" flipH="1">
                                  <a:off x="0" y="0"/>
                                  <a:ext cx="0" cy="8892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rgbClr val="00B050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628C4097" id="Connecteur droit avec flèche 800" o:spid="_x0000_s1026" type="#_x0000_t32" style="position:absolute;margin-left:301.85pt;margin-top:6pt;width:0;height:70pt;rotation:90;flip:x;z-index:25291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" strokecolor="#00b050" strokeweight="1.5pt">
                        <v:stroke endarrow="block" joinstyle="miter"/>
                      </v:shape>
                    </w:pict>
                  </mc:Fallback>
                </mc:AlternateContent>
              </w:r>
            </w:p>
            <w:p w14:paraId="7CD95125" w14:textId="77777777" w:rsidR="00BF6811" w:rsidRPr="00927C9A" w:rsidRDefault="00BF6811" w:rsidP="00BF6811">
              <w:pPr>
                <w:widowControl/>
                <w:suppressAutoHyphens w:val="0"/>
                <w:bidi/>
                <w:spacing w:after="160" w:line="360" w:lineRule="auto"/>
                <w:rPr>
                  <w:rFonts w:asciiTheme="majorBidi" w:eastAsiaTheme="minorHAnsi" w:hAnsiTheme="majorBidi" w:cstheme="majorBidi"/>
                  <w:b/>
                  <w:bCs/>
                  <w:color w:val="auto"/>
                  <w:sz w:val="28"/>
                  <w:szCs w:val="28"/>
                  <w:rtl/>
                  <w:lang w:val="fr-FR" w:eastAsia="en-US" w:bidi="ar-SA"/>
                </w:rPr>
              </w:pPr>
              <w:r w:rsidRPr="00927C9A">
                <w:rPr>
                  <w:rFonts w:asciiTheme="majorBidi" w:eastAsiaTheme="minorHAnsi" w:hAnsiTheme="majorBidi" w:cstheme="majorBidi"/>
                  <w:b/>
                  <w:bCs/>
                  <w:noProof/>
                  <w:color w:val="auto"/>
                  <w:sz w:val="28"/>
                  <w:szCs w:val="28"/>
                  <w:rtl/>
                  <w:lang w:val="fr-FR" w:eastAsia="fr-FR" w:bidi="ar-SA"/>
                </w:rPr>
                <mc:AlternateContent>
                  <mc:Choice Requires="wps">
                    <w:drawing>
                      <wp:anchor distT="0" distB="0" distL="114300" distR="114300" simplePos="0" relativeHeight="252903424" behindDoc="0" locked="0" layoutInCell="1" allowOverlap="1" wp14:anchorId="632D1923" wp14:editId="542A4681">
                        <wp:simplePos x="0" y="0"/>
                        <wp:positionH relativeFrom="column">
                          <wp:posOffset>4371340</wp:posOffset>
                        </wp:positionH>
                        <wp:positionV relativeFrom="paragraph">
                          <wp:posOffset>203200</wp:posOffset>
                        </wp:positionV>
                        <wp:extent cx="0" cy="414000"/>
                        <wp:effectExtent l="76200" t="0" r="57150" b="62865"/>
                        <wp:wrapNone/>
                        <wp:docPr id="801" name="Connecteur droit avec flèche 801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CnPr/>
                              <wps:spPr>
                                <a:xfrm flipH="1">
                                  <a:off x="0" y="0"/>
                                  <a:ext cx="0" cy="414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61155D7C" id="Connecteur droit avec flèche 801" o:spid="_x0000_s1026" type="#_x0000_t32" style="position:absolute;margin-left:344.2pt;margin-top:16pt;width:0;height:32.6pt;flip:x;z-index:25290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" strokecolor="red" strokeweight="1.5pt">
                        <v:stroke endarrow="block" joinstyle="miter"/>
                      </v:shape>
                    </w:pict>
                  </mc:Fallback>
                </mc:AlternateContent>
              </w:r>
              <w:r w:rsidRPr="00927C9A">
                <w:rPr>
                  <w:rFonts w:asciiTheme="majorBidi" w:eastAsiaTheme="minorHAnsi" w:hAnsiTheme="majorBidi" w:cstheme="majorBidi"/>
                  <w:b/>
                  <w:bCs/>
                  <w:noProof/>
                  <w:color w:val="auto"/>
                  <w:sz w:val="28"/>
                  <w:szCs w:val="28"/>
                  <w:rtl/>
                  <w:lang w:val="fr-FR" w:eastAsia="fr-FR" w:bidi="ar-SA"/>
                </w:rPr>
                <mc:AlternateContent>
                  <mc:Choice Requires="wps">
                    <w:drawing>
                      <wp:anchor distT="0" distB="0" distL="114300" distR="114300" simplePos="0" relativeHeight="252910592" behindDoc="0" locked="0" layoutInCell="1" allowOverlap="1" wp14:anchorId="74DFA730" wp14:editId="431DE4F5">
                        <wp:simplePos x="0" y="0"/>
                        <wp:positionH relativeFrom="column">
                          <wp:posOffset>4285615</wp:posOffset>
                        </wp:positionH>
                        <wp:positionV relativeFrom="paragraph">
                          <wp:posOffset>24130</wp:posOffset>
                        </wp:positionV>
                        <wp:extent cx="179705" cy="179705"/>
                        <wp:effectExtent l="0" t="0" r="10795" b="10795"/>
                        <wp:wrapNone/>
                        <wp:docPr id="802" name="Organigramme : Connecteur 802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79705" cy="179705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00B05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type w14:anchorId="05DCF782" id="_x0000_t120" coordsize="21600,21600" o:spt="120" path="m10800,qx,10800,10800,21600,21600,10800,10800,xe">
                        <v:path gradientshapeok="t" o:connecttype="custom" o:connectlocs="10800,0;3163,3163;0,10800;3163,18437;10800,21600;18437,18437;21600,10800;18437,3163" textboxrect="3163,3163,18437,18437"/>
                      </v:shapetype>
                      <v:shape id="Organigramme : Connecteur 802" o:spid="_x0000_s1026" type="#_x0000_t120" style="position:absolute;margin-left:337.45pt;margin-top:1.9pt;width:14.15pt;height:14.15pt;z-index:25291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" fillcolor="window" strokecolor="#00b050" strokeweight="1pt">
                        <v:stroke joinstyle="miter"/>
                      </v:shape>
                    </w:pict>
                  </mc:Fallback>
                </mc:AlternateContent>
              </w:r>
            </w:p>
            <w:p w14:paraId="380AF619" w14:textId="77777777" w:rsidR="00BF6811" w:rsidRPr="00927C9A" w:rsidRDefault="00BF6811" w:rsidP="00BF6811">
              <w:pPr>
                <w:widowControl/>
                <w:suppressAutoHyphens w:val="0"/>
                <w:bidi/>
                <w:spacing w:line="228" w:lineRule="auto"/>
                <w:ind w:left="652"/>
                <w:contextualSpacing/>
                <w:jc w:val="both"/>
                <w:rPr>
                  <w:rFonts w:ascii="Traditional Arabic" w:eastAsiaTheme="minorHAnsi" w:hAnsi="Traditional Arabic" w:cs="Traditional Arabic"/>
                  <w:b/>
                  <w:bCs/>
                  <w:color w:val="auto"/>
                  <w:sz w:val="14"/>
                  <w:szCs w:val="14"/>
                  <w:lang w:eastAsia="en-US" w:bidi="ar-SA"/>
                </w:rPr>
              </w:pPr>
            </w:p>
            <w:p w14:paraId="178FE817" w14:textId="77777777" w:rsidR="00BF6811" w:rsidRPr="00927C9A" w:rsidRDefault="00BF6811" w:rsidP="00BF6811">
              <w:pPr>
                <w:widowControl/>
                <w:suppressAutoHyphens w:val="0"/>
                <w:bidi/>
                <w:spacing w:line="228" w:lineRule="auto"/>
                <w:ind w:left="652"/>
                <w:contextualSpacing/>
                <w:jc w:val="both"/>
                <w:rPr>
                  <w:rFonts w:ascii="Traditional Arabic" w:eastAsiaTheme="minorHAnsi" w:hAnsi="Traditional Arabic" w:cs="Traditional Arabic"/>
                  <w:b/>
                  <w:bCs/>
                  <w:color w:val="auto"/>
                  <w:sz w:val="14"/>
                  <w:szCs w:val="14"/>
                  <w:lang w:eastAsia="en-US" w:bidi="ar-SA"/>
                </w:rPr>
              </w:pPr>
              <w:r w:rsidRPr="00927C9A">
                <w:rPr>
                  <w:rFonts w:asciiTheme="majorBidi" w:eastAsiaTheme="minorHAnsi" w:hAnsiTheme="majorBidi" w:cs="Times New Roman"/>
                  <w:b/>
                  <w:bCs/>
                  <w:noProof/>
                  <w:color w:val="auto"/>
                  <w:sz w:val="28"/>
                  <w:szCs w:val="28"/>
                  <w:rtl/>
                  <w:lang w:val="fr-FR" w:eastAsia="fr-FR" w:bidi="ar-SA"/>
                </w:rPr>
                <mc:AlternateContent>
                  <mc:Choice Requires="wps">
                    <w:drawing>
                      <wp:anchor distT="0" distB="0" distL="114300" distR="114300" simplePos="0" relativeHeight="252874752" behindDoc="0" locked="0" layoutInCell="1" allowOverlap="1" wp14:anchorId="6CE5630B" wp14:editId="3715873F">
                        <wp:simplePos x="0" y="0"/>
                        <wp:positionH relativeFrom="column">
                          <wp:posOffset>3090876</wp:posOffset>
                        </wp:positionH>
                        <wp:positionV relativeFrom="paragraph">
                          <wp:posOffset>95250</wp:posOffset>
                        </wp:positionV>
                        <wp:extent cx="395605" cy="287655"/>
                        <wp:effectExtent l="0" t="0" r="4445" b="0"/>
                        <wp:wrapNone/>
                        <wp:docPr id="803" name="Rectangle 803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395605" cy="2876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0611DDD0" w14:textId="77777777" w:rsidR="00E3791B" w:rsidRPr="00361E5E" w:rsidRDefault="00E3791B" w:rsidP="00BF6811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10</w:t>
                                    </w:r>
                                  </w:p>
                                  <w:p w14:paraId="76773A18" w14:textId="77777777" w:rsidR="00E3791B" w:rsidRPr="00361E5E" w:rsidRDefault="00E3791B" w:rsidP="00BF6811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6CE5630B" id="Rectangle 803" o:spid="_x0000_s1207" style="position:absolute;left:0;text-align:left;margin-left:243.4pt;margin-top:7.5pt;width:31.15pt;height:22.65pt;z-index:25287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" fillcolor="window" stroked="f" strokeweight="1pt">
                        <v:textbox>
                          <w:txbxContent>
                            <w:p w14:paraId="0611DDD0" w14:textId="77777777" w:rsidR="00E3791B" w:rsidRPr="00361E5E" w:rsidRDefault="00E3791B" w:rsidP="00BF6811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  <w:rtl/>
                                </w:rPr>
                              </w:pPr>
                              <w:r w:rsidRPr="00361E5E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  <w:t>10</w:t>
                              </w:r>
                            </w:p>
                            <w:p w14:paraId="76773A18" w14:textId="77777777" w:rsidR="00E3791B" w:rsidRPr="00361E5E" w:rsidRDefault="00E3791B" w:rsidP="00BF6811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  <w:rtl/>
                                </w:rPr>
                              </w:pPr>
                            </w:p>
                          </w:txbxContent>
                        </v:textbox>
                      </v:rect>
                    </w:pict>
                  </mc:Fallback>
                </mc:AlternateContent>
              </w:r>
              <w:r w:rsidRPr="00927C9A">
                <w:rPr>
                  <w:rFonts w:asciiTheme="majorBidi" w:eastAsiaTheme="minorHAnsi" w:hAnsiTheme="majorBidi" w:cs="Times New Roman"/>
                  <w:b/>
                  <w:bCs/>
                  <w:noProof/>
                  <w:color w:val="auto"/>
                  <w:sz w:val="28"/>
                  <w:szCs w:val="28"/>
                  <w:lang w:val="fr-FR" w:eastAsia="fr-FR" w:bidi="ar-SA"/>
                </w:rPr>
                <mc:AlternateContent>
                  <mc:Choice Requires="wps">
                    <w:drawing>
                      <wp:anchor distT="0" distB="0" distL="114300" distR="114300" simplePos="0" relativeHeight="252900352" behindDoc="0" locked="0" layoutInCell="1" allowOverlap="1" wp14:anchorId="4FF2453E" wp14:editId="1C572EB2">
                        <wp:simplePos x="0" y="0"/>
                        <wp:positionH relativeFrom="column">
                          <wp:posOffset>3481705</wp:posOffset>
                        </wp:positionH>
                        <wp:positionV relativeFrom="paragraph">
                          <wp:posOffset>88900</wp:posOffset>
                        </wp:positionV>
                        <wp:extent cx="1799590" cy="359410"/>
                        <wp:effectExtent l="0" t="0" r="10160" b="21590"/>
                        <wp:wrapNone/>
                        <wp:docPr id="804" name="Organigramme : Données 15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1799590" cy="359410"/>
                                </a:xfrm>
                                <a:custGeom>
                                  <a:avLst/>
                                  <a:gdLst>
                                    <a:gd name="connsiteX0" fmla="*/ 0 w 10000"/>
                                    <a:gd name="connsiteY0" fmla="*/ 10000 h 10000"/>
                                    <a:gd name="connsiteX1" fmla="*/ 2000 w 10000"/>
                                    <a:gd name="connsiteY1" fmla="*/ 0 h 10000"/>
                                    <a:gd name="connsiteX2" fmla="*/ 10000 w 10000"/>
                                    <a:gd name="connsiteY2" fmla="*/ 0 h 10000"/>
                                    <a:gd name="connsiteX3" fmla="*/ 8000 w 10000"/>
                                    <a:gd name="connsiteY3" fmla="*/ 10000 h 10000"/>
                                    <a:gd name="connsiteX4" fmla="*/ 0 w 10000"/>
                                    <a:gd name="connsiteY4" fmla="*/ 10000 h 10000"/>
                                    <a:gd name="connsiteX0" fmla="*/ 0 w 10000"/>
                                    <a:gd name="connsiteY0" fmla="*/ 10000 h 10000"/>
                                    <a:gd name="connsiteX1" fmla="*/ 2000 w 10000"/>
                                    <a:gd name="connsiteY1" fmla="*/ 0 h 10000"/>
                                    <a:gd name="connsiteX2" fmla="*/ 10000 w 10000"/>
                                    <a:gd name="connsiteY2" fmla="*/ 0 h 10000"/>
                                    <a:gd name="connsiteX3" fmla="*/ 8970 w 10000"/>
                                    <a:gd name="connsiteY3" fmla="*/ 10000 h 10000"/>
                                    <a:gd name="connsiteX4" fmla="*/ 0 w 10000"/>
                                    <a:gd name="connsiteY4" fmla="*/ 10000 h 10000"/>
                                    <a:gd name="connsiteX0" fmla="*/ 0 w 10000"/>
                                    <a:gd name="connsiteY0" fmla="*/ 10000 h 10000"/>
                                    <a:gd name="connsiteX1" fmla="*/ 1352 w 10000"/>
                                    <a:gd name="connsiteY1" fmla="*/ 0 h 10000"/>
                                    <a:gd name="connsiteX2" fmla="*/ 10000 w 10000"/>
                                    <a:gd name="connsiteY2" fmla="*/ 0 h 10000"/>
                                    <a:gd name="connsiteX3" fmla="*/ 8970 w 10000"/>
                                    <a:gd name="connsiteY3" fmla="*/ 10000 h 10000"/>
                                    <a:gd name="connsiteX4" fmla="*/ 0 w 10000"/>
                                    <a:gd name="connsiteY4" fmla="*/ 10000 h 10000"/>
                                    <a:gd name="connsiteX0" fmla="*/ 0 w 10000"/>
                                    <a:gd name="connsiteY0" fmla="*/ 10000 h 10000"/>
                                    <a:gd name="connsiteX1" fmla="*/ 0 w 10000"/>
                                    <a:gd name="connsiteY1" fmla="*/ 0 h 10000"/>
                                    <a:gd name="connsiteX2" fmla="*/ 10000 w 10000"/>
                                    <a:gd name="connsiteY2" fmla="*/ 0 h 10000"/>
                                    <a:gd name="connsiteX3" fmla="*/ 8970 w 10000"/>
                                    <a:gd name="connsiteY3" fmla="*/ 10000 h 10000"/>
                                    <a:gd name="connsiteX4" fmla="*/ 0 w 10000"/>
                                    <a:gd name="connsiteY4" fmla="*/ 10000 h 10000"/>
                                    <a:gd name="connsiteX0" fmla="*/ 0 w 10000"/>
                                    <a:gd name="connsiteY0" fmla="*/ 10000 h 10000"/>
                                    <a:gd name="connsiteX1" fmla="*/ 0 w 10000"/>
                                    <a:gd name="connsiteY1" fmla="*/ 0 h 10000"/>
                                    <a:gd name="connsiteX2" fmla="*/ 10000 w 10000"/>
                                    <a:gd name="connsiteY2" fmla="*/ 0 h 10000"/>
                                    <a:gd name="connsiteX3" fmla="*/ 10000 w 10000"/>
                                    <a:gd name="connsiteY3" fmla="*/ 10000 h 10000"/>
                                    <a:gd name="connsiteX4" fmla="*/ 0 w 10000"/>
                                    <a:gd name="connsiteY4" fmla="*/ 10000 h 100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10000" h="10000">
                                      <a:moveTo>
                                        <a:pt x="0" y="1000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0000" y="0"/>
                                      </a:lnTo>
                                      <a:lnTo>
                                        <a:pt x="10000" y="10000"/>
                                      </a:lnTo>
                                      <a:lnTo>
                                        <a:pt x="0" y="100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ysClr val="window" lastClr="FFFFFF"/>
                                </a:solidFill>
                                <a:ln w="1905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33B20E74" w14:textId="77777777" w:rsidR="00E3791B" w:rsidRPr="00B80721" w:rsidRDefault="00E3791B" w:rsidP="00BF6811">
                                    <w:pPr>
                                      <w:spacing w:line="204" w:lineRule="auto"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Y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AF5982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=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Y </w:t>
                                    </w:r>
                                    <w:r>
                                      <w:rPr>
                                        <w:rFonts w:ascii="Traditional Arabic" w:hAnsi="Traditional Arabic" w:cs="Traditional Arabic"/>
                                        <w:b/>
                                        <w:bCs/>
                                        <w:sz w:val="36"/>
                                        <w:szCs w:val="36"/>
                                      </w:rPr>
                                      <w:t>+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4FF2453E" id="_x0000_s1208" style="position:absolute;left:0;text-align:left;margin-left:274.15pt;margin-top:7pt;width:141.7pt;height:28.3pt;z-index:25290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" adj="-11796480,,5400" path="m,10000l,,10000,r,10000l,10000xe" fillcolor="window" strokecolor="red" strokeweight="1.5pt">
                        <v:stroke joinstyle="miter"/>
                        <v:formulas/>
                        <v:path arrowok="t" o:connecttype="custom" o:connectlocs="0,359410;0,0;1799590,0;1799590,359410;0,359410" o:connectangles="0,0,0,0,0" textboxrect="0,0,10000,10000"/>
                        <v:textbox>
                          <w:txbxContent>
                            <w:p w14:paraId="33B20E74" w14:textId="77777777" w:rsidR="00E3791B" w:rsidRPr="00B80721" w:rsidRDefault="00E3791B" w:rsidP="00BF6811">
                              <w:pPr>
                                <w:spacing w:line="204" w:lineRule="auto"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  <w:t>Y</w:t>
                              </w:r>
                              <w:r w:rsidRPr="00B80721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AF5982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</w:rPr>
                                <w:t>=</w:t>
                              </w:r>
                              <w:r w:rsidRPr="00B80721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  <w:t xml:space="preserve">Y </w:t>
                              </w:r>
                              <w:r>
                                <w:rPr>
                                  <w:rFonts w:ascii="Traditional Arabic" w:hAnsi="Traditional Arabic" w:cs="Traditional Arabic"/>
                                  <w:b/>
                                  <w:bCs/>
                                  <w:sz w:val="36"/>
                                  <w:szCs w:val="36"/>
                                </w:rPr>
                                <w:t>+</w:t>
                              </w:r>
                              <w:r w:rsidRPr="00B80721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6"/>
                                  <w:szCs w:val="26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w:pict>
                  </mc:Fallback>
                </mc:AlternateContent>
              </w:r>
            </w:p>
            <w:p w14:paraId="06C76704" w14:textId="77777777" w:rsidR="00BF6811" w:rsidRPr="00927C9A" w:rsidRDefault="00000000" w:rsidP="00BF6811">
              <w:pPr>
                <w:widowControl/>
                <w:suppressAutoHyphens w:val="0"/>
                <w:bidi/>
                <w:spacing w:line="228" w:lineRule="auto"/>
                <w:ind w:left="652"/>
                <w:contextualSpacing/>
                <w:jc w:val="both"/>
                <w:rPr>
                  <w:rFonts w:ascii="Traditional Arabic" w:eastAsiaTheme="minorHAnsi" w:hAnsi="Traditional Arabic" w:cs="Traditional Arabic"/>
                  <w:b/>
                  <w:bCs/>
                  <w:color w:val="auto"/>
                  <w:sz w:val="14"/>
                  <w:szCs w:val="14"/>
                  <w:lang w:eastAsia="en-US" w:bidi="ar-SA"/>
                </w:rPr>
              </w:pPr>
            </w:p>
          </w:sdtContent>
        </w:sdt>
        <w:p w14:paraId="2AC7C1D2" w14:textId="77777777" w:rsidR="00BF6811" w:rsidRPr="00927C9A" w:rsidRDefault="00BF6811" w:rsidP="00BF6811">
          <w:pPr>
            <w:widowControl/>
            <w:suppressAutoHyphens w:val="0"/>
            <w:bidi/>
            <w:rPr>
              <w:rFonts w:asciiTheme="majorBidi" w:eastAsiaTheme="minorHAnsi" w:hAnsiTheme="majorBidi" w:cs="Times New Roman"/>
              <w:b/>
              <w:bCs/>
              <w:color w:val="auto"/>
              <w:sz w:val="8"/>
              <w:szCs w:val="8"/>
              <w:rtl/>
              <w:lang w:val="fr-FR" w:eastAsia="en-US" w:bidi="ar-SA"/>
            </w:rPr>
          </w:pPr>
        </w:p>
        <w:p w14:paraId="4C636610" w14:textId="77777777" w:rsidR="00BF6811" w:rsidRPr="00927C9A" w:rsidRDefault="00BF6811" w:rsidP="00BF6811">
          <w:pPr>
            <w:widowControl/>
            <w:suppressAutoHyphens w:val="0"/>
            <w:bidi/>
            <w:ind w:left="508"/>
            <w:contextualSpacing/>
            <w:rPr>
              <w:rFonts w:ascii="Traditional Arabic" w:eastAsiaTheme="minorHAnsi" w:hAnsi="Traditional Arabic" w:cs="Traditional Arabic"/>
              <w:bCs/>
              <w:color w:val="auto"/>
              <w:sz w:val="32"/>
              <w:szCs w:val="32"/>
              <w:u w:val="single" w:color="002060"/>
              <w:lang w:eastAsia="en-US" w:bidi="ar-SA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</w:pPr>
          <w:r w:rsidRPr="00927C9A">
            <w:rPr>
              <w:rFonts w:asciiTheme="majorBidi" w:eastAsiaTheme="minorHAns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04448" behindDoc="0" locked="0" layoutInCell="1" allowOverlap="1" wp14:anchorId="57A72DF7" wp14:editId="439B4BA0">
                    <wp:simplePos x="0" y="0"/>
                    <wp:positionH relativeFrom="column">
                      <wp:posOffset>4377055</wp:posOffset>
                    </wp:positionH>
                    <wp:positionV relativeFrom="paragraph">
                      <wp:posOffset>139700</wp:posOffset>
                    </wp:positionV>
                    <wp:extent cx="0" cy="395605"/>
                    <wp:effectExtent l="0" t="0" r="19050" b="23495"/>
                    <wp:wrapNone/>
                    <wp:docPr id="805" name="Connecteur droit avec flèche 80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395605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FF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57F513C" id="Connecteur droit avec flèche 805" o:spid="_x0000_s1026" type="#_x0000_t32" style="position:absolute;margin-left:344.65pt;margin-top:11pt;width:0;height:31.15pt;flip:x;z-index:25290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" strokecolor="red" strokeweight="1.5pt">
                    <v:stroke joinstyle="miter"/>
                  </v:shape>
                </w:pict>
              </mc:Fallback>
            </mc:AlternateContent>
          </w:r>
        </w:p>
        <w:p w14:paraId="1C4F4650" w14:textId="77777777" w:rsidR="00BF6811" w:rsidRPr="00927C9A" w:rsidRDefault="00BF6811" w:rsidP="00BF6811">
          <w:pPr>
            <w:widowControl/>
            <w:suppressAutoHyphens w:val="0"/>
            <w:bidi/>
            <w:ind w:left="508"/>
            <w:contextualSpacing/>
            <w:rPr>
              <w:rFonts w:ascii="Traditional Arabic" w:eastAsiaTheme="minorHAnsi" w:hAnsi="Traditional Arabic" w:cs="Traditional Arabic"/>
              <w:bCs/>
              <w:color w:val="auto"/>
              <w:sz w:val="32"/>
              <w:szCs w:val="32"/>
              <w:u w:val="single" w:color="002060"/>
              <w:lang w:eastAsia="en-US" w:bidi="ar-SA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</w:pPr>
        </w:p>
        <w:p w14:paraId="28491E04" w14:textId="77777777" w:rsidR="00BF6811" w:rsidRPr="00927C9A" w:rsidRDefault="00BF6811" w:rsidP="00BF6811">
          <w:pPr>
            <w:widowControl/>
            <w:suppressAutoHyphens w:val="0"/>
            <w:bidi/>
            <w:rPr>
              <w:rFonts w:ascii="Traditional Arabic" w:eastAsiaTheme="minorHAnsi" w:hAnsi="Traditional Arabic" w:cs="Traditional Arabic"/>
              <w:bCs/>
              <w:color w:val="auto"/>
              <w:sz w:val="32"/>
              <w:szCs w:val="32"/>
              <w:u w:val="single" w:color="002060"/>
              <w:lang w:eastAsia="en-US" w:bidi="ar-SA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</w:pPr>
          <w:r w:rsidRPr="00927C9A">
            <w:rPr>
              <w:rFonts w:asciiTheme="minorHAnsi" w:eastAsiaTheme="minorHAnsi" w:hAnsiTheme="minorHAnsi" w:cstheme="minorBidi"/>
              <w:noProof/>
              <w:color w:val="auto"/>
              <w:sz w:val="22"/>
              <w:szCs w:val="22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95232" behindDoc="0" locked="0" layoutInCell="1" allowOverlap="1" wp14:anchorId="37B10C5F" wp14:editId="1E346AC9">
                    <wp:simplePos x="0" y="0"/>
                    <wp:positionH relativeFrom="column">
                      <wp:posOffset>3122930</wp:posOffset>
                    </wp:positionH>
                    <wp:positionV relativeFrom="paragraph">
                      <wp:posOffset>102870</wp:posOffset>
                    </wp:positionV>
                    <wp:extent cx="0" cy="431800"/>
                    <wp:effectExtent l="76200" t="0" r="57150" b="63500"/>
                    <wp:wrapNone/>
                    <wp:docPr id="806" name="Connecteur droit avec flèche 80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43180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3DA3AE9" id="Connecteur droit avec flèche 806" o:spid="_x0000_s1026" type="#_x0000_t32" style="position:absolute;margin-left:245.9pt;margin-top:8.1pt;width:0;height:34pt;z-index:25289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" strokecolor="windowText" strokeweight="1.5pt">
                    <v:stroke endarrow="block" joinstyle="miter"/>
                  </v:shape>
                </w:pict>
              </mc:Fallback>
            </mc:AlternateContent>
          </w:r>
          <w:r w:rsidRPr="00927C9A">
            <w:rPr>
              <w:rFonts w:asciiTheme="minorHAnsi" w:eastAsiaTheme="minorHAnsi" w:hAnsiTheme="minorHAnsi" w:cstheme="majorBidi"/>
              <w:noProof/>
              <w:color w:val="auto"/>
              <w:sz w:val="22"/>
              <w:szCs w:val="22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92160" behindDoc="0" locked="0" layoutInCell="1" allowOverlap="1" wp14:anchorId="5BF1656D" wp14:editId="56CD0094">
                    <wp:simplePos x="0" y="0"/>
                    <wp:positionH relativeFrom="column">
                      <wp:posOffset>681355</wp:posOffset>
                    </wp:positionH>
                    <wp:positionV relativeFrom="paragraph">
                      <wp:posOffset>109855</wp:posOffset>
                    </wp:positionV>
                    <wp:extent cx="2448000" cy="0"/>
                    <wp:effectExtent l="0" t="0" r="9525" b="19050"/>
                    <wp:wrapNone/>
                    <wp:docPr id="807" name="Connecteur droit 80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2448000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00B05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43645E34" id="Connecteur droit 807" o:spid="_x0000_s1026" style="position:absolute;flip:x;z-index:25289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65pt,8.65pt" to="246.4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" strokecolor="#00b050" strokeweight="1.5pt">
                    <v:stroke joinstyle="miter"/>
                  </v:line>
                </w:pict>
              </mc:Fallback>
            </mc:AlternateContent>
          </w:r>
        </w:p>
        <w:p w14:paraId="181146B6" w14:textId="77777777" w:rsidR="00BF6811" w:rsidRPr="00927C9A" w:rsidRDefault="00BF6811" w:rsidP="00BF6811">
          <w:pPr>
            <w:widowControl/>
            <w:suppressAutoHyphens w:val="0"/>
            <w:bidi/>
            <w:ind w:left="508"/>
            <w:contextualSpacing/>
            <w:rPr>
              <w:rFonts w:ascii="Traditional Arabic" w:eastAsiaTheme="minorHAnsi" w:hAnsi="Traditional Arabic" w:cs="Traditional Arabic"/>
              <w:bCs/>
              <w:color w:val="auto"/>
              <w:sz w:val="32"/>
              <w:szCs w:val="32"/>
              <w:u w:val="single" w:color="002060"/>
              <w:lang w:eastAsia="en-US" w:bidi="ar-SA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</w:pPr>
          <w:r w:rsidRPr="00927C9A">
            <w:rPr>
              <w:rFonts w:asciiTheme="minorHAnsi" w:eastAsiaTheme="minorHAnsi" w:hAnsiTheme="minorHAnsi" w:cstheme="minorBidi"/>
              <w:noProof/>
              <w:color w:val="auto"/>
              <w:sz w:val="22"/>
              <w:szCs w:val="22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96256" behindDoc="0" locked="0" layoutInCell="1" allowOverlap="1" wp14:anchorId="119C22E2" wp14:editId="2DF2E7E8">
                    <wp:simplePos x="0" y="0"/>
                    <wp:positionH relativeFrom="column">
                      <wp:posOffset>2219325</wp:posOffset>
                    </wp:positionH>
                    <wp:positionV relativeFrom="paragraph">
                      <wp:posOffset>214300</wp:posOffset>
                    </wp:positionV>
                    <wp:extent cx="1799590" cy="395605"/>
                    <wp:effectExtent l="0" t="0" r="10160" b="23495"/>
                    <wp:wrapNone/>
                    <wp:docPr id="808" name="Ellipse 80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9590" cy="395605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AA92EAE" w14:textId="77777777" w:rsidR="00E3791B" w:rsidRPr="001B7500" w:rsidRDefault="00E3791B" w:rsidP="00BF6811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8"/>
                                    <w:szCs w:val="28"/>
                                  </w:rPr>
                                </w:pPr>
                                <w:r w:rsidRPr="001B7500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Fin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oval w14:anchorId="119C22E2" id="Ellipse 808" o:spid="_x0000_s1209" style="position:absolute;left:0;text-align:left;margin-left:174.75pt;margin-top:16.85pt;width:141.7pt;height:31.15pt;z-index:25289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" fillcolor="window" strokecolor="windowText" strokeweight="1.5pt">
                    <v:stroke joinstyle="miter"/>
                    <v:textbox>
                      <w:txbxContent>
                        <w:p w14:paraId="6AA92EAE" w14:textId="77777777" w:rsidR="00E3791B" w:rsidRPr="001B7500" w:rsidRDefault="00E3791B" w:rsidP="00BF6811">
                          <w:pPr>
                            <w:jc w:val="center"/>
                            <w:rPr>
                              <w:rFonts w:asciiTheme="majorBidi" w:hAnsiTheme="majorBidi" w:cstheme="majorBidi"/>
                              <w:sz w:val="28"/>
                              <w:szCs w:val="28"/>
                            </w:rPr>
                          </w:pPr>
                          <w:r w:rsidRPr="001B7500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</w:rPr>
                            <w:t>Fin</w:t>
                          </w:r>
                        </w:p>
                      </w:txbxContent>
                    </v:textbox>
                  </v:oval>
                </w:pict>
              </mc:Fallback>
            </mc:AlternateContent>
          </w:r>
        </w:p>
        <w:p w14:paraId="69D283FD" w14:textId="77777777" w:rsidR="00BF6811" w:rsidRPr="00927C9A" w:rsidRDefault="00BF6811" w:rsidP="00BF6811">
          <w:pPr>
            <w:widowControl/>
            <w:suppressAutoHyphens w:val="0"/>
            <w:bidi/>
            <w:ind w:left="508"/>
            <w:contextualSpacing/>
            <w:rPr>
              <w:rFonts w:ascii="Traditional Arabic" w:eastAsiaTheme="minorHAnsi" w:hAnsi="Traditional Arabic" w:cs="Traditional Arabic"/>
              <w:bCs/>
              <w:color w:val="auto"/>
              <w:u w:val="single" w:color="002060"/>
              <w:lang w:eastAsia="en-US" w:bidi="ar-SA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</w:pPr>
        </w:p>
        <w:p w14:paraId="4C1E72E0" w14:textId="77777777" w:rsidR="00BF6811" w:rsidRDefault="00BF6811" w:rsidP="00BF6811">
          <w:pPr>
            <w:bidi/>
            <w:jc w:val="both"/>
            <w:rPr>
              <w:rFonts w:asciiTheme="majorBidi" w:hAnsiTheme="majorBidi" w:cstheme="majorBidi"/>
              <w:color w:val="002060"/>
              <w:sz w:val="14"/>
              <w:szCs w:val="14"/>
              <w:lang w:val="fr-FR"/>
            </w:rPr>
          </w:pPr>
        </w:p>
        <w:p w14:paraId="4729DFC7" w14:textId="77777777" w:rsidR="00BF6811" w:rsidRDefault="00BF6811" w:rsidP="00BF6811">
          <w:pPr>
            <w:bidi/>
            <w:jc w:val="both"/>
            <w:rPr>
              <w:rFonts w:asciiTheme="majorBidi" w:hAnsiTheme="majorBidi" w:cstheme="majorBidi"/>
              <w:color w:val="002060"/>
              <w:sz w:val="14"/>
              <w:szCs w:val="14"/>
              <w:lang w:val="fr-FR"/>
            </w:rPr>
          </w:pPr>
        </w:p>
        <w:p w14:paraId="2C7ABE6B" w14:textId="77777777" w:rsidR="00BF6811" w:rsidRDefault="00BF6811" w:rsidP="00BF6811">
          <w:pPr>
            <w:bidi/>
            <w:jc w:val="both"/>
            <w:rPr>
              <w:rFonts w:asciiTheme="majorBidi" w:hAnsiTheme="majorBidi" w:cstheme="majorBidi"/>
              <w:color w:val="002060"/>
              <w:sz w:val="14"/>
              <w:szCs w:val="14"/>
              <w:lang w:val="fr-FR"/>
            </w:rPr>
          </w:pPr>
        </w:p>
        <w:p w14:paraId="7BE7E2A3" w14:textId="77777777" w:rsidR="00BF6811" w:rsidRDefault="00BF6811" w:rsidP="00BF6811">
          <w:pPr>
            <w:bidi/>
            <w:jc w:val="both"/>
            <w:rPr>
              <w:rFonts w:asciiTheme="majorBidi" w:hAnsiTheme="majorBidi" w:cstheme="majorBidi"/>
              <w:color w:val="002060"/>
              <w:sz w:val="14"/>
              <w:szCs w:val="14"/>
              <w:lang w:val="fr-FR"/>
            </w:rPr>
          </w:pPr>
        </w:p>
        <w:p w14:paraId="09EE8A45" w14:textId="77777777" w:rsidR="00BF6811" w:rsidRDefault="00BF6811" w:rsidP="00BF6811">
          <w:pPr>
            <w:bidi/>
            <w:jc w:val="both"/>
            <w:rPr>
              <w:rFonts w:asciiTheme="majorBidi" w:hAnsiTheme="majorBidi" w:cstheme="majorBidi"/>
              <w:color w:val="002060"/>
              <w:sz w:val="14"/>
              <w:szCs w:val="14"/>
              <w:lang w:val="fr-FR"/>
            </w:rPr>
          </w:pPr>
        </w:p>
        <w:p w14:paraId="1F3B20B5" w14:textId="77777777" w:rsidR="00BF6811" w:rsidRDefault="00BF6811" w:rsidP="00BF6811">
          <w:pPr>
            <w:bidi/>
            <w:jc w:val="both"/>
            <w:rPr>
              <w:rFonts w:asciiTheme="majorBidi" w:hAnsiTheme="majorBidi" w:cstheme="majorBidi"/>
              <w:color w:val="002060"/>
              <w:sz w:val="14"/>
              <w:szCs w:val="14"/>
              <w:lang w:val="fr-FR"/>
            </w:rPr>
          </w:pPr>
        </w:p>
        <w:p w14:paraId="3A62769A" w14:textId="77777777" w:rsidR="00BF6811" w:rsidRDefault="00BF6811" w:rsidP="00BF6811">
          <w:pPr>
            <w:bidi/>
            <w:jc w:val="both"/>
            <w:rPr>
              <w:rFonts w:asciiTheme="majorBidi" w:hAnsiTheme="majorBidi" w:cstheme="majorBidi"/>
              <w:color w:val="002060"/>
              <w:sz w:val="14"/>
              <w:szCs w:val="14"/>
              <w:lang w:val="fr-FR"/>
            </w:rPr>
          </w:pPr>
        </w:p>
        <w:p w14:paraId="6E6CCA49" w14:textId="77777777" w:rsidR="00BF6811" w:rsidRDefault="00BF6811" w:rsidP="00BF6811">
          <w:pPr>
            <w:bidi/>
            <w:jc w:val="both"/>
            <w:rPr>
              <w:rFonts w:asciiTheme="majorBidi" w:hAnsiTheme="majorBidi" w:cstheme="majorBidi"/>
              <w:color w:val="002060"/>
              <w:sz w:val="14"/>
              <w:szCs w:val="14"/>
              <w:rtl/>
              <w:lang w:val="fr-FR"/>
            </w:rPr>
          </w:pPr>
        </w:p>
        <w:p w14:paraId="5E993247" w14:textId="77777777" w:rsidR="00E84FC4" w:rsidRDefault="00E84FC4" w:rsidP="00E84FC4">
          <w:pPr>
            <w:bidi/>
            <w:jc w:val="both"/>
            <w:rPr>
              <w:rFonts w:asciiTheme="majorBidi" w:hAnsiTheme="majorBidi" w:cstheme="majorBidi"/>
              <w:color w:val="002060"/>
              <w:sz w:val="14"/>
              <w:szCs w:val="14"/>
              <w:lang w:val="fr-FR"/>
            </w:rPr>
          </w:pPr>
        </w:p>
        <w:p w14:paraId="362AAD07" w14:textId="77777777" w:rsidR="00BF6811" w:rsidRPr="00E84FC4" w:rsidRDefault="00E84FC4" w:rsidP="00E84FC4">
          <w:pPr>
            <w:bidi/>
            <w:rPr>
              <w:rFonts w:asciiTheme="majorBidi" w:hAnsiTheme="majorBidi" w:cstheme="majorBidi"/>
              <w:color w:val="002060"/>
              <w:sz w:val="28"/>
              <w:szCs w:val="28"/>
              <w:lang w:val="fr-FR"/>
            </w:rPr>
          </w:pPr>
          <w:r w:rsidRPr="00E84FC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  <w:lang w:bidi="ar-SA"/>
            </w:rPr>
            <w:t>الـ</w:t>
          </w:r>
          <w:r w:rsidRPr="00E84FC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خــ</w:t>
          </w:r>
          <w:r w:rsidRPr="00E84FC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ـوارزم</w:t>
          </w:r>
          <w:r w:rsidRPr="00E84FC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E84FC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ـي</w:t>
          </w:r>
          <w:r w:rsidRPr="00E84FC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E84FC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</w:t>
          </w:r>
          <w:r w:rsidRPr="00E84FC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ة الـتي تـسـمـح </w:t>
          </w:r>
          <w:r w:rsidRPr="00E84FC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بــتـ</w:t>
          </w:r>
          <w:r w:rsidRPr="00E84FC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ح</w:t>
          </w:r>
          <w:r w:rsidRPr="00E84FC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ــ</w:t>
          </w:r>
          <w:r w:rsidRPr="00E84FC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د</w:t>
          </w:r>
          <w:r w:rsidRPr="00E84FC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يــ</w:t>
          </w:r>
          <w:r w:rsidRPr="00E84FC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د</w:t>
          </w:r>
          <w:r w:rsidRPr="00E84FC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 xml:space="preserve"> </w:t>
          </w:r>
          <w:r w:rsidRPr="00E84FC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قــــواســـم الـعـــدد  </w:t>
          </w:r>
          <w:r w:rsidRPr="00E84FC4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20</w:t>
          </w:r>
          <w:r w:rsidRPr="00E84FC4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 </w:t>
          </w:r>
          <w:r w:rsidRPr="00E84FC4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:</w:t>
          </w:r>
        </w:p>
        <w:p w14:paraId="1E3CBA37" w14:textId="77777777" w:rsidR="00BF6811" w:rsidRDefault="00BF6811" w:rsidP="00E84FC4">
          <w:pPr>
            <w:bidi/>
            <w:rPr>
              <w:rFonts w:asciiTheme="majorBidi" w:hAnsiTheme="majorBidi" w:cstheme="majorBidi"/>
              <w:color w:val="002060"/>
              <w:sz w:val="14"/>
              <w:szCs w:val="14"/>
              <w:lang w:val="fr-FR"/>
            </w:rPr>
          </w:pPr>
        </w:p>
        <w:p w14:paraId="1AC08D33" w14:textId="77777777" w:rsidR="00BE46B3" w:rsidRPr="009253C3" w:rsidRDefault="00BE46B3" w:rsidP="00BE46B3">
          <w:pPr>
            <w:pStyle w:val="Paragraphedeliste"/>
            <w:numPr>
              <w:ilvl w:val="0"/>
              <w:numId w:val="47"/>
            </w:numPr>
            <w:bidi/>
            <w:spacing w:after="0"/>
            <w:ind w:left="593" w:hanging="233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 w:rsidRPr="009253C3">
            <w:rPr>
              <w:rFonts w:ascii="Sakkal Majalla" w:hAnsi="Sakkal Majalla" w:cs="Sakkal Majalla"/>
              <w:b/>
              <w:bCs/>
              <w:color w:val="0070C0"/>
              <w:sz w:val="32"/>
              <w:szCs w:val="32"/>
              <w:rtl/>
            </w:rPr>
            <w:t>اس</w:t>
          </w:r>
          <w:r w:rsidRPr="009253C3">
            <w:rPr>
              <w:rFonts w:ascii="Sakkal Majalla" w:hAnsi="Sakkal Majalla" w:cs="Sakkal Majalla" w:hint="cs"/>
              <w:b/>
              <w:bCs/>
              <w:color w:val="0070C0"/>
              <w:sz w:val="32"/>
              <w:szCs w:val="32"/>
              <w:rtl/>
              <w:lang w:bidi="ar-DZ"/>
            </w:rPr>
            <w:t>ــ</w:t>
          </w:r>
          <w:r w:rsidRPr="009253C3">
            <w:rPr>
              <w:rFonts w:ascii="Sakkal Majalla" w:hAnsi="Sakkal Majalla" w:cs="Sakkal Majalla"/>
              <w:b/>
              <w:bCs/>
              <w:color w:val="0070C0"/>
              <w:sz w:val="32"/>
              <w:szCs w:val="32"/>
              <w:rtl/>
            </w:rPr>
            <w:t>ـــ</w:t>
          </w:r>
          <w:proofErr w:type="spellStart"/>
          <w:r w:rsidRPr="009253C3">
            <w:rPr>
              <w:rFonts w:ascii="Sakkal Majalla" w:hAnsi="Sakkal Majalla" w:cs="Sakkal Majalla"/>
              <w:b/>
              <w:bCs/>
              <w:color w:val="0070C0"/>
              <w:sz w:val="32"/>
              <w:szCs w:val="32"/>
              <w:rtl/>
            </w:rPr>
            <w:t>تـ</w:t>
          </w:r>
          <w:r w:rsidRPr="009253C3">
            <w:rPr>
              <w:rFonts w:ascii="Sakkal Majalla" w:hAnsi="Sakkal Majalla" w:cs="Sakkal Majalla" w:hint="cs"/>
              <w:b/>
              <w:bCs/>
              <w:color w:val="0070C0"/>
              <w:sz w:val="32"/>
              <w:szCs w:val="32"/>
              <w:rtl/>
            </w:rPr>
            <w:t>ـــــ</w:t>
          </w:r>
          <w:r w:rsidRPr="009253C3">
            <w:rPr>
              <w:rFonts w:ascii="Sakkal Majalla" w:hAnsi="Sakkal Majalla" w:cs="Sakkal Majalla"/>
              <w:b/>
              <w:bCs/>
              <w:color w:val="0070C0"/>
              <w:sz w:val="32"/>
              <w:szCs w:val="32"/>
              <w:rtl/>
            </w:rPr>
            <w:t>ــعـ</w:t>
          </w:r>
          <w:r w:rsidRPr="009253C3">
            <w:rPr>
              <w:rFonts w:ascii="Sakkal Majalla" w:hAnsi="Sakkal Majalla" w:cs="Sakkal Majalla" w:hint="cs"/>
              <w:b/>
              <w:bCs/>
              <w:color w:val="0070C0"/>
              <w:sz w:val="32"/>
              <w:szCs w:val="32"/>
              <w:rtl/>
            </w:rPr>
            <w:t>ـــــــ</w:t>
          </w:r>
          <w:r w:rsidRPr="009253C3">
            <w:rPr>
              <w:rFonts w:ascii="Sakkal Majalla" w:hAnsi="Sakkal Majalla" w:cs="Sakkal Majalla"/>
              <w:b/>
              <w:bCs/>
              <w:color w:val="0070C0"/>
              <w:sz w:val="32"/>
              <w:szCs w:val="32"/>
              <w:rtl/>
            </w:rPr>
            <w:t>ــمـ</w:t>
          </w:r>
          <w:r w:rsidRPr="009253C3">
            <w:rPr>
              <w:rFonts w:ascii="Sakkal Majalla" w:hAnsi="Sakkal Majalla" w:cs="Sakkal Majalla" w:hint="cs"/>
              <w:b/>
              <w:bCs/>
              <w:color w:val="0070C0"/>
              <w:sz w:val="32"/>
              <w:szCs w:val="32"/>
              <w:rtl/>
            </w:rPr>
            <w:t>ــــــــ</w:t>
          </w:r>
          <w:r w:rsidRPr="009253C3">
            <w:rPr>
              <w:rFonts w:ascii="Sakkal Majalla" w:hAnsi="Sakkal Majalla" w:cs="Sakkal Majalla"/>
              <w:b/>
              <w:bCs/>
              <w:color w:val="0070C0"/>
              <w:sz w:val="32"/>
              <w:szCs w:val="32"/>
              <w:rtl/>
            </w:rPr>
            <w:t>ـال</w:t>
          </w:r>
          <w:proofErr w:type="spellEnd"/>
          <w:r w:rsidRPr="009253C3">
            <w:rPr>
              <w:rFonts w:ascii="Sakkal Majalla" w:hAnsi="Sakkal Majalla" w:cs="Sakkal Majalla"/>
              <w:b/>
              <w:bCs/>
              <w:color w:val="0070C0"/>
              <w:sz w:val="32"/>
              <w:szCs w:val="32"/>
              <w:rtl/>
            </w:rPr>
            <w:t xml:space="preserve"> ال</w:t>
          </w:r>
          <w:r w:rsidRPr="009253C3">
            <w:rPr>
              <w:rFonts w:ascii="Sakkal Majalla" w:hAnsi="Sakkal Majalla" w:cs="Sakkal Majalla" w:hint="cs"/>
              <w:b/>
              <w:bCs/>
              <w:color w:val="0070C0"/>
              <w:sz w:val="32"/>
              <w:szCs w:val="32"/>
              <w:rtl/>
            </w:rPr>
            <w:t>ـــــ</w:t>
          </w:r>
          <w:r w:rsidRPr="009253C3">
            <w:rPr>
              <w:rFonts w:ascii="Sakkal Majalla" w:hAnsi="Sakkal Majalla" w:cs="Sakkal Majalla"/>
              <w:b/>
              <w:bCs/>
              <w:color w:val="0070C0"/>
              <w:sz w:val="32"/>
              <w:szCs w:val="32"/>
              <w:rtl/>
            </w:rPr>
            <w:t>ــتَـ</w:t>
          </w:r>
          <w:r w:rsidRPr="009253C3">
            <w:rPr>
              <w:rFonts w:ascii="Sakkal Majalla" w:hAnsi="Sakkal Majalla" w:cs="Sakkal Majalla" w:hint="cs"/>
              <w:b/>
              <w:bCs/>
              <w:color w:val="0070C0"/>
              <w:sz w:val="32"/>
              <w:szCs w:val="32"/>
              <w:rtl/>
            </w:rPr>
            <w:t>ـــــ</w:t>
          </w:r>
          <w:r w:rsidRPr="009253C3">
            <w:rPr>
              <w:rFonts w:ascii="Sakkal Majalla" w:hAnsi="Sakkal Majalla" w:cs="Sakkal Majalla"/>
              <w:b/>
              <w:bCs/>
              <w:color w:val="0070C0"/>
              <w:sz w:val="32"/>
              <w:szCs w:val="32"/>
              <w:rtl/>
            </w:rPr>
            <w:t>ــعْ</w:t>
          </w:r>
          <w:r w:rsidRPr="009253C3">
            <w:rPr>
              <w:rFonts w:ascii="Sakkal Majalla" w:hAnsi="Sakkal Majalla" w:cs="Sakkal Majalla" w:hint="cs"/>
              <w:b/>
              <w:bCs/>
              <w:color w:val="0070C0"/>
              <w:sz w:val="32"/>
              <w:szCs w:val="32"/>
              <w:rtl/>
            </w:rPr>
            <w:t>ـــــ</w:t>
          </w:r>
          <w:r w:rsidRPr="009253C3">
            <w:rPr>
              <w:rFonts w:ascii="Sakkal Majalla" w:hAnsi="Sakkal Majalla" w:cs="Sakkal Majalla"/>
              <w:b/>
              <w:bCs/>
              <w:color w:val="0070C0"/>
              <w:sz w:val="32"/>
              <w:szCs w:val="32"/>
              <w:rtl/>
            </w:rPr>
            <w:t>ــــــلِـ</w:t>
          </w:r>
          <w:r w:rsidRPr="009253C3">
            <w:rPr>
              <w:rFonts w:ascii="Sakkal Majalla" w:hAnsi="Sakkal Majalla" w:cs="Sakkal Majalla" w:hint="cs"/>
              <w:b/>
              <w:bCs/>
              <w:color w:val="0070C0"/>
              <w:sz w:val="32"/>
              <w:szCs w:val="32"/>
              <w:rtl/>
            </w:rPr>
            <w:t>ـــــــــ</w:t>
          </w:r>
          <w:r w:rsidRPr="009253C3">
            <w:rPr>
              <w:rFonts w:ascii="Sakkal Majalla" w:hAnsi="Sakkal Majalla" w:cs="Sakkal Majalla"/>
              <w:b/>
              <w:bCs/>
              <w:color w:val="0070C0"/>
              <w:sz w:val="32"/>
              <w:szCs w:val="32"/>
              <w:rtl/>
            </w:rPr>
            <w:t>ــيــ</w:t>
          </w:r>
          <w:r w:rsidRPr="009253C3">
            <w:rPr>
              <w:rFonts w:ascii="Sakkal Majalla" w:hAnsi="Sakkal Majalla" w:cs="Sakkal Majalla" w:hint="cs"/>
              <w:b/>
              <w:bCs/>
              <w:color w:val="0070C0"/>
              <w:sz w:val="32"/>
              <w:szCs w:val="32"/>
              <w:rtl/>
            </w:rPr>
            <w:t>ــــــــ</w:t>
          </w:r>
          <w:r w:rsidRPr="009253C3">
            <w:rPr>
              <w:rFonts w:ascii="Sakkal Majalla" w:hAnsi="Sakkal Majalla" w:cs="Sakkal Majalla"/>
              <w:b/>
              <w:bCs/>
              <w:color w:val="0070C0"/>
              <w:sz w:val="32"/>
              <w:szCs w:val="32"/>
              <w:rtl/>
            </w:rPr>
            <w:t>ـــمَ</w:t>
          </w:r>
          <w:r w:rsidRPr="009253C3">
            <w:rPr>
              <w:rFonts w:ascii="Sakkal Majalla" w:hAnsi="Sakkal Majalla" w:cs="Sakkal Majalla" w:hint="cs"/>
              <w:b/>
              <w:bCs/>
              <w:color w:val="0070C0"/>
              <w:sz w:val="32"/>
              <w:szCs w:val="32"/>
              <w:rtl/>
            </w:rPr>
            <w:t>ـ</w:t>
          </w:r>
          <w:r w:rsidRPr="009253C3">
            <w:rPr>
              <w:rFonts w:ascii="Sakkal Majalla" w:hAnsi="Sakkal Majalla" w:cs="Sakkal Majalla"/>
              <w:b/>
              <w:bCs/>
              <w:color w:val="0070C0"/>
              <w:sz w:val="32"/>
              <w:szCs w:val="32"/>
              <w:rtl/>
            </w:rPr>
            <w:t xml:space="preserve">ــــــــــة </w:t>
          </w:r>
          <w:r w:rsidRPr="009253C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9253C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6F306D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 xml:space="preserve">Tant </w:t>
          </w:r>
          <w:r w:rsidR="0096519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q</w:t>
          </w:r>
          <w:r w:rsidRPr="009253C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ue</w:t>
          </w:r>
          <w:r w:rsidRPr="009253C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   </w:t>
          </w:r>
        </w:p>
        <w:p w14:paraId="67F5A05C" w14:textId="77777777" w:rsidR="00BF6811" w:rsidRPr="00BF6811" w:rsidRDefault="00BF6811" w:rsidP="00BF6811">
          <w:pPr>
            <w:bidi/>
            <w:spacing w:line="276" w:lineRule="auto"/>
            <w:jc w:val="both"/>
            <w:rPr>
              <w:rFonts w:ascii="Times New Roman" w:hAnsi="Times New Roman" w:cs="Times New Roman"/>
              <w:b/>
              <w:bCs/>
              <w:color w:val="000000" w:themeColor="text1"/>
            </w:rPr>
          </w:pPr>
        </w:p>
        <w:p w14:paraId="5515EA86" w14:textId="77777777" w:rsidR="00BF6811" w:rsidRPr="00BF6811" w:rsidRDefault="00BF6811" w:rsidP="004C6013">
          <w:pPr>
            <w:bidi/>
            <w:spacing w:line="276" w:lineRule="auto"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12"/>
              <w:szCs w:val="12"/>
            </w:rPr>
          </w:pPr>
          <w:r w:rsidRPr="00BF6811"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17760" behindDoc="0" locked="0" layoutInCell="1" allowOverlap="1" wp14:anchorId="5AB784C6" wp14:editId="4D6D836F">
                    <wp:simplePos x="0" y="0"/>
                    <wp:positionH relativeFrom="column">
                      <wp:posOffset>1273810</wp:posOffset>
                    </wp:positionH>
                    <wp:positionV relativeFrom="paragraph">
                      <wp:posOffset>18415</wp:posOffset>
                    </wp:positionV>
                    <wp:extent cx="5380355" cy="323850"/>
                    <wp:effectExtent l="0" t="0" r="0" b="0"/>
                    <wp:wrapNone/>
                    <wp:docPr id="921" name="Rectangle 9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380355" cy="323850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859CDD1" w14:textId="77777777" w:rsidR="00E3791B" w:rsidRPr="00A80A62" w:rsidRDefault="00E3791B" w:rsidP="00BF6811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lang w:val="fr-FR"/>
                                  </w:rPr>
                                  <w:t>Diviseurs_du</w:t>
                                </w:r>
                                <w:r w:rsidRPr="00A80A62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lang w:val="fr-FR"/>
                                  </w:rPr>
                                  <w:t>_Nombre_20_</w:t>
                                </w:r>
                                <w:r w:rsidRPr="00A80A62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lang w:val="fr-FR"/>
                                  </w:rPr>
                                  <w:t>Instruction</w:t>
                                </w:r>
                                <w:r w:rsidRPr="00A80A62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lang w:val="fr-FR"/>
                                  </w:rPr>
                                  <w:t xml:space="preserve">_Tant_que    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AB784C6" id="Rectangle 921" o:spid="_x0000_s1210" style="position:absolute;left:0;text-align:left;margin-left:100.3pt;margin-top:1.45pt;width:423.65pt;height:25.5pt;z-index:25291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" filled="f" stroked="f" strokeweight="1pt">
                    <v:textbox>
                      <w:txbxContent>
                        <w:p w14:paraId="3859CDD1" w14:textId="77777777" w:rsidR="00E3791B" w:rsidRPr="00A80A62" w:rsidRDefault="00E3791B" w:rsidP="00BF6811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  <w:lang w:val="fr-FR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  <w:lang w:val="fr-FR"/>
                            </w:rPr>
                            <w:t>Diviseurs_du</w:t>
                          </w:r>
                          <w:r w:rsidRPr="00A80A62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  <w:lang w:val="fr-FR"/>
                            </w:rPr>
                            <w:t>_Nombre_20_</w:t>
                          </w:r>
                          <w:r w:rsidRPr="00A80A62">
                            <w:rPr>
                              <w:rFonts w:asciiTheme="majorBidi" w:hAnsiTheme="majorBidi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  <w:lang w:val="fr-FR"/>
                            </w:rPr>
                            <w:t>Instruction</w:t>
                          </w:r>
                          <w:r w:rsidRPr="00A80A62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  <w:lang w:val="fr-FR"/>
                            </w:rPr>
                            <w:t xml:space="preserve">_Tant_que       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p w14:paraId="44D2EF3F" w14:textId="77777777" w:rsidR="00BF6811" w:rsidRPr="00BF6811" w:rsidRDefault="00BF6811" w:rsidP="00BF6811">
          <w:pPr>
            <w:bidi/>
            <w:spacing w:line="324" w:lineRule="auto"/>
            <w:ind w:right="360"/>
            <w:jc w:val="right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rtl/>
            </w:rPr>
          </w:pPr>
          <w:r w:rsidRPr="00BF6811">
            <w:rPr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19808" behindDoc="0" locked="0" layoutInCell="1" allowOverlap="1" wp14:anchorId="7D581B8D" wp14:editId="3825F572">
                    <wp:simplePos x="0" y="0"/>
                    <wp:positionH relativeFrom="column">
                      <wp:posOffset>1254125</wp:posOffset>
                    </wp:positionH>
                    <wp:positionV relativeFrom="paragraph">
                      <wp:posOffset>206375</wp:posOffset>
                    </wp:positionV>
                    <wp:extent cx="5374640" cy="323850"/>
                    <wp:effectExtent l="0" t="0" r="0" b="0"/>
                    <wp:wrapNone/>
                    <wp:docPr id="922" name="Rectangle 92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374640" cy="323850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4C95805" w14:textId="77777777" w:rsidR="00E3791B" w:rsidRDefault="00E3791B" w:rsidP="00BF6811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X , Y , R  : 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Entier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 ;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D581B8D" id="Rectangle 922" o:spid="_x0000_s1211" style="position:absolute;margin-left:98.75pt;margin-top:16.25pt;width:423.2pt;height:25.5pt;z-index:25291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" filled="f" stroked="f" strokeweight="1pt">
                    <v:textbox>
                      <w:txbxContent>
                        <w:p w14:paraId="04C95805" w14:textId="77777777" w:rsidR="00E3791B" w:rsidRDefault="00E3791B" w:rsidP="00BF6811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X , Y , R  : 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Entier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 ; 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Pr="00BF6811">
            <w:rPr>
              <w:rFonts w:cs="Times New Roman"/>
              <w:color w:val="000000" w:themeColor="text1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</w:t>
          </w:r>
          <w:r w:rsidRPr="00BF6811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BF6811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Algorithme</w:t>
          </w:r>
          <w:proofErr w:type="spellEnd"/>
          <w:r w:rsidRPr="00BF6811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 xml:space="preserve">   </w:t>
          </w:r>
        </w:p>
        <w:p w14:paraId="6B31122F" w14:textId="77777777" w:rsidR="00BF6811" w:rsidRPr="00BF6811" w:rsidRDefault="00BF6811" w:rsidP="00BF6811">
          <w:pPr>
            <w:bidi/>
            <w:spacing w:line="324" w:lineRule="auto"/>
            <w:ind w:right="360"/>
            <w:jc w:val="right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BF6811">
            <w:rPr>
              <w:rFonts w:cs="Times New Roman"/>
              <w:color w:val="000000" w:themeColor="text1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</w:t>
          </w:r>
          <w:r w:rsidRPr="00BF6811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 xml:space="preserve"> Variable   </w:t>
          </w:r>
        </w:p>
        <w:p w14:paraId="54938E28" w14:textId="77777777" w:rsidR="00BF6811" w:rsidRPr="00BF6811" w:rsidRDefault="00BF6811" w:rsidP="00BF6811">
          <w:pPr>
            <w:bidi/>
            <w:spacing w:line="324" w:lineRule="auto"/>
            <w:ind w:right="360"/>
            <w:jc w:val="right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BF6811"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16736" behindDoc="0" locked="0" layoutInCell="1" allowOverlap="1" wp14:anchorId="2345EEC2" wp14:editId="4CE541DF">
                    <wp:simplePos x="0" y="0"/>
                    <wp:positionH relativeFrom="column">
                      <wp:posOffset>324485</wp:posOffset>
                    </wp:positionH>
                    <wp:positionV relativeFrom="paragraph">
                      <wp:posOffset>198755</wp:posOffset>
                    </wp:positionV>
                    <wp:extent cx="0" cy="2447925"/>
                    <wp:effectExtent l="0" t="0" r="19050" b="28575"/>
                    <wp:wrapNone/>
                    <wp:docPr id="923" name="Connecteur droit avec flèche 92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2447925"/>
                            </a:xfrm>
                            <a:prstGeom prst="straightConnector1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32D2D21" id="Connecteur droit avec flèche 923" o:spid="_x0000_s1026" type="#_x0000_t32" style="position:absolute;margin-left:25.55pt;margin-top:15.65pt;width:0;height:192.75pt;flip:x;z-index:25291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" strokecolor="windowText" strokeweight="1pt">
                    <v:stroke joinstyle="miter"/>
                  </v:shape>
                </w:pict>
              </mc:Fallback>
            </mc:AlternateContent>
          </w:r>
          <w:r w:rsidRPr="00BF6811"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18784" behindDoc="0" locked="0" layoutInCell="1" allowOverlap="1" wp14:anchorId="121CE719" wp14:editId="79DA70D0">
                    <wp:simplePos x="0" y="0"/>
                    <wp:positionH relativeFrom="column">
                      <wp:posOffset>578485</wp:posOffset>
                    </wp:positionH>
                    <wp:positionV relativeFrom="paragraph">
                      <wp:posOffset>182880</wp:posOffset>
                    </wp:positionV>
                    <wp:extent cx="5866130" cy="323850"/>
                    <wp:effectExtent l="0" t="0" r="0" b="0"/>
                    <wp:wrapNone/>
                    <wp:docPr id="924" name="Rectangle 92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866130" cy="323850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D74356A" w14:textId="77777777" w:rsidR="00E3791B" w:rsidRDefault="00E3791B" w:rsidP="00BF6811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X             20  ;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  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21CE719" id="Rectangle 924" o:spid="_x0000_s1212" style="position:absolute;margin-left:45.55pt;margin-top:14.4pt;width:461.9pt;height:25.5pt;z-index:25291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" filled="f" stroked="f" strokeweight="1pt">
                    <v:textbox>
                      <w:txbxContent>
                        <w:p w14:paraId="7D74356A" w14:textId="77777777" w:rsidR="00E3791B" w:rsidRDefault="00E3791B" w:rsidP="00BF6811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X             20  ;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     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Pr="00BF6811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 xml:space="preserve"> Début   </w:t>
          </w:r>
        </w:p>
        <w:p w14:paraId="3BC182C0" w14:textId="77777777" w:rsidR="00BF6811" w:rsidRPr="00BF6811" w:rsidRDefault="005E52D5" w:rsidP="00BF6811">
          <w:pPr>
            <w:bidi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0"/>
              <w:szCs w:val="20"/>
            </w:rPr>
          </w:pPr>
          <w:r w:rsidRPr="00BF6811"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20832" behindDoc="0" locked="0" layoutInCell="1" allowOverlap="1" wp14:anchorId="4C26C762" wp14:editId="06BBE321">
                    <wp:simplePos x="0" y="0"/>
                    <wp:positionH relativeFrom="column">
                      <wp:posOffset>908685</wp:posOffset>
                    </wp:positionH>
                    <wp:positionV relativeFrom="paragraph">
                      <wp:posOffset>78105</wp:posOffset>
                    </wp:positionV>
                    <wp:extent cx="323850" cy="0"/>
                    <wp:effectExtent l="38100" t="76200" r="0" b="95250"/>
                    <wp:wrapNone/>
                    <wp:docPr id="926" name="Connecteur droit avec flèche 92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00206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3BA88B3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926" o:spid="_x0000_s1026" type="#_x0000_t32" style="position:absolute;margin-left:71.55pt;margin-top:6.15pt;width:25.5pt;height:0;flip:x;z-index:25292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" strokecolor="#002060" strokeweight="1.5pt">
                    <v:stroke endarrow="block" joinstyle="miter"/>
                  </v:shape>
                </w:pict>
              </mc:Fallback>
            </mc:AlternateContent>
          </w:r>
          <w:r w:rsidR="00BF6811" w:rsidRPr="00BF6811"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21856" behindDoc="0" locked="0" layoutInCell="1" allowOverlap="1" wp14:anchorId="71052B5F" wp14:editId="6E5DD92A">
                    <wp:simplePos x="0" y="0"/>
                    <wp:positionH relativeFrom="column">
                      <wp:posOffset>572135</wp:posOffset>
                    </wp:positionH>
                    <wp:positionV relativeFrom="paragraph">
                      <wp:posOffset>161925</wp:posOffset>
                    </wp:positionV>
                    <wp:extent cx="5866130" cy="323850"/>
                    <wp:effectExtent l="0" t="0" r="0" b="0"/>
                    <wp:wrapNone/>
                    <wp:docPr id="925" name="Rectangle 92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866130" cy="323850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15D2C062" w14:textId="77777777" w:rsidR="00E3791B" w:rsidRPr="00B80EAD" w:rsidRDefault="00E3791B" w:rsidP="00BF6811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</w:pPr>
                                <w:r w:rsidRPr="00B80EAD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 xml:space="preserve">Y             1  ; </w:t>
                                </w:r>
                                <w:r w:rsidRPr="00B80EAD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w:r w:rsidRPr="00B80EAD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 xml:space="preserve">  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1052B5F" id="Rectangle 925" o:spid="_x0000_s1213" style="position:absolute;left:0;text-align:left;margin-left:45.05pt;margin-top:12.75pt;width:461.9pt;height:25.5pt;z-index:25292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" filled="f" stroked="f" strokeweight="1pt">
                    <v:textbox>
                      <w:txbxContent>
                        <w:p w14:paraId="15D2C062" w14:textId="77777777" w:rsidR="00E3791B" w:rsidRPr="00B80EAD" w:rsidRDefault="00E3791B" w:rsidP="00BF6811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B050"/>
                              <w:sz w:val="26"/>
                              <w:szCs w:val="26"/>
                            </w:rPr>
                          </w:pPr>
                          <w:r w:rsidRPr="00B80EAD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B050"/>
                              <w:sz w:val="26"/>
                              <w:szCs w:val="26"/>
                            </w:rPr>
                            <w:t xml:space="preserve">Y             1  ; </w:t>
                          </w:r>
                          <w:r w:rsidRPr="00B80EAD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B050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  <w:r w:rsidRPr="00B80EAD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B050"/>
                              <w:sz w:val="26"/>
                              <w:szCs w:val="26"/>
                            </w:rPr>
                            <w:t xml:space="preserve">     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BF6811" w:rsidRPr="00BF6811">
            <w:rPr>
              <w:rFonts w:cs="Times New Roman"/>
              <w:color w:val="000000" w:themeColor="text1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</w:t>
          </w:r>
        </w:p>
        <w:p w14:paraId="09C1E103" w14:textId="77777777" w:rsidR="00BF6811" w:rsidRPr="00BF6811" w:rsidRDefault="005E52D5" w:rsidP="00BF6811">
          <w:pPr>
            <w:bidi/>
            <w:spacing w:line="360" w:lineRule="auto"/>
            <w:jc w:val="center"/>
            <w:rPr>
              <w:rFonts w:cs="Times New Roman"/>
              <w:color w:val="000000" w:themeColor="text1"/>
              <w:sz w:val="26"/>
              <w:vertAlign w:val="subscript"/>
            </w:rPr>
          </w:pPr>
          <w:r w:rsidRPr="00BF6811"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22880" behindDoc="0" locked="0" layoutInCell="1" allowOverlap="1" wp14:anchorId="216111A0" wp14:editId="23EDFA39">
                    <wp:simplePos x="0" y="0"/>
                    <wp:positionH relativeFrom="column">
                      <wp:posOffset>903605</wp:posOffset>
                    </wp:positionH>
                    <wp:positionV relativeFrom="paragraph">
                      <wp:posOffset>68580</wp:posOffset>
                    </wp:positionV>
                    <wp:extent cx="323850" cy="0"/>
                    <wp:effectExtent l="38100" t="76200" r="0" b="95250"/>
                    <wp:wrapNone/>
                    <wp:docPr id="928" name="Connecteur droit avec flèche 9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00B05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4117F48" id="Connecteur droit avec flèche 928" o:spid="_x0000_s1026" type="#_x0000_t32" style="position:absolute;margin-left:71.15pt;margin-top:5.4pt;width:25.5pt;height:0;flip:x;z-index:25292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" strokecolor="#00b050" strokeweight="1.5pt">
                    <v:stroke endarrow="block" joinstyle="miter"/>
                  </v:shape>
                </w:pict>
              </mc:Fallback>
            </mc:AlternateContent>
          </w:r>
          <w:r w:rsidR="00BF6811" w:rsidRPr="00BF6811"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23904" behindDoc="0" locked="0" layoutInCell="1" allowOverlap="1" wp14:anchorId="7BA5210A" wp14:editId="08F16FA7">
                    <wp:simplePos x="0" y="0"/>
                    <wp:positionH relativeFrom="column">
                      <wp:posOffset>572770</wp:posOffset>
                    </wp:positionH>
                    <wp:positionV relativeFrom="paragraph">
                      <wp:posOffset>165100</wp:posOffset>
                    </wp:positionV>
                    <wp:extent cx="5866130" cy="323850"/>
                    <wp:effectExtent l="0" t="0" r="0" b="0"/>
                    <wp:wrapNone/>
                    <wp:docPr id="927" name="Rectangle 92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866130" cy="323850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FBC7E9F" w14:textId="77777777" w:rsidR="00E3791B" w:rsidRDefault="00E3791B" w:rsidP="00BF6811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Tant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que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 </w:t>
                                </w:r>
                                <w:r w:rsidRPr="00A940A8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>( Y &lt;= X )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 Faire        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 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BA5210A" id="Rectangle 927" o:spid="_x0000_s1214" style="position:absolute;left:0;text-align:left;margin-left:45.1pt;margin-top:13pt;width:461.9pt;height:25.5pt;z-index:25292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" filled="f" stroked="f" strokeweight="1pt">
                    <v:textbox>
                      <w:txbxContent>
                        <w:p w14:paraId="7FBC7E9F" w14:textId="77777777" w:rsidR="00E3791B" w:rsidRDefault="00E3791B" w:rsidP="00BF6811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  <w:t xml:space="preserve">Tant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  <w:t>que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  <w:t xml:space="preserve">  </w:t>
                          </w:r>
                          <w:r w:rsidRPr="00A940A8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B050"/>
                              <w:sz w:val="26"/>
                              <w:szCs w:val="26"/>
                            </w:rPr>
                            <w:t>( Y &lt;= X )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  <w:t xml:space="preserve">  Faire       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70C0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  <w:t xml:space="preserve">     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BF6811" w:rsidRPr="00BF6811">
            <w:rPr>
              <w:rFonts w:cs="Times New Roman"/>
              <w:color w:val="000000" w:themeColor="text1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</w:t>
          </w:r>
        </w:p>
        <w:p w14:paraId="6DE1DAB9" w14:textId="77777777" w:rsidR="00BF6811" w:rsidRPr="00BF6811" w:rsidRDefault="00BF6811" w:rsidP="00BF6811">
          <w:pPr>
            <w:bidi/>
            <w:spacing w:line="360" w:lineRule="auto"/>
            <w:jc w:val="center"/>
            <w:rPr>
              <w:rFonts w:cs="Times New Roman"/>
              <w:color w:val="000000" w:themeColor="text1"/>
              <w:sz w:val="26"/>
              <w:vertAlign w:val="subscript"/>
            </w:rPr>
          </w:pPr>
          <w:r w:rsidRPr="00BF6811"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24928" behindDoc="0" locked="0" layoutInCell="1" allowOverlap="1" wp14:anchorId="31550640" wp14:editId="25DDA203">
                    <wp:simplePos x="0" y="0"/>
                    <wp:positionH relativeFrom="column">
                      <wp:posOffset>917575</wp:posOffset>
                    </wp:positionH>
                    <wp:positionV relativeFrom="paragraph">
                      <wp:posOffset>151130</wp:posOffset>
                    </wp:positionV>
                    <wp:extent cx="1943100" cy="323850"/>
                    <wp:effectExtent l="0" t="0" r="0" b="0"/>
                    <wp:wrapNone/>
                    <wp:docPr id="929" name="Rectangle 9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943100" cy="323850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65F19AA" w14:textId="77777777" w:rsidR="00E3791B" w:rsidRDefault="00E3791B" w:rsidP="00BF6811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Début            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1550640" id="Rectangle 929" o:spid="_x0000_s1215" style="position:absolute;left:0;text-align:left;margin-left:72.25pt;margin-top:11.9pt;width:153pt;height:25.5pt;z-index:25292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" filled="f" stroked="f" strokeweight="1pt">
                    <v:textbox>
                      <w:txbxContent>
                        <w:p w14:paraId="665F19AA" w14:textId="77777777" w:rsidR="00E3791B" w:rsidRDefault="00E3791B" w:rsidP="00BF6811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  <w:t xml:space="preserve">Début               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Pr="00BF6811">
            <w:rPr>
              <w:rFonts w:cs="Times New Roman"/>
              <w:color w:val="000000" w:themeColor="text1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</w:t>
          </w:r>
        </w:p>
        <w:p w14:paraId="0C90D29D" w14:textId="77777777" w:rsidR="00BF6811" w:rsidRPr="00BF6811" w:rsidRDefault="00BF6811" w:rsidP="00BF6811">
          <w:pPr>
            <w:bidi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0"/>
              <w:szCs w:val="20"/>
            </w:rPr>
          </w:pPr>
          <w:r w:rsidRPr="00BF6811"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33120" behindDoc="0" locked="0" layoutInCell="1" allowOverlap="1" wp14:anchorId="429D21FC" wp14:editId="212D92AC">
                    <wp:simplePos x="0" y="0"/>
                    <wp:positionH relativeFrom="column">
                      <wp:posOffset>1077595</wp:posOffset>
                    </wp:positionH>
                    <wp:positionV relativeFrom="paragraph">
                      <wp:posOffset>149860</wp:posOffset>
                    </wp:positionV>
                    <wp:extent cx="0" cy="1115695"/>
                    <wp:effectExtent l="0" t="0" r="19050" b="27305"/>
                    <wp:wrapNone/>
                    <wp:docPr id="930" name="Connecteur droit avec flèche 9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1115695"/>
                            </a:xfrm>
                            <a:prstGeom prst="straightConnector1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C724F11" id="Connecteur droit avec flèche 930" o:spid="_x0000_s1026" type="#_x0000_t32" style="position:absolute;margin-left:84.85pt;margin-top:11.8pt;width:0;height:87.85pt;flip:x;z-index:25293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" strokecolor="windowText" strokeweight="1pt">
                    <v:stroke joinstyle="miter"/>
                  </v:shape>
                </w:pict>
              </mc:Fallback>
            </mc:AlternateContent>
          </w:r>
          <w:r w:rsidRPr="00BF6811"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25952" behindDoc="0" locked="0" layoutInCell="1" allowOverlap="1" wp14:anchorId="6C6086F4" wp14:editId="4E2640DE">
                    <wp:simplePos x="0" y="0"/>
                    <wp:positionH relativeFrom="column">
                      <wp:posOffset>1369060</wp:posOffset>
                    </wp:positionH>
                    <wp:positionV relativeFrom="paragraph">
                      <wp:posOffset>137160</wp:posOffset>
                    </wp:positionV>
                    <wp:extent cx="4895850" cy="323850"/>
                    <wp:effectExtent l="0" t="0" r="0" b="0"/>
                    <wp:wrapNone/>
                    <wp:docPr id="931" name="Rectangle 9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895850" cy="323850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6B2398B" w14:textId="77777777" w:rsidR="00E3791B" w:rsidRDefault="00E3791B" w:rsidP="00BF6811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R              X % Y  ;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  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C6086F4" id="Rectangle 931" o:spid="_x0000_s1216" style="position:absolute;left:0;text-align:left;margin-left:107.8pt;margin-top:10.8pt;width:385.5pt;height:25.5pt;z-index:25292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" filled="f" stroked="f" strokeweight="1pt">
                    <v:textbox>
                      <w:txbxContent>
                        <w:p w14:paraId="66B2398B" w14:textId="77777777" w:rsidR="00E3791B" w:rsidRDefault="00E3791B" w:rsidP="00BF6811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R              X % Y  ;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     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Pr="00BF6811">
            <w:rPr>
              <w:rFonts w:cs="Times New Roman"/>
              <w:color w:val="000000" w:themeColor="text1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</w:t>
          </w:r>
        </w:p>
        <w:p w14:paraId="2AEC77A0" w14:textId="77777777" w:rsidR="00BF6811" w:rsidRPr="00BF6811" w:rsidRDefault="00BF6811" w:rsidP="00BF6811">
          <w:pPr>
            <w:bidi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0"/>
              <w:szCs w:val="20"/>
            </w:rPr>
          </w:pPr>
          <w:r w:rsidRPr="00BF6811"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28000" behindDoc="0" locked="0" layoutInCell="1" allowOverlap="1" wp14:anchorId="2C9352CD" wp14:editId="2ADC4742">
                    <wp:simplePos x="0" y="0"/>
                    <wp:positionH relativeFrom="column">
                      <wp:posOffset>1370330</wp:posOffset>
                    </wp:positionH>
                    <wp:positionV relativeFrom="paragraph">
                      <wp:posOffset>146685</wp:posOffset>
                    </wp:positionV>
                    <wp:extent cx="4895850" cy="323850"/>
                    <wp:effectExtent l="0" t="0" r="0" b="0"/>
                    <wp:wrapNone/>
                    <wp:docPr id="932" name="Rectangle 9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895850" cy="323850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6A30415" w14:textId="77777777" w:rsidR="00E3791B" w:rsidRDefault="00E3791B" w:rsidP="00BF6811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 xml:space="preserve">Si  ( R = 0 )  Alors  Ecrire(Y) ;        </w:t>
                                </w:r>
                              </w:p>
                              <w:p w14:paraId="26E06FB9" w14:textId="77777777" w:rsidR="00E3791B" w:rsidRDefault="00E3791B" w:rsidP="00BF6811">
                                <w:pPr>
                                  <w:bidi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C9352CD" id="Rectangle 932" o:spid="_x0000_s1217" style="position:absolute;left:0;text-align:left;margin-left:107.9pt;margin-top:11.55pt;width:385.5pt;height:25.5pt;z-index:25292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" filled="f" stroked="f" strokeweight="1pt">
                    <v:textbox>
                      <w:txbxContent>
                        <w:p w14:paraId="36A30415" w14:textId="77777777" w:rsidR="00E3791B" w:rsidRDefault="00E3791B" w:rsidP="00BF6811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26"/>
                              <w:szCs w:val="26"/>
                              <w:lang w:val="fr-FR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26"/>
                              <w:szCs w:val="26"/>
                              <w:lang w:val="fr-FR"/>
                            </w:rPr>
                            <w:t xml:space="preserve">Si  ( R = 0 )  Alors  Ecrire(Y) ;        </w:t>
                          </w:r>
                        </w:p>
                        <w:p w14:paraId="26E06FB9" w14:textId="77777777" w:rsidR="00E3791B" w:rsidRDefault="00E3791B" w:rsidP="00BF6811">
                          <w:pPr>
                            <w:bidi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  <w:lang w:val="fr-FR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Pr="00BF6811"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26976" behindDoc="0" locked="0" layoutInCell="1" allowOverlap="1" wp14:anchorId="5FA67F13" wp14:editId="1165DC6A">
                    <wp:simplePos x="0" y="0"/>
                    <wp:positionH relativeFrom="column">
                      <wp:posOffset>1715135</wp:posOffset>
                    </wp:positionH>
                    <wp:positionV relativeFrom="paragraph">
                      <wp:posOffset>50800</wp:posOffset>
                    </wp:positionV>
                    <wp:extent cx="323850" cy="0"/>
                    <wp:effectExtent l="38100" t="76200" r="0" b="95250"/>
                    <wp:wrapNone/>
                    <wp:docPr id="933" name="Connecteur droit avec flèche 93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00206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D16C325" id="Connecteur droit avec flèche 933" o:spid="_x0000_s1026" type="#_x0000_t32" style="position:absolute;margin-left:135.05pt;margin-top:4pt;width:25.5pt;height:0;flip:x;z-index:25292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" strokecolor="#002060" strokeweight="1.5pt">
                    <v:stroke endarrow="block" joinstyle="miter"/>
                  </v:shape>
                </w:pict>
              </mc:Fallback>
            </mc:AlternateContent>
          </w:r>
          <w:r w:rsidRPr="00BF6811">
            <w:rPr>
              <w:rFonts w:cs="Times New Roman"/>
              <w:color w:val="000000" w:themeColor="text1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</w:t>
          </w:r>
        </w:p>
        <w:p w14:paraId="4CB5FD81" w14:textId="77777777" w:rsidR="00BF6811" w:rsidRPr="00BF6811" w:rsidRDefault="00BF6811" w:rsidP="00BF6811">
          <w:pPr>
            <w:bidi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0"/>
              <w:szCs w:val="20"/>
            </w:rPr>
          </w:pPr>
          <w:r w:rsidRPr="00BF6811"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29024" behindDoc="0" locked="0" layoutInCell="1" allowOverlap="1" wp14:anchorId="0BC58030" wp14:editId="32D37553">
                    <wp:simplePos x="0" y="0"/>
                    <wp:positionH relativeFrom="column">
                      <wp:posOffset>1371600</wp:posOffset>
                    </wp:positionH>
                    <wp:positionV relativeFrom="paragraph">
                      <wp:posOffset>170180</wp:posOffset>
                    </wp:positionV>
                    <wp:extent cx="4895850" cy="323850"/>
                    <wp:effectExtent l="0" t="0" r="0" b="0"/>
                    <wp:wrapNone/>
                    <wp:docPr id="934" name="Rectangle 93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895850" cy="323850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6161F90" w14:textId="77777777" w:rsidR="00E3791B" w:rsidRDefault="00E3791B" w:rsidP="00BF6811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>Fin_Si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 xml:space="preserve"> ;         </w:t>
                                </w:r>
                              </w:p>
                              <w:p w14:paraId="19C592CF" w14:textId="77777777" w:rsidR="00E3791B" w:rsidRDefault="00E3791B" w:rsidP="00BF6811">
                                <w:pPr>
                                  <w:bidi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BC58030" id="Rectangle 934" o:spid="_x0000_s1218" style="position:absolute;left:0;text-align:left;margin-left:108pt;margin-top:13.4pt;width:385.5pt;height:25.5pt;z-index:25292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" filled="f" stroked="f" strokeweight="1pt">
                    <v:textbox>
                      <w:txbxContent>
                        <w:p w14:paraId="06161F90" w14:textId="77777777" w:rsidR="00E3791B" w:rsidRDefault="00E3791B" w:rsidP="00BF6811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26"/>
                              <w:szCs w:val="26"/>
                              <w:lang w:val="fr-FR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26"/>
                              <w:szCs w:val="26"/>
                              <w:lang w:val="fr-FR"/>
                            </w:rPr>
                            <w:t>Fin_Si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26"/>
                              <w:szCs w:val="26"/>
                              <w:lang w:val="fr-FR"/>
                            </w:rPr>
                            <w:t xml:space="preserve"> ;         </w:t>
                          </w:r>
                        </w:p>
                        <w:p w14:paraId="19C592CF" w14:textId="77777777" w:rsidR="00E3791B" w:rsidRDefault="00E3791B" w:rsidP="00BF6811">
                          <w:pPr>
                            <w:bidi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  <w:lang w:val="fr-FR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Pr="00BF6811">
            <w:rPr>
              <w:rFonts w:cs="Times New Roman"/>
              <w:color w:val="000000" w:themeColor="text1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</w:t>
          </w:r>
        </w:p>
        <w:p w14:paraId="7CCB2988" w14:textId="77777777" w:rsidR="00BF6811" w:rsidRPr="00BF6811" w:rsidRDefault="00BF6811" w:rsidP="00BF6811">
          <w:pPr>
            <w:bidi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0"/>
              <w:szCs w:val="20"/>
            </w:rPr>
          </w:pPr>
          <w:r w:rsidRPr="00BF6811"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31072" behindDoc="0" locked="0" layoutInCell="1" allowOverlap="1" wp14:anchorId="7548BA5B" wp14:editId="022220A9">
                    <wp:simplePos x="0" y="0"/>
                    <wp:positionH relativeFrom="column">
                      <wp:posOffset>1377950</wp:posOffset>
                    </wp:positionH>
                    <wp:positionV relativeFrom="paragraph">
                      <wp:posOffset>152400</wp:posOffset>
                    </wp:positionV>
                    <wp:extent cx="4895850" cy="323850"/>
                    <wp:effectExtent l="0" t="0" r="0" b="0"/>
                    <wp:wrapNone/>
                    <wp:docPr id="935" name="Rectangle 93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895850" cy="323850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F89E9C6" w14:textId="77777777" w:rsidR="00E3791B" w:rsidRPr="00B80EAD" w:rsidRDefault="00E3791B" w:rsidP="00BF6811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</w:pPr>
                                <w:r w:rsidRPr="00B80EAD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 xml:space="preserve">Y              </w:t>
                                </w:r>
                                <w:proofErr w:type="spellStart"/>
                                <w:r w:rsidRPr="00B80EAD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>Y</w:t>
                                </w:r>
                                <w:proofErr w:type="spellEnd"/>
                                <w:r w:rsidRPr="00B80EAD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 xml:space="preserve"> + 1  ; </w:t>
                                </w:r>
                                <w:r w:rsidRPr="00B80EAD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w:r w:rsidRPr="00B80EAD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 xml:space="preserve">  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548BA5B" id="Rectangle 935" o:spid="_x0000_s1219" style="position:absolute;left:0;text-align:left;margin-left:108.5pt;margin-top:12pt;width:385.5pt;height:25.5pt;z-index:25293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" filled="f" stroked="f" strokeweight="1pt">
                    <v:textbox>
                      <w:txbxContent>
                        <w:p w14:paraId="7F89E9C6" w14:textId="77777777" w:rsidR="00E3791B" w:rsidRPr="00B80EAD" w:rsidRDefault="00E3791B" w:rsidP="00BF6811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B050"/>
                              <w:sz w:val="26"/>
                              <w:szCs w:val="26"/>
                            </w:rPr>
                          </w:pPr>
                          <w:r w:rsidRPr="00B80EAD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B050"/>
                              <w:sz w:val="26"/>
                              <w:szCs w:val="26"/>
                            </w:rPr>
                            <w:t xml:space="preserve">Y              </w:t>
                          </w:r>
                          <w:proofErr w:type="spellStart"/>
                          <w:r w:rsidRPr="00B80EAD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B050"/>
                              <w:sz w:val="26"/>
                              <w:szCs w:val="26"/>
                            </w:rPr>
                            <w:t>Y</w:t>
                          </w:r>
                          <w:proofErr w:type="spellEnd"/>
                          <w:r w:rsidRPr="00B80EAD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B050"/>
                              <w:sz w:val="26"/>
                              <w:szCs w:val="26"/>
                            </w:rPr>
                            <w:t xml:space="preserve"> + 1  ; </w:t>
                          </w:r>
                          <w:r w:rsidRPr="00B80EAD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B050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  <w:r w:rsidRPr="00B80EAD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B050"/>
                              <w:sz w:val="26"/>
                              <w:szCs w:val="26"/>
                            </w:rPr>
                            <w:t xml:space="preserve">     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Pr="00BF6811">
            <w:rPr>
              <w:rFonts w:cs="Times New Roman"/>
              <w:color w:val="000000" w:themeColor="text1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</w:t>
          </w:r>
        </w:p>
        <w:p w14:paraId="19054749" w14:textId="77777777" w:rsidR="00BF6811" w:rsidRPr="00BF6811" w:rsidRDefault="00BF6811" w:rsidP="00BF6811">
          <w:pPr>
            <w:bidi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0"/>
              <w:szCs w:val="20"/>
            </w:rPr>
          </w:pPr>
          <w:r w:rsidRPr="00BF6811"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32096" behindDoc="0" locked="0" layoutInCell="1" allowOverlap="1" wp14:anchorId="724BA093" wp14:editId="5A5C158C">
                    <wp:simplePos x="0" y="0"/>
                    <wp:positionH relativeFrom="column">
                      <wp:posOffset>1704340</wp:posOffset>
                    </wp:positionH>
                    <wp:positionV relativeFrom="paragraph">
                      <wp:posOffset>70485</wp:posOffset>
                    </wp:positionV>
                    <wp:extent cx="323850" cy="0"/>
                    <wp:effectExtent l="38100" t="76200" r="0" b="95250"/>
                    <wp:wrapNone/>
                    <wp:docPr id="936" name="Connecteur droit avec flèche 93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00B05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E71738B" id="Connecteur droit avec flèche 936" o:spid="_x0000_s1026" type="#_x0000_t32" style="position:absolute;margin-left:134.2pt;margin-top:5.55pt;width:25.5pt;height:0;flip:x;z-index:25293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" strokecolor="#00b050" strokeweight="1.5pt">
                    <v:stroke endarrow="block" joinstyle="miter"/>
                  </v:shape>
                </w:pict>
              </mc:Fallback>
            </mc:AlternateContent>
          </w:r>
          <w:r w:rsidRPr="00BF6811"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930048" behindDoc="0" locked="0" layoutInCell="1" allowOverlap="1" wp14:anchorId="19B38D3B" wp14:editId="183DBD18">
                    <wp:simplePos x="0" y="0"/>
                    <wp:positionH relativeFrom="column">
                      <wp:posOffset>922655</wp:posOffset>
                    </wp:positionH>
                    <wp:positionV relativeFrom="paragraph">
                      <wp:posOffset>140970</wp:posOffset>
                    </wp:positionV>
                    <wp:extent cx="1943100" cy="323850"/>
                    <wp:effectExtent l="0" t="0" r="0" b="0"/>
                    <wp:wrapNone/>
                    <wp:docPr id="937" name="Rectangle 93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943100" cy="323850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18EBE82C" w14:textId="77777777" w:rsidR="00E3791B" w:rsidRDefault="00E3791B" w:rsidP="00BF6811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Fin_Tant_que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;            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9B38D3B" id="Rectangle 937" o:spid="_x0000_s1220" style="position:absolute;left:0;text-align:left;margin-left:72.65pt;margin-top:11.1pt;width:153pt;height:25.5pt;z-index:25293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" filled="f" stroked="f" strokeweight="1pt">
                    <v:textbox>
                      <w:txbxContent>
                        <w:p w14:paraId="18EBE82C" w14:textId="77777777" w:rsidR="00E3791B" w:rsidRDefault="00E3791B" w:rsidP="00BF6811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  <w:t>Fin_Tant_que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  <w:t xml:space="preserve"> ;               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Pr="00BF6811">
            <w:rPr>
              <w:rFonts w:cs="Times New Roman"/>
              <w:color w:val="000000" w:themeColor="text1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</w:t>
          </w:r>
        </w:p>
        <w:p w14:paraId="7A8C7F2D" w14:textId="77777777" w:rsidR="00BF6811" w:rsidRPr="00BF6811" w:rsidRDefault="00BF6811" w:rsidP="00BF6811">
          <w:pPr>
            <w:bidi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0"/>
              <w:szCs w:val="20"/>
            </w:rPr>
          </w:pPr>
          <w:r w:rsidRPr="00BF6811">
            <w:rPr>
              <w:rFonts w:cs="Times New Roman"/>
              <w:color w:val="000000" w:themeColor="text1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</w:t>
          </w:r>
        </w:p>
        <w:p w14:paraId="7AF7E25F" w14:textId="77777777" w:rsidR="00BF6811" w:rsidRPr="00BF6811" w:rsidRDefault="00BF6811" w:rsidP="00BF6811">
          <w:pPr>
            <w:bidi/>
            <w:ind w:right="360"/>
            <w:jc w:val="right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BF6811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 xml:space="preserve">Fin   </w:t>
          </w:r>
          <w:r w:rsidRPr="00BF6811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</w:p>
        <w:p w14:paraId="12B44EA0" w14:textId="77777777" w:rsidR="00BE46B3" w:rsidRDefault="00BE46B3" w:rsidP="00BE46B3">
          <w:pPr>
            <w:bidi/>
            <w:spacing w:line="360" w:lineRule="auto"/>
            <w:jc w:val="both"/>
            <w:rPr>
              <w:rFonts w:ascii="Times New Roman" w:hAnsi="Times New Roman" w:cs="Times New Roman"/>
              <w:b/>
              <w:bCs/>
              <w:color w:val="0070C0"/>
              <w:sz w:val="14"/>
              <w:szCs w:val="14"/>
              <w:rtl/>
            </w:rPr>
          </w:pPr>
        </w:p>
        <w:p w14:paraId="2A390A32" w14:textId="77777777" w:rsidR="00BE46B3" w:rsidRPr="00BF6811" w:rsidRDefault="00BE46B3" w:rsidP="00BE46B3">
          <w:pPr>
            <w:bidi/>
            <w:spacing w:line="360" w:lineRule="auto"/>
            <w:jc w:val="both"/>
            <w:rPr>
              <w:rFonts w:ascii="Times New Roman" w:hAnsi="Times New Roman" w:cs="Times New Roman"/>
              <w:b/>
              <w:bCs/>
              <w:color w:val="0070C0"/>
              <w:sz w:val="14"/>
              <w:szCs w:val="14"/>
              <w:rtl/>
            </w:rPr>
          </w:pPr>
        </w:p>
        <w:p w14:paraId="6948F13C" w14:textId="77777777" w:rsidR="00BE46B3" w:rsidRPr="009253C3" w:rsidRDefault="00BE46B3" w:rsidP="00BE46B3">
          <w:pPr>
            <w:pStyle w:val="Paragraphedeliste"/>
            <w:numPr>
              <w:ilvl w:val="0"/>
              <w:numId w:val="47"/>
            </w:numPr>
            <w:bidi/>
            <w:spacing w:after="0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 w:rsidRPr="009253C3">
            <w:rPr>
              <w:rFonts w:ascii="Sakkal Majalla" w:hAnsi="Sakkal Majalla" w:cs="Sakkal Majalla"/>
              <w:b/>
              <w:bCs/>
              <w:color w:val="0070C0"/>
              <w:sz w:val="32"/>
              <w:szCs w:val="32"/>
              <w:rtl/>
            </w:rPr>
            <w:t>اس</w:t>
          </w:r>
          <w:r w:rsidRPr="009253C3">
            <w:rPr>
              <w:rFonts w:ascii="Sakkal Majalla" w:hAnsi="Sakkal Majalla" w:cs="Sakkal Majalla" w:hint="cs"/>
              <w:b/>
              <w:bCs/>
              <w:color w:val="0070C0"/>
              <w:sz w:val="32"/>
              <w:szCs w:val="32"/>
              <w:rtl/>
              <w:lang w:bidi="ar-DZ"/>
            </w:rPr>
            <w:t>ــ</w:t>
          </w:r>
          <w:r w:rsidRPr="009253C3">
            <w:rPr>
              <w:rFonts w:ascii="Sakkal Majalla" w:hAnsi="Sakkal Majalla" w:cs="Sakkal Majalla"/>
              <w:b/>
              <w:bCs/>
              <w:color w:val="0070C0"/>
              <w:sz w:val="32"/>
              <w:szCs w:val="32"/>
              <w:rtl/>
            </w:rPr>
            <w:t>ـــ</w:t>
          </w:r>
          <w:proofErr w:type="spellStart"/>
          <w:r w:rsidRPr="009253C3">
            <w:rPr>
              <w:rFonts w:ascii="Sakkal Majalla" w:hAnsi="Sakkal Majalla" w:cs="Sakkal Majalla"/>
              <w:b/>
              <w:bCs/>
              <w:color w:val="0070C0"/>
              <w:sz w:val="32"/>
              <w:szCs w:val="32"/>
              <w:rtl/>
            </w:rPr>
            <w:t>تـ</w:t>
          </w:r>
          <w:r w:rsidRPr="009253C3">
            <w:rPr>
              <w:rFonts w:ascii="Sakkal Majalla" w:hAnsi="Sakkal Majalla" w:cs="Sakkal Majalla" w:hint="cs"/>
              <w:b/>
              <w:bCs/>
              <w:color w:val="0070C0"/>
              <w:sz w:val="32"/>
              <w:szCs w:val="32"/>
              <w:rtl/>
            </w:rPr>
            <w:t>ـــــ</w:t>
          </w:r>
          <w:r w:rsidRPr="009253C3">
            <w:rPr>
              <w:rFonts w:ascii="Sakkal Majalla" w:hAnsi="Sakkal Majalla" w:cs="Sakkal Majalla"/>
              <w:b/>
              <w:bCs/>
              <w:color w:val="0070C0"/>
              <w:sz w:val="32"/>
              <w:szCs w:val="32"/>
              <w:rtl/>
            </w:rPr>
            <w:t>ــعـ</w:t>
          </w:r>
          <w:r w:rsidRPr="009253C3">
            <w:rPr>
              <w:rFonts w:ascii="Sakkal Majalla" w:hAnsi="Sakkal Majalla" w:cs="Sakkal Majalla" w:hint="cs"/>
              <w:b/>
              <w:bCs/>
              <w:color w:val="0070C0"/>
              <w:sz w:val="32"/>
              <w:szCs w:val="32"/>
              <w:rtl/>
            </w:rPr>
            <w:t>ـــــــ</w:t>
          </w:r>
          <w:r w:rsidRPr="009253C3">
            <w:rPr>
              <w:rFonts w:ascii="Sakkal Majalla" w:hAnsi="Sakkal Majalla" w:cs="Sakkal Majalla"/>
              <w:b/>
              <w:bCs/>
              <w:color w:val="0070C0"/>
              <w:sz w:val="32"/>
              <w:szCs w:val="32"/>
              <w:rtl/>
            </w:rPr>
            <w:t>ــمـ</w:t>
          </w:r>
          <w:r w:rsidRPr="009253C3">
            <w:rPr>
              <w:rFonts w:ascii="Sakkal Majalla" w:hAnsi="Sakkal Majalla" w:cs="Sakkal Majalla" w:hint="cs"/>
              <w:b/>
              <w:bCs/>
              <w:color w:val="0070C0"/>
              <w:sz w:val="32"/>
              <w:szCs w:val="32"/>
              <w:rtl/>
            </w:rPr>
            <w:t>ــــــــ</w:t>
          </w:r>
          <w:r w:rsidRPr="009253C3">
            <w:rPr>
              <w:rFonts w:ascii="Sakkal Majalla" w:hAnsi="Sakkal Majalla" w:cs="Sakkal Majalla"/>
              <w:b/>
              <w:bCs/>
              <w:color w:val="0070C0"/>
              <w:sz w:val="32"/>
              <w:szCs w:val="32"/>
              <w:rtl/>
            </w:rPr>
            <w:t>ـال</w:t>
          </w:r>
          <w:proofErr w:type="spellEnd"/>
          <w:r w:rsidRPr="009253C3">
            <w:rPr>
              <w:rFonts w:ascii="Sakkal Majalla" w:hAnsi="Sakkal Majalla" w:cs="Sakkal Majalla"/>
              <w:b/>
              <w:bCs/>
              <w:color w:val="0070C0"/>
              <w:sz w:val="32"/>
              <w:szCs w:val="32"/>
              <w:rtl/>
            </w:rPr>
            <w:t xml:space="preserve"> ال</w:t>
          </w:r>
          <w:r w:rsidRPr="009253C3">
            <w:rPr>
              <w:rFonts w:ascii="Sakkal Majalla" w:hAnsi="Sakkal Majalla" w:cs="Sakkal Majalla" w:hint="cs"/>
              <w:b/>
              <w:bCs/>
              <w:color w:val="0070C0"/>
              <w:sz w:val="32"/>
              <w:szCs w:val="32"/>
              <w:rtl/>
            </w:rPr>
            <w:t>ـــــ</w:t>
          </w:r>
          <w:r w:rsidRPr="009253C3">
            <w:rPr>
              <w:rFonts w:ascii="Sakkal Majalla" w:hAnsi="Sakkal Majalla" w:cs="Sakkal Majalla"/>
              <w:b/>
              <w:bCs/>
              <w:color w:val="0070C0"/>
              <w:sz w:val="32"/>
              <w:szCs w:val="32"/>
              <w:rtl/>
            </w:rPr>
            <w:t>ــتَـ</w:t>
          </w:r>
          <w:r w:rsidRPr="009253C3">
            <w:rPr>
              <w:rFonts w:ascii="Sakkal Majalla" w:hAnsi="Sakkal Majalla" w:cs="Sakkal Majalla" w:hint="cs"/>
              <w:b/>
              <w:bCs/>
              <w:color w:val="0070C0"/>
              <w:sz w:val="32"/>
              <w:szCs w:val="32"/>
              <w:rtl/>
            </w:rPr>
            <w:t>ـــــ</w:t>
          </w:r>
          <w:r w:rsidRPr="009253C3">
            <w:rPr>
              <w:rFonts w:ascii="Sakkal Majalla" w:hAnsi="Sakkal Majalla" w:cs="Sakkal Majalla"/>
              <w:b/>
              <w:bCs/>
              <w:color w:val="0070C0"/>
              <w:sz w:val="32"/>
              <w:szCs w:val="32"/>
              <w:rtl/>
            </w:rPr>
            <w:t>ــعْ</w:t>
          </w:r>
          <w:r w:rsidRPr="009253C3">
            <w:rPr>
              <w:rFonts w:ascii="Sakkal Majalla" w:hAnsi="Sakkal Majalla" w:cs="Sakkal Majalla" w:hint="cs"/>
              <w:b/>
              <w:bCs/>
              <w:color w:val="0070C0"/>
              <w:sz w:val="32"/>
              <w:szCs w:val="32"/>
              <w:rtl/>
            </w:rPr>
            <w:t>ـــــ</w:t>
          </w:r>
          <w:r w:rsidRPr="009253C3">
            <w:rPr>
              <w:rFonts w:ascii="Sakkal Majalla" w:hAnsi="Sakkal Majalla" w:cs="Sakkal Majalla"/>
              <w:b/>
              <w:bCs/>
              <w:color w:val="0070C0"/>
              <w:sz w:val="32"/>
              <w:szCs w:val="32"/>
              <w:rtl/>
            </w:rPr>
            <w:t>ــــــلِـ</w:t>
          </w:r>
          <w:r w:rsidRPr="009253C3">
            <w:rPr>
              <w:rFonts w:ascii="Sakkal Majalla" w:hAnsi="Sakkal Majalla" w:cs="Sakkal Majalla" w:hint="cs"/>
              <w:b/>
              <w:bCs/>
              <w:color w:val="0070C0"/>
              <w:sz w:val="32"/>
              <w:szCs w:val="32"/>
              <w:rtl/>
            </w:rPr>
            <w:t>ـــــــــ</w:t>
          </w:r>
          <w:r w:rsidRPr="009253C3">
            <w:rPr>
              <w:rFonts w:ascii="Sakkal Majalla" w:hAnsi="Sakkal Majalla" w:cs="Sakkal Majalla"/>
              <w:b/>
              <w:bCs/>
              <w:color w:val="0070C0"/>
              <w:sz w:val="32"/>
              <w:szCs w:val="32"/>
              <w:rtl/>
            </w:rPr>
            <w:t>ــيــ</w:t>
          </w:r>
          <w:r w:rsidRPr="009253C3">
            <w:rPr>
              <w:rFonts w:ascii="Sakkal Majalla" w:hAnsi="Sakkal Majalla" w:cs="Sakkal Majalla" w:hint="cs"/>
              <w:b/>
              <w:bCs/>
              <w:color w:val="0070C0"/>
              <w:sz w:val="32"/>
              <w:szCs w:val="32"/>
              <w:rtl/>
            </w:rPr>
            <w:t>ــــــــ</w:t>
          </w:r>
          <w:r w:rsidRPr="009253C3">
            <w:rPr>
              <w:rFonts w:ascii="Sakkal Majalla" w:hAnsi="Sakkal Majalla" w:cs="Sakkal Majalla"/>
              <w:b/>
              <w:bCs/>
              <w:color w:val="0070C0"/>
              <w:sz w:val="32"/>
              <w:szCs w:val="32"/>
              <w:rtl/>
            </w:rPr>
            <w:t>ـــمَ</w:t>
          </w:r>
          <w:r w:rsidRPr="009253C3">
            <w:rPr>
              <w:rFonts w:ascii="Sakkal Majalla" w:hAnsi="Sakkal Majalla" w:cs="Sakkal Majalla" w:hint="cs"/>
              <w:b/>
              <w:bCs/>
              <w:color w:val="0070C0"/>
              <w:sz w:val="32"/>
              <w:szCs w:val="32"/>
              <w:rtl/>
            </w:rPr>
            <w:t>ـ</w:t>
          </w:r>
          <w:r w:rsidRPr="009253C3">
            <w:rPr>
              <w:rFonts w:ascii="Sakkal Majalla" w:hAnsi="Sakkal Majalla" w:cs="Sakkal Majalla"/>
              <w:b/>
              <w:bCs/>
              <w:color w:val="0070C0"/>
              <w:sz w:val="32"/>
              <w:szCs w:val="32"/>
              <w:rtl/>
            </w:rPr>
            <w:t xml:space="preserve">ــــــــــة </w:t>
          </w:r>
          <w:r w:rsidRPr="009253C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9253C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9253C3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Pour</w:t>
          </w:r>
          <w:r w:rsidRPr="009253C3">
            <w:rPr>
              <w:rFonts w:asciiTheme="majorBidi" w:hAnsiTheme="majorBidi" w:cstheme="majorBidi" w:hint="cs"/>
              <w:b/>
              <w:bCs/>
              <w:color w:val="0070C0"/>
              <w:sz w:val="32"/>
              <w:szCs w:val="32"/>
              <w:rtl/>
            </w:rPr>
            <w:t xml:space="preserve">    </w:t>
          </w:r>
        </w:p>
        <w:p w14:paraId="2E5B792B" w14:textId="77777777" w:rsidR="00BE46B3" w:rsidRPr="00BF6811" w:rsidRDefault="00BE46B3" w:rsidP="00BE46B3">
          <w:pPr>
            <w:bidi/>
            <w:spacing w:line="276" w:lineRule="auto"/>
            <w:jc w:val="both"/>
            <w:rPr>
              <w:rFonts w:ascii="Times New Roman" w:hAnsi="Times New Roman" w:cs="Times New Roman"/>
              <w:b/>
              <w:bCs/>
              <w:color w:val="000000" w:themeColor="text1"/>
            </w:rPr>
          </w:pPr>
        </w:p>
        <w:p w14:paraId="06442F75" w14:textId="77777777" w:rsidR="002142BA" w:rsidRDefault="002142BA" w:rsidP="004C6013">
          <w:pPr>
            <w:bidi/>
            <w:spacing w:line="276" w:lineRule="auto"/>
            <w:jc w:val="both"/>
            <w:rPr>
              <w:rFonts w:asciiTheme="majorBidi" w:hAnsiTheme="majorBidi" w:cstheme="majorBidi"/>
              <w:b/>
              <w:bCs/>
              <w:color w:val="000000" w:themeColor="text1"/>
              <w:sz w:val="10"/>
              <w:szCs w:val="10"/>
            </w:rPr>
          </w:pPr>
          <w:r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3050880" behindDoc="0" locked="0" layoutInCell="1" allowOverlap="1" wp14:anchorId="138BFF17" wp14:editId="7CC5BFC3">
                    <wp:simplePos x="0" y="0"/>
                    <wp:positionH relativeFrom="column">
                      <wp:posOffset>1273810</wp:posOffset>
                    </wp:positionH>
                    <wp:positionV relativeFrom="paragraph">
                      <wp:posOffset>6350</wp:posOffset>
                    </wp:positionV>
                    <wp:extent cx="5380355" cy="323850"/>
                    <wp:effectExtent l="0" t="0" r="0" b="0"/>
                    <wp:wrapNone/>
                    <wp:docPr id="768" name="Rectangle 7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380355" cy="32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3C67064" w14:textId="77777777" w:rsidR="00E3791B" w:rsidRDefault="00E3791B" w:rsidP="002142BA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Diviseurs_du_Nombre_20_Instruction_Pour             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38BFF17" id="Rectangle 768" o:spid="_x0000_s1221" style="position:absolute;left:0;text-align:left;margin-left:100.3pt;margin-top:.5pt;width:423.65pt;height:25.5pt;z-index:25305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" filled="f" stroked="f" strokeweight="1pt">
                    <v:textbox>
                      <w:txbxContent>
                        <w:p w14:paraId="23C67064" w14:textId="77777777" w:rsidR="00E3791B" w:rsidRDefault="00E3791B" w:rsidP="002142BA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Theme="majorBidi" w:hAnsiTheme="majorBidi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Diviseurs_du_Nombre_20_Instruction_Pour                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p w14:paraId="00DD3DE6" w14:textId="77777777" w:rsidR="002142BA" w:rsidRDefault="002142BA" w:rsidP="002142BA">
          <w:pPr>
            <w:bidi/>
            <w:spacing w:line="324" w:lineRule="auto"/>
            <w:ind w:right="360"/>
            <w:jc w:val="right"/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  <w:rtl/>
            </w:rPr>
          </w:pPr>
          <w:r>
            <w:rPr>
              <w:noProof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3052928" behindDoc="0" locked="0" layoutInCell="1" allowOverlap="1" wp14:anchorId="495A94B3" wp14:editId="3307706B">
                    <wp:simplePos x="0" y="0"/>
                    <wp:positionH relativeFrom="column">
                      <wp:posOffset>1254125</wp:posOffset>
                    </wp:positionH>
                    <wp:positionV relativeFrom="paragraph">
                      <wp:posOffset>200025</wp:posOffset>
                    </wp:positionV>
                    <wp:extent cx="5374640" cy="323850"/>
                    <wp:effectExtent l="0" t="0" r="0" b="0"/>
                    <wp:wrapNone/>
                    <wp:docPr id="383" name="Rectangle 38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374640" cy="32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C106133" w14:textId="77777777" w:rsidR="00E3791B" w:rsidRDefault="00E3791B" w:rsidP="002142BA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X , Y , R  :  </w:t>
                                </w:r>
                                <w:proofErr w:type="spellStart"/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Entier</w:t>
                                </w:r>
                                <w:proofErr w:type="spellEnd"/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 ;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95A94B3" id="Rectangle 383" o:spid="_x0000_s1222" style="position:absolute;margin-left:98.75pt;margin-top:15.75pt;width:423.2pt;height:25.5pt;z-index:25305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" filled="f" stroked="f" strokeweight="1pt">
                    <v:textbox>
                      <w:txbxContent>
                        <w:p w14:paraId="3C106133" w14:textId="77777777" w:rsidR="00E3791B" w:rsidRDefault="00E3791B" w:rsidP="002142BA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Theme="majorBidi" w:hAnsiTheme="majorBidi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X , Y , R  :  </w:t>
                          </w:r>
                          <w:proofErr w:type="spellStart"/>
                          <w:r>
                            <w:rPr>
                              <w:rFonts w:asciiTheme="majorBidi" w:hAnsiTheme="majorBidi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Entier</w:t>
                          </w:r>
                          <w:proofErr w:type="spellEnd"/>
                          <w:r>
                            <w:rPr>
                              <w:rFonts w:asciiTheme="majorBidi" w:hAnsiTheme="majorBidi"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 ; 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cstheme="majorBidi"/>
              <w:color w:val="000000" w:themeColor="text1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</w:t>
          </w:r>
          <w:r>
            <w:rPr>
              <w:rFonts w:asciiTheme="majorBidi" w:hAnsiTheme="majorBidi" w:cs="Times New Roman"/>
              <w:b/>
              <w:bCs/>
              <w:color w:val="000000" w:themeColor="text1"/>
              <w:sz w:val="28"/>
              <w:szCs w:val="28"/>
            </w:rPr>
            <w:t xml:space="preserve"> </w:t>
          </w:r>
          <w:proofErr w:type="spellStart"/>
          <w:r>
            <w:rPr>
              <w:rFonts w:asciiTheme="majorBidi" w:hAnsiTheme="majorBidi" w:cs="Times New Roman"/>
              <w:b/>
              <w:bCs/>
              <w:color w:val="000000" w:themeColor="text1"/>
              <w:sz w:val="28"/>
              <w:szCs w:val="28"/>
            </w:rPr>
            <w:t>Algorithme</w:t>
          </w:r>
          <w:proofErr w:type="spellEnd"/>
          <w:r>
            <w:rPr>
              <w:rFonts w:asciiTheme="majorBidi" w:hAnsiTheme="majorBidi" w:cs="Times New Roman"/>
              <w:b/>
              <w:bCs/>
              <w:color w:val="000000" w:themeColor="text1"/>
              <w:sz w:val="28"/>
              <w:szCs w:val="28"/>
            </w:rPr>
            <w:t xml:space="preserve">   </w:t>
          </w:r>
        </w:p>
        <w:p w14:paraId="429C6258" w14:textId="77777777" w:rsidR="002142BA" w:rsidRDefault="002142BA" w:rsidP="002142BA">
          <w:pPr>
            <w:bidi/>
            <w:spacing w:line="324" w:lineRule="auto"/>
            <w:ind w:right="360"/>
            <w:jc w:val="right"/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</w:rPr>
          </w:pPr>
          <w:r>
            <w:rPr>
              <w:rFonts w:cstheme="majorBidi"/>
              <w:color w:val="000000" w:themeColor="text1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</w:t>
          </w:r>
          <w:r>
            <w:rPr>
              <w:rFonts w:asciiTheme="majorBidi" w:hAnsiTheme="majorBidi" w:cs="Times New Roman"/>
              <w:b/>
              <w:bCs/>
              <w:color w:val="000000" w:themeColor="text1"/>
              <w:sz w:val="28"/>
              <w:szCs w:val="28"/>
            </w:rPr>
            <w:t xml:space="preserve"> Variable   </w:t>
          </w:r>
        </w:p>
        <w:p w14:paraId="04758FE2" w14:textId="77777777" w:rsidR="002142BA" w:rsidRDefault="002142BA" w:rsidP="002142BA">
          <w:pPr>
            <w:bidi/>
            <w:spacing w:line="324" w:lineRule="auto"/>
            <w:ind w:right="360"/>
            <w:jc w:val="right"/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</w:rPr>
          </w:pPr>
          <w:r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3049856" behindDoc="0" locked="0" layoutInCell="1" allowOverlap="1" wp14:anchorId="3F708719" wp14:editId="5AFB95D5">
                    <wp:simplePos x="0" y="0"/>
                    <wp:positionH relativeFrom="column">
                      <wp:posOffset>324485</wp:posOffset>
                    </wp:positionH>
                    <wp:positionV relativeFrom="paragraph">
                      <wp:posOffset>198755</wp:posOffset>
                    </wp:positionV>
                    <wp:extent cx="0" cy="1908175"/>
                    <wp:effectExtent l="0" t="0" r="19050" b="34925"/>
                    <wp:wrapNone/>
                    <wp:docPr id="384" name="Connecteur droit avec flèche 38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1907540"/>
                            </a:xfrm>
                            <a:prstGeom prst="straightConnector1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F7C6C3" id="Connecteur droit avec flèche 384" o:spid="_x0000_s1026" type="#_x0000_t32" style="position:absolute;margin-left:25.55pt;margin-top:15.65pt;width:0;height:150.25pt;flip:x;z-index:25304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" strokecolor="windowText" strokeweight="1pt">
                    <v:stroke joinstyle="miter"/>
                  </v:shape>
                </w:pict>
              </mc:Fallback>
            </mc:AlternateContent>
          </w:r>
          <w:r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3051904" behindDoc="0" locked="0" layoutInCell="1" allowOverlap="1" wp14:anchorId="00AFFEB9" wp14:editId="7ACBB9B9">
                    <wp:simplePos x="0" y="0"/>
                    <wp:positionH relativeFrom="column">
                      <wp:posOffset>578485</wp:posOffset>
                    </wp:positionH>
                    <wp:positionV relativeFrom="paragraph">
                      <wp:posOffset>182880</wp:posOffset>
                    </wp:positionV>
                    <wp:extent cx="5866130" cy="323850"/>
                    <wp:effectExtent l="0" t="0" r="0" b="0"/>
                    <wp:wrapNone/>
                    <wp:docPr id="385" name="Rectangle 38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866130" cy="32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CE1E981" w14:textId="77777777" w:rsidR="00E3791B" w:rsidRDefault="00E3791B" w:rsidP="002142BA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X             20  ;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  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0AFFEB9" id="Rectangle 385" o:spid="_x0000_s1223" style="position:absolute;margin-left:45.55pt;margin-top:14.4pt;width:461.9pt;height:25.5pt;z-index:25305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" filled="f" stroked="f" strokeweight="1pt">
                    <v:textbox>
                      <w:txbxContent>
                        <w:p w14:paraId="1CE1E981" w14:textId="77777777" w:rsidR="00E3791B" w:rsidRDefault="00E3791B" w:rsidP="002142BA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X             20  ;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     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Theme="majorBidi" w:hAnsiTheme="majorBidi" w:cs="Times New Roman"/>
              <w:b/>
              <w:bCs/>
              <w:color w:val="000000" w:themeColor="text1"/>
              <w:sz w:val="28"/>
              <w:szCs w:val="28"/>
            </w:rPr>
            <w:t xml:space="preserve"> Début   </w:t>
          </w:r>
        </w:p>
        <w:p w14:paraId="2D1D7BBD" w14:textId="77777777" w:rsidR="002142BA" w:rsidRDefault="005E52D5" w:rsidP="002142BA">
          <w:pPr>
            <w:bidi/>
            <w:spacing w:line="360" w:lineRule="auto"/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20"/>
              <w:szCs w:val="20"/>
            </w:rPr>
          </w:pPr>
          <w:r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3053952" behindDoc="0" locked="0" layoutInCell="1" allowOverlap="1" wp14:anchorId="74A0E916" wp14:editId="5C1AF889">
                    <wp:simplePos x="0" y="0"/>
                    <wp:positionH relativeFrom="column">
                      <wp:posOffset>921385</wp:posOffset>
                    </wp:positionH>
                    <wp:positionV relativeFrom="paragraph">
                      <wp:posOffset>78105</wp:posOffset>
                    </wp:positionV>
                    <wp:extent cx="323850" cy="0"/>
                    <wp:effectExtent l="38100" t="76200" r="0" b="95250"/>
                    <wp:wrapNone/>
                    <wp:docPr id="637" name="Connecteur droit avec flèche 63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00206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DB1C5C1" id="Connecteur droit avec flèche 637" o:spid="_x0000_s1026" type="#_x0000_t32" style="position:absolute;margin-left:72.55pt;margin-top:6.15pt;width:25.5pt;height:0;flip:x;z-index:25305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" strokecolor="#002060" strokeweight="1.5pt">
                    <v:stroke endarrow="block" joinstyle="miter"/>
                  </v:shape>
                </w:pict>
              </mc:Fallback>
            </mc:AlternateContent>
          </w:r>
          <w:r w:rsidR="002142BA"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3054976" behindDoc="0" locked="0" layoutInCell="1" allowOverlap="1" wp14:anchorId="11BD903D" wp14:editId="3053404A">
                    <wp:simplePos x="0" y="0"/>
                    <wp:positionH relativeFrom="column">
                      <wp:posOffset>572770</wp:posOffset>
                    </wp:positionH>
                    <wp:positionV relativeFrom="paragraph">
                      <wp:posOffset>182245</wp:posOffset>
                    </wp:positionV>
                    <wp:extent cx="5866130" cy="323850"/>
                    <wp:effectExtent l="0" t="0" r="0" b="0"/>
                    <wp:wrapNone/>
                    <wp:docPr id="319" name="Rectangle 3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866130" cy="32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3E19953" w14:textId="77777777" w:rsidR="00E3791B" w:rsidRDefault="00E3791B" w:rsidP="002142BA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Pour 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w:r w:rsidRPr="00B80EAD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>Y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             </w:t>
                                </w:r>
                                <w:r w:rsidRPr="00B80EAD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>1</w:t>
                                </w:r>
                                <w:r w:rsidRPr="00B80EAD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 xml:space="preserve">   à   X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   Faire   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1BD903D" id="Rectangle 319" o:spid="_x0000_s1224" style="position:absolute;left:0;text-align:left;margin-left:45.1pt;margin-top:14.35pt;width:461.9pt;height:25.5pt;z-index:25305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" filled="f" stroked="f" strokeweight="1pt">
                    <v:textbox>
                      <w:txbxContent>
                        <w:p w14:paraId="03E19953" w14:textId="77777777" w:rsidR="00E3791B" w:rsidRDefault="00E3791B" w:rsidP="002142BA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Theme="majorBidi" w:hAnsiTheme="majorBidi" w:cs="Times New Roman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  <w:t xml:space="preserve">Pour  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0070C0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  <w:r w:rsidRPr="00B80EAD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26"/>
                              <w:szCs w:val="26"/>
                            </w:rPr>
                            <w:t>Y</w:t>
                          </w:r>
                          <w:r>
                            <w:rPr>
                              <w:rFonts w:asciiTheme="majorBidi" w:hAnsiTheme="majorBidi" w:cs="Times New Roman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             </w:t>
                          </w:r>
                          <w:r w:rsidRPr="00B80EAD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6"/>
                              <w:szCs w:val="26"/>
                            </w:rPr>
                            <w:t>1</w:t>
                          </w:r>
                          <w:r w:rsidRPr="00B80EAD">
                            <w:rPr>
                              <w:rFonts w:asciiTheme="majorBidi" w:hAnsiTheme="majorBidi" w:cs="Times New Roman"/>
                              <w:b/>
                              <w:bCs/>
                              <w:color w:val="00B050"/>
                              <w:sz w:val="26"/>
                              <w:szCs w:val="26"/>
                            </w:rPr>
                            <w:t xml:space="preserve">   à   X</w:t>
                          </w:r>
                          <w:r>
                            <w:rPr>
                              <w:rFonts w:asciiTheme="majorBidi" w:hAnsiTheme="majorBidi" w:cs="Times New Roman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  <w:t xml:space="preserve">    Faire      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2142BA">
            <w:rPr>
              <w:rFonts w:cstheme="majorBidi"/>
              <w:color w:val="000000" w:themeColor="text1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</w:t>
          </w:r>
        </w:p>
        <w:p w14:paraId="5F20C2B2" w14:textId="77777777" w:rsidR="002142BA" w:rsidRDefault="002142BA" w:rsidP="002142BA">
          <w:pPr>
            <w:bidi/>
            <w:spacing w:line="360" w:lineRule="auto"/>
            <w:jc w:val="center"/>
            <w:rPr>
              <w:rFonts w:cstheme="majorBidi"/>
              <w:color w:val="000000" w:themeColor="text1"/>
              <w:sz w:val="26"/>
              <w:vertAlign w:val="subscript"/>
            </w:rPr>
          </w:pPr>
          <w:r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3063168" behindDoc="0" locked="0" layoutInCell="1" allowOverlap="1" wp14:anchorId="04D61F58" wp14:editId="257D18E2">
                    <wp:simplePos x="0" y="0"/>
                    <wp:positionH relativeFrom="column">
                      <wp:posOffset>1373505</wp:posOffset>
                    </wp:positionH>
                    <wp:positionV relativeFrom="paragraph">
                      <wp:posOffset>72390</wp:posOffset>
                    </wp:positionV>
                    <wp:extent cx="323850" cy="0"/>
                    <wp:effectExtent l="38100" t="76200" r="0" b="95250"/>
                    <wp:wrapNone/>
                    <wp:docPr id="426" name="Connecteur droit avec flèche 42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00B05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77B0A79" id="Connecteur droit avec flèche 426" o:spid="_x0000_s1026" type="#_x0000_t32" style="position:absolute;margin-left:108.15pt;margin-top:5.7pt;width:25.5pt;height:0;flip:x;z-index:25306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" strokecolor="#00b050" strokeweight="1.5pt">
                    <v:stroke endarrow="block" joinstyle="miter"/>
                  </v:shape>
                </w:pict>
              </mc:Fallback>
            </mc:AlternateContent>
          </w:r>
          <w:r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3056000" behindDoc="0" locked="0" layoutInCell="1" allowOverlap="1" wp14:anchorId="4B306C7E" wp14:editId="1BBF082D">
                    <wp:simplePos x="0" y="0"/>
                    <wp:positionH relativeFrom="column">
                      <wp:posOffset>917575</wp:posOffset>
                    </wp:positionH>
                    <wp:positionV relativeFrom="paragraph">
                      <wp:posOffset>151130</wp:posOffset>
                    </wp:positionV>
                    <wp:extent cx="1943100" cy="323850"/>
                    <wp:effectExtent l="0" t="0" r="0" b="0"/>
                    <wp:wrapNone/>
                    <wp:docPr id="635" name="Rectangle 63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943100" cy="32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0945E64" w14:textId="77777777" w:rsidR="00E3791B" w:rsidRDefault="00E3791B" w:rsidP="00FE6E3D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Début            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B306C7E" id="Rectangle 635" o:spid="_x0000_s1225" style="position:absolute;left:0;text-align:left;margin-left:72.25pt;margin-top:11.9pt;width:153pt;height:25.5pt;z-index:25305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" filled="f" stroked="f" strokeweight="1pt">
                    <v:textbox>
                      <w:txbxContent>
                        <w:p w14:paraId="70945E64" w14:textId="77777777" w:rsidR="00E3791B" w:rsidRDefault="00E3791B" w:rsidP="00FE6E3D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Theme="majorBidi" w:hAnsiTheme="majorBidi" w:cs="Times New Roman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  <w:t xml:space="preserve">Début               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cstheme="majorBidi"/>
              <w:color w:val="000000" w:themeColor="text1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</w:t>
          </w:r>
        </w:p>
        <w:p w14:paraId="06DA19FC" w14:textId="77777777" w:rsidR="002142BA" w:rsidRDefault="002142BA" w:rsidP="002142BA">
          <w:pPr>
            <w:bidi/>
            <w:spacing w:line="360" w:lineRule="auto"/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20"/>
              <w:szCs w:val="20"/>
            </w:rPr>
          </w:pPr>
          <w:r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3062144" behindDoc="0" locked="0" layoutInCell="1" allowOverlap="1" wp14:anchorId="0AA95721" wp14:editId="1D8049FB">
                    <wp:simplePos x="0" y="0"/>
                    <wp:positionH relativeFrom="column">
                      <wp:posOffset>1077595</wp:posOffset>
                    </wp:positionH>
                    <wp:positionV relativeFrom="paragraph">
                      <wp:posOffset>149860</wp:posOffset>
                    </wp:positionV>
                    <wp:extent cx="0" cy="864235"/>
                    <wp:effectExtent l="0" t="0" r="19050" b="31115"/>
                    <wp:wrapNone/>
                    <wp:docPr id="634" name="Connecteur droit avec flèche 63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863600"/>
                            </a:xfrm>
                            <a:prstGeom prst="straightConnector1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C09749A" id="Connecteur droit avec flèche 634" o:spid="_x0000_s1026" type="#_x0000_t32" style="position:absolute;margin-left:84.85pt;margin-top:11.8pt;width:0;height:68.05pt;flip:x;z-index:25306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" strokecolor="windowText" strokeweight="1pt">
                    <v:stroke joinstyle="miter"/>
                  </v:shape>
                </w:pict>
              </mc:Fallback>
            </mc:AlternateContent>
          </w:r>
          <w:r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3057024" behindDoc="0" locked="0" layoutInCell="1" allowOverlap="1" wp14:anchorId="5DA2F67A" wp14:editId="4FD68D6C">
                    <wp:simplePos x="0" y="0"/>
                    <wp:positionH relativeFrom="column">
                      <wp:posOffset>1369060</wp:posOffset>
                    </wp:positionH>
                    <wp:positionV relativeFrom="paragraph">
                      <wp:posOffset>137160</wp:posOffset>
                    </wp:positionV>
                    <wp:extent cx="4895850" cy="323850"/>
                    <wp:effectExtent l="0" t="0" r="0" b="0"/>
                    <wp:wrapNone/>
                    <wp:docPr id="603" name="Rectangle 60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895850" cy="32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112CBD" w14:textId="77777777" w:rsidR="00E3791B" w:rsidRDefault="00E3791B" w:rsidP="002142BA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R              X % Y  ;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  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DA2F67A" id="Rectangle 603" o:spid="_x0000_s1226" style="position:absolute;left:0;text-align:left;margin-left:107.8pt;margin-top:10.8pt;width:385.5pt;height:25.5pt;z-index:25305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" filled="f" stroked="f" strokeweight="1pt">
                    <v:textbox>
                      <w:txbxContent>
                        <w:p w14:paraId="27112CBD" w14:textId="77777777" w:rsidR="00E3791B" w:rsidRDefault="00E3791B" w:rsidP="002142BA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R              X % Y  ;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     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cstheme="majorBidi"/>
              <w:color w:val="000000" w:themeColor="text1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</w:t>
          </w:r>
        </w:p>
        <w:p w14:paraId="78237A90" w14:textId="77777777" w:rsidR="002142BA" w:rsidRDefault="002142BA" w:rsidP="002142BA">
          <w:pPr>
            <w:bidi/>
            <w:spacing w:line="360" w:lineRule="auto"/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20"/>
              <w:szCs w:val="20"/>
            </w:rPr>
          </w:pPr>
          <w:r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3059072" behindDoc="0" locked="0" layoutInCell="1" allowOverlap="1" wp14:anchorId="74FC3FAC" wp14:editId="0C23A8B7">
                    <wp:simplePos x="0" y="0"/>
                    <wp:positionH relativeFrom="column">
                      <wp:posOffset>1370330</wp:posOffset>
                    </wp:positionH>
                    <wp:positionV relativeFrom="paragraph">
                      <wp:posOffset>146685</wp:posOffset>
                    </wp:positionV>
                    <wp:extent cx="4895850" cy="323850"/>
                    <wp:effectExtent l="0" t="0" r="0" b="0"/>
                    <wp:wrapNone/>
                    <wp:docPr id="96" name="Rectangle 9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895850" cy="32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F4799B4" w14:textId="77777777" w:rsidR="00E3791B" w:rsidRDefault="00E3791B" w:rsidP="002142BA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 xml:space="preserve">Si  ( R = 0 )  Alors  Ecrire(Y) ;        </w:t>
                                </w:r>
                              </w:p>
                              <w:p w14:paraId="38E06D40" w14:textId="77777777" w:rsidR="00E3791B" w:rsidRDefault="00E3791B" w:rsidP="002142BA">
                                <w:pPr>
                                  <w:bidi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4FC3FAC" id="Rectangle 96" o:spid="_x0000_s1227" style="position:absolute;left:0;text-align:left;margin-left:107.9pt;margin-top:11.55pt;width:385.5pt;height:25.5pt;z-index:25305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" filled="f" stroked="f" strokeweight="1pt">
                    <v:textbox>
                      <w:txbxContent>
                        <w:p w14:paraId="3F4799B4" w14:textId="77777777" w:rsidR="00E3791B" w:rsidRDefault="00E3791B" w:rsidP="002142BA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26"/>
                              <w:szCs w:val="26"/>
                              <w:lang w:val="fr-FR"/>
                            </w:rPr>
                            <w:t xml:space="preserve">Si  ( R = 0 )  Alors  Ecrire(Y) ;        </w:t>
                          </w:r>
                        </w:p>
                        <w:p w14:paraId="38E06D40" w14:textId="77777777" w:rsidR="00E3791B" w:rsidRDefault="00E3791B" w:rsidP="002142BA">
                          <w:pPr>
                            <w:bidi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  <w:lang w:val="fr-FR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3058048" behindDoc="0" locked="0" layoutInCell="1" allowOverlap="1" wp14:anchorId="4F0C3871" wp14:editId="22DE173A">
                    <wp:simplePos x="0" y="0"/>
                    <wp:positionH relativeFrom="column">
                      <wp:posOffset>1715135</wp:posOffset>
                    </wp:positionH>
                    <wp:positionV relativeFrom="paragraph">
                      <wp:posOffset>50800</wp:posOffset>
                    </wp:positionV>
                    <wp:extent cx="323850" cy="0"/>
                    <wp:effectExtent l="38100" t="76200" r="0" b="95250"/>
                    <wp:wrapNone/>
                    <wp:docPr id="92" name="Connecteur droit avec flèche 9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00206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2150790" id="Connecteur droit avec flèche 92" o:spid="_x0000_s1026" type="#_x0000_t32" style="position:absolute;margin-left:135.05pt;margin-top:4pt;width:25.5pt;height:0;flip:x;z-index:25305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" strokecolor="#002060" strokeweight="1.5pt">
                    <v:stroke endarrow="block" joinstyle="miter"/>
                  </v:shape>
                </w:pict>
              </mc:Fallback>
            </mc:AlternateContent>
          </w:r>
          <w:r>
            <w:rPr>
              <w:rFonts w:cstheme="majorBidi"/>
              <w:color w:val="000000" w:themeColor="text1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</w:t>
          </w:r>
        </w:p>
        <w:p w14:paraId="0421D1FD" w14:textId="77777777" w:rsidR="002142BA" w:rsidRDefault="002142BA" w:rsidP="002142BA">
          <w:pPr>
            <w:bidi/>
            <w:spacing w:line="360" w:lineRule="auto"/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20"/>
              <w:szCs w:val="20"/>
            </w:rPr>
          </w:pPr>
          <w:r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3060096" behindDoc="0" locked="0" layoutInCell="1" allowOverlap="1" wp14:anchorId="3D2DCD2F" wp14:editId="212557FF">
                    <wp:simplePos x="0" y="0"/>
                    <wp:positionH relativeFrom="column">
                      <wp:posOffset>1371600</wp:posOffset>
                    </wp:positionH>
                    <wp:positionV relativeFrom="paragraph">
                      <wp:posOffset>170180</wp:posOffset>
                    </wp:positionV>
                    <wp:extent cx="4895850" cy="323850"/>
                    <wp:effectExtent l="0" t="0" r="0" b="0"/>
                    <wp:wrapNone/>
                    <wp:docPr id="945" name="Rectangle 9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895850" cy="32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26CA8DF" w14:textId="77777777" w:rsidR="00E3791B" w:rsidRDefault="00E3791B" w:rsidP="002142BA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>Fin_Si</w:t>
                                </w:r>
                                <w:proofErr w:type="spellEnd"/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 xml:space="preserve"> ;         </w:t>
                                </w:r>
                              </w:p>
                              <w:p w14:paraId="4D975A56" w14:textId="77777777" w:rsidR="00E3791B" w:rsidRDefault="00E3791B" w:rsidP="002142BA">
                                <w:pPr>
                                  <w:bidi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D2DCD2F" id="Rectangle 945" o:spid="_x0000_s1228" style="position:absolute;left:0;text-align:left;margin-left:108pt;margin-top:13.4pt;width:385.5pt;height:25.5pt;z-index:25306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" filled="f" stroked="f" strokeweight="1pt">
                    <v:textbox>
                      <w:txbxContent>
                        <w:p w14:paraId="726CA8DF" w14:textId="77777777" w:rsidR="00E3791B" w:rsidRDefault="00E3791B" w:rsidP="002142BA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lang w:val="fr-FR"/>
                            </w:rPr>
                          </w:pPr>
                          <w:proofErr w:type="spellStart"/>
                          <w:r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26"/>
                              <w:szCs w:val="26"/>
                              <w:lang w:val="fr-FR"/>
                            </w:rPr>
                            <w:t>Fin_Si</w:t>
                          </w:r>
                          <w:proofErr w:type="spellEnd"/>
                          <w:r>
                            <w:rPr>
                              <w:rFonts w:asciiTheme="majorBidi" w:hAnsiTheme="majorBidi" w:cs="Times New Roman"/>
                              <w:b/>
                              <w:bCs/>
                              <w:color w:val="FF0000"/>
                              <w:sz w:val="26"/>
                              <w:szCs w:val="26"/>
                              <w:lang w:val="fr-FR"/>
                            </w:rPr>
                            <w:t xml:space="preserve"> ;         </w:t>
                          </w:r>
                        </w:p>
                        <w:p w14:paraId="4D975A56" w14:textId="77777777" w:rsidR="00E3791B" w:rsidRDefault="00E3791B" w:rsidP="002142BA">
                          <w:pPr>
                            <w:bidi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  <w:lang w:val="fr-FR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cstheme="majorBidi"/>
              <w:color w:val="000000" w:themeColor="text1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</w:t>
          </w:r>
        </w:p>
        <w:p w14:paraId="20818B23" w14:textId="77777777" w:rsidR="002142BA" w:rsidRDefault="002142BA" w:rsidP="002142BA">
          <w:pPr>
            <w:bidi/>
            <w:spacing w:line="360" w:lineRule="auto"/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20"/>
              <w:szCs w:val="20"/>
            </w:rPr>
          </w:pPr>
          <w:r>
            <w:rPr>
              <w:noProof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3061120" behindDoc="0" locked="0" layoutInCell="1" allowOverlap="1" wp14:anchorId="30AD95E6" wp14:editId="0E5C5E3E">
                    <wp:simplePos x="0" y="0"/>
                    <wp:positionH relativeFrom="column">
                      <wp:posOffset>922020</wp:posOffset>
                    </wp:positionH>
                    <wp:positionV relativeFrom="paragraph">
                      <wp:posOffset>184150</wp:posOffset>
                    </wp:positionV>
                    <wp:extent cx="1943100" cy="323850"/>
                    <wp:effectExtent l="0" t="0" r="0" b="0"/>
                    <wp:wrapNone/>
                    <wp:docPr id="425" name="Rectangle 42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943100" cy="32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7882A3B" w14:textId="77777777" w:rsidR="00E3791B" w:rsidRDefault="00E3791B" w:rsidP="002142BA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Fin_Pour</w:t>
                                </w:r>
                                <w:proofErr w:type="spellEnd"/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;            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0AD95E6" id="Rectangle 425" o:spid="_x0000_s1229" style="position:absolute;left:0;text-align:left;margin-left:72.6pt;margin-top:14.5pt;width:153pt;height:25.5pt;z-index:25306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" filled="f" stroked="f" strokeweight="1pt">
                    <v:textbox>
                      <w:txbxContent>
                        <w:p w14:paraId="17882A3B" w14:textId="77777777" w:rsidR="00E3791B" w:rsidRDefault="00E3791B" w:rsidP="002142BA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</w:pPr>
                          <w:proofErr w:type="spellStart"/>
                          <w:r>
                            <w:rPr>
                              <w:rFonts w:asciiTheme="majorBidi" w:hAnsiTheme="majorBidi" w:cs="Times New Roman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  <w:t>Fin_Pour</w:t>
                          </w:r>
                          <w:proofErr w:type="spellEnd"/>
                          <w:r>
                            <w:rPr>
                              <w:rFonts w:asciiTheme="majorBidi" w:hAnsiTheme="majorBidi" w:cs="Times New Roman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  <w:t xml:space="preserve"> ;               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cstheme="majorBidi"/>
              <w:color w:val="000000" w:themeColor="text1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</w:t>
          </w:r>
        </w:p>
        <w:p w14:paraId="24C38858" w14:textId="77777777" w:rsidR="002142BA" w:rsidRDefault="002142BA" w:rsidP="002142BA">
          <w:pPr>
            <w:bidi/>
            <w:spacing w:line="360" w:lineRule="auto"/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20"/>
              <w:szCs w:val="20"/>
            </w:rPr>
          </w:pPr>
          <w:r>
            <w:rPr>
              <w:rFonts w:cstheme="majorBidi"/>
              <w:color w:val="000000" w:themeColor="text1"/>
              <w:sz w:val="26"/>
              <w:vertAlign w:val="subscript"/>
              <w:rtl/>
            </w:rPr>
            <w:t>...............................................................................................................................................................................................................................</w:t>
          </w:r>
        </w:p>
        <w:p w14:paraId="7C526E82" w14:textId="77777777" w:rsidR="002142BA" w:rsidRDefault="002142BA" w:rsidP="002142BA">
          <w:pPr>
            <w:bidi/>
            <w:ind w:right="360"/>
            <w:jc w:val="right"/>
            <w:rPr>
              <w:rFonts w:asciiTheme="majorBidi" w:hAnsiTheme="majorBidi" w:cs="Times New Roman"/>
              <w:b/>
              <w:bCs/>
              <w:color w:val="000000" w:themeColor="text1"/>
              <w:sz w:val="28"/>
              <w:szCs w:val="28"/>
            </w:rPr>
          </w:pPr>
          <w:r>
            <w:rPr>
              <w:rFonts w:asciiTheme="majorBidi" w:hAnsiTheme="majorBidi" w:cs="Times New Roman"/>
              <w:b/>
              <w:bCs/>
              <w:color w:val="000000" w:themeColor="text1"/>
              <w:sz w:val="28"/>
              <w:szCs w:val="28"/>
            </w:rPr>
            <w:t xml:space="preserve">Fin   </w:t>
          </w:r>
          <w:r>
            <w:rPr>
              <w:rFonts w:asciiTheme="majorBidi" w:hAnsiTheme="majorBidi" w:cs="Times New Roman"/>
              <w:b/>
              <w:bCs/>
              <w:color w:val="000000" w:themeColor="text1"/>
              <w:sz w:val="28"/>
              <w:szCs w:val="28"/>
              <w:rtl/>
            </w:rPr>
            <w:t xml:space="preserve"> </w:t>
          </w:r>
        </w:p>
        <w:p w14:paraId="01666991" w14:textId="77777777" w:rsidR="002142BA" w:rsidRDefault="00F5375F" w:rsidP="002142BA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14"/>
              <w:szCs w:val="14"/>
              <w:rtl/>
            </w:rPr>
          </w:pPr>
          <w:r w:rsidRPr="003160E0">
            <w:rPr>
              <w:rFonts w:asciiTheme="majorBidi" w:hAnsiTheme="majorBidi" w:cs="Times New Roman"/>
              <w:b/>
              <w:bCs/>
              <w:noProof/>
              <w:color w:val="FF0000"/>
              <w:sz w:val="10"/>
              <w:szCs w:val="10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3065216" behindDoc="0" locked="0" layoutInCell="1" allowOverlap="1" wp14:anchorId="08982128" wp14:editId="4F3CAA96">
                    <wp:simplePos x="0" y="0"/>
                    <wp:positionH relativeFrom="column">
                      <wp:posOffset>2265073</wp:posOffset>
                    </wp:positionH>
                    <wp:positionV relativeFrom="paragraph">
                      <wp:posOffset>38640</wp:posOffset>
                    </wp:positionV>
                    <wp:extent cx="2483485" cy="749935"/>
                    <wp:effectExtent l="838200" t="285750" r="31115" b="31115"/>
                    <wp:wrapNone/>
                    <wp:docPr id="354" name="Pensées 3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483485" cy="749935"/>
                            </a:xfrm>
                            <a:prstGeom prst="cloudCallout">
                              <a:avLst>
                                <a:gd name="adj1" fmla="val -82286"/>
                                <a:gd name="adj2" fmla="val -84838"/>
                              </a:avLst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D69814B" w14:textId="77777777" w:rsidR="00C6595D" w:rsidRPr="00ED1836" w:rsidRDefault="00F5375F" w:rsidP="00C6595D">
                                <w:pPr>
                                  <w:bidi/>
                                  <w:ind w:left="-140" w:right="-51"/>
                                  <w:jc w:val="center"/>
                                  <w:rPr>
                                    <w:rFonts w:ascii="Sakkal Majalla" w:hAnsi="Sakkal Majalla" w:cs="Sakkal Majalla"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</w:pPr>
                                <w:r w:rsidRPr="00F5375F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B050"/>
                                    <w:sz w:val="40"/>
                                    <w:szCs w:val="40"/>
                                    <w:lang w:val="fr-FR"/>
                                  </w:rPr>
                                  <w:t>Y</w:t>
                                </w:r>
                                <w:r w:rsidR="00C6595D" w:rsidRPr="00ED1836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 xml:space="preserve">  :  </w:t>
                                </w:r>
                                <w:r w:rsidR="00C6595D" w:rsidRPr="00ED1836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lang w:val="fr-FR"/>
                                  </w:rPr>
                                  <w:t>C</w:t>
                                </w:r>
                                <w:r w:rsidR="00C6595D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lang w:val="fr-FR"/>
                                  </w:rPr>
                                  <w:t>om</w:t>
                                </w:r>
                                <w:r w:rsidR="00C6595D" w:rsidRPr="00ED1836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lang w:val="fr-FR"/>
                                  </w:rPr>
                                  <w:t>pt</w:t>
                                </w:r>
                                <w:r w:rsidR="00C6595D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lang w:val="fr-FR"/>
                                  </w:rPr>
                                  <w:t>eur</w:t>
                                </w:r>
                                <w:r w:rsidR="00C6595D" w:rsidRPr="00ED1836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8982128" id="Pensées 354" o:spid="_x0000_s1230" type="#_x0000_t106" style="position:absolute;left:0;text-align:left;margin-left:178.35pt;margin-top:3.05pt;width:195.55pt;height:59.05pt;z-index:25306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" adj="-6974,-7525" fillcolor="#deeaf6 [660]" strokecolor="#5b9bd5 [3204]" strokeweight=".5pt">
                    <v:stroke joinstyle="miter"/>
                    <v:textbox>
                      <w:txbxContent>
                        <w:p w14:paraId="7D69814B" w14:textId="77777777" w:rsidR="00C6595D" w:rsidRPr="00ED1836" w:rsidRDefault="00F5375F" w:rsidP="00C6595D">
                          <w:pPr>
                            <w:bidi/>
                            <w:ind w:left="-140" w:right="-51"/>
                            <w:jc w:val="center"/>
                            <w:rPr>
                              <w:rFonts w:ascii="Sakkal Majalla" w:hAnsi="Sakkal Majalla" w:cs="Sakkal Majalla"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</w:pPr>
                          <w:r w:rsidRPr="00F5375F">
                            <w:rPr>
                              <w:rFonts w:ascii="Sakkal Majalla" w:hAnsi="Sakkal Majalla" w:cs="Sakkal Majalla"/>
                              <w:b/>
                              <w:bCs/>
                              <w:color w:val="00B050"/>
                              <w:sz w:val="40"/>
                              <w:szCs w:val="40"/>
                              <w:lang w:val="fr-FR"/>
                            </w:rPr>
                            <w:t>Y</w:t>
                          </w:r>
                          <w:r w:rsidR="00C6595D" w:rsidRPr="00ED1836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 xml:space="preserve">  :  </w:t>
                          </w:r>
                          <w:r w:rsidR="00C6595D" w:rsidRPr="00ED1836">
                            <w:rPr>
                              <w:rFonts w:ascii="Sakkal Majalla" w:hAnsi="Sakkal Majalla" w:cs="Sakkal Majalla"/>
                              <w:b/>
                              <w:bCs/>
                              <w:color w:val="0070C0"/>
                              <w:sz w:val="40"/>
                              <w:szCs w:val="40"/>
                              <w:lang w:val="fr-FR"/>
                            </w:rPr>
                            <w:t>C</w:t>
                          </w:r>
                          <w:r w:rsidR="00C6595D">
                            <w:rPr>
                              <w:rFonts w:ascii="Sakkal Majalla" w:hAnsi="Sakkal Majalla" w:cs="Sakkal Majalla"/>
                              <w:b/>
                              <w:bCs/>
                              <w:color w:val="0070C0"/>
                              <w:sz w:val="40"/>
                              <w:szCs w:val="40"/>
                              <w:lang w:val="fr-FR"/>
                            </w:rPr>
                            <w:t>om</w:t>
                          </w:r>
                          <w:r w:rsidR="00C6595D" w:rsidRPr="00ED1836">
                            <w:rPr>
                              <w:rFonts w:ascii="Sakkal Majalla" w:hAnsi="Sakkal Majalla" w:cs="Sakkal Majalla"/>
                              <w:b/>
                              <w:bCs/>
                              <w:color w:val="0070C0"/>
                              <w:sz w:val="40"/>
                              <w:szCs w:val="40"/>
                              <w:lang w:val="fr-FR"/>
                            </w:rPr>
                            <w:t>pt</w:t>
                          </w:r>
                          <w:r w:rsidR="00C6595D">
                            <w:rPr>
                              <w:rFonts w:ascii="Sakkal Majalla" w:hAnsi="Sakkal Majalla" w:cs="Sakkal Majalla"/>
                              <w:b/>
                              <w:bCs/>
                              <w:color w:val="0070C0"/>
                              <w:sz w:val="40"/>
                              <w:szCs w:val="40"/>
                              <w:lang w:val="fr-FR"/>
                            </w:rPr>
                            <w:t>eur</w:t>
                          </w:r>
                          <w:r w:rsidR="00C6595D" w:rsidRPr="00ED1836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50EC885C" w14:textId="77777777" w:rsidR="002142BA" w:rsidRDefault="002142BA" w:rsidP="00C6595D">
          <w:pPr>
            <w:bidi/>
            <w:spacing w:line="360" w:lineRule="auto"/>
            <w:jc w:val="center"/>
            <w:rPr>
              <w:rFonts w:asciiTheme="majorBidi" w:hAnsiTheme="majorBidi" w:cstheme="majorBidi"/>
              <w:b/>
              <w:bCs/>
              <w:color w:val="0070C0"/>
              <w:sz w:val="14"/>
              <w:szCs w:val="14"/>
            </w:rPr>
          </w:pPr>
        </w:p>
        <w:p w14:paraId="1D382377" w14:textId="77777777" w:rsidR="002F6F56" w:rsidRDefault="002F6F56" w:rsidP="002F6F56">
          <w:pPr>
            <w:bidi/>
            <w:rPr>
              <w:rFonts w:asciiTheme="majorBidi" w:hAnsiTheme="majorBidi" w:cstheme="majorBidi"/>
              <w:sz w:val="14"/>
              <w:szCs w:val="14"/>
              <w:lang w:val="fr-FR"/>
            </w:rPr>
          </w:pPr>
        </w:p>
        <w:p w14:paraId="0DB55CB5" w14:textId="77777777" w:rsidR="00F5375F" w:rsidRDefault="00F5375F" w:rsidP="00F5375F">
          <w:pPr>
            <w:bidi/>
            <w:rPr>
              <w:rFonts w:asciiTheme="majorBidi" w:hAnsiTheme="majorBidi" w:cstheme="majorBidi"/>
              <w:sz w:val="14"/>
              <w:szCs w:val="14"/>
              <w:lang w:val="fr-FR"/>
            </w:rPr>
          </w:pPr>
        </w:p>
        <w:p w14:paraId="01B24261" w14:textId="77777777" w:rsidR="00F5375F" w:rsidRDefault="00F5375F" w:rsidP="00F5375F">
          <w:pPr>
            <w:bidi/>
            <w:rPr>
              <w:rFonts w:asciiTheme="majorBidi" w:hAnsiTheme="majorBidi" w:cstheme="majorBidi"/>
              <w:sz w:val="14"/>
              <w:szCs w:val="14"/>
              <w:lang w:val="fr-FR"/>
            </w:rPr>
          </w:pPr>
        </w:p>
        <w:p w14:paraId="2EA946AD" w14:textId="77777777" w:rsidR="00CE2E93" w:rsidRDefault="00CE2E93" w:rsidP="00CE2E93">
          <w:pPr>
            <w:bidi/>
            <w:rPr>
              <w:rFonts w:asciiTheme="majorBidi" w:hAnsiTheme="majorBidi" w:cstheme="majorBidi"/>
              <w:sz w:val="14"/>
              <w:szCs w:val="14"/>
              <w:lang w:val="fr-FR"/>
            </w:rPr>
          </w:pPr>
        </w:p>
        <w:p w14:paraId="2F09209C" w14:textId="77777777" w:rsidR="00CE2E93" w:rsidRDefault="00CE2E93" w:rsidP="00CE2E93">
          <w:pPr>
            <w:bidi/>
            <w:rPr>
              <w:rFonts w:asciiTheme="majorBidi" w:hAnsiTheme="majorBidi" w:cstheme="majorBidi"/>
              <w:sz w:val="14"/>
              <w:szCs w:val="14"/>
              <w:rtl/>
              <w:lang w:val="fr-FR"/>
            </w:rPr>
          </w:pPr>
        </w:p>
        <w:p w14:paraId="0C34CF46" w14:textId="77777777" w:rsidR="002F6F56" w:rsidRDefault="002F6F56" w:rsidP="002F6F56">
          <w:pPr>
            <w:bidi/>
            <w:jc w:val="center"/>
            <w:rPr>
              <w:rFonts w:asciiTheme="majorBidi" w:hAnsiTheme="majorBidi" w:cstheme="majorBidi"/>
              <w:sz w:val="14"/>
              <w:szCs w:val="14"/>
              <w:rtl/>
              <w:lang w:val="fr-FR"/>
            </w:rPr>
          </w:pPr>
        </w:p>
        <w:p w14:paraId="610078A9" w14:textId="77777777" w:rsidR="002F6F56" w:rsidRDefault="002F6F56" w:rsidP="002F6F56">
          <w:pPr>
            <w:bidi/>
            <w:rPr>
              <w:rFonts w:asciiTheme="majorBidi" w:hAnsiTheme="majorBidi" w:cstheme="majorBidi"/>
              <w:sz w:val="14"/>
              <w:szCs w:val="14"/>
              <w:rtl/>
              <w:lang w:val="fr-FR"/>
            </w:rPr>
          </w:pPr>
        </w:p>
        <w:p w14:paraId="6A21C921" w14:textId="77777777" w:rsidR="002F6F56" w:rsidRPr="002F6F56" w:rsidRDefault="002F6F56" w:rsidP="002F6F56">
          <w:pPr>
            <w:bidi/>
            <w:rPr>
              <w:rFonts w:asciiTheme="majorBidi" w:hAnsiTheme="majorBidi" w:cstheme="majorBidi"/>
              <w:sz w:val="14"/>
              <w:szCs w:val="14"/>
              <w:rtl/>
              <w:lang w:val="fr-FR"/>
            </w:rPr>
            <w:sectPr w:rsidR="002F6F56" w:rsidRPr="002F6F56" w:rsidSect="00A078A4">
              <w:pgSz w:w="11906" w:h="16838" w:code="9"/>
              <w:pgMar w:top="624" w:right="624" w:bottom="1021" w:left="624" w:header="0" w:footer="0" w:gutter="0"/>
              <w:pgNumType w:start="1"/>
              <w:cols w:space="720"/>
              <w:formProt w:val="0"/>
              <w:bidi/>
              <w:docGrid w:linePitch="326" w:charSpace="-6145"/>
            </w:sectPr>
          </w:pPr>
        </w:p>
        <w:p w14:paraId="2D2DD9BF" w14:textId="77777777" w:rsidR="00BF6811" w:rsidRDefault="00BF6811" w:rsidP="00BF6811">
          <w:pPr>
            <w:bidi/>
            <w:jc w:val="both"/>
            <w:rPr>
              <w:rFonts w:asciiTheme="majorBidi" w:hAnsiTheme="majorBidi" w:cstheme="majorBidi"/>
              <w:color w:val="002060"/>
              <w:sz w:val="14"/>
              <w:szCs w:val="14"/>
              <w:lang w:val="fr-FR"/>
            </w:rPr>
          </w:pPr>
        </w:p>
        <w:p w14:paraId="5307374C" w14:textId="77777777" w:rsidR="00E65785" w:rsidRPr="00E65785" w:rsidRDefault="00E65785" w:rsidP="005E428A">
          <w:pPr>
            <w:bidi/>
            <w:spacing w:line="300" w:lineRule="auto"/>
            <w:jc w:val="both"/>
            <w:rPr>
              <w:rFonts w:asciiTheme="majorBidi" w:hAnsiTheme="majorBidi" w:cstheme="majorBidi"/>
              <w:b/>
              <w:bCs/>
              <w:color w:val="FF0000"/>
              <w:sz w:val="32"/>
              <w:szCs w:val="32"/>
              <w:u w:val="single"/>
              <w:rtl/>
            </w:rPr>
          </w:pPr>
          <w:r w:rsidRPr="0028338B">
            <w:rPr>
              <w:rFonts w:ascii="Sakkal Majalla" w:hAnsi="Sakkal Majalla" w:cs="Sakkal Majalla"/>
              <w:b/>
              <w:bCs/>
              <w:color w:val="FF0000"/>
              <w:sz w:val="40"/>
              <w:szCs w:val="40"/>
              <w:u w:val="single"/>
              <w:rtl/>
            </w:rPr>
            <w:t>تـــ</w:t>
          </w:r>
          <w:r w:rsidRPr="0028338B">
            <w:rPr>
              <w:rFonts w:ascii="Sakkal Majalla" w:hAnsi="Sakkal Majalla" w:cs="Sakkal Majalla" w:hint="cs"/>
              <w:b/>
              <w:bCs/>
              <w:color w:val="FF0000"/>
              <w:sz w:val="40"/>
              <w:szCs w:val="40"/>
              <w:u w:val="single"/>
              <w:rtl/>
            </w:rPr>
            <w:t>ـــــ</w:t>
          </w:r>
          <w:r w:rsidRPr="0028338B">
            <w:rPr>
              <w:rFonts w:ascii="Sakkal Majalla" w:hAnsi="Sakkal Majalla" w:cs="Sakkal Majalla"/>
              <w:b/>
              <w:bCs/>
              <w:color w:val="FF0000"/>
              <w:sz w:val="40"/>
              <w:szCs w:val="40"/>
              <w:u w:val="single"/>
              <w:rtl/>
            </w:rPr>
            <w:t>م</w:t>
          </w:r>
          <w:r w:rsidR="008F4190">
            <w:rPr>
              <w:rFonts w:ascii="Sakkal Majalla" w:hAnsi="Sakkal Majalla" w:cs="Sakkal Majalla" w:hint="cs"/>
              <w:b/>
              <w:bCs/>
              <w:color w:val="FF0000"/>
              <w:sz w:val="40"/>
              <w:szCs w:val="40"/>
              <w:u w:val="single"/>
              <w:rtl/>
            </w:rPr>
            <w:t>ــ</w:t>
          </w:r>
          <w:r w:rsidRPr="0028338B">
            <w:rPr>
              <w:rFonts w:ascii="Sakkal Majalla" w:hAnsi="Sakkal Majalla" w:cs="Sakkal Majalla" w:hint="cs"/>
              <w:b/>
              <w:bCs/>
              <w:color w:val="FF0000"/>
              <w:sz w:val="40"/>
              <w:szCs w:val="40"/>
              <w:u w:val="single"/>
              <w:rtl/>
            </w:rPr>
            <w:t>ــــ</w:t>
          </w:r>
          <w:r w:rsidRPr="0028338B">
            <w:rPr>
              <w:rFonts w:ascii="Sakkal Majalla" w:hAnsi="Sakkal Majalla" w:cs="Sakkal Majalla"/>
              <w:b/>
              <w:bCs/>
              <w:color w:val="FF0000"/>
              <w:sz w:val="40"/>
              <w:szCs w:val="40"/>
              <w:u w:val="single"/>
              <w:rtl/>
            </w:rPr>
            <w:t>ــاري</w:t>
          </w:r>
          <w:r w:rsidRPr="0028338B">
            <w:rPr>
              <w:rFonts w:ascii="Sakkal Majalla" w:hAnsi="Sakkal Majalla" w:cs="Sakkal Majalla" w:hint="cs"/>
              <w:b/>
              <w:bCs/>
              <w:color w:val="FF0000"/>
              <w:sz w:val="40"/>
              <w:szCs w:val="40"/>
              <w:u w:val="single"/>
              <w:rtl/>
            </w:rPr>
            <w:t>ـــ</w:t>
          </w:r>
          <w:r w:rsidRPr="0028338B">
            <w:rPr>
              <w:rFonts w:ascii="Sakkal Majalla" w:hAnsi="Sakkal Majalla" w:cs="Sakkal Majalla"/>
              <w:b/>
              <w:bCs/>
              <w:color w:val="FF0000"/>
              <w:sz w:val="40"/>
              <w:szCs w:val="40"/>
              <w:u w:val="single"/>
              <w:rtl/>
            </w:rPr>
            <w:t>ــن م</w:t>
          </w:r>
          <w:r w:rsidRPr="0028338B">
            <w:rPr>
              <w:rFonts w:ascii="Sakkal Majalla" w:hAnsi="Sakkal Majalla" w:cs="Sakkal Majalla" w:hint="cs"/>
              <w:b/>
              <w:bCs/>
              <w:color w:val="FF0000"/>
              <w:sz w:val="40"/>
              <w:szCs w:val="40"/>
              <w:u w:val="single"/>
              <w:rtl/>
            </w:rPr>
            <w:t>ـــ</w:t>
          </w:r>
          <w:r w:rsidRPr="0028338B">
            <w:rPr>
              <w:rFonts w:ascii="Sakkal Majalla" w:hAnsi="Sakkal Majalla" w:cs="Sakkal Majalla"/>
              <w:b/>
              <w:bCs/>
              <w:color w:val="FF0000"/>
              <w:sz w:val="40"/>
              <w:szCs w:val="40"/>
              <w:u w:val="single"/>
              <w:rtl/>
            </w:rPr>
            <w:t>ــقـ</w:t>
          </w:r>
          <w:r w:rsidRPr="0028338B">
            <w:rPr>
              <w:rFonts w:ascii="Sakkal Majalla" w:hAnsi="Sakkal Majalla" w:cs="Sakkal Majalla" w:hint="cs"/>
              <w:b/>
              <w:bCs/>
              <w:color w:val="FF0000"/>
              <w:sz w:val="40"/>
              <w:szCs w:val="40"/>
              <w:u w:val="single"/>
              <w:rtl/>
            </w:rPr>
            <w:t>ــــ</w:t>
          </w:r>
          <w:r w:rsidRPr="0028338B">
            <w:rPr>
              <w:rFonts w:ascii="Sakkal Majalla" w:hAnsi="Sakkal Majalla" w:cs="Sakkal Majalla"/>
              <w:b/>
              <w:bCs/>
              <w:color w:val="FF0000"/>
              <w:sz w:val="40"/>
              <w:szCs w:val="40"/>
              <w:u w:val="single"/>
              <w:rtl/>
            </w:rPr>
            <w:t>ــت</w:t>
          </w:r>
          <w:r w:rsidRPr="0028338B">
            <w:rPr>
              <w:rFonts w:ascii="Sakkal Majalla" w:hAnsi="Sakkal Majalla" w:cs="Sakkal Majalla" w:hint="cs"/>
              <w:b/>
              <w:bCs/>
              <w:color w:val="FF0000"/>
              <w:sz w:val="40"/>
              <w:szCs w:val="40"/>
              <w:u w:val="single"/>
              <w:rtl/>
            </w:rPr>
            <w:t>ــــــ</w:t>
          </w:r>
          <w:r w:rsidRPr="0028338B">
            <w:rPr>
              <w:rFonts w:ascii="Sakkal Majalla" w:hAnsi="Sakkal Majalla" w:cs="Sakkal Majalla"/>
              <w:b/>
              <w:bCs/>
              <w:color w:val="FF0000"/>
              <w:sz w:val="40"/>
              <w:szCs w:val="40"/>
              <w:u w:val="single"/>
              <w:rtl/>
            </w:rPr>
            <w:t>ـــرح</w:t>
          </w:r>
          <w:r w:rsidRPr="0028338B">
            <w:rPr>
              <w:rFonts w:ascii="Sakkal Majalla" w:hAnsi="Sakkal Majalla" w:cs="Sakkal Majalla" w:hint="cs"/>
              <w:b/>
              <w:bCs/>
              <w:color w:val="FF0000"/>
              <w:sz w:val="40"/>
              <w:szCs w:val="40"/>
              <w:u w:val="single"/>
              <w:rtl/>
            </w:rPr>
            <w:t>ــــــ</w:t>
          </w:r>
          <w:r w:rsidRPr="0028338B">
            <w:rPr>
              <w:rFonts w:ascii="Sakkal Majalla" w:hAnsi="Sakkal Majalla" w:cs="Sakkal Majalla"/>
              <w:b/>
              <w:bCs/>
              <w:color w:val="FF0000"/>
              <w:sz w:val="40"/>
              <w:szCs w:val="40"/>
              <w:u w:val="single"/>
              <w:rtl/>
            </w:rPr>
            <w:t>ــة عـ</w:t>
          </w:r>
          <w:r w:rsidR="008F4190">
            <w:rPr>
              <w:rFonts w:ascii="Sakkal Majalla" w:hAnsi="Sakkal Majalla" w:cs="Sakkal Majalla" w:hint="cs"/>
              <w:b/>
              <w:bCs/>
              <w:color w:val="FF0000"/>
              <w:sz w:val="40"/>
              <w:szCs w:val="40"/>
              <w:u w:val="single"/>
              <w:rtl/>
            </w:rPr>
            <w:t>ـ</w:t>
          </w:r>
          <w:r w:rsidRPr="0028338B">
            <w:rPr>
              <w:rFonts w:ascii="Sakkal Majalla" w:hAnsi="Sakkal Majalla" w:cs="Sakkal Majalla"/>
              <w:b/>
              <w:bCs/>
              <w:color w:val="FF0000"/>
              <w:sz w:val="40"/>
              <w:szCs w:val="40"/>
              <w:u w:val="single"/>
              <w:rtl/>
            </w:rPr>
            <w:t>ـ</w:t>
          </w:r>
          <w:r w:rsidR="008F4190">
            <w:rPr>
              <w:rFonts w:ascii="Sakkal Majalla" w:hAnsi="Sakkal Majalla" w:cs="Sakkal Majalla" w:hint="cs"/>
              <w:b/>
              <w:bCs/>
              <w:color w:val="FF0000"/>
              <w:sz w:val="40"/>
              <w:szCs w:val="40"/>
              <w:u w:val="single"/>
              <w:rtl/>
            </w:rPr>
            <w:t>ـ</w:t>
          </w:r>
          <w:r w:rsidRPr="0028338B">
            <w:rPr>
              <w:rFonts w:ascii="Sakkal Majalla" w:hAnsi="Sakkal Majalla" w:cs="Sakkal Majalla"/>
              <w:b/>
              <w:bCs/>
              <w:color w:val="FF0000"/>
              <w:sz w:val="40"/>
              <w:szCs w:val="40"/>
              <w:u w:val="single"/>
              <w:rtl/>
            </w:rPr>
            <w:t>ن الـ</w:t>
          </w:r>
          <w:r w:rsidRPr="0028338B">
            <w:rPr>
              <w:rFonts w:ascii="Sakkal Majalla" w:hAnsi="Sakkal Majalla" w:cs="Sakkal Majalla" w:hint="cs"/>
              <w:b/>
              <w:bCs/>
              <w:color w:val="FF0000"/>
              <w:sz w:val="40"/>
              <w:szCs w:val="40"/>
              <w:u w:val="single"/>
              <w:rtl/>
            </w:rPr>
            <w:t>ـــ</w:t>
          </w:r>
          <w:r w:rsidRPr="0028338B">
            <w:rPr>
              <w:rFonts w:ascii="Sakkal Majalla" w:hAnsi="Sakkal Majalla" w:cs="Sakkal Majalla"/>
              <w:b/>
              <w:bCs/>
              <w:color w:val="FF0000"/>
              <w:sz w:val="40"/>
              <w:szCs w:val="40"/>
              <w:u w:val="single"/>
              <w:rtl/>
            </w:rPr>
            <w:t>خ</w:t>
          </w:r>
          <w:r w:rsidRPr="0028338B">
            <w:rPr>
              <w:rFonts w:ascii="Sakkal Majalla" w:hAnsi="Sakkal Majalla" w:cs="Sakkal Majalla" w:hint="cs"/>
              <w:b/>
              <w:bCs/>
              <w:color w:val="FF0000"/>
              <w:sz w:val="40"/>
              <w:szCs w:val="40"/>
              <w:u w:val="single"/>
              <w:rtl/>
            </w:rPr>
            <w:t>ـــــ</w:t>
          </w:r>
          <w:r w:rsidRPr="0028338B">
            <w:rPr>
              <w:rFonts w:ascii="Sakkal Majalla" w:hAnsi="Sakkal Majalla" w:cs="Sakkal Majalla"/>
              <w:b/>
              <w:bCs/>
              <w:color w:val="FF0000"/>
              <w:sz w:val="40"/>
              <w:szCs w:val="40"/>
              <w:u w:val="single"/>
              <w:rtl/>
            </w:rPr>
            <w:t>ــوارزم</w:t>
          </w:r>
          <w:r w:rsidRPr="0028338B">
            <w:rPr>
              <w:rFonts w:ascii="Sakkal Majalla" w:hAnsi="Sakkal Majalla" w:cs="Sakkal Majalla" w:hint="cs"/>
              <w:b/>
              <w:bCs/>
              <w:color w:val="FF0000"/>
              <w:sz w:val="40"/>
              <w:szCs w:val="40"/>
              <w:u w:val="single"/>
              <w:rtl/>
            </w:rPr>
            <w:t>ـــــــ</w:t>
          </w:r>
          <w:r w:rsidRPr="0028338B">
            <w:rPr>
              <w:rFonts w:ascii="Sakkal Majalla" w:hAnsi="Sakkal Majalla" w:cs="Sakkal Majalla"/>
              <w:b/>
              <w:bCs/>
              <w:color w:val="FF0000"/>
              <w:sz w:val="40"/>
              <w:szCs w:val="40"/>
              <w:u w:val="single"/>
              <w:rtl/>
            </w:rPr>
            <w:t>ـــيـ</w:t>
          </w:r>
          <w:r w:rsidRPr="0028338B">
            <w:rPr>
              <w:rFonts w:ascii="Sakkal Majalla" w:hAnsi="Sakkal Majalla" w:cs="Sakkal Majalla" w:hint="cs"/>
              <w:b/>
              <w:bCs/>
              <w:color w:val="FF0000"/>
              <w:sz w:val="40"/>
              <w:szCs w:val="40"/>
              <w:u w:val="single"/>
              <w:rtl/>
            </w:rPr>
            <w:t>ــــــــ</w:t>
          </w:r>
          <w:r w:rsidRPr="0028338B">
            <w:rPr>
              <w:rFonts w:ascii="Sakkal Majalla" w:hAnsi="Sakkal Majalla" w:cs="Sakkal Majalla"/>
              <w:b/>
              <w:bCs/>
              <w:color w:val="FF0000"/>
              <w:sz w:val="40"/>
              <w:szCs w:val="40"/>
              <w:u w:val="single"/>
              <w:rtl/>
            </w:rPr>
            <w:t>ــات</w:t>
          </w:r>
          <w:r>
            <w:rPr>
              <w:rFonts w:asciiTheme="majorBidi" w:hAnsiTheme="majorBidi" w:cstheme="majorBidi" w:hint="cs"/>
              <w:b/>
              <w:bCs/>
              <w:color w:val="FF0000"/>
              <w:sz w:val="32"/>
              <w:szCs w:val="32"/>
              <w:rtl/>
            </w:rPr>
            <w:t xml:space="preserve"> </w:t>
          </w:r>
          <w:r w:rsidRPr="00E65785">
            <w:rPr>
              <w:rFonts w:asciiTheme="majorBidi" w:hAnsiTheme="majorBidi" w:cstheme="majorBidi" w:hint="cs"/>
              <w:b/>
              <w:bCs/>
              <w:color w:val="FF0000"/>
              <w:sz w:val="32"/>
              <w:szCs w:val="32"/>
              <w:rtl/>
            </w:rPr>
            <w:t>:</w:t>
          </w:r>
        </w:p>
        <w:p w14:paraId="56E14051" w14:textId="77777777" w:rsidR="00C1674C" w:rsidRPr="007335A6" w:rsidRDefault="00C1674C" w:rsidP="00E65785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single"/>
              <w:rtl/>
            </w:rPr>
            <w:t>أكـ</w:t>
          </w:r>
          <w:r w:rsidR="00E81BB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single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single"/>
              <w:rtl/>
            </w:rPr>
            <w:t>ت</w:t>
          </w:r>
          <w:r w:rsidR="00E81BB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single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single"/>
              <w:rtl/>
            </w:rPr>
            <w:t>ـب الـخ</w:t>
          </w:r>
          <w:r w:rsidR="00E81BB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single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single"/>
              <w:rtl/>
            </w:rPr>
            <w:t>ـوارزم</w:t>
          </w:r>
          <w:r w:rsidR="00A06AA2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single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single"/>
              <w:rtl/>
            </w:rPr>
            <w:t>ـ</w:t>
          </w:r>
          <w:r w:rsidR="00E81BB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single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single"/>
              <w:rtl/>
            </w:rPr>
            <w:t>ي</w:t>
          </w:r>
          <w:r w:rsidR="00A06AA2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single"/>
              <w:rtl/>
            </w:rPr>
            <w:t>ـ</w:t>
          </w:r>
          <w:r w:rsidR="00E81BB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single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single"/>
              <w:rtl/>
            </w:rPr>
            <w:t>ـات الـم</w:t>
          </w:r>
          <w:r w:rsidR="00E81BB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single"/>
              <w:rtl/>
            </w:rPr>
            <w:t>ُ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single"/>
              <w:rtl/>
            </w:rPr>
            <w:t>ــو</w:t>
          </w:r>
          <w:r w:rsidR="00E81BB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single"/>
              <w:rtl/>
            </w:rPr>
            <w:t>َ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single"/>
              <w:rtl/>
            </w:rPr>
            <w:t>اف</w:t>
          </w:r>
          <w:r w:rsidR="00E81BB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single"/>
              <w:rtl/>
            </w:rPr>
            <w:t>ِـ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single"/>
              <w:rtl/>
            </w:rPr>
            <w:t>ـ</w:t>
          </w:r>
          <w:r w:rsidR="00E81BB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single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single"/>
              <w:rtl/>
            </w:rPr>
            <w:t>ق</w:t>
          </w:r>
          <w:r w:rsidR="00E81BBE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single"/>
              <w:rtl/>
            </w:rPr>
            <w:t>َـ</w:t>
          </w:r>
          <w:r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u w:val="single"/>
              <w:rtl/>
            </w:rPr>
            <w:t xml:space="preserve">ــة </w:t>
          </w:r>
          <w:r w:rsidR="00E81BB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u w:val="single"/>
              <w:rtl/>
            </w:rPr>
            <w:t>ل</w:t>
          </w:r>
          <w:r w:rsidRPr="0021114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u w:val="single"/>
              <w:rtl/>
            </w:rPr>
            <w:t>لـمـخــطَّــط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u w:val="single"/>
              <w:rtl/>
            </w:rPr>
            <w:t xml:space="preserve">ــات </w:t>
          </w:r>
          <w:r w:rsidRPr="00C1674C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u w:val="single"/>
              <w:rtl/>
            </w:rPr>
            <w:t>الانــســيــابـ</w:t>
          </w:r>
          <w:r w:rsidR="00A06AA2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u w:val="single"/>
              <w:rtl/>
            </w:rPr>
            <w:t>ـ</w:t>
          </w:r>
          <w:r w:rsidRPr="00C1674C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u w:val="single"/>
              <w:rtl/>
            </w:rPr>
            <w:t>ي</w:t>
          </w:r>
          <w:r w:rsidR="00E81BB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u w:val="single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u w:val="single"/>
              <w:rtl/>
            </w:rPr>
            <w:t>ـة الـتــالــيــة</w:t>
          </w:r>
          <w:r w:rsidRPr="00A06AA2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:</w:t>
          </w:r>
        </w:p>
        <w:p w14:paraId="1A6D37DF" w14:textId="77777777" w:rsidR="00C1674C" w:rsidRPr="005E428A" w:rsidRDefault="00C1674C" w:rsidP="00C1674C">
          <w:pPr>
            <w:bidi/>
            <w:jc w:val="both"/>
            <w:rPr>
              <w:rFonts w:asciiTheme="majorBidi" w:hAnsiTheme="majorBidi" w:cstheme="majorBidi"/>
              <w:color w:val="002060"/>
              <w:lang w:val="fr-FR"/>
            </w:rPr>
          </w:pPr>
        </w:p>
        <w:p w14:paraId="6B0534AF" w14:textId="77777777" w:rsidR="00692E67" w:rsidRDefault="00692E67" w:rsidP="003F7F0E">
          <w:pPr>
            <w:bidi/>
            <w:spacing w:line="360" w:lineRule="auto"/>
            <w:jc w:val="both"/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</w:pPr>
          <w:r w:rsidRPr="007335A6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الـمـخــطَّــط الان</w:t>
          </w:r>
          <w:r w:rsidR="00CC5745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7335A6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ـس</w:t>
          </w:r>
          <w:r w:rsidR="00CC5745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7335A6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ـيـ</w:t>
          </w:r>
          <w:r w:rsidR="00CC5745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7335A6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ابـي</w:t>
          </w:r>
          <w:r w:rsidR="00A06AA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" </w:t>
          </w:r>
          <w:r w:rsidR="003F7F0E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>3</w:t>
          </w:r>
          <w:r w:rsidR="00A06AA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" </w:t>
          </w:r>
          <w:r w:rsidRPr="007335A6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 </w:t>
          </w:r>
          <w:r w:rsidRPr="007335A6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يُـ</w:t>
          </w:r>
          <w:r w:rsidR="00CC5745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7335A6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مَ</w:t>
          </w:r>
          <w:r w:rsidR="00CC5745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7335A6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ـثِّ</w:t>
          </w:r>
          <w:r w:rsidR="00CC5745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7335A6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ـل حـ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7335A6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ل</w:t>
          </w:r>
          <w:r w:rsidR="00AE444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ــول</w:t>
          </w:r>
          <w:r w:rsidRPr="007335A6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AE444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ا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لـ</w:t>
          </w:r>
          <w:r w:rsidRPr="007335A6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م</w:t>
          </w:r>
          <w:r w:rsidR="00CC5745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7335A6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ـع</w:t>
          </w:r>
          <w:r w:rsidR="00CC5745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7335A6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ــادل</w:t>
          </w:r>
          <w:r w:rsidR="00CC5745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7335A6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ـة مـن الـدرج</w:t>
          </w:r>
          <w:r w:rsidRPr="007335A6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7335A6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 xml:space="preserve">ـة الأولـى </w:t>
          </w:r>
          <w:r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 : </w:t>
          </w:r>
          <w:r w:rsidRPr="007335A6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</w:rPr>
            <w:t>a X  +  b  =  0</w:t>
          </w:r>
          <w:r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  </w:t>
          </w:r>
        </w:p>
        <w:p w14:paraId="41C31323" w14:textId="77777777" w:rsidR="00692E67" w:rsidRPr="00C1674C" w:rsidRDefault="00692E67" w:rsidP="00211143">
          <w:pPr>
            <w:bidi/>
            <w:spacing w:line="360" w:lineRule="auto"/>
            <w:jc w:val="both"/>
            <w:rPr>
              <w:rFonts w:asciiTheme="majorBidi" w:hAnsiTheme="majorBidi" w:cs="Times New Roman"/>
              <w:b/>
              <w:bCs/>
              <w:color w:val="002060"/>
              <w:sz w:val="26"/>
              <w:szCs w:val="26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547072" behindDoc="0" locked="0" layoutInCell="1" allowOverlap="1" wp14:anchorId="65691907" wp14:editId="0BF207E6">
                    <wp:simplePos x="0" y="0"/>
                    <wp:positionH relativeFrom="column">
                      <wp:posOffset>2174240</wp:posOffset>
                    </wp:positionH>
                    <wp:positionV relativeFrom="paragraph">
                      <wp:posOffset>275590</wp:posOffset>
                    </wp:positionV>
                    <wp:extent cx="2339975" cy="431800"/>
                    <wp:effectExtent l="0" t="0" r="22225" b="25400"/>
                    <wp:wrapNone/>
                    <wp:docPr id="362" name="Ellipse 3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339975" cy="431800"/>
                            </a:xfrm>
                            <a:prstGeom prst="ellipse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4A0852" w14:textId="77777777" w:rsidR="00E3791B" w:rsidRPr="008C39A5" w:rsidRDefault="00E3791B" w:rsidP="008C39A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  <w:lang w:val="fr-FR"/>
                                  </w:rPr>
                                </w:pPr>
                                <w:r>
                                  <w:rPr>
                                    <w:rFonts w:cs="Times New Roman"/>
                                    <w:b/>
                                    <w:bCs/>
                                    <w:sz w:val="26"/>
                                    <w:szCs w:val="28"/>
                                    <w:lang w:val="fr-FR"/>
                                  </w:rPr>
                                  <w:t>Début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oval w14:anchorId="65691907" id="Ellipse 362" o:spid="_x0000_s1231" style="position:absolute;left:0;text-align:left;margin-left:171.2pt;margin-top:21.7pt;width:184.25pt;height:34pt;z-index:25254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" fillcolor="white [3201]" strokecolor="black [3200]" strokeweight="1.5pt">
                    <v:stroke joinstyle="miter"/>
                    <v:textbox>
                      <w:txbxContent>
                        <w:p w14:paraId="264A0852" w14:textId="77777777" w:rsidR="00E3791B" w:rsidRPr="008C39A5" w:rsidRDefault="00E3791B" w:rsidP="008C39A5">
                          <w:pPr>
                            <w:jc w:val="center"/>
                            <w:rPr>
                              <w:sz w:val="22"/>
                              <w:szCs w:val="22"/>
                              <w:lang w:val="fr-FR"/>
                            </w:rPr>
                          </w:pPr>
                          <w:r>
                            <w:rPr>
                              <w:rFonts w:cs="Times New Roman"/>
                              <w:b/>
                              <w:bCs/>
                              <w:sz w:val="26"/>
                              <w:szCs w:val="28"/>
                              <w:lang w:val="fr-FR"/>
                            </w:rPr>
                            <w:t>Début</w:t>
                          </w:r>
                        </w:p>
                      </w:txbxContent>
                    </v:textbox>
                  </v:oval>
                </w:pict>
              </mc:Fallback>
            </mc:AlternateContent>
          </w:r>
        </w:p>
        <w:p w14:paraId="73C1FF67" w14:textId="77777777" w:rsidR="00692E67" w:rsidRPr="006500D0" w:rsidRDefault="00692E67" w:rsidP="00692E67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2060"/>
              <w:sz w:val="10"/>
              <w:szCs w:val="10"/>
              <w:u w:val="single"/>
              <w:rtl/>
            </w:rPr>
          </w:pPr>
        </w:p>
        <w:p w14:paraId="746FFC83" w14:textId="77777777" w:rsidR="00692E67" w:rsidRPr="00335479" w:rsidRDefault="00692E67" w:rsidP="00692E67">
          <w:pPr>
            <w:bidi/>
            <w:spacing w:line="360" w:lineRule="auto"/>
            <w:ind w:firstLine="720"/>
            <w:jc w:val="both"/>
            <w:rPr>
              <w:rFonts w:asciiTheme="majorBidi" w:hAnsiTheme="majorBidi" w:cstheme="majorBidi"/>
              <w:b/>
              <w:bCs/>
              <w:color w:val="auto"/>
              <w:sz w:val="22"/>
              <w:szCs w:val="22"/>
              <w:rtl/>
            </w:rPr>
          </w:pPr>
        </w:p>
        <w:p w14:paraId="07373597" w14:textId="77777777" w:rsidR="00692E67" w:rsidRDefault="00692E67" w:rsidP="00692E67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553216" behindDoc="0" locked="0" layoutInCell="1" allowOverlap="1" wp14:anchorId="5F25BAAD" wp14:editId="45775A8F">
                    <wp:simplePos x="0" y="0"/>
                    <wp:positionH relativeFrom="column">
                      <wp:posOffset>3346289</wp:posOffset>
                    </wp:positionH>
                    <wp:positionV relativeFrom="paragraph">
                      <wp:posOffset>64770</wp:posOffset>
                    </wp:positionV>
                    <wp:extent cx="0" cy="396000"/>
                    <wp:effectExtent l="76200" t="0" r="57150" b="61595"/>
                    <wp:wrapNone/>
                    <wp:docPr id="363" name="Connecteur droit avec flèche 3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3960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4D89DD0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363" o:spid="_x0000_s1026" type="#_x0000_t32" style="position:absolute;margin-left:263.5pt;margin-top:5.1pt;width:0;height:31.2pt;z-index:25255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" strokecolor="black [3200]" strokeweight="1.5pt">
                    <v:stroke endarrow="block" joinstyle="miter"/>
                  </v:shape>
                </w:pict>
              </mc:Fallback>
            </mc:AlternateContent>
          </w:r>
        </w:p>
        <w:p w14:paraId="6C0F890A" w14:textId="77777777" w:rsidR="00692E67" w:rsidRDefault="00816C3B" w:rsidP="00692E67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79168" behindDoc="0" locked="0" layoutInCell="1" allowOverlap="1" wp14:anchorId="0EDA0661" wp14:editId="5D337654">
                    <wp:simplePos x="0" y="0"/>
                    <wp:positionH relativeFrom="column">
                      <wp:posOffset>4523105</wp:posOffset>
                    </wp:positionH>
                    <wp:positionV relativeFrom="paragraph">
                      <wp:posOffset>213995</wp:posOffset>
                    </wp:positionV>
                    <wp:extent cx="359410" cy="359410"/>
                    <wp:effectExtent l="0" t="0" r="0" b="2540"/>
                    <wp:wrapNone/>
                    <wp:docPr id="609" name="Rectangle 60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359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B7BB3F3" w14:textId="77777777" w:rsidR="00E3791B" w:rsidRPr="000E7368" w:rsidRDefault="00E3791B" w:rsidP="00816C3B">
                                <w:pPr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EDA0661" id="Rectangle 609" o:spid="_x0000_s1232" style="position:absolute;left:0;text-align:left;margin-left:356.15pt;margin-top:16.85pt;width:28.3pt;height:28.3pt;z-index:25267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" filled="f" stroked="f" strokeweight="1pt">
                    <v:textbox>
                      <w:txbxContent>
                        <w:p w14:paraId="5B7BB3F3" w14:textId="77777777" w:rsidR="00E3791B" w:rsidRPr="000E7368" w:rsidRDefault="00E3791B" w:rsidP="00816C3B">
                          <w:pPr>
                            <w:ind w:right="-51"/>
                            <w:jc w:val="center"/>
                            <w:rPr>
                              <w:rFonts w:cstheme="minorHAnsi"/>
                              <w:b/>
                              <w:bCs/>
                            </w:rPr>
                          </w:pPr>
                          <w:r w:rsidRPr="000E7368">
                            <w:rPr>
                              <w:rFonts w:cstheme="minorHAnsi"/>
                              <w:b/>
                              <w:bCs/>
                            </w:rPr>
                            <w:t>①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692E67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549120" behindDoc="0" locked="0" layoutInCell="1" allowOverlap="1" wp14:anchorId="1A4F4C1C" wp14:editId="6F278E9C">
                    <wp:simplePos x="0" y="0"/>
                    <wp:positionH relativeFrom="column">
                      <wp:posOffset>2174875</wp:posOffset>
                    </wp:positionH>
                    <wp:positionV relativeFrom="paragraph">
                      <wp:posOffset>161290</wp:posOffset>
                    </wp:positionV>
                    <wp:extent cx="2340000" cy="468000"/>
                    <wp:effectExtent l="19050" t="0" r="41275" b="27305"/>
                    <wp:wrapNone/>
                    <wp:docPr id="364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340000" cy="46800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1352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897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ln w="19050"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AC02A9" w14:textId="77777777" w:rsidR="00E3791B" w:rsidRPr="007B65A2" w:rsidRDefault="00E3791B" w:rsidP="008C39A5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</w:pPr>
                                <w:r w:rsidRPr="007B65A2">
                                  <w:rPr>
                                    <w:rFonts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Lire (</w:t>
                                </w:r>
                                <w:proofErr w:type="spellStart"/>
                                <w:r w:rsidRPr="007B65A2">
                                  <w:rPr>
                                    <w:rFonts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a,b</w:t>
                                </w:r>
                                <w:proofErr w:type="spellEnd"/>
                                <w:r w:rsidRPr="007B65A2">
                                  <w:rPr>
                                    <w:rFonts w:cs="Times New Roman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)</w:t>
                                </w:r>
                                <w:r w:rsidRPr="007B65A2">
                                  <w:rPr>
                                    <w:rFonts w:cs="Times New Roman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A4F4C1C" id="_x0000_s1233" style="position:absolute;left:0;text-align:left;margin-left:171.25pt;margin-top:12.7pt;width:184.25pt;height:36.85pt;z-index:25254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" adj="-11796480,,5400" path="m,10000l1352,r8648,l8970,10000,,10000xe" fillcolor="white [3201]" strokecolor="#002060" strokeweight="1.5pt">
                    <v:stroke joinstyle="miter"/>
                    <v:formulas/>
                    <v:path arrowok="t" o:connecttype="custom" o:connectlocs="0,468000;316368,0;2340000,0;2098980,468000;0,468000" o:connectangles="0,0,0,0,0" textboxrect="0,0,10000,10000"/>
                    <v:textbox>
                      <w:txbxContent>
                        <w:p w14:paraId="7FAC02A9" w14:textId="77777777" w:rsidR="00E3791B" w:rsidRPr="007B65A2" w:rsidRDefault="00E3791B" w:rsidP="008C39A5">
                          <w:pPr>
                            <w:jc w:val="center"/>
                            <w:rPr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</w:pPr>
                          <w:r w:rsidRPr="007B65A2">
                            <w:rPr>
                              <w:rFonts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Lire (</w:t>
                          </w:r>
                          <w:proofErr w:type="spellStart"/>
                          <w:r w:rsidRPr="007B65A2">
                            <w:rPr>
                              <w:rFonts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a,b</w:t>
                          </w:r>
                          <w:proofErr w:type="spellEnd"/>
                          <w:r w:rsidRPr="007B65A2">
                            <w:rPr>
                              <w:rFonts w:cs="Times New Roman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)</w:t>
                          </w:r>
                          <w:r w:rsidRPr="007B65A2">
                            <w:rPr>
                              <w:rFonts w:cs="Times New Roman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val="fr-FR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2B0944C3" w14:textId="77777777" w:rsidR="00692E67" w:rsidRDefault="00692E67" w:rsidP="00692E67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</w:p>
        <w:p w14:paraId="1D9FB7B2" w14:textId="77777777" w:rsidR="00692E67" w:rsidRPr="008C03F4" w:rsidRDefault="00816C3B" w:rsidP="00692E67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32"/>
              <w:szCs w:val="32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81216" behindDoc="0" locked="0" layoutInCell="1" allowOverlap="1" wp14:anchorId="5B96D89A" wp14:editId="4500755F">
                    <wp:simplePos x="0" y="0"/>
                    <wp:positionH relativeFrom="column">
                      <wp:posOffset>3497106</wp:posOffset>
                    </wp:positionH>
                    <wp:positionV relativeFrom="paragraph">
                      <wp:posOffset>233045</wp:posOffset>
                    </wp:positionV>
                    <wp:extent cx="360000" cy="360000"/>
                    <wp:effectExtent l="0" t="0" r="0" b="2540"/>
                    <wp:wrapNone/>
                    <wp:docPr id="610" name="Rectangle 6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60000" cy="3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295F091" w14:textId="77777777" w:rsidR="00E3791B" w:rsidRPr="000E7368" w:rsidRDefault="00E3791B" w:rsidP="00816C3B">
                                <w:pPr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②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B96D89A" id="Rectangle 610" o:spid="_x0000_s1234" style="position:absolute;left:0;text-align:left;margin-left:275.35pt;margin-top:18.35pt;width:28.35pt;height:28.35pt;z-index:25268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" filled="f" stroked="f" strokeweight="1pt">
                    <v:textbox>
                      <w:txbxContent>
                        <w:p w14:paraId="6295F091" w14:textId="77777777" w:rsidR="00E3791B" w:rsidRPr="000E7368" w:rsidRDefault="00E3791B" w:rsidP="00816C3B">
                          <w:pPr>
                            <w:ind w:right="-51"/>
                            <w:jc w:val="center"/>
                            <w:rPr>
                              <w:rFonts w:cstheme="minorHAnsi"/>
                              <w:b/>
                              <w:bCs/>
                            </w:rPr>
                          </w:pPr>
                          <w:r w:rsidRPr="000E7368">
                            <w:rPr>
                              <w:rFonts w:cstheme="minorHAnsi"/>
                              <w:b/>
                              <w:bCs/>
                            </w:rPr>
                            <w:t>②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692E67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546048" behindDoc="0" locked="0" layoutInCell="1" allowOverlap="1" wp14:anchorId="3DA386CB" wp14:editId="4576E5F3">
                    <wp:simplePos x="0" y="0"/>
                    <wp:positionH relativeFrom="column">
                      <wp:posOffset>3341370</wp:posOffset>
                    </wp:positionH>
                    <wp:positionV relativeFrom="paragraph">
                      <wp:posOffset>27779</wp:posOffset>
                    </wp:positionV>
                    <wp:extent cx="0" cy="395605"/>
                    <wp:effectExtent l="76200" t="0" r="57150" b="61595"/>
                    <wp:wrapNone/>
                    <wp:docPr id="365" name="Connecteur droit avec flèche 3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39560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D7C1BBB" id="Connecteur droit avec flèche 365" o:spid="_x0000_s1026" type="#_x0000_t32" style="position:absolute;margin-left:263.1pt;margin-top:2.2pt;width:0;height:31.15pt;z-index:25254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" strokecolor="black [3200]" strokeweight="1.5pt">
                    <v:stroke endarrow="block" joinstyle="miter"/>
                  </v:shape>
                </w:pict>
              </mc:Fallback>
            </mc:AlternateContent>
          </w:r>
        </w:p>
        <w:p w14:paraId="1356ECC0" w14:textId="77777777" w:rsidR="00692E67" w:rsidRDefault="00CF33D1" w:rsidP="00692E67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 w:rsidRPr="00C1483E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89408" behindDoc="0" locked="0" layoutInCell="1" allowOverlap="1" wp14:anchorId="7D606AB3" wp14:editId="76EA438B">
                    <wp:simplePos x="0" y="0"/>
                    <wp:positionH relativeFrom="column">
                      <wp:posOffset>1582420</wp:posOffset>
                    </wp:positionH>
                    <wp:positionV relativeFrom="paragraph">
                      <wp:posOffset>7781</wp:posOffset>
                    </wp:positionV>
                    <wp:extent cx="359410" cy="359410"/>
                    <wp:effectExtent l="0" t="0" r="0" b="2540"/>
                    <wp:wrapNone/>
                    <wp:docPr id="615" name="Rectangle 6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359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6BC3DA5" w14:textId="77777777" w:rsidR="00E3791B" w:rsidRPr="000E7368" w:rsidRDefault="00E3791B" w:rsidP="00C1483E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⑥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D606AB3" id="Rectangle 615" o:spid="_x0000_s1235" style="position:absolute;left:0;text-align:left;margin-left:124.6pt;margin-top:.6pt;width:28.3pt;height:28.3pt;z-index:25268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" filled="f" stroked="f" strokeweight="1pt">
                    <v:textbox>
                      <w:txbxContent>
                        <w:p w14:paraId="46BC3DA5" w14:textId="77777777" w:rsidR="00E3791B" w:rsidRPr="000E7368" w:rsidRDefault="00E3791B" w:rsidP="00C1483E">
                          <w:pPr>
                            <w:ind w:right="-51"/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0E7368">
                            <w:rPr>
                              <w:rFonts w:cstheme="minorHAnsi"/>
                              <w:b/>
                              <w:bCs/>
                            </w:rPr>
                            <w:t>⑥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83264" behindDoc="0" locked="0" layoutInCell="1" allowOverlap="1" wp14:anchorId="142E28B4" wp14:editId="49DC48F2">
                    <wp:simplePos x="0" y="0"/>
                    <wp:positionH relativeFrom="column">
                      <wp:posOffset>5057936</wp:posOffset>
                    </wp:positionH>
                    <wp:positionV relativeFrom="paragraph">
                      <wp:posOffset>8890</wp:posOffset>
                    </wp:positionV>
                    <wp:extent cx="359410" cy="359410"/>
                    <wp:effectExtent l="0" t="0" r="0" b="2540"/>
                    <wp:wrapNone/>
                    <wp:docPr id="611" name="Rectangle 6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359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23E6D68" w14:textId="77777777" w:rsidR="00E3791B" w:rsidRPr="000E7368" w:rsidRDefault="00E3791B" w:rsidP="00816C3B">
                                <w:pPr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③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42E28B4" id="Rectangle 611" o:spid="_x0000_s1236" style="position:absolute;left:0;text-align:left;margin-left:398.25pt;margin-top:.7pt;width:28.3pt;height:28.3pt;z-index:25268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" filled="f" stroked="f" strokeweight="1pt">
                    <v:textbox>
                      <w:txbxContent>
                        <w:p w14:paraId="123E6D68" w14:textId="77777777" w:rsidR="00E3791B" w:rsidRPr="000E7368" w:rsidRDefault="00E3791B" w:rsidP="00816C3B">
                          <w:pPr>
                            <w:ind w:right="-51"/>
                            <w:jc w:val="center"/>
                            <w:rPr>
                              <w:rFonts w:cstheme="minorHAnsi"/>
                              <w:b/>
                              <w:bCs/>
                            </w:rPr>
                          </w:pPr>
                          <w:r w:rsidRPr="000E7368">
                            <w:rPr>
                              <w:rFonts w:cstheme="minorHAnsi"/>
                              <w:b/>
                              <w:bCs/>
                            </w:rPr>
                            <w:t>③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E71D55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542976" behindDoc="0" locked="0" layoutInCell="1" allowOverlap="1" wp14:anchorId="22E757AA" wp14:editId="201ACFE1">
                    <wp:simplePos x="0" y="0"/>
                    <wp:positionH relativeFrom="column">
                      <wp:posOffset>4436110</wp:posOffset>
                    </wp:positionH>
                    <wp:positionV relativeFrom="paragraph">
                      <wp:posOffset>71755</wp:posOffset>
                    </wp:positionV>
                    <wp:extent cx="443230" cy="285750"/>
                    <wp:effectExtent l="0" t="0" r="0" b="0"/>
                    <wp:wrapNone/>
                    <wp:docPr id="367" name="Rectangle 3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6FFC97F" w14:textId="77777777" w:rsidR="00E3791B" w:rsidRDefault="00E3791B" w:rsidP="008C39A5">
                                <w:pPr>
                                  <w:jc w:val="center"/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>V</w:t>
                                </w:r>
                              </w:p>
                              <w:p w14:paraId="7DE1F283" w14:textId="77777777" w:rsidR="00E3791B" w:rsidRPr="002557F5" w:rsidRDefault="00E3791B" w:rsidP="00692E67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rtl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2E757AA" id="Rectangle 367" o:spid="_x0000_s1237" style="position:absolute;left:0;text-align:left;margin-left:349.3pt;margin-top:5.65pt;width:34.9pt;height:22.5pt;z-index:25254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" fillcolor="white [3201]" stroked="f" strokeweight="1pt">
                    <v:textbox>
                      <w:txbxContent>
                        <w:p w14:paraId="66FFC97F" w14:textId="77777777" w:rsidR="00E3791B" w:rsidRDefault="00E3791B" w:rsidP="008C39A5">
                          <w:pPr>
                            <w:jc w:val="center"/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  <w:t>V</w:t>
                          </w:r>
                        </w:p>
                        <w:p w14:paraId="7DE1F283" w14:textId="77777777" w:rsidR="00E3791B" w:rsidRPr="002557F5" w:rsidRDefault="00E3791B" w:rsidP="00692E67">
                          <w:pPr>
                            <w:bidi/>
                            <w:jc w:val="center"/>
                            <w:rPr>
                              <w:b/>
                              <w:bCs/>
                              <w:rtl/>
                              <w:lang w:val="fr-FR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="00692E67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541952" behindDoc="0" locked="0" layoutInCell="1" allowOverlap="1" wp14:anchorId="3FA5AA47" wp14:editId="518240D5">
                    <wp:simplePos x="0" y="0"/>
                    <wp:positionH relativeFrom="column">
                      <wp:posOffset>2000885</wp:posOffset>
                    </wp:positionH>
                    <wp:positionV relativeFrom="paragraph">
                      <wp:posOffset>75404</wp:posOffset>
                    </wp:positionV>
                    <wp:extent cx="443230" cy="285750"/>
                    <wp:effectExtent l="0" t="0" r="0" b="0"/>
                    <wp:wrapNone/>
                    <wp:docPr id="366" name="Rectangle 3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9B2C54" w14:textId="77777777" w:rsidR="00E3791B" w:rsidRPr="00E758BD" w:rsidRDefault="00E3791B" w:rsidP="008C39A5">
                                <w:pPr>
                                  <w:jc w:val="center"/>
                                  <w:rPr>
                                    <w:b/>
                                    <w:bCs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cs="Times New Roman"/>
                                    <w:b/>
                                    <w:bCs/>
                                    <w:lang w:val="fr-FR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FA5AA47" id="Rectangle 366" o:spid="_x0000_s1238" style="position:absolute;left:0;text-align:left;margin-left:157.55pt;margin-top:5.95pt;width:34.9pt;height:22.5pt;z-index:25254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" fillcolor="white [3201]" stroked="f" strokeweight="1pt">
                    <v:textbox>
                      <w:txbxContent>
                        <w:p w14:paraId="009B2C54" w14:textId="77777777" w:rsidR="00E3791B" w:rsidRPr="00E758BD" w:rsidRDefault="00E3791B" w:rsidP="008C39A5">
                          <w:pPr>
                            <w:jc w:val="center"/>
                            <w:rPr>
                              <w:b/>
                              <w:bCs/>
                              <w:rtl/>
                              <w:lang w:val="fr-FR"/>
                            </w:rPr>
                          </w:pPr>
                          <w:r>
                            <w:rPr>
                              <w:rFonts w:cs="Times New Roman"/>
                              <w:b/>
                              <w:bCs/>
                              <w:lang w:val="fr-FR"/>
                            </w:rPr>
                            <w:t>F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692E67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550144" behindDoc="0" locked="0" layoutInCell="1" allowOverlap="1" wp14:anchorId="0CFDF975" wp14:editId="0657BB53">
                    <wp:simplePos x="0" y="0"/>
                    <wp:positionH relativeFrom="column">
                      <wp:posOffset>2548890</wp:posOffset>
                    </wp:positionH>
                    <wp:positionV relativeFrom="paragraph">
                      <wp:posOffset>75565</wp:posOffset>
                    </wp:positionV>
                    <wp:extent cx="1583690" cy="539750"/>
                    <wp:effectExtent l="38100" t="19050" r="16510" b="31750"/>
                    <wp:wrapNone/>
                    <wp:docPr id="368" name="Organigramme : Décision 3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583690" cy="539750"/>
                            </a:xfrm>
                            <a:prstGeom prst="flowChartDecision">
                              <a:avLst/>
                            </a:pr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2B205A1" w14:textId="77777777" w:rsidR="00E3791B" w:rsidRPr="007B65A2" w:rsidRDefault="00E3791B" w:rsidP="00692E67">
                                <w:pPr>
                                  <w:ind w:left="-142"/>
                                  <w:jc w:val="center"/>
                                  <w:rPr>
                                    <w:color w:val="FF0000"/>
                                    <w:sz w:val="22"/>
                                    <w:szCs w:val="22"/>
                                  </w:rPr>
                                </w:pPr>
                                <w:r w:rsidRPr="007B65A2">
                                  <w:rPr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>a</w:t>
                                </w:r>
                                <w:r w:rsidRPr="007B65A2">
                                  <w:rPr>
                                    <w:rFonts w:hint="cs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0000"/>
                                      <w:sz w:val="26"/>
                                      <w:szCs w:val="26"/>
                                      <w:lang w:val="fr-FR"/>
                                    </w:rPr>
                                    <m:t>≠</m:t>
                                  </m:r>
                                </m:oMath>
                                <w:r w:rsidRPr="007B65A2">
                                  <w:rPr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 xml:space="preserve"> </w:t>
                                </w:r>
                                <w:r w:rsidRPr="007B65A2">
                                  <w:rPr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CFDF975" id="Organigramme : Décision 368" o:spid="_x0000_s1239" type="#_x0000_t110" style="position:absolute;left:0;text-align:left;margin-left:200.7pt;margin-top:5.95pt;width:124.7pt;height:42.5pt;z-index:25255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" fillcolor="white [3201]" strokecolor="red" strokeweight="1.5pt">
                    <v:textbox>
                      <w:txbxContent>
                        <w:p w14:paraId="12B205A1" w14:textId="77777777" w:rsidR="00E3791B" w:rsidRPr="007B65A2" w:rsidRDefault="00E3791B" w:rsidP="00692E67">
                          <w:pPr>
                            <w:ind w:left="-142"/>
                            <w:jc w:val="center"/>
                            <w:rPr>
                              <w:color w:val="FF0000"/>
                              <w:sz w:val="22"/>
                              <w:szCs w:val="22"/>
                            </w:rPr>
                          </w:pPr>
                          <w:r w:rsidRPr="007B65A2">
                            <w:rPr>
                              <w:b/>
                              <w:bCs/>
                              <w:color w:val="FF0000"/>
                              <w:sz w:val="26"/>
                              <w:szCs w:val="26"/>
                              <w:lang w:val="fr-FR"/>
                            </w:rPr>
                            <w:t>a</w:t>
                          </w:r>
                          <w:r w:rsidRPr="007B65A2">
                            <w:rPr>
                              <w:rFonts w:hint="cs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  <w:lang w:val="fr-FR"/>
                            </w:rPr>
                            <w:t xml:space="preserve"> </w:t>
                          </w: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m:t>≠</m:t>
                            </m:r>
                          </m:oMath>
                          <w:r w:rsidRPr="007B65A2">
                            <w:rPr>
                              <w:b/>
                              <w:bCs/>
                              <w:color w:val="FF0000"/>
                              <w:sz w:val="26"/>
                              <w:szCs w:val="26"/>
                              <w:lang w:val="fr-FR"/>
                            </w:rPr>
                            <w:t xml:space="preserve"> </w:t>
                          </w:r>
                          <w:r w:rsidRPr="007B65A2">
                            <w:rPr>
                              <w:b/>
                              <w:bCs/>
                              <w:color w:val="FF0000"/>
                              <w:lang w:val="fr-FR"/>
                            </w:rPr>
                            <w:t>0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692E67"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551168" behindDoc="0" locked="0" layoutInCell="1" allowOverlap="1" wp14:anchorId="6EBA0D02" wp14:editId="7291E5DB">
                    <wp:simplePos x="0" y="0"/>
                    <wp:positionH relativeFrom="column">
                      <wp:posOffset>1651635</wp:posOffset>
                    </wp:positionH>
                    <wp:positionV relativeFrom="paragraph">
                      <wp:posOffset>342900</wp:posOffset>
                    </wp:positionV>
                    <wp:extent cx="897255" cy="370840"/>
                    <wp:effectExtent l="76200" t="0" r="17145" b="48260"/>
                    <wp:wrapNone/>
                    <wp:docPr id="369" name="Connecteur en angle 3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897255" cy="370840"/>
                            </a:xfrm>
                            <a:prstGeom prst="bentConnector3">
                              <a:avLst>
                                <a:gd name="adj1" fmla="val 99913"/>
                              </a:avLst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6D433DB8"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eur en angle 369" o:spid="_x0000_s1026" type="#_x0000_t34" style="position:absolute;margin-left:130.05pt;margin-top:27pt;width:70.65pt;height:29.2pt;flip:x;z-index:252551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" adj="21581" strokecolor="black [3200]" strokeweight="1.5pt">
                    <v:stroke endarrow="block"/>
                  </v:shape>
                </w:pict>
              </mc:Fallback>
            </mc:AlternateContent>
          </w:r>
        </w:p>
        <w:p w14:paraId="08C5475D" w14:textId="77777777" w:rsidR="00692E67" w:rsidRDefault="00AE1364" w:rsidP="00692E67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 w:rsidRPr="00C1483E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777472" behindDoc="0" locked="0" layoutInCell="1" allowOverlap="1" wp14:anchorId="622C048F" wp14:editId="4DB7C17B">
                    <wp:simplePos x="0" y="0"/>
                    <wp:positionH relativeFrom="column">
                      <wp:posOffset>1777365</wp:posOffset>
                    </wp:positionH>
                    <wp:positionV relativeFrom="paragraph">
                      <wp:posOffset>220819</wp:posOffset>
                    </wp:positionV>
                    <wp:extent cx="359410" cy="359410"/>
                    <wp:effectExtent l="0" t="0" r="0" b="2540"/>
                    <wp:wrapNone/>
                    <wp:docPr id="584" name="Rectangle 58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359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6A31AA9" w14:textId="77777777" w:rsidR="00E3791B" w:rsidRPr="000E7368" w:rsidRDefault="00E3791B" w:rsidP="00C1483E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⑦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22C048F" id="Rectangle 584" o:spid="_x0000_s1240" style="position:absolute;left:0;text-align:left;margin-left:139.95pt;margin-top:17.4pt;width:28.3pt;height:28.3pt;z-index:25277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" filled="f" stroked="f" strokeweight="1pt">
                    <v:textbox>
                      <w:txbxContent>
                        <w:p w14:paraId="46A31AA9" w14:textId="77777777" w:rsidR="00E3791B" w:rsidRPr="000E7368" w:rsidRDefault="00E3791B" w:rsidP="00C1483E">
                          <w:pPr>
                            <w:ind w:right="-51"/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0E7368">
                            <w:rPr>
                              <w:rFonts w:cstheme="minorHAnsi"/>
                              <w:b/>
                              <w:bCs/>
                            </w:rPr>
                            <w:t>⑦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692E67"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552192" behindDoc="0" locked="0" layoutInCell="1" allowOverlap="1" wp14:anchorId="1D867C3A" wp14:editId="4B58902A">
                    <wp:simplePos x="0" y="0"/>
                    <wp:positionH relativeFrom="column">
                      <wp:posOffset>4114800</wp:posOffset>
                    </wp:positionH>
                    <wp:positionV relativeFrom="paragraph">
                      <wp:posOffset>36195</wp:posOffset>
                    </wp:positionV>
                    <wp:extent cx="1349375" cy="1450800"/>
                    <wp:effectExtent l="0" t="0" r="79375" b="54610"/>
                    <wp:wrapNone/>
                    <wp:docPr id="370" name="Connecteur en angle 3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1349375" cy="1450800"/>
                            </a:xfrm>
                            <a:prstGeom prst="bentConnector3">
                              <a:avLst>
                                <a:gd name="adj1" fmla="val 99827"/>
                              </a:avLst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F0FA2BB" id="Connecteur en angle 370" o:spid="_x0000_s1026" type="#_x0000_t34" style="position:absolute;margin-left:324pt;margin-top:2.85pt;width:106.25pt;height:114.25pt;z-index:25255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" adj="21563" strokecolor="black [3200]" strokeweight="1.5pt">
                    <v:stroke endarrow="block"/>
                  </v:shape>
                </w:pict>
              </mc:Fallback>
            </mc:AlternateContent>
          </w:r>
        </w:p>
        <w:p w14:paraId="134F6473" w14:textId="77777777" w:rsidR="00692E67" w:rsidRDefault="00692E67" w:rsidP="00692E67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544000" behindDoc="0" locked="0" layoutInCell="1" allowOverlap="1" wp14:anchorId="1F9F85F5" wp14:editId="45E2D4A8">
                    <wp:simplePos x="0" y="0"/>
                    <wp:positionH relativeFrom="column">
                      <wp:posOffset>416560</wp:posOffset>
                    </wp:positionH>
                    <wp:positionV relativeFrom="paragraph">
                      <wp:posOffset>102235</wp:posOffset>
                    </wp:positionV>
                    <wp:extent cx="443230" cy="285750"/>
                    <wp:effectExtent l="0" t="0" r="0" b="0"/>
                    <wp:wrapNone/>
                    <wp:docPr id="371" name="Rectangle 37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768238A" w14:textId="77777777" w:rsidR="00E3791B" w:rsidRPr="00746F56" w:rsidRDefault="00E3791B" w:rsidP="008C39A5">
                                <w:pPr>
                                  <w:jc w:val="center"/>
                                  <w:rPr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lang w:val="fr-FR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F9F85F5" id="Rectangle 371" o:spid="_x0000_s1241" style="position:absolute;left:0;text-align:left;margin-left:32.8pt;margin-top:8.05pt;width:34.9pt;height:22.5pt;z-index:25254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" fillcolor="white [3201]" stroked="f" strokeweight="1pt">
                    <v:textbox>
                      <w:txbxContent>
                        <w:p w14:paraId="6768238A" w14:textId="77777777" w:rsidR="00E3791B" w:rsidRPr="00746F56" w:rsidRDefault="00E3791B" w:rsidP="008C39A5">
                          <w:pPr>
                            <w:jc w:val="center"/>
                            <w:rPr>
                              <w:rtl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  <w:lang w:val="fr-FR"/>
                            </w:rPr>
                            <w:t>F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545024" behindDoc="0" locked="0" layoutInCell="1" allowOverlap="1" wp14:anchorId="2A0503E7" wp14:editId="1D738AB7">
                    <wp:simplePos x="0" y="0"/>
                    <wp:positionH relativeFrom="column">
                      <wp:posOffset>2401570</wp:posOffset>
                    </wp:positionH>
                    <wp:positionV relativeFrom="paragraph">
                      <wp:posOffset>110490</wp:posOffset>
                    </wp:positionV>
                    <wp:extent cx="443230" cy="285750"/>
                    <wp:effectExtent l="0" t="0" r="0" b="0"/>
                    <wp:wrapNone/>
                    <wp:docPr id="372" name="Rectangle 37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1019CC0" w14:textId="77777777" w:rsidR="00E3791B" w:rsidRPr="008C39A5" w:rsidRDefault="00E3791B" w:rsidP="008C39A5">
                                <w:pPr>
                                  <w:jc w:val="center"/>
                                  <w:rPr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lang w:val="fr-FR"/>
                                  </w:rPr>
                                  <w:t>V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A0503E7" id="Rectangle 372" o:spid="_x0000_s1242" style="position:absolute;left:0;text-align:left;margin-left:189.1pt;margin-top:8.7pt;width:34.9pt;height:22.5pt;z-index:25254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" fillcolor="white [3201]" stroked="f" strokeweight="1pt">
                    <v:textbox>
                      <w:txbxContent>
                        <w:p w14:paraId="21019CC0" w14:textId="77777777" w:rsidR="00E3791B" w:rsidRPr="008C39A5" w:rsidRDefault="00E3791B" w:rsidP="008C39A5">
                          <w:pPr>
                            <w:jc w:val="center"/>
                            <w:rPr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  <w:lang w:val="fr-FR"/>
                            </w:rPr>
                            <w:t>V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557312" behindDoc="0" locked="0" layoutInCell="1" allowOverlap="1" wp14:anchorId="749D4121" wp14:editId="4FD88719">
                    <wp:simplePos x="0" y="0"/>
                    <wp:positionH relativeFrom="column">
                      <wp:posOffset>864870</wp:posOffset>
                    </wp:positionH>
                    <wp:positionV relativeFrom="paragraph">
                      <wp:posOffset>107315</wp:posOffset>
                    </wp:positionV>
                    <wp:extent cx="1583690" cy="539750"/>
                    <wp:effectExtent l="38100" t="19050" r="16510" b="31750"/>
                    <wp:wrapNone/>
                    <wp:docPr id="373" name="Organigramme : Décision 3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583690" cy="539750"/>
                            </a:xfrm>
                            <a:prstGeom prst="flowChartDecision">
                              <a:avLst/>
                            </a:prstGeom>
                            <a:ln w="19050">
                              <a:solidFill>
                                <a:srgbClr val="8E000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29F904F" w14:textId="77777777" w:rsidR="00E3791B" w:rsidRPr="005E428A" w:rsidRDefault="00E3791B" w:rsidP="00692E67">
                                <w:pPr>
                                  <w:ind w:left="-142"/>
                                  <w:jc w:val="center"/>
                                  <w:rPr>
                                    <w:color w:val="8E0000"/>
                                    <w:sz w:val="22"/>
                                    <w:szCs w:val="22"/>
                                  </w:rPr>
                                </w:pPr>
                                <w:r w:rsidRPr="005E428A">
                                  <w:rPr>
                                    <w:b/>
                                    <w:bCs/>
                                    <w:color w:val="8E0000"/>
                                    <w:sz w:val="26"/>
                                    <w:szCs w:val="26"/>
                                    <w:lang w:val="fr-FR"/>
                                  </w:rPr>
                                  <w:t>b</w:t>
                                </w:r>
                                <w:r w:rsidRPr="005E428A">
                                  <w:rPr>
                                    <w:rFonts w:hint="cs"/>
                                    <w:b/>
                                    <w:bCs/>
                                    <w:color w:val="8E000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8E0000"/>
                                      <w:sz w:val="26"/>
                                      <w:szCs w:val="26"/>
                                      <w:lang w:val="fr-FR"/>
                                    </w:rPr>
                                    <m:t>=</m:t>
                                  </m:r>
                                </m:oMath>
                                <w:r w:rsidRPr="005E428A">
                                  <w:rPr>
                                    <w:rFonts w:hint="cs"/>
                                    <w:b/>
                                    <w:bCs/>
                                    <w:color w:val="8E0000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5E428A">
                                  <w:rPr>
                                    <w:b/>
                                    <w:bCs/>
                                    <w:color w:val="8E0000"/>
                                    <w:lang w:val="fr-FR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49D4121" id="Organigramme : Décision 373" o:spid="_x0000_s1243" type="#_x0000_t110" style="position:absolute;left:0;text-align:left;margin-left:68.1pt;margin-top:8.45pt;width:124.7pt;height:42.5pt;z-index:25255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" fillcolor="white [3201]" strokecolor="#8e0000" strokeweight="1.5pt">
                    <v:textbox>
                      <w:txbxContent>
                        <w:p w14:paraId="229F904F" w14:textId="77777777" w:rsidR="00E3791B" w:rsidRPr="005E428A" w:rsidRDefault="00E3791B" w:rsidP="00692E67">
                          <w:pPr>
                            <w:ind w:left="-142"/>
                            <w:jc w:val="center"/>
                            <w:rPr>
                              <w:color w:val="8E0000"/>
                              <w:sz w:val="22"/>
                              <w:szCs w:val="22"/>
                            </w:rPr>
                          </w:pPr>
                          <w:r w:rsidRPr="005E428A">
                            <w:rPr>
                              <w:b/>
                              <w:bCs/>
                              <w:color w:val="8E0000"/>
                              <w:sz w:val="26"/>
                              <w:szCs w:val="26"/>
                              <w:lang w:val="fr-FR"/>
                            </w:rPr>
                            <w:t>b</w:t>
                          </w:r>
                          <w:r w:rsidRPr="005E428A">
                            <w:rPr>
                              <w:rFonts w:hint="cs"/>
                              <w:b/>
                              <w:bCs/>
                              <w:color w:val="8E0000"/>
                              <w:sz w:val="26"/>
                              <w:szCs w:val="26"/>
                              <w:rtl/>
                              <w:lang w:val="fr-FR"/>
                            </w:rPr>
                            <w:t xml:space="preserve"> </w:t>
                          </w: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8E0000"/>
                                <w:sz w:val="26"/>
                                <w:szCs w:val="26"/>
                                <w:lang w:val="fr-FR"/>
                              </w:rPr>
                              <m:t>=</m:t>
                            </m:r>
                          </m:oMath>
                          <w:r w:rsidRPr="005E428A">
                            <w:rPr>
                              <w:rFonts w:hint="cs"/>
                              <w:b/>
                              <w:bCs/>
                              <w:color w:val="8E0000"/>
                              <w:rtl/>
                              <w:lang w:val="fr-FR"/>
                            </w:rPr>
                            <w:t xml:space="preserve"> </w:t>
                          </w:r>
                          <w:r w:rsidRPr="005E428A">
                            <w:rPr>
                              <w:b/>
                              <w:bCs/>
                              <w:color w:val="8E0000"/>
                              <w:lang w:val="fr-FR"/>
                            </w:rPr>
                            <w:t>0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67CD42F4" w14:textId="77777777" w:rsidR="00692E67" w:rsidRDefault="00C1483E" w:rsidP="00692E67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 w:rsidRPr="00C1483E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88384" behindDoc="0" locked="0" layoutInCell="1" allowOverlap="1" wp14:anchorId="40C3AA84" wp14:editId="2D715B07">
                    <wp:simplePos x="0" y="0"/>
                    <wp:positionH relativeFrom="column">
                      <wp:posOffset>2404110</wp:posOffset>
                    </wp:positionH>
                    <wp:positionV relativeFrom="paragraph">
                      <wp:posOffset>60325</wp:posOffset>
                    </wp:positionV>
                    <wp:extent cx="359410" cy="359410"/>
                    <wp:effectExtent l="0" t="0" r="0" b="2540"/>
                    <wp:wrapNone/>
                    <wp:docPr id="614" name="Rectangle 61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359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421D4B" w14:textId="77777777" w:rsidR="00E3791B" w:rsidRPr="000E7368" w:rsidRDefault="00E3791B" w:rsidP="00AE1364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⑧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0C3AA84" id="Rectangle 614" o:spid="_x0000_s1244" style="position:absolute;left:0;text-align:left;margin-left:189.3pt;margin-top:4.75pt;width:28.3pt;height:28.3pt;z-index:25268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" filled="f" stroked="f" strokeweight="1pt">
                    <v:textbox>
                      <w:txbxContent>
                        <w:p w14:paraId="07421D4B" w14:textId="77777777" w:rsidR="00E3791B" w:rsidRPr="000E7368" w:rsidRDefault="00E3791B" w:rsidP="00AE1364">
                          <w:pPr>
                            <w:ind w:right="-51"/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rFonts w:cstheme="minorHAnsi"/>
                              <w:b/>
                              <w:bCs/>
                            </w:rPr>
                            <w:t>⑧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Pr="00C1483E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92480" behindDoc="0" locked="0" layoutInCell="1" allowOverlap="1" wp14:anchorId="70BDE38C" wp14:editId="3FCF610E">
                    <wp:simplePos x="0" y="0"/>
                    <wp:positionH relativeFrom="column">
                      <wp:posOffset>398780</wp:posOffset>
                    </wp:positionH>
                    <wp:positionV relativeFrom="paragraph">
                      <wp:posOffset>53340</wp:posOffset>
                    </wp:positionV>
                    <wp:extent cx="349885" cy="323850"/>
                    <wp:effectExtent l="0" t="0" r="0" b="0"/>
                    <wp:wrapNone/>
                    <wp:docPr id="617" name="Rectangle 61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49885" cy="32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8FA011" w14:textId="77777777" w:rsidR="00E3791B" w:rsidRPr="000E7368" w:rsidRDefault="00E3791B" w:rsidP="00C1483E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0BDE38C" id="Rectangle 617" o:spid="_x0000_s1245" style="position:absolute;left:0;text-align:left;margin-left:31.4pt;margin-top:4.2pt;width:27.55pt;height:25.5pt;z-index:25269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" filled="f" stroked="f" strokeweight="1pt">
                    <v:textbox>
                      <w:txbxContent>
                        <w:p w14:paraId="288FA011" w14:textId="77777777" w:rsidR="00E3791B" w:rsidRPr="000E7368" w:rsidRDefault="00E3791B" w:rsidP="00C1483E">
                          <w:pPr>
                            <w:ind w:right="-51"/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rFonts w:cstheme="minorHAnsi"/>
                              <w:b/>
                              <w:bCs/>
                            </w:rPr>
                            <w:t>⑩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54542E"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560384" behindDoc="0" locked="0" layoutInCell="1" allowOverlap="1" wp14:anchorId="11CB1ED8" wp14:editId="386B0642">
                    <wp:simplePos x="0" y="0"/>
                    <wp:positionH relativeFrom="column">
                      <wp:posOffset>2175509</wp:posOffset>
                    </wp:positionH>
                    <wp:positionV relativeFrom="paragraph">
                      <wp:posOffset>102235</wp:posOffset>
                    </wp:positionV>
                    <wp:extent cx="791845" cy="810260"/>
                    <wp:effectExtent l="66993" t="9207" r="37147" b="56198"/>
                    <wp:wrapNone/>
                    <wp:docPr id="374" name="Connecteur en angle 37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5400000">
                              <a:off x="0" y="0"/>
                              <a:ext cx="791845" cy="810260"/>
                            </a:xfrm>
                            <a:prstGeom prst="bentConnector3">
                              <a:avLst>
                                <a:gd name="adj1" fmla="val 51596"/>
                              </a:avLst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7EE8BFE" id="Connecteur en angle 374" o:spid="_x0000_s1026" type="#_x0000_t34" style="position:absolute;margin-left:171.3pt;margin-top:8.05pt;width:62.35pt;height:63.8pt;rotation:90;z-index:25256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" adj="11145" strokecolor="black [3200]" strokeweight="1.5pt">
                    <v:stroke endarrow="block"/>
                  </v:shape>
                </w:pict>
              </mc:Fallback>
            </mc:AlternateContent>
          </w:r>
          <w:r w:rsidR="00ED648D"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562432" behindDoc="0" locked="0" layoutInCell="1" allowOverlap="1" wp14:anchorId="7CDBD7E2" wp14:editId="18F5E500">
                    <wp:simplePos x="0" y="0"/>
                    <wp:positionH relativeFrom="column">
                      <wp:posOffset>2423160</wp:posOffset>
                    </wp:positionH>
                    <wp:positionV relativeFrom="paragraph">
                      <wp:posOffset>70485</wp:posOffset>
                    </wp:positionV>
                    <wp:extent cx="558165" cy="414000"/>
                    <wp:effectExtent l="0" t="0" r="32385" b="24765"/>
                    <wp:wrapNone/>
                    <wp:docPr id="332" name="Connecteur en angle 3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558165" cy="414000"/>
                            </a:xfrm>
                            <a:prstGeom prst="bentConnector3">
                              <a:avLst>
                                <a:gd name="adj1" fmla="val 99827"/>
                              </a:avLst>
                            </a:prstGeom>
                            <a:ln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7C8F125" id="Connecteur en angle 332" o:spid="_x0000_s1026" type="#_x0000_t34" style="position:absolute;margin-left:190.8pt;margin-top:5.55pt;width:43.95pt;height:32.6pt;z-index:25256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" adj="21563" strokecolor="black [3200]" strokeweight="1.5pt"/>
                </w:pict>
              </mc:Fallback>
            </mc:AlternateContent>
          </w:r>
          <w:r w:rsidR="00692E67"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558336" behindDoc="0" locked="0" layoutInCell="1" allowOverlap="1" wp14:anchorId="2C5EFA0E" wp14:editId="52ABC8BF">
                    <wp:simplePos x="0" y="0"/>
                    <wp:positionH relativeFrom="column">
                      <wp:posOffset>572135</wp:posOffset>
                    </wp:positionH>
                    <wp:positionV relativeFrom="paragraph">
                      <wp:posOffset>66040</wp:posOffset>
                    </wp:positionV>
                    <wp:extent cx="294005" cy="1652400"/>
                    <wp:effectExtent l="228600" t="0" r="10795" b="24130"/>
                    <wp:wrapNone/>
                    <wp:docPr id="375" name="Connecteur en angle 37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294005" cy="1652400"/>
                            </a:xfrm>
                            <a:prstGeom prst="bentConnector3">
                              <a:avLst>
                                <a:gd name="adj1" fmla="val 176559"/>
                              </a:avLst>
                            </a:prstGeom>
                            <a:ln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49C93C9" id="Connecteur en angle 375" o:spid="_x0000_s1026" type="#_x0000_t34" style="position:absolute;margin-left:45.05pt;margin-top:5.2pt;width:23.15pt;height:130.1pt;flip:x;z-index:25255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" adj="38137" strokecolor="black [3200]" strokeweight="1.5pt"/>
                </w:pict>
              </mc:Fallback>
            </mc:AlternateContent>
          </w:r>
        </w:p>
        <w:p w14:paraId="488E66CD" w14:textId="77777777" w:rsidR="00692E67" w:rsidRDefault="00692E67" w:rsidP="00692E67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</w:p>
        <w:p w14:paraId="1A0AB059" w14:textId="77777777" w:rsidR="00692E67" w:rsidRDefault="00F936B3" w:rsidP="00692E67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563456" behindDoc="0" locked="0" layoutInCell="1" allowOverlap="1" wp14:anchorId="2341232D" wp14:editId="14EF3C62">
                    <wp:simplePos x="0" y="0"/>
                    <wp:positionH relativeFrom="column">
                      <wp:posOffset>833120</wp:posOffset>
                    </wp:positionH>
                    <wp:positionV relativeFrom="paragraph">
                      <wp:posOffset>287020</wp:posOffset>
                    </wp:positionV>
                    <wp:extent cx="2699385" cy="467995"/>
                    <wp:effectExtent l="19050" t="0" r="43815" b="27305"/>
                    <wp:wrapNone/>
                    <wp:docPr id="327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699385" cy="467995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1352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897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905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1">
                              <a:schemeClr val="accent3"/>
                            </a:lnRef>
                            <a:fillRef idx="2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82A3617" w14:textId="77777777" w:rsidR="00E3791B" w:rsidRPr="007B65A2" w:rsidRDefault="00E3791B" w:rsidP="00834A7A">
                                <w:pPr>
                                  <w:spacing w:line="276" w:lineRule="auto"/>
                                  <w:ind w:left="142"/>
                                  <w:jc w:val="center"/>
                                  <w:rPr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7B65A2">
                                  <w:rPr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lang w:val="fr-FR"/>
                                  </w:rPr>
                                  <w:t>Ecrire (" La Solution est R ")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341232D" id="_x0000_s1246" style="position:absolute;left:0;text-align:left;margin-left:65.6pt;margin-top:22.6pt;width:212.55pt;height:36.85pt;z-index:25256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" adj="-11796480,,5400" path="m,10000l1352,r8648,l8970,10000,,10000xe" fillcolor="white [3212]" strokecolor="#0070c0" strokeweight="1.5pt">
                    <v:stroke joinstyle="miter"/>
                    <v:formulas/>
                    <v:path arrowok="t" o:connecttype="custom" o:connectlocs="0,467995;364957,0;2699385,0;2421348,467995;0,467995" o:connectangles="0,0,0,0,0" textboxrect="0,0,10000,10000"/>
                    <v:textbox>
                      <w:txbxContent>
                        <w:p w14:paraId="782A3617" w14:textId="77777777" w:rsidR="00E3791B" w:rsidRPr="007B65A2" w:rsidRDefault="00E3791B" w:rsidP="00834A7A">
                          <w:pPr>
                            <w:spacing w:line="276" w:lineRule="auto"/>
                            <w:ind w:left="142"/>
                            <w:jc w:val="center"/>
                            <w:rPr>
                              <w:b/>
                              <w:bCs/>
                              <w:color w:val="0070C0"/>
                              <w:sz w:val="26"/>
                              <w:szCs w:val="26"/>
                              <w:rtl/>
                              <w:lang w:val="fr-FR"/>
                            </w:rPr>
                          </w:pPr>
                          <w:r w:rsidRPr="007B65A2">
                            <w:rPr>
                              <w:b/>
                              <w:bCs/>
                              <w:color w:val="0070C0"/>
                              <w:sz w:val="26"/>
                              <w:szCs w:val="26"/>
                              <w:lang w:val="fr-FR"/>
                            </w:rPr>
                            <w:t>Ecrire (" La Solution est R ")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E71D55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556288" behindDoc="0" locked="0" layoutInCell="1" allowOverlap="1" wp14:anchorId="38EC3692" wp14:editId="58F65701">
                    <wp:simplePos x="0" y="0"/>
                    <wp:positionH relativeFrom="column">
                      <wp:posOffset>4448810</wp:posOffset>
                    </wp:positionH>
                    <wp:positionV relativeFrom="paragraph">
                      <wp:posOffset>290195</wp:posOffset>
                    </wp:positionV>
                    <wp:extent cx="2016000" cy="468000"/>
                    <wp:effectExtent l="0" t="0" r="22860" b="27305"/>
                    <wp:wrapNone/>
                    <wp:docPr id="377" name="Organigramme : Processus 37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016000" cy="468000"/>
                            </a:xfrm>
                            <a:prstGeom prst="flowChartProcess">
                              <a:avLst/>
                            </a:prstGeom>
                            <a:ln w="19050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E54CC56" w14:textId="77777777" w:rsidR="00E3791B" w:rsidRPr="007B65A2" w:rsidRDefault="00E3791B" w:rsidP="008C39A5">
                                <w:pPr>
                                  <w:spacing w:line="276" w:lineRule="auto"/>
                                  <w:jc w:val="center"/>
                                  <w:rPr>
                                    <w:rFonts w:asciiTheme="majorBidi" w:hAnsiTheme="majorBidi" w:cs="Times New Roman"/>
                                    <w:color w:val="00B050"/>
                                    <w:sz w:val="28"/>
                                    <w:szCs w:val="28"/>
                                  </w:rPr>
                                </w:pPr>
                                <w:r w:rsidRPr="007B65A2">
                                  <w:rPr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>X = - b / 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8EC3692" id="Organigramme : Processus 377" o:spid="_x0000_s1247" type="#_x0000_t109" style="position:absolute;left:0;text-align:left;margin-left:350.3pt;margin-top:22.85pt;width:158.75pt;height:36.85pt;z-index:25255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" fillcolor="white [3201]" strokecolor="#00b050" strokeweight="1.5pt">
                    <v:textbox>
                      <w:txbxContent>
                        <w:p w14:paraId="2E54CC56" w14:textId="77777777" w:rsidR="00E3791B" w:rsidRPr="007B65A2" w:rsidRDefault="00E3791B" w:rsidP="008C39A5">
                          <w:pPr>
                            <w:spacing w:line="276" w:lineRule="auto"/>
                            <w:jc w:val="center"/>
                            <w:rPr>
                              <w:rFonts w:asciiTheme="majorBidi" w:hAnsiTheme="majorBidi" w:cs="Times New Roman"/>
                              <w:color w:val="00B050"/>
                              <w:sz w:val="28"/>
                              <w:szCs w:val="28"/>
                            </w:rPr>
                          </w:pPr>
                          <w:r w:rsidRPr="007B65A2">
                            <w:rPr>
                              <w:b/>
                              <w:bCs/>
                              <w:color w:val="00B050"/>
                              <w:sz w:val="26"/>
                              <w:szCs w:val="26"/>
                              <w:lang w:val="fr-FR"/>
                            </w:rPr>
                            <w:t>X = - b / a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271C130F" w14:textId="77777777" w:rsidR="00692E67" w:rsidRDefault="00C1483E" w:rsidP="00434441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 w:rsidRPr="00C1483E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90432" behindDoc="0" locked="0" layoutInCell="1" allowOverlap="1" wp14:anchorId="7D74A4A4" wp14:editId="7EDD1B44">
                    <wp:simplePos x="0" y="0"/>
                    <wp:positionH relativeFrom="column">
                      <wp:posOffset>552450</wp:posOffset>
                    </wp:positionH>
                    <wp:positionV relativeFrom="paragraph">
                      <wp:posOffset>40640</wp:posOffset>
                    </wp:positionV>
                    <wp:extent cx="349885" cy="323850"/>
                    <wp:effectExtent l="0" t="0" r="0" b="0"/>
                    <wp:wrapNone/>
                    <wp:docPr id="616" name="Rectangle 6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49885" cy="32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12D58E" w14:textId="77777777" w:rsidR="00E3791B" w:rsidRPr="000E7368" w:rsidRDefault="00E3791B" w:rsidP="00AE1364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⑨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D74A4A4" id="Rectangle 616" o:spid="_x0000_s1248" style="position:absolute;left:0;text-align:left;margin-left:43.5pt;margin-top:3.2pt;width:27.55pt;height:25.5pt;z-index:25269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" filled="f" stroked="f" strokeweight="1pt">
                    <v:textbox>
                      <w:txbxContent>
                        <w:p w14:paraId="7112D58E" w14:textId="77777777" w:rsidR="00E3791B" w:rsidRPr="000E7368" w:rsidRDefault="00E3791B" w:rsidP="00AE1364">
                          <w:pPr>
                            <w:ind w:right="-51"/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rFonts w:cstheme="minorHAnsi"/>
                              <w:b/>
                              <w:bCs/>
                            </w:rPr>
                            <w:t>⑨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Pr="00816C3B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85312" behindDoc="0" locked="0" layoutInCell="1" allowOverlap="1" wp14:anchorId="036BEAEE" wp14:editId="5E205D3D">
                    <wp:simplePos x="0" y="0"/>
                    <wp:positionH relativeFrom="column">
                      <wp:posOffset>4001770</wp:posOffset>
                    </wp:positionH>
                    <wp:positionV relativeFrom="paragraph">
                      <wp:posOffset>50165</wp:posOffset>
                    </wp:positionV>
                    <wp:extent cx="359410" cy="359410"/>
                    <wp:effectExtent l="0" t="0" r="0" b="2540"/>
                    <wp:wrapNone/>
                    <wp:docPr id="612" name="Rectangle 6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359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2EBF07B" w14:textId="77777777" w:rsidR="00E3791B" w:rsidRPr="000E7368" w:rsidRDefault="00E3791B" w:rsidP="00816C3B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④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36BEAEE" id="Rectangle 612" o:spid="_x0000_s1249" style="position:absolute;left:0;text-align:left;margin-left:315.1pt;margin-top:3.95pt;width:28.3pt;height:28.3pt;z-index:25268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" filled="f" stroked="f" strokeweight="1pt">
                    <v:textbox>
                      <w:txbxContent>
                        <w:p w14:paraId="22EBF07B" w14:textId="77777777" w:rsidR="00E3791B" w:rsidRPr="000E7368" w:rsidRDefault="00E3791B" w:rsidP="00816C3B">
                          <w:pPr>
                            <w:ind w:right="-51"/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0E7368">
                            <w:rPr>
                              <w:rFonts w:cstheme="minorHAnsi"/>
                              <w:b/>
                              <w:bCs/>
                            </w:rPr>
                            <w:t>④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7C3554"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567552" behindDoc="0" locked="0" layoutInCell="1" allowOverlap="1" wp14:anchorId="1AA5D085" wp14:editId="663D2C3F">
                    <wp:simplePos x="0" y="0"/>
                    <wp:positionH relativeFrom="column">
                      <wp:posOffset>2554923</wp:posOffset>
                    </wp:positionH>
                    <wp:positionV relativeFrom="paragraph">
                      <wp:posOffset>66993</wp:posOffset>
                    </wp:positionV>
                    <wp:extent cx="325756" cy="1106170"/>
                    <wp:effectExtent l="0" t="9207" r="46037" b="26988"/>
                    <wp:wrapNone/>
                    <wp:docPr id="376" name="Connecteur en angle 37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16200000" flipH="1">
                              <a:off x="0" y="0"/>
                              <a:ext cx="325756" cy="1106170"/>
                            </a:xfrm>
                            <a:prstGeom prst="bentConnector3">
                              <a:avLst>
                                <a:gd name="adj1" fmla="val 99827"/>
                              </a:avLst>
                            </a:prstGeom>
                            <a:ln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2FF11D0" id="Connecteur en angle 376" o:spid="_x0000_s1026" type="#_x0000_t34" style="position:absolute;margin-left:201.2pt;margin-top:5.3pt;width:25.65pt;height:87.1pt;rotation:90;flip:x;z-index:25256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" adj="21563" strokecolor="black [3200]" strokeweight="1.5pt"/>
                </w:pict>
              </mc:Fallback>
            </mc:AlternateContent>
          </w:r>
          <w:r w:rsidR="00692E67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 xml:space="preserve"> </w:t>
          </w:r>
        </w:p>
        <w:p w14:paraId="7B140049" w14:textId="77777777" w:rsidR="00692E67" w:rsidRDefault="00692E67" w:rsidP="00692E67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566528" behindDoc="0" locked="0" layoutInCell="1" allowOverlap="1" wp14:anchorId="53D753FD" wp14:editId="06BDE85B">
                    <wp:simplePos x="0" y="0"/>
                    <wp:positionH relativeFrom="column">
                      <wp:posOffset>5466080</wp:posOffset>
                    </wp:positionH>
                    <wp:positionV relativeFrom="paragraph">
                      <wp:posOffset>144780</wp:posOffset>
                    </wp:positionV>
                    <wp:extent cx="0" cy="720000"/>
                    <wp:effectExtent l="76200" t="0" r="57150" b="61595"/>
                    <wp:wrapNone/>
                    <wp:docPr id="335" name="Connecteur droit avec flèche 33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7200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44A88EE" id="Connecteur droit avec flèche 335" o:spid="_x0000_s1026" type="#_x0000_t32" style="position:absolute;margin-left:430.4pt;margin-top:11.4pt;width:0;height:56.7pt;z-index:25256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" strokecolor="black [3200]" strokeweight="1.5pt">
                    <v:stroke endarrow="block" joinstyle="miter"/>
                  </v:shape>
                </w:pict>
              </mc:Fallback>
            </mc:AlternateContent>
          </w:r>
        </w:p>
        <w:p w14:paraId="495BE88E" w14:textId="77777777" w:rsidR="00692E67" w:rsidRDefault="005D7F24" w:rsidP="00692E67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559360" behindDoc="0" locked="0" layoutInCell="1" allowOverlap="1" wp14:anchorId="3E879D90" wp14:editId="73B4611F">
                    <wp:simplePos x="0" y="0"/>
                    <wp:positionH relativeFrom="column">
                      <wp:posOffset>353962</wp:posOffset>
                    </wp:positionH>
                    <wp:positionV relativeFrom="paragraph">
                      <wp:posOffset>186690</wp:posOffset>
                    </wp:positionV>
                    <wp:extent cx="1144270" cy="395605"/>
                    <wp:effectExtent l="0" t="0" r="74930" b="61595"/>
                    <wp:wrapNone/>
                    <wp:docPr id="386" name="Connecteur en angle 38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1144270" cy="395605"/>
                            </a:xfrm>
                            <a:prstGeom prst="bentConnector3">
                              <a:avLst>
                                <a:gd name="adj1" fmla="val 99827"/>
                              </a:avLst>
                            </a:prstGeom>
                            <a:ln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28E6B4D"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eur en angle 386" o:spid="_x0000_s1026" type="#_x0000_t34" style="position:absolute;margin-left:27.85pt;margin-top:14.7pt;width:90.1pt;height:31.15pt;z-index:25255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" adj="21563" strokecolor="black [3200]" strokeweight="1.5pt">
                    <v:stroke endarrow="block"/>
                  </v:shape>
                </w:pict>
              </mc:Fallback>
            </mc:AlternateContent>
          </w:r>
          <w:r w:rsidR="00692E67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568576" behindDoc="0" locked="0" layoutInCell="1" allowOverlap="1" wp14:anchorId="69FECADC" wp14:editId="6EB949A3">
                    <wp:simplePos x="0" y="0"/>
                    <wp:positionH relativeFrom="column">
                      <wp:posOffset>3268345</wp:posOffset>
                    </wp:positionH>
                    <wp:positionV relativeFrom="paragraph">
                      <wp:posOffset>160020</wp:posOffset>
                    </wp:positionV>
                    <wp:extent cx="0" cy="1519200"/>
                    <wp:effectExtent l="76200" t="0" r="57150" b="62230"/>
                    <wp:wrapNone/>
                    <wp:docPr id="337" name="Connecteur droit avec flèche 33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5192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9AD8A12" id="Connecteur droit avec flèche 337" o:spid="_x0000_s1026" type="#_x0000_t32" style="position:absolute;margin-left:257.35pt;margin-top:12.6pt;width:0;height:119.6pt;z-index:25256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" strokecolor="black [3200]" strokeweight="1.5pt">
                    <v:stroke endarrow="block" joinstyle="miter"/>
                  </v:shape>
                </w:pict>
              </mc:Fallback>
            </mc:AlternateContent>
          </w:r>
        </w:p>
        <w:p w14:paraId="65F56920" w14:textId="77777777" w:rsidR="00692E67" w:rsidRDefault="00C1483E" w:rsidP="00692E67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 w:rsidRPr="00816C3B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86336" behindDoc="0" locked="0" layoutInCell="1" allowOverlap="1" wp14:anchorId="554AEBBF" wp14:editId="3642F034">
                    <wp:simplePos x="0" y="0"/>
                    <wp:positionH relativeFrom="column">
                      <wp:posOffset>4026535</wp:posOffset>
                    </wp:positionH>
                    <wp:positionV relativeFrom="paragraph">
                      <wp:posOffset>302260</wp:posOffset>
                    </wp:positionV>
                    <wp:extent cx="359410" cy="359410"/>
                    <wp:effectExtent l="0" t="0" r="0" b="2540"/>
                    <wp:wrapNone/>
                    <wp:docPr id="613" name="Rectangle 6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359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17BADF2" w14:textId="77777777" w:rsidR="00E3791B" w:rsidRPr="000E7368" w:rsidRDefault="00E3791B" w:rsidP="00816C3B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54AEBBF" id="Rectangle 613" o:spid="_x0000_s1250" style="position:absolute;left:0;text-align:left;margin-left:317.05pt;margin-top:23.8pt;width:28.3pt;height:28.3pt;z-index:25268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" filled="f" stroked="f" strokeweight="1pt">
                    <v:textbox>
                      <w:txbxContent>
                        <w:p w14:paraId="417BADF2" w14:textId="77777777" w:rsidR="00E3791B" w:rsidRPr="000E7368" w:rsidRDefault="00E3791B" w:rsidP="00816C3B">
                          <w:pPr>
                            <w:ind w:right="-51"/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0E7368">
                            <w:rPr>
                              <w:rFonts w:cstheme="minorHAnsi"/>
                              <w:b/>
                              <w:bCs/>
                            </w:rPr>
                            <w:t>⑤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290008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565504" behindDoc="0" locked="0" layoutInCell="1" allowOverlap="1" wp14:anchorId="4105D15C" wp14:editId="173D816E">
                    <wp:simplePos x="0" y="0"/>
                    <wp:positionH relativeFrom="column">
                      <wp:posOffset>4385310</wp:posOffset>
                    </wp:positionH>
                    <wp:positionV relativeFrom="paragraph">
                      <wp:posOffset>254635</wp:posOffset>
                    </wp:positionV>
                    <wp:extent cx="2160000" cy="468000"/>
                    <wp:effectExtent l="19050" t="0" r="31115" b="27305"/>
                    <wp:wrapNone/>
                    <wp:docPr id="388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160000" cy="46800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1352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897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905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1">
                              <a:schemeClr val="accent3"/>
                            </a:lnRef>
                            <a:fillRef idx="2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F5FFB9A" w14:textId="77777777" w:rsidR="00E3791B" w:rsidRPr="007B65A2" w:rsidRDefault="00E3791B" w:rsidP="00834A7A">
                                <w:pPr>
                                  <w:spacing w:line="276" w:lineRule="auto"/>
                                  <w:ind w:left="142"/>
                                  <w:jc w:val="center"/>
                                  <w:rPr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7B65A2">
                                  <w:rPr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lang w:val="fr-FR"/>
                                  </w:rPr>
                                  <w:t>Ecrire (" X =  ",X)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105D15C" id="_x0000_s1251" style="position:absolute;left:0;text-align:left;margin-left:345.3pt;margin-top:20.05pt;width:170.1pt;height:36.85pt;z-index:25256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" adj="-11796480,,5400" path="m,10000l1352,r8648,l8970,10000,,10000xe" fillcolor="white [3212]" strokecolor="#0070c0" strokeweight="1.5pt">
                    <v:stroke joinstyle="miter"/>
                    <v:formulas/>
                    <v:path arrowok="t" o:connecttype="custom" o:connectlocs="0,468000;292032,0;2160000,0;1937520,468000;0,468000" o:connectangles="0,0,0,0,0" textboxrect="0,0,10000,10000"/>
                    <v:textbox>
                      <w:txbxContent>
                        <w:p w14:paraId="0F5FFB9A" w14:textId="77777777" w:rsidR="00E3791B" w:rsidRPr="007B65A2" w:rsidRDefault="00E3791B" w:rsidP="00834A7A">
                          <w:pPr>
                            <w:spacing w:line="276" w:lineRule="auto"/>
                            <w:ind w:left="142"/>
                            <w:jc w:val="center"/>
                            <w:rPr>
                              <w:b/>
                              <w:bCs/>
                              <w:color w:val="0070C0"/>
                              <w:sz w:val="26"/>
                              <w:szCs w:val="26"/>
                              <w:rtl/>
                              <w:lang w:val="fr-FR"/>
                            </w:rPr>
                          </w:pPr>
                          <w:r w:rsidRPr="007B65A2">
                            <w:rPr>
                              <w:b/>
                              <w:bCs/>
                              <w:color w:val="0070C0"/>
                              <w:sz w:val="26"/>
                              <w:szCs w:val="26"/>
                              <w:lang w:val="fr-FR"/>
                            </w:rPr>
                            <w:t>Ecrire (" X =  ",X)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692E67"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561408" behindDoc="0" locked="0" layoutInCell="1" allowOverlap="1" wp14:anchorId="2D9B059F" wp14:editId="2F336221">
                    <wp:simplePos x="0" y="0"/>
                    <wp:positionH relativeFrom="column">
                      <wp:posOffset>1885950</wp:posOffset>
                    </wp:positionH>
                    <wp:positionV relativeFrom="paragraph">
                      <wp:posOffset>288925</wp:posOffset>
                    </wp:positionV>
                    <wp:extent cx="829393" cy="1663200"/>
                    <wp:effectExtent l="2222" t="0" r="11113" b="87312"/>
                    <wp:wrapNone/>
                    <wp:docPr id="387" name="Connecteur en angle 38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16200000" flipV="1">
                              <a:off x="0" y="0"/>
                              <a:ext cx="829393" cy="1663200"/>
                            </a:xfrm>
                            <a:prstGeom prst="bentConnector3">
                              <a:avLst>
                                <a:gd name="adj1" fmla="val 926"/>
                              </a:avLst>
                            </a:prstGeom>
                            <a:ln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C8D04EB" id="Connecteur en angle 387" o:spid="_x0000_s1026" type="#_x0000_t34" style="position:absolute;margin-left:148.5pt;margin-top:22.75pt;width:65.3pt;height:130.95pt;rotation:90;flip:y;z-index:25256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" adj="200" strokecolor="black [3200]" strokeweight="1.5pt">
                    <v:stroke startarrow="block"/>
                  </v:shape>
                </w:pict>
              </mc:Fallback>
            </mc:AlternateContent>
          </w:r>
          <w:r w:rsidR="00692E67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564480" behindDoc="0" locked="0" layoutInCell="1" allowOverlap="1" wp14:anchorId="61485CC2" wp14:editId="301B7756">
                    <wp:simplePos x="0" y="0"/>
                    <wp:positionH relativeFrom="column">
                      <wp:posOffset>187960</wp:posOffset>
                    </wp:positionH>
                    <wp:positionV relativeFrom="paragraph">
                      <wp:posOffset>288925</wp:posOffset>
                    </wp:positionV>
                    <wp:extent cx="2700000" cy="468000"/>
                    <wp:effectExtent l="19050" t="0" r="43815" b="27305"/>
                    <wp:wrapNone/>
                    <wp:docPr id="333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700000" cy="46800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1352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897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1905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1">
                              <a:schemeClr val="accent3"/>
                            </a:lnRef>
                            <a:fillRef idx="2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B2C37C" w14:textId="77777777" w:rsidR="00E3791B" w:rsidRPr="007B65A2" w:rsidRDefault="00E3791B" w:rsidP="00834A7A">
                                <w:pPr>
                                  <w:spacing w:line="276" w:lineRule="auto"/>
                                  <w:ind w:left="142"/>
                                  <w:jc w:val="center"/>
                                  <w:rPr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7B65A2">
                                  <w:rPr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lang w:val="fr-FR"/>
                                  </w:rPr>
                                  <w:t>Ecrire (" Pas de Solution ")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1485CC2" id="_x0000_s1252" style="position:absolute;left:0;text-align:left;margin-left:14.8pt;margin-top:22.75pt;width:212.6pt;height:36.85pt;z-index:25256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" adj="-11796480,,5400" path="m,10000l1352,r8648,l8970,10000,,10000xe" fillcolor="white [3212]" strokecolor="#0070c0" strokeweight="1.5pt">
                    <v:stroke joinstyle="miter"/>
                    <v:formulas/>
                    <v:path arrowok="t" o:connecttype="custom" o:connectlocs="0,468000;365040,0;2700000,0;2421900,468000;0,468000" o:connectangles="0,0,0,0,0" textboxrect="0,0,10000,10000"/>
                    <v:textbox>
                      <w:txbxContent>
                        <w:p w14:paraId="7CB2C37C" w14:textId="77777777" w:rsidR="00E3791B" w:rsidRPr="007B65A2" w:rsidRDefault="00E3791B" w:rsidP="00834A7A">
                          <w:pPr>
                            <w:spacing w:line="276" w:lineRule="auto"/>
                            <w:ind w:left="142"/>
                            <w:jc w:val="center"/>
                            <w:rPr>
                              <w:b/>
                              <w:bCs/>
                              <w:color w:val="0070C0"/>
                              <w:sz w:val="26"/>
                              <w:szCs w:val="26"/>
                              <w:rtl/>
                              <w:lang w:val="fr-FR"/>
                            </w:rPr>
                          </w:pPr>
                          <w:r w:rsidRPr="007B65A2">
                            <w:rPr>
                              <w:b/>
                              <w:bCs/>
                              <w:color w:val="0070C0"/>
                              <w:sz w:val="26"/>
                              <w:szCs w:val="26"/>
                              <w:lang w:val="fr-FR"/>
                            </w:rPr>
                            <w:t>Ecrire (" Pas de Solution ")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12CECCCA" w14:textId="77777777" w:rsidR="00692E67" w:rsidRDefault="00CF33D1" w:rsidP="00692E67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  <w:r w:rsidRPr="00C1483E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93504" behindDoc="0" locked="0" layoutInCell="1" allowOverlap="1" wp14:anchorId="28BDF78F" wp14:editId="1ACEF035">
                    <wp:simplePos x="0" y="0"/>
                    <wp:positionH relativeFrom="column">
                      <wp:posOffset>-47625</wp:posOffset>
                    </wp:positionH>
                    <wp:positionV relativeFrom="paragraph">
                      <wp:posOffset>41749</wp:posOffset>
                    </wp:positionV>
                    <wp:extent cx="349885" cy="323850"/>
                    <wp:effectExtent l="0" t="0" r="0" b="0"/>
                    <wp:wrapNone/>
                    <wp:docPr id="618" name="Rectangle 61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49885" cy="32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6419684" w14:textId="77777777" w:rsidR="00E3791B" w:rsidRPr="000E7368" w:rsidRDefault="00E3791B" w:rsidP="00AE1364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</w:rPr>
                                  <w:t>⑪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8BDF78F" id="Rectangle 618" o:spid="_x0000_s1253" style="position:absolute;left:0;text-align:left;margin-left:-3.75pt;margin-top:3.3pt;width:27.55pt;height:25.5pt;z-index:25269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" filled="f" stroked="f" strokeweight="1pt">
                    <v:textbox>
                      <w:txbxContent>
                        <w:p w14:paraId="06419684" w14:textId="77777777" w:rsidR="00E3791B" w:rsidRPr="000E7368" w:rsidRDefault="00E3791B" w:rsidP="00AE1364">
                          <w:pPr>
                            <w:ind w:right="-51"/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</w:rPr>
                            <w:t>⑪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p w14:paraId="229324E5" w14:textId="77777777" w:rsidR="00692E67" w:rsidRDefault="00290008" w:rsidP="00692E67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  <w:r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540928" behindDoc="0" locked="0" layoutInCell="1" allowOverlap="1" wp14:anchorId="0FE1F121" wp14:editId="69EC4A97">
                    <wp:simplePos x="0" y="0"/>
                    <wp:positionH relativeFrom="column">
                      <wp:posOffset>3404870</wp:posOffset>
                    </wp:positionH>
                    <wp:positionV relativeFrom="paragraph">
                      <wp:posOffset>112395</wp:posOffset>
                    </wp:positionV>
                    <wp:extent cx="2062800" cy="1537200"/>
                    <wp:effectExtent l="38100" t="0" r="33020" b="101600"/>
                    <wp:wrapNone/>
                    <wp:docPr id="389" name="Connecteur en angle 38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2062800" cy="1537200"/>
                            </a:xfrm>
                            <a:prstGeom prst="bentConnector3">
                              <a:avLst>
                                <a:gd name="adj1" fmla="val 99827"/>
                              </a:avLst>
                            </a:prstGeom>
                            <a:ln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220D83E" id="Connecteur en angle 389" o:spid="_x0000_s1026" type="#_x0000_t34" style="position:absolute;margin-left:268.1pt;margin-top:8.85pt;width:162.45pt;height:121.05pt;flip:y;z-index:25254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" adj="21563" strokecolor="black [3200]" strokeweight="1.5pt">
                    <v:stroke startarrow="block"/>
                  </v:shape>
                </w:pict>
              </mc:Fallback>
            </mc:AlternateContent>
          </w:r>
        </w:p>
        <w:p w14:paraId="01FB31EC" w14:textId="77777777" w:rsidR="00692E67" w:rsidRDefault="00692E67" w:rsidP="00692E67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</w:p>
        <w:p w14:paraId="1CB6DE36" w14:textId="77777777" w:rsidR="00692E67" w:rsidRDefault="007C3554" w:rsidP="00692E67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554240" behindDoc="0" locked="0" layoutInCell="1" allowOverlap="1" wp14:anchorId="28F66743" wp14:editId="0FE4381B">
                    <wp:simplePos x="0" y="0"/>
                    <wp:positionH relativeFrom="column">
                      <wp:posOffset>3149270</wp:posOffset>
                    </wp:positionH>
                    <wp:positionV relativeFrom="paragraph">
                      <wp:posOffset>172720</wp:posOffset>
                    </wp:positionV>
                    <wp:extent cx="251460" cy="251460"/>
                    <wp:effectExtent l="0" t="0" r="15240" b="15240"/>
                    <wp:wrapNone/>
                    <wp:docPr id="394" name="Organigramme : Connecteur 39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51460" cy="251460"/>
                            </a:xfrm>
                            <a:prstGeom prst="flowChartConnector">
                              <a:avLst/>
                            </a:prstGeom>
                            <a:ln>
                              <a:solidFill>
                                <a:srgbClr val="8E000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7863EA6"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Organigramme : Connecteur 394" o:spid="_x0000_s1026" type="#_x0000_t120" style="position:absolute;margin-left:247.95pt;margin-top:13.6pt;width:19.8pt;height:19.8pt;z-index:25255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" fillcolor="white [3201]" strokecolor="#8e0000" strokeweight="1pt">
                    <v:stroke joinstyle="miter"/>
                  </v:shape>
                </w:pict>
              </mc:Fallback>
            </mc:AlternateContent>
          </w:r>
        </w:p>
        <w:p w14:paraId="2E778F4B" w14:textId="77777777" w:rsidR="00692E67" w:rsidRDefault="00290008" w:rsidP="00692E67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555264" behindDoc="0" locked="0" layoutInCell="1" allowOverlap="1" wp14:anchorId="41491137" wp14:editId="2B2647AB">
                    <wp:simplePos x="0" y="0"/>
                    <wp:positionH relativeFrom="column">
                      <wp:posOffset>3281680</wp:posOffset>
                    </wp:positionH>
                    <wp:positionV relativeFrom="paragraph">
                      <wp:posOffset>109220</wp:posOffset>
                    </wp:positionV>
                    <wp:extent cx="0" cy="467995"/>
                    <wp:effectExtent l="76200" t="0" r="57150" b="65405"/>
                    <wp:wrapNone/>
                    <wp:docPr id="393" name="Connecteur droit avec flèche 39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46799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54513B9" id="Connecteur droit avec flèche 393" o:spid="_x0000_s1026" type="#_x0000_t32" style="position:absolute;margin-left:258.4pt;margin-top:8.6pt;width:0;height:36.85pt;z-index:25255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" strokecolor="black [3200]" strokeweight="1.5pt">
                    <v:stroke endarrow="block" joinstyle="miter"/>
                  </v:shape>
                </w:pict>
              </mc:Fallback>
            </mc:AlternateContent>
          </w:r>
        </w:p>
        <w:p w14:paraId="3BC0FA47" w14:textId="77777777" w:rsidR="00692E67" w:rsidRDefault="00290008" w:rsidP="00692E67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  <w:r w:rsidRPr="007A6E9C">
            <w:rPr>
              <w:rFonts w:asciiTheme="majorBidi" w:hAnsiTheme="majorBidi" w:cstheme="majorBidi"/>
              <w:bCs/>
              <w:noProof/>
              <w:color w:val="0070C0"/>
              <w:sz w:val="28"/>
              <w:szCs w:val="28"/>
              <w:lang w:val="fr-FR" w:eastAsia="fr-FR" w:bidi="ar-SA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c:AlternateContent>
              <mc:Choice Requires="wps">
                <w:drawing>
                  <wp:anchor distT="0" distB="0" distL="114300" distR="114300" simplePos="0" relativeHeight="252569600" behindDoc="0" locked="0" layoutInCell="1" allowOverlap="1" wp14:anchorId="7698390B" wp14:editId="48D1579A">
                    <wp:simplePos x="0" y="0"/>
                    <wp:positionH relativeFrom="column">
                      <wp:posOffset>3145155</wp:posOffset>
                    </wp:positionH>
                    <wp:positionV relativeFrom="paragraph">
                      <wp:posOffset>291770</wp:posOffset>
                    </wp:positionV>
                    <wp:extent cx="251460" cy="251460"/>
                    <wp:effectExtent l="0" t="0" r="15240" b="15240"/>
                    <wp:wrapNone/>
                    <wp:docPr id="392" name="Organigramme : Connecteur 39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51460" cy="251460"/>
                            </a:xfrm>
                            <a:prstGeom prst="flowChartConnector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9A3D23B" id="Organigramme : Connecteur 392" o:spid="_x0000_s1026" type="#_x0000_t120" style="position:absolute;margin-left:247.65pt;margin-top:22.95pt;width:19.8pt;height:19.8pt;z-index:25256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" fillcolor="white [3201]" strokecolor="red" strokeweight="1pt">
                    <v:stroke joinstyle="miter"/>
                  </v:shape>
                </w:pict>
              </mc:Fallback>
            </mc:AlternateContent>
          </w:r>
        </w:p>
        <w:p w14:paraId="754E3AF3" w14:textId="77777777" w:rsidR="00692E67" w:rsidRPr="008C39A5" w:rsidRDefault="00290008" w:rsidP="00692E67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  <w:r w:rsidRPr="007A6E9C">
            <w:rPr>
              <w:rFonts w:asciiTheme="majorBidi" w:hAnsiTheme="majorBidi" w:cstheme="majorBidi"/>
              <w:bCs/>
              <w:noProof/>
              <w:color w:val="0070C0"/>
              <w:sz w:val="28"/>
              <w:szCs w:val="28"/>
              <w:lang w:val="fr-FR" w:eastAsia="fr-FR" w:bidi="ar-SA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c:AlternateContent>
              <mc:Choice Requires="wps">
                <w:drawing>
                  <wp:anchor distT="0" distB="0" distL="114300" distR="114300" simplePos="0" relativeHeight="252570624" behindDoc="0" locked="0" layoutInCell="1" allowOverlap="1" wp14:anchorId="221A8B7C" wp14:editId="6F65D408">
                    <wp:simplePos x="0" y="0"/>
                    <wp:positionH relativeFrom="column">
                      <wp:posOffset>3277235</wp:posOffset>
                    </wp:positionH>
                    <wp:positionV relativeFrom="paragraph">
                      <wp:posOffset>233985</wp:posOffset>
                    </wp:positionV>
                    <wp:extent cx="0" cy="467995"/>
                    <wp:effectExtent l="76200" t="0" r="57150" b="65405"/>
                    <wp:wrapNone/>
                    <wp:docPr id="391" name="Connecteur droit avec flèche 39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46799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49989C8" id="Connecteur droit avec flèche 391" o:spid="_x0000_s1026" type="#_x0000_t32" style="position:absolute;margin-left:258.05pt;margin-top:18.4pt;width:0;height:36.85pt;z-index:25257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" strokecolor="black [3200]" strokeweight="1.5pt">
                    <v:stroke endarrow="block" joinstyle="miter"/>
                  </v:shape>
                </w:pict>
              </mc:Fallback>
            </mc:AlternateContent>
          </w:r>
        </w:p>
        <w:p w14:paraId="55386F37" w14:textId="77777777" w:rsidR="00692E67" w:rsidRDefault="00692E67" w:rsidP="00692E67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</w:p>
        <w:p w14:paraId="710F8365" w14:textId="77777777" w:rsidR="008C39A5" w:rsidRDefault="008C39A5" w:rsidP="008C39A5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548096" behindDoc="0" locked="0" layoutInCell="1" allowOverlap="1" wp14:anchorId="30843BC1" wp14:editId="5BF536E6">
                    <wp:simplePos x="0" y="0"/>
                    <wp:positionH relativeFrom="column">
                      <wp:posOffset>2385695</wp:posOffset>
                    </wp:positionH>
                    <wp:positionV relativeFrom="paragraph">
                      <wp:posOffset>106680</wp:posOffset>
                    </wp:positionV>
                    <wp:extent cx="1791970" cy="431800"/>
                    <wp:effectExtent l="0" t="0" r="17780" b="25400"/>
                    <wp:wrapNone/>
                    <wp:docPr id="390" name="Ellipse 39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1970" cy="431800"/>
                            </a:xfrm>
                            <a:prstGeom prst="ellipse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837B953" w14:textId="77777777" w:rsidR="00E3791B" w:rsidRPr="00290008" w:rsidRDefault="00E3791B" w:rsidP="00290008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  <w:lang w:val="fr-FR"/>
                                  </w:rPr>
                                </w:pPr>
                                <w:r>
                                  <w:rPr>
                                    <w:rFonts w:cs="Times New Roman"/>
                                    <w:b/>
                                    <w:bCs/>
                                    <w:sz w:val="26"/>
                                    <w:szCs w:val="28"/>
                                    <w:lang w:val="fr-FR"/>
                                  </w:rPr>
                                  <w:t>Fin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oval w14:anchorId="30843BC1" id="Ellipse 390" o:spid="_x0000_s1254" style="position:absolute;left:0;text-align:left;margin-left:187.85pt;margin-top:8.4pt;width:141.1pt;height:34pt;z-index:25254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" fillcolor="white [3201]" strokecolor="black [3200]" strokeweight="1.5pt">
                    <v:stroke joinstyle="miter"/>
                    <v:textbox>
                      <w:txbxContent>
                        <w:p w14:paraId="0837B953" w14:textId="77777777" w:rsidR="00E3791B" w:rsidRPr="00290008" w:rsidRDefault="00E3791B" w:rsidP="00290008">
                          <w:pPr>
                            <w:jc w:val="center"/>
                            <w:rPr>
                              <w:sz w:val="22"/>
                              <w:szCs w:val="22"/>
                              <w:lang w:val="fr-FR"/>
                            </w:rPr>
                          </w:pPr>
                          <w:r>
                            <w:rPr>
                              <w:rFonts w:cs="Times New Roman"/>
                              <w:b/>
                              <w:bCs/>
                              <w:sz w:val="26"/>
                              <w:szCs w:val="28"/>
                              <w:lang w:val="fr-FR"/>
                            </w:rPr>
                            <w:t>Fin</w:t>
                          </w:r>
                        </w:p>
                      </w:txbxContent>
                    </v:textbox>
                  </v:oval>
                </w:pict>
              </mc:Fallback>
            </mc:AlternateContent>
          </w:r>
        </w:p>
        <w:p w14:paraId="7B30A18A" w14:textId="77777777" w:rsidR="008C39A5" w:rsidRDefault="008C39A5" w:rsidP="008C39A5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</w:p>
        <w:p w14:paraId="13B2220C" w14:textId="77777777" w:rsidR="00AA3441" w:rsidRPr="00C90B09" w:rsidRDefault="00692E67" w:rsidP="003C518D">
          <w:pPr>
            <w:widowControl/>
            <w:suppressAutoHyphens w:val="0"/>
            <w:jc w:val="right"/>
            <w:rPr>
              <w:rFonts w:asciiTheme="majorBidi" w:hAnsiTheme="majorBidi" w:cstheme="majorBidi"/>
              <w:color w:val="002060"/>
              <w:sz w:val="14"/>
              <w:szCs w:val="14"/>
              <w:lang w:val="fr-FR"/>
            </w:rPr>
          </w:pPr>
          <w:r>
            <w:rPr>
              <w:rFonts w:asciiTheme="majorBidi" w:hAnsiTheme="majorBidi" w:cstheme="majorBidi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br w:type="page"/>
          </w:r>
        </w:p>
        <w:p w14:paraId="33D0E407" w14:textId="77777777" w:rsidR="00964266" w:rsidRDefault="00964266" w:rsidP="006304C9">
          <w:pPr>
            <w:widowControl/>
            <w:suppressAutoHyphens w:val="0"/>
            <w:jc w:val="right"/>
            <w:rPr>
              <w:rFonts w:asciiTheme="majorBidi" w:hAnsiTheme="majorBidi" w:cstheme="majorBidi"/>
              <w:bCs/>
              <w:color w:val="0070C0"/>
              <w:sz w:val="18"/>
              <w:szCs w:val="1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14:paraId="6FC8A6D3" w14:textId="77777777" w:rsidR="001E0452" w:rsidRPr="008F3322" w:rsidRDefault="001E0452" w:rsidP="003F7F0E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30"/>
              <w:szCs w:val="30"/>
              <w:rtl/>
            </w:rPr>
          </w:pPr>
          <w:r w:rsidRPr="008F3322">
            <w:rPr>
              <w:rFonts w:asciiTheme="majorBidi" w:hAnsiTheme="majorBidi" w:cstheme="majorBidi" w:hint="cs"/>
              <w:b/>
              <w:bCs/>
              <w:color w:val="auto"/>
              <w:sz w:val="30"/>
              <w:szCs w:val="30"/>
              <w:rtl/>
            </w:rPr>
            <w:t xml:space="preserve">الـمـخــطَّــط الانــســيــابـي " </w:t>
          </w:r>
          <w:r w:rsidR="003F7F0E">
            <w:rPr>
              <w:rFonts w:asciiTheme="majorBidi" w:hAnsiTheme="majorBidi" w:cstheme="majorBidi"/>
              <w:b/>
              <w:bCs/>
              <w:color w:val="auto"/>
              <w:sz w:val="30"/>
              <w:szCs w:val="30"/>
            </w:rPr>
            <w:t>4</w:t>
          </w:r>
          <w:r w:rsidRPr="008F3322">
            <w:rPr>
              <w:rFonts w:asciiTheme="majorBidi" w:hAnsiTheme="majorBidi" w:cstheme="majorBidi" w:hint="cs"/>
              <w:b/>
              <w:bCs/>
              <w:color w:val="auto"/>
              <w:sz w:val="30"/>
              <w:szCs w:val="30"/>
              <w:rtl/>
            </w:rPr>
            <w:t xml:space="preserve"> " </w:t>
          </w:r>
          <w:r w:rsidRPr="008F3322">
            <w:rPr>
              <w:rFonts w:asciiTheme="majorBidi" w:hAnsiTheme="majorBidi" w:cstheme="majorBidi"/>
              <w:b/>
              <w:bCs/>
              <w:color w:val="auto"/>
              <w:sz w:val="30"/>
              <w:szCs w:val="30"/>
            </w:rPr>
            <w:t xml:space="preserve"> </w:t>
          </w:r>
          <w:r w:rsidRPr="008F3322">
            <w:rPr>
              <w:rFonts w:asciiTheme="majorBidi" w:hAnsiTheme="majorBidi" w:cstheme="majorBidi" w:hint="cs"/>
              <w:b/>
              <w:bCs/>
              <w:color w:val="auto"/>
              <w:sz w:val="30"/>
              <w:szCs w:val="30"/>
              <w:rtl/>
            </w:rPr>
            <w:t>يــ</w:t>
          </w:r>
          <w:r w:rsidRPr="008F3322">
            <w:rPr>
              <w:rFonts w:asciiTheme="majorBidi" w:hAnsiTheme="majorBidi" w:cs="Times New Roman" w:hint="cs"/>
              <w:b/>
              <w:bCs/>
              <w:color w:val="auto"/>
              <w:sz w:val="30"/>
              <w:szCs w:val="30"/>
              <w:rtl/>
            </w:rPr>
            <w:t>ســمـح</w:t>
          </w:r>
          <w:r w:rsidRPr="001E0452">
            <w:rPr>
              <w:rFonts w:asciiTheme="majorBidi" w:hAnsiTheme="majorBidi" w:cs="Times New Roman"/>
              <w:b/>
              <w:bCs/>
              <w:color w:val="auto"/>
              <w:sz w:val="32"/>
              <w:szCs w:val="32"/>
              <w:rtl/>
            </w:rPr>
            <w:t xml:space="preserve"> </w:t>
          </w:r>
          <w:r w:rsidRPr="00EF7F17">
            <w:rPr>
              <w:rFonts w:asciiTheme="majorBidi" w:hAnsiTheme="majorBidi" w:cs="Times New Roman"/>
              <w:b/>
              <w:bCs/>
              <w:color w:val="auto"/>
              <w:sz w:val="32"/>
              <w:szCs w:val="32"/>
              <w:rtl/>
            </w:rPr>
            <w:t>ب</w:t>
          </w:r>
          <w:r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ـ</w:t>
          </w:r>
          <w:r w:rsidRPr="00EF7F17"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ـ</w:t>
          </w:r>
          <w:r w:rsidRPr="00EF7F17">
            <w:rPr>
              <w:rFonts w:asciiTheme="majorBidi" w:hAnsiTheme="majorBidi" w:cs="Times New Roman"/>
              <w:b/>
              <w:bCs/>
              <w:color w:val="auto"/>
              <w:sz w:val="32"/>
              <w:szCs w:val="32"/>
              <w:rtl/>
            </w:rPr>
            <w:t>ق</w:t>
          </w:r>
          <w:r w:rsidRPr="00EF7F17"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ـ</w:t>
          </w:r>
          <w:r w:rsidRPr="00EF7F17"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ـ</w:t>
          </w:r>
          <w:r w:rsidRPr="00EF7F17">
            <w:rPr>
              <w:rFonts w:asciiTheme="majorBidi" w:hAnsiTheme="majorBidi" w:cs="Times New Roman"/>
              <w:b/>
              <w:bCs/>
              <w:color w:val="auto"/>
              <w:sz w:val="32"/>
              <w:szCs w:val="32"/>
              <w:rtl/>
            </w:rPr>
            <w:t xml:space="preserve">راءة  </w:t>
          </w:r>
          <w:r>
            <w:rPr>
              <w:rFonts w:asciiTheme="majorBidi" w:hAnsiTheme="majorBidi" w:cs="Times New Roman"/>
              <w:b/>
              <w:bCs/>
              <w:color w:val="auto"/>
              <w:sz w:val="32"/>
              <w:szCs w:val="32"/>
            </w:rPr>
            <w:t>3</w:t>
          </w:r>
          <w:r w:rsidRPr="00EF7F17"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 xml:space="preserve">  </w:t>
          </w:r>
          <w:r w:rsidRPr="00EF7F17">
            <w:rPr>
              <w:rFonts w:asciiTheme="majorBidi" w:hAnsiTheme="majorBidi" w:cs="Times New Roman"/>
              <w:b/>
              <w:bCs/>
              <w:color w:val="auto"/>
              <w:sz w:val="32"/>
              <w:szCs w:val="32"/>
              <w:rtl/>
            </w:rPr>
            <w:t>أع</w:t>
          </w:r>
          <w:r w:rsidRPr="00EF7F17"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ـ</w:t>
          </w:r>
          <w:r w:rsidRPr="00EF7F17"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ـ</w:t>
          </w:r>
          <w:r w:rsidRPr="00EF7F17">
            <w:rPr>
              <w:rFonts w:asciiTheme="majorBidi" w:hAnsiTheme="majorBidi" w:cs="Times New Roman"/>
              <w:b/>
              <w:bCs/>
              <w:color w:val="auto"/>
              <w:sz w:val="32"/>
              <w:szCs w:val="32"/>
              <w:rtl/>
            </w:rPr>
            <w:t xml:space="preserve">داد </w:t>
          </w:r>
          <w:r w:rsidRPr="00EF7F17"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وإظ</w:t>
          </w:r>
          <w:r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ـ</w:t>
          </w:r>
          <w:r w:rsidRPr="00EF7F17"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ه</w:t>
          </w:r>
          <w:r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ــارهــا بـالـتـرتـ</w:t>
          </w:r>
          <w:r w:rsidR="003141EA"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ي</w:t>
          </w:r>
          <w:r w:rsidR="003141EA"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ـب الـتـص</w:t>
          </w:r>
          <w:r w:rsidR="003141EA"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ـاعــدي</w:t>
          </w:r>
          <w:r w:rsidRPr="008F3322">
            <w:rPr>
              <w:rFonts w:asciiTheme="majorBidi" w:hAnsiTheme="majorBidi" w:cs="Times New Roman" w:hint="cs"/>
              <w:b/>
              <w:bCs/>
              <w:color w:val="auto"/>
              <w:sz w:val="30"/>
              <w:szCs w:val="30"/>
              <w:rtl/>
            </w:rPr>
            <w:t xml:space="preserve"> </w:t>
          </w:r>
          <w:r w:rsidRPr="008F3322">
            <w:rPr>
              <w:rFonts w:asciiTheme="majorBidi" w:hAnsiTheme="majorBidi" w:cstheme="majorBidi" w:hint="cs"/>
              <w:b/>
              <w:bCs/>
              <w:color w:val="auto"/>
              <w:sz w:val="30"/>
              <w:szCs w:val="30"/>
              <w:rtl/>
            </w:rPr>
            <w:t>:</w:t>
          </w:r>
        </w:p>
        <w:p w14:paraId="7FB4D506" w14:textId="77777777" w:rsidR="001E0452" w:rsidRDefault="001E0452" w:rsidP="006304C9">
          <w:pPr>
            <w:widowControl/>
            <w:suppressAutoHyphens w:val="0"/>
            <w:jc w:val="right"/>
            <w:rPr>
              <w:rFonts w:asciiTheme="majorBidi" w:hAnsiTheme="majorBidi" w:cstheme="majorBidi"/>
              <w:bCs/>
              <w:color w:val="0070C0"/>
              <w:sz w:val="18"/>
              <w:szCs w:val="1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14:paraId="575D486E" w14:textId="77777777" w:rsidR="00905E73" w:rsidRPr="00905E73" w:rsidRDefault="00905E73" w:rsidP="00905E73">
          <w:pPr>
            <w:widowControl/>
            <w:suppressAutoHyphens w:val="0"/>
            <w:bidi/>
            <w:spacing w:after="160" w:line="360" w:lineRule="auto"/>
            <w:jc w:val="both"/>
            <w:rPr>
              <w:rFonts w:asciiTheme="majorBidi" w:eastAsiaTheme="minorHAnsi" w:hAnsiTheme="majorBidi" w:cstheme="majorBidi"/>
              <w:b/>
              <w:bCs/>
              <w:color w:val="auto"/>
              <w:sz w:val="10"/>
              <w:szCs w:val="10"/>
              <w:u w:val="single"/>
              <w:rtl/>
              <w:lang w:val="fr-FR" w:eastAsia="en-US" w:bidi="ar-SA"/>
            </w:rPr>
          </w:pPr>
          <w:r w:rsidRPr="00905E73">
            <w:rPr>
              <w:rFonts w:asciiTheme="majorBidi" w:eastAsiaTheme="minorHAns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37888" behindDoc="0" locked="0" layoutInCell="1" allowOverlap="1" wp14:anchorId="694802F3" wp14:editId="0AA6059D">
                    <wp:simplePos x="0" y="0"/>
                    <wp:positionH relativeFrom="column">
                      <wp:posOffset>2025015</wp:posOffset>
                    </wp:positionH>
                    <wp:positionV relativeFrom="paragraph">
                      <wp:posOffset>83489</wp:posOffset>
                    </wp:positionV>
                    <wp:extent cx="2123440" cy="378000"/>
                    <wp:effectExtent l="0" t="0" r="10160" b="22225"/>
                    <wp:wrapNone/>
                    <wp:docPr id="31" name="Ellipse 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123440" cy="378000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E439959" w14:textId="77777777" w:rsidR="00E3791B" w:rsidRPr="00905E73" w:rsidRDefault="00E3791B" w:rsidP="00905E73">
                                <w:pPr>
                                  <w:spacing w:line="276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  <w:r w:rsidRPr="00905E7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Début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oval w14:anchorId="694802F3" id="Ellipse 31" o:spid="_x0000_s1255" style="position:absolute;left:0;text-align:left;margin-left:159.45pt;margin-top:6.55pt;width:167.2pt;height:29.75pt;z-index:25283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" fillcolor="window" strokecolor="windowText" strokeweight="1.5pt">
                    <v:stroke joinstyle="miter"/>
                    <v:textbox>
                      <w:txbxContent>
                        <w:p w14:paraId="4E439959" w14:textId="77777777" w:rsidR="00E3791B" w:rsidRPr="00905E73" w:rsidRDefault="00E3791B" w:rsidP="00905E73">
                          <w:pPr>
                            <w:spacing w:line="276" w:lineRule="auto"/>
                            <w:jc w:val="center"/>
                            <w:rPr>
                              <w:rFonts w:asciiTheme="majorBidi" w:hAnsiTheme="majorBidi" w:cstheme="majorBidi"/>
                              <w:sz w:val="26"/>
                              <w:szCs w:val="26"/>
                            </w:rPr>
                          </w:pPr>
                          <w:r w:rsidRPr="00905E73"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>Début</w:t>
                          </w:r>
                        </w:p>
                      </w:txbxContent>
                    </v:textbox>
                  </v:oval>
                </w:pict>
              </mc:Fallback>
            </mc:AlternateContent>
          </w:r>
        </w:p>
        <w:p w14:paraId="30B08A8A" w14:textId="77777777" w:rsidR="00905E73" w:rsidRPr="00905E73" w:rsidRDefault="00905E73" w:rsidP="00905E73">
          <w:pPr>
            <w:widowControl/>
            <w:suppressAutoHyphens w:val="0"/>
            <w:bidi/>
            <w:spacing w:after="160" w:line="360" w:lineRule="auto"/>
            <w:ind w:firstLine="720"/>
            <w:jc w:val="both"/>
            <w:rPr>
              <w:rFonts w:asciiTheme="majorBidi" w:eastAsiaTheme="minorHAnsi" w:hAnsiTheme="majorBidi" w:cstheme="majorBidi"/>
              <w:b/>
              <w:bCs/>
              <w:color w:val="auto"/>
              <w:sz w:val="22"/>
              <w:szCs w:val="22"/>
              <w:rtl/>
              <w:lang w:val="fr-FR" w:eastAsia="en-US" w:bidi="ar-SA"/>
            </w:rPr>
          </w:pPr>
          <w:r w:rsidRPr="00905E73">
            <w:rPr>
              <w:rFonts w:asciiTheme="majorBidi" w:eastAsiaTheme="minorHAns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43008" behindDoc="0" locked="0" layoutInCell="1" allowOverlap="1" wp14:anchorId="1E3209A4" wp14:editId="00A89580">
                    <wp:simplePos x="0" y="0"/>
                    <wp:positionH relativeFrom="column">
                      <wp:posOffset>3083560</wp:posOffset>
                    </wp:positionH>
                    <wp:positionV relativeFrom="paragraph">
                      <wp:posOffset>249224</wp:posOffset>
                    </wp:positionV>
                    <wp:extent cx="0" cy="323850"/>
                    <wp:effectExtent l="76200" t="0" r="76200" b="57150"/>
                    <wp:wrapNone/>
                    <wp:docPr id="823" name="Connecteur droit avec flèche 82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32385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4BC3CBC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823" o:spid="_x0000_s1026" type="#_x0000_t32" style="position:absolute;margin-left:242.8pt;margin-top:19.6pt;width:0;height:25.5pt;z-index:25284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" strokecolor="windowText" strokeweight="1.5pt">
                    <v:stroke endarrow="block" joinstyle="miter"/>
                  </v:shape>
                </w:pict>
              </mc:Fallback>
            </mc:AlternateContent>
          </w:r>
        </w:p>
        <w:p w14:paraId="7FBF9D28" w14:textId="77777777" w:rsidR="00905E73" w:rsidRPr="00905E73" w:rsidRDefault="00905E73" w:rsidP="00905E73">
          <w:pPr>
            <w:widowControl/>
            <w:suppressAutoHyphens w:val="0"/>
            <w:bidi/>
            <w:spacing w:after="160" w:line="360" w:lineRule="auto"/>
            <w:jc w:val="both"/>
            <w:rPr>
              <w:rFonts w:asciiTheme="majorBidi" w:eastAsiaTheme="minorHAnsi" w:hAnsiTheme="majorBidi" w:cstheme="majorBidi"/>
              <w:b/>
              <w:bCs/>
              <w:color w:val="auto"/>
              <w:sz w:val="28"/>
              <w:szCs w:val="28"/>
              <w:rtl/>
              <w:lang w:val="fr-FR" w:eastAsia="en-US" w:bidi="ar-SA"/>
            </w:rPr>
          </w:pPr>
          <w:r w:rsidRPr="00905E73">
            <w:rPr>
              <w:rFonts w:asciiTheme="majorBidi" w:eastAsiaTheme="minorHAnsi" w:hAnsiTheme="majorBidi" w:cs="Times New Roman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30720" behindDoc="0" locked="0" layoutInCell="1" allowOverlap="1" wp14:anchorId="5E7BF676" wp14:editId="54AAF817">
                    <wp:simplePos x="0" y="0"/>
                    <wp:positionH relativeFrom="column">
                      <wp:posOffset>3980485</wp:posOffset>
                    </wp:positionH>
                    <wp:positionV relativeFrom="paragraph">
                      <wp:posOffset>262255</wp:posOffset>
                    </wp:positionV>
                    <wp:extent cx="443230" cy="285750"/>
                    <wp:effectExtent l="0" t="0" r="0" b="0"/>
                    <wp:wrapNone/>
                    <wp:docPr id="824" name="Rectangle 82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8E1791A" w14:textId="77777777" w:rsidR="00E3791B" w:rsidRPr="00766CE5" w:rsidRDefault="00E3791B" w:rsidP="00905E73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</w:t>
                                </w:r>
                              </w:p>
                              <w:p w14:paraId="5CEFCF1B" w14:textId="77777777" w:rsidR="00E3791B" w:rsidRPr="00766CE5" w:rsidRDefault="00E3791B" w:rsidP="00905E73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E7BF676" id="Rectangle 824" o:spid="_x0000_s1256" style="position:absolute;left:0;text-align:left;margin-left:313.4pt;margin-top:20.65pt;width:34.9pt;height:22.5pt;z-index:25283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" fillcolor="window" stroked="f" strokeweight="1pt">
                    <v:textbox>
                      <w:txbxContent>
                        <w:p w14:paraId="58E1791A" w14:textId="77777777" w:rsidR="00E3791B" w:rsidRPr="00766CE5" w:rsidRDefault="00E3791B" w:rsidP="00905E73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  <w:r w:rsidRPr="00766CE5"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>1</w:t>
                          </w:r>
                        </w:p>
                        <w:p w14:paraId="5CEFCF1B" w14:textId="77777777" w:rsidR="00E3791B" w:rsidRPr="00766CE5" w:rsidRDefault="00E3791B" w:rsidP="00905E73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Pr="00905E73">
            <w:rPr>
              <w:rFonts w:asciiTheme="majorBidi" w:eastAsiaTheme="minorHAns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45056" behindDoc="0" locked="0" layoutInCell="1" allowOverlap="1" wp14:anchorId="3DFC6CE3" wp14:editId="17EA14D6">
                    <wp:simplePos x="0" y="0"/>
                    <wp:positionH relativeFrom="column">
                      <wp:posOffset>2098040</wp:posOffset>
                    </wp:positionH>
                    <wp:positionV relativeFrom="paragraph">
                      <wp:posOffset>227330</wp:posOffset>
                    </wp:positionV>
                    <wp:extent cx="1979930" cy="360000"/>
                    <wp:effectExtent l="19050" t="0" r="39370" b="21590"/>
                    <wp:wrapNone/>
                    <wp:docPr id="32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979930" cy="36000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1352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897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C12140C" w14:textId="77777777" w:rsidR="00E3791B" w:rsidRPr="00E65E31" w:rsidRDefault="00E3791B" w:rsidP="00905E73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Lire (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X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,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Y,Z 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DFC6CE3" id="_x0000_s1257" style="position:absolute;left:0;text-align:left;margin-left:165.2pt;margin-top:17.9pt;width:155.9pt;height:28.35pt;z-index:25284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" adj="-11796480,,5400" path="m,10000l1352,r8648,l8970,10000,,10000xe" fillcolor="window" strokecolor="windowText" strokeweight="1.5pt">
                    <v:stroke joinstyle="miter"/>
                    <v:formulas/>
                    <v:path arrowok="t" o:connecttype="custom" o:connectlocs="0,360000;267687,0;1979930,0;1775997,360000;0,360000" o:connectangles="0,0,0,0,0" textboxrect="0,0,10000,10000"/>
                    <v:textbox>
                      <w:txbxContent>
                        <w:p w14:paraId="6C12140C" w14:textId="77777777" w:rsidR="00E3791B" w:rsidRPr="00E65E31" w:rsidRDefault="00E3791B" w:rsidP="00905E73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  <w:r w:rsidRPr="00E65E31"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>Lire (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 xml:space="preserve"> X</w:t>
                          </w:r>
                          <w:r w:rsidRPr="00E65E31"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>,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 xml:space="preserve">Y,Z </w:t>
                          </w:r>
                          <w:r w:rsidRPr="00E65E31"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>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74FCFD3E" w14:textId="77777777" w:rsidR="00905E73" w:rsidRPr="00905E73" w:rsidRDefault="00905E73" w:rsidP="00905E73">
          <w:pPr>
            <w:widowControl/>
            <w:suppressAutoHyphens w:val="0"/>
            <w:bidi/>
            <w:spacing w:after="160"/>
            <w:jc w:val="both"/>
            <w:rPr>
              <w:rFonts w:asciiTheme="majorBidi" w:eastAsiaTheme="minorHAnsi" w:hAnsiTheme="majorBidi" w:cstheme="majorBidi"/>
              <w:b/>
              <w:bCs/>
              <w:color w:val="auto"/>
              <w:sz w:val="14"/>
              <w:szCs w:val="14"/>
              <w:lang w:val="fr-FR" w:eastAsia="en-US" w:bidi="ar-SA"/>
            </w:rPr>
          </w:pPr>
          <w:r w:rsidRPr="00905E73">
            <w:rPr>
              <w:rFonts w:asciiTheme="majorBidi" w:eastAsiaTheme="minorHAns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44032" behindDoc="0" locked="0" layoutInCell="1" allowOverlap="1" wp14:anchorId="0A2E1D74" wp14:editId="262C9819">
                    <wp:simplePos x="0" y="0"/>
                    <wp:positionH relativeFrom="column">
                      <wp:posOffset>3089910</wp:posOffset>
                    </wp:positionH>
                    <wp:positionV relativeFrom="paragraph">
                      <wp:posOffset>187021</wp:posOffset>
                    </wp:positionV>
                    <wp:extent cx="0" cy="323850"/>
                    <wp:effectExtent l="76200" t="0" r="76200" b="57150"/>
                    <wp:wrapNone/>
                    <wp:docPr id="33" name="Connecteur droit avec flèche 3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32385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1F339A1" id="Connecteur droit avec flèche 33" o:spid="_x0000_s1026" type="#_x0000_t32" style="position:absolute;margin-left:243.3pt;margin-top:14.75pt;width:0;height:25.5pt;z-index:25284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" strokecolor="windowText" strokeweight="1.5pt">
                    <v:stroke endarrow="block" joinstyle="miter"/>
                  </v:shape>
                </w:pict>
              </mc:Fallback>
            </mc:AlternateContent>
          </w:r>
        </w:p>
        <w:p w14:paraId="288C1B27" w14:textId="77777777" w:rsidR="00905E73" w:rsidRPr="00905E73" w:rsidRDefault="001E0452" w:rsidP="00905E73">
          <w:pPr>
            <w:widowControl/>
            <w:suppressAutoHyphens w:val="0"/>
            <w:bidi/>
            <w:spacing w:after="160" w:line="360" w:lineRule="auto"/>
            <w:jc w:val="both"/>
            <w:rPr>
              <w:rFonts w:asciiTheme="majorBidi" w:eastAsiaTheme="minorHAnsi" w:hAnsiTheme="majorBidi" w:cstheme="majorBidi"/>
              <w:b/>
              <w:bCs/>
              <w:color w:val="auto"/>
              <w:sz w:val="40"/>
              <w:szCs w:val="40"/>
              <w:rtl/>
              <w:lang w:val="fr-FR" w:eastAsia="en-US" w:bidi="ar-SA"/>
            </w:rPr>
          </w:pPr>
          <w:r w:rsidRPr="00905E73">
            <w:rPr>
              <w:rFonts w:asciiTheme="majorBidi" w:eastAsiaTheme="minorHAnsi" w:hAnsiTheme="majorBidi" w:cs="Times New Roman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28672" behindDoc="0" locked="0" layoutInCell="1" allowOverlap="1" wp14:anchorId="17D3D053" wp14:editId="33EBC071">
                    <wp:simplePos x="0" y="0"/>
                    <wp:positionH relativeFrom="column">
                      <wp:posOffset>1219835</wp:posOffset>
                    </wp:positionH>
                    <wp:positionV relativeFrom="paragraph">
                      <wp:posOffset>321945</wp:posOffset>
                    </wp:positionV>
                    <wp:extent cx="443230" cy="285750"/>
                    <wp:effectExtent l="0" t="0" r="0" b="0"/>
                    <wp:wrapNone/>
                    <wp:docPr id="826" name="Rectangle 82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C1FEB58" w14:textId="77777777" w:rsidR="00E3791B" w:rsidRPr="00766CE5" w:rsidRDefault="00E3791B" w:rsidP="00905E73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6</w:t>
                                </w:r>
                              </w:p>
                              <w:p w14:paraId="2F9452DB" w14:textId="77777777" w:rsidR="00E3791B" w:rsidRPr="00766CE5" w:rsidRDefault="00E3791B" w:rsidP="00905E73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7D3D053" id="Rectangle 826" o:spid="_x0000_s1258" style="position:absolute;left:0;text-align:left;margin-left:96.05pt;margin-top:25.35pt;width:34.9pt;height:22.5pt;z-index:25282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" fillcolor="window" stroked="f" strokeweight="1pt">
                    <v:textbox>
                      <w:txbxContent>
                        <w:p w14:paraId="3C1FEB58" w14:textId="77777777" w:rsidR="00E3791B" w:rsidRPr="00766CE5" w:rsidRDefault="00E3791B" w:rsidP="00905E73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  <w:r w:rsidRPr="00766CE5"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>6</w:t>
                          </w:r>
                        </w:p>
                        <w:p w14:paraId="2F9452DB" w14:textId="77777777" w:rsidR="00E3791B" w:rsidRPr="00766CE5" w:rsidRDefault="00E3791B" w:rsidP="00905E73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Pr="00905E73">
            <w:rPr>
              <w:rFonts w:asciiTheme="majorBidi" w:eastAsiaTheme="minorHAnsi" w:hAnsiTheme="majorBidi" w:cs="Times New Roman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29696" behindDoc="0" locked="0" layoutInCell="1" allowOverlap="1" wp14:anchorId="7642830B" wp14:editId="70AA2E96">
                    <wp:simplePos x="0" y="0"/>
                    <wp:positionH relativeFrom="column">
                      <wp:posOffset>4467225</wp:posOffset>
                    </wp:positionH>
                    <wp:positionV relativeFrom="paragraph">
                      <wp:posOffset>314960</wp:posOffset>
                    </wp:positionV>
                    <wp:extent cx="443230" cy="285750"/>
                    <wp:effectExtent l="0" t="0" r="0" b="0"/>
                    <wp:wrapNone/>
                    <wp:docPr id="827" name="Rectangle 82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9957870" w14:textId="77777777" w:rsidR="00E3791B" w:rsidRPr="00766CE5" w:rsidRDefault="00E3791B" w:rsidP="00905E73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3</w:t>
                                </w:r>
                              </w:p>
                              <w:p w14:paraId="063A343D" w14:textId="77777777" w:rsidR="00E3791B" w:rsidRPr="00766CE5" w:rsidRDefault="00E3791B" w:rsidP="00905E73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642830B" id="Rectangle 827" o:spid="_x0000_s1259" style="position:absolute;left:0;text-align:left;margin-left:351.75pt;margin-top:24.8pt;width:34.9pt;height:22.5pt;z-index:25282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" fillcolor="window" stroked="f" strokeweight="1pt">
                    <v:textbox>
                      <w:txbxContent>
                        <w:p w14:paraId="49957870" w14:textId="77777777" w:rsidR="00E3791B" w:rsidRPr="00766CE5" w:rsidRDefault="00E3791B" w:rsidP="00905E73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  <w:r w:rsidRPr="00766CE5"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>3</w:t>
                          </w:r>
                        </w:p>
                        <w:p w14:paraId="063A343D" w14:textId="77777777" w:rsidR="00E3791B" w:rsidRPr="00766CE5" w:rsidRDefault="00E3791B" w:rsidP="00905E73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="00905E73" w:rsidRPr="00905E73">
            <w:rPr>
              <w:rFonts w:asciiTheme="majorBidi" w:eastAsiaTheme="minorHAnsi" w:hAnsiTheme="majorBidi" w:cs="Times New Roman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31744" behindDoc="0" locked="0" layoutInCell="1" allowOverlap="1" wp14:anchorId="4BCA186B" wp14:editId="23179851">
                    <wp:simplePos x="0" y="0"/>
                    <wp:positionH relativeFrom="column">
                      <wp:posOffset>3228010</wp:posOffset>
                    </wp:positionH>
                    <wp:positionV relativeFrom="paragraph">
                      <wp:posOffset>182880</wp:posOffset>
                    </wp:positionV>
                    <wp:extent cx="443230" cy="285750"/>
                    <wp:effectExtent l="0" t="0" r="0" b="0"/>
                    <wp:wrapNone/>
                    <wp:docPr id="825" name="Rectangle 82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5606D0E" w14:textId="77777777" w:rsidR="00E3791B" w:rsidRPr="00766CE5" w:rsidRDefault="00E3791B" w:rsidP="00905E73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2</w:t>
                                </w:r>
                              </w:p>
                              <w:p w14:paraId="6F448734" w14:textId="77777777" w:rsidR="00E3791B" w:rsidRPr="00766CE5" w:rsidRDefault="00E3791B" w:rsidP="00905E73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BCA186B" id="Rectangle 825" o:spid="_x0000_s1260" style="position:absolute;left:0;text-align:left;margin-left:254.15pt;margin-top:14.4pt;width:34.9pt;height:22.5pt;z-index:25283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" fillcolor="window" stroked="f" strokeweight="1pt">
                    <v:textbox>
                      <w:txbxContent>
                        <w:p w14:paraId="55606D0E" w14:textId="77777777" w:rsidR="00E3791B" w:rsidRPr="00766CE5" w:rsidRDefault="00E3791B" w:rsidP="00905E73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  <w:r w:rsidRPr="00766CE5"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>2</w:t>
                          </w:r>
                        </w:p>
                        <w:p w14:paraId="6F448734" w14:textId="77777777" w:rsidR="00E3791B" w:rsidRPr="00766CE5" w:rsidRDefault="00E3791B" w:rsidP="00905E73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="00905E73" w:rsidRPr="00905E73">
            <w:rPr>
              <w:rFonts w:asciiTheme="majorBidi" w:eastAsiaTheme="minorHAns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35840" behindDoc="0" locked="0" layoutInCell="1" allowOverlap="1" wp14:anchorId="5B3B0DED" wp14:editId="03922746">
                    <wp:simplePos x="0" y="0"/>
                    <wp:positionH relativeFrom="column">
                      <wp:posOffset>1746885</wp:posOffset>
                    </wp:positionH>
                    <wp:positionV relativeFrom="paragraph">
                      <wp:posOffset>314325</wp:posOffset>
                    </wp:positionV>
                    <wp:extent cx="443230" cy="285750"/>
                    <wp:effectExtent l="0" t="0" r="0" b="0"/>
                    <wp:wrapNone/>
                    <wp:docPr id="35" name="Rectangle 3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4E5CC4B" w14:textId="77777777" w:rsidR="00E3791B" w:rsidRPr="00E65E31" w:rsidRDefault="00E3791B" w:rsidP="00905E73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B3B0DED" id="Rectangle 35" o:spid="_x0000_s1261" style="position:absolute;left:0;text-align:left;margin-left:137.55pt;margin-top:24.75pt;width:34.9pt;height:22.5pt;z-index:25283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" fillcolor="window" stroked="f" strokeweight="1pt">
                    <v:textbox>
                      <w:txbxContent>
                        <w:p w14:paraId="34E5CC4B" w14:textId="77777777" w:rsidR="00E3791B" w:rsidRPr="00E65E31" w:rsidRDefault="00E3791B" w:rsidP="00905E73">
                          <w:pPr>
                            <w:jc w:val="center"/>
                            <w:rPr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  <w:r w:rsidRPr="00E65E31"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>F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905E73" w:rsidRPr="00905E73">
            <w:rPr>
              <w:rFonts w:asciiTheme="majorBidi" w:eastAsiaTheme="minorHAns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36864" behindDoc="0" locked="0" layoutInCell="1" allowOverlap="1" wp14:anchorId="18F96AAB" wp14:editId="337DEB7A">
                    <wp:simplePos x="0" y="0"/>
                    <wp:positionH relativeFrom="column">
                      <wp:posOffset>3895725</wp:posOffset>
                    </wp:positionH>
                    <wp:positionV relativeFrom="paragraph">
                      <wp:posOffset>320675</wp:posOffset>
                    </wp:positionV>
                    <wp:extent cx="443230" cy="285750"/>
                    <wp:effectExtent l="0" t="0" r="0" b="0"/>
                    <wp:wrapNone/>
                    <wp:docPr id="37" name="Rectangle 3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732E7F8" w14:textId="77777777" w:rsidR="00E3791B" w:rsidRPr="00E65E31" w:rsidRDefault="00E3791B" w:rsidP="00905E73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V</w:t>
                                </w:r>
                              </w:p>
                              <w:p w14:paraId="26F9FB13" w14:textId="77777777" w:rsidR="00E3791B" w:rsidRPr="00A66F1B" w:rsidRDefault="00E3791B" w:rsidP="00905E73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8F96AAB" id="Rectangle 37" o:spid="_x0000_s1262" style="position:absolute;left:0;text-align:left;margin-left:306.75pt;margin-top:25.25pt;width:34.9pt;height:22.5pt;z-index:25283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" fillcolor="window" stroked="f" strokeweight="1pt">
                    <v:textbox>
                      <w:txbxContent>
                        <w:p w14:paraId="6732E7F8" w14:textId="77777777" w:rsidR="00E3791B" w:rsidRPr="00E65E31" w:rsidRDefault="00E3791B" w:rsidP="00905E73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  <w:r w:rsidRPr="00E65E31"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>V</w:t>
                          </w:r>
                        </w:p>
                        <w:p w14:paraId="26F9FB13" w14:textId="77777777" w:rsidR="00E3791B" w:rsidRPr="00A66F1B" w:rsidRDefault="00E3791B" w:rsidP="00905E73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="00905E73" w:rsidRPr="00905E73">
            <w:rPr>
              <w:rFonts w:asciiTheme="majorBidi" w:eastAsiaTheme="minorHAns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38912" behindDoc="0" locked="0" layoutInCell="1" allowOverlap="1" wp14:anchorId="00BF7A7F" wp14:editId="4CCAFF13">
                    <wp:simplePos x="0" y="0"/>
                    <wp:positionH relativeFrom="column">
                      <wp:posOffset>2294890</wp:posOffset>
                    </wp:positionH>
                    <wp:positionV relativeFrom="paragraph">
                      <wp:posOffset>321310</wp:posOffset>
                    </wp:positionV>
                    <wp:extent cx="1583690" cy="539750"/>
                    <wp:effectExtent l="38100" t="19050" r="16510" b="31750"/>
                    <wp:wrapNone/>
                    <wp:docPr id="38" name="Organigramme : Décision 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583690" cy="539750"/>
                            </a:xfrm>
                            <a:prstGeom prst="flowChartDecision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D579BD1" w14:textId="77777777" w:rsidR="00E3791B" w:rsidRPr="00702066" w:rsidRDefault="00E3791B" w:rsidP="00905E73">
                                <w:pPr>
                                  <w:ind w:left="-142"/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X</w:t>
                                </w:r>
                                <w:r w:rsidRPr="0070206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m:oMath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Bidi"/>
                                      <w:sz w:val="26"/>
                                      <w:szCs w:val="26"/>
                                    </w:rPr>
                                    <m:t>&gt;</m:t>
                                  </m:r>
                                </m:oMath>
                                <w:r w:rsidRPr="0070206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0BF7A7F" id="Organigramme : Décision 38" o:spid="_x0000_s1263" type="#_x0000_t110" style="position:absolute;left:0;text-align:left;margin-left:180.7pt;margin-top:25.3pt;width:124.7pt;height:42.5pt;z-index:25283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" fillcolor="window" strokecolor="windowText" strokeweight="1.5pt">
                    <v:textbox>
                      <w:txbxContent>
                        <w:p w14:paraId="2D579BD1" w14:textId="77777777" w:rsidR="00E3791B" w:rsidRPr="00702066" w:rsidRDefault="00E3791B" w:rsidP="00905E73">
                          <w:pPr>
                            <w:ind w:left="-142"/>
                            <w:jc w:val="center"/>
                            <w:rPr>
                              <w:rFonts w:asciiTheme="majorBidi" w:hAnsiTheme="majorBidi" w:cstheme="majorBidi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>X</w:t>
                          </w:r>
                          <w:r w:rsidRPr="00702066"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  <m:oMath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sz w:val="26"/>
                                <w:szCs w:val="26"/>
                              </w:rPr>
                              <m:t>&gt;</m:t>
                            </m:r>
                          </m:oMath>
                          <w:r w:rsidRPr="00702066"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>Y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21FA62BD" w14:textId="77777777" w:rsidR="00905E73" w:rsidRPr="00905E73" w:rsidRDefault="00905E73" w:rsidP="00905E73">
          <w:pPr>
            <w:widowControl/>
            <w:suppressAutoHyphens w:val="0"/>
            <w:bidi/>
            <w:spacing w:after="160"/>
            <w:jc w:val="both"/>
            <w:rPr>
              <w:rFonts w:asciiTheme="majorBidi" w:eastAsiaTheme="minorHAnsi" w:hAnsiTheme="majorBidi" w:cstheme="majorBidi"/>
              <w:b/>
              <w:bCs/>
              <w:color w:val="auto"/>
              <w:sz w:val="46"/>
              <w:szCs w:val="46"/>
              <w:rtl/>
              <w:lang w:val="fr-FR" w:eastAsia="en-US" w:bidi="ar-SA"/>
            </w:rPr>
          </w:pPr>
          <w:r w:rsidRPr="00905E73">
            <w:rPr>
              <w:rFonts w:asciiTheme="majorBidi" w:eastAsiaTheme="minorHAnsi" w:hAnsiTheme="majorBidi" w:cs="Times New Roman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25600" behindDoc="0" locked="0" layoutInCell="1" allowOverlap="1" wp14:anchorId="22A86ACD" wp14:editId="3215F2D2">
                    <wp:simplePos x="0" y="0"/>
                    <wp:positionH relativeFrom="column">
                      <wp:posOffset>-130175</wp:posOffset>
                    </wp:positionH>
                    <wp:positionV relativeFrom="paragraph">
                      <wp:posOffset>483235</wp:posOffset>
                    </wp:positionV>
                    <wp:extent cx="443230" cy="285750"/>
                    <wp:effectExtent l="0" t="0" r="0" b="0"/>
                    <wp:wrapNone/>
                    <wp:docPr id="828" name="Rectangle 8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0AAD298" w14:textId="77777777" w:rsidR="00E3791B" w:rsidRPr="00766CE5" w:rsidRDefault="00E3791B" w:rsidP="00905E73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7</w:t>
                                </w:r>
                              </w:p>
                              <w:p w14:paraId="645E031C" w14:textId="77777777" w:rsidR="00E3791B" w:rsidRPr="00766CE5" w:rsidRDefault="00E3791B" w:rsidP="00905E73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2A86ACD" id="Rectangle 828" o:spid="_x0000_s1264" style="position:absolute;left:0;text-align:left;margin-left:-10.25pt;margin-top:38.05pt;width:34.9pt;height:22.5pt;z-index:25282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" fillcolor="window" stroked="f" strokeweight="1pt">
                    <v:textbox>
                      <w:txbxContent>
                        <w:p w14:paraId="70AAD298" w14:textId="77777777" w:rsidR="00E3791B" w:rsidRPr="00766CE5" w:rsidRDefault="00E3791B" w:rsidP="00905E73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  <w:r w:rsidRPr="00766CE5"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>7</w:t>
                          </w:r>
                        </w:p>
                        <w:p w14:paraId="645E031C" w14:textId="77777777" w:rsidR="00E3791B" w:rsidRPr="00766CE5" w:rsidRDefault="00E3791B" w:rsidP="00905E73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Pr="00905E73">
            <w:rPr>
              <w:rFonts w:asciiTheme="majorBidi" w:eastAsiaTheme="minorHAns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39936" behindDoc="0" locked="0" layoutInCell="1" allowOverlap="1" wp14:anchorId="0F112C8C" wp14:editId="20E6AA90">
                    <wp:simplePos x="0" y="0"/>
                    <wp:positionH relativeFrom="column">
                      <wp:posOffset>1315637</wp:posOffset>
                    </wp:positionH>
                    <wp:positionV relativeFrom="paragraph">
                      <wp:posOffset>46493</wp:posOffset>
                    </wp:positionV>
                    <wp:extent cx="967740" cy="413468"/>
                    <wp:effectExtent l="76200" t="0" r="22860" b="62865"/>
                    <wp:wrapNone/>
                    <wp:docPr id="34" name="Connecteur en angle 3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967740" cy="413468"/>
                            </a:xfrm>
                            <a:prstGeom prst="bentConnector3">
                              <a:avLst>
                                <a:gd name="adj1" fmla="val 99913"/>
                              </a:avLst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triangl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E66A01D"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eur en angle 34" o:spid="_x0000_s1026" type="#_x0000_t34" style="position:absolute;margin-left:103.6pt;margin-top:3.65pt;width:76.2pt;height:32.55pt;flip:x;z-index:25283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" adj="21581" strokecolor="windowText" strokeweight="1.5pt">
                    <v:stroke endarrow="block"/>
                  </v:shape>
                </w:pict>
              </mc:Fallback>
            </mc:AlternateContent>
          </w:r>
          <w:r w:rsidRPr="00905E73">
            <w:rPr>
              <w:rFonts w:asciiTheme="majorBidi" w:eastAsiaTheme="minorHAns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40960" behindDoc="0" locked="0" layoutInCell="1" allowOverlap="1" wp14:anchorId="4C2A1687" wp14:editId="05AF0613">
                    <wp:simplePos x="0" y="0"/>
                    <wp:positionH relativeFrom="column">
                      <wp:posOffset>3868006</wp:posOffset>
                    </wp:positionH>
                    <wp:positionV relativeFrom="paragraph">
                      <wp:posOffset>46493</wp:posOffset>
                    </wp:positionV>
                    <wp:extent cx="970059" cy="413468"/>
                    <wp:effectExtent l="0" t="0" r="78105" b="62865"/>
                    <wp:wrapNone/>
                    <wp:docPr id="36" name="Connecteur en angle 3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970059" cy="413468"/>
                            </a:xfrm>
                            <a:prstGeom prst="bentConnector3">
                              <a:avLst>
                                <a:gd name="adj1" fmla="val 99827"/>
                              </a:avLst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024F5FB" id="Connecteur en angle 36" o:spid="_x0000_s1026" type="#_x0000_t34" style="position:absolute;margin-left:304.55pt;margin-top:3.65pt;width:76.4pt;height:32.55pt;z-index:25284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" adj="21563" strokecolor="windowText" strokeweight="1.5pt">
                    <v:stroke endarrow="block"/>
                  </v:shape>
                </w:pict>
              </mc:Fallback>
            </mc:AlternateContent>
          </w:r>
          <w:r w:rsidRPr="00905E73">
            <w:rPr>
              <w:rFonts w:asciiTheme="majorBidi" w:eastAsiaTheme="minorHAns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34816" behindDoc="0" locked="0" layoutInCell="1" allowOverlap="1" wp14:anchorId="2688AFE4" wp14:editId="64D07F04">
                    <wp:simplePos x="0" y="0"/>
                    <wp:positionH relativeFrom="column">
                      <wp:posOffset>3818890</wp:posOffset>
                    </wp:positionH>
                    <wp:positionV relativeFrom="paragraph">
                      <wp:posOffset>895350</wp:posOffset>
                    </wp:positionV>
                    <wp:extent cx="338455" cy="1650365"/>
                    <wp:effectExtent l="0" t="8255" r="34290" b="91440"/>
                    <wp:wrapNone/>
                    <wp:docPr id="829" name="Connecteur en angle 8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5400000">
                              <a:off x="0" y="0"/>
                              <a:ext cx="338455" cy="1650365"/>
                            </a:xfrm>
                            <a:prstGeom prst="bentConnector3">
                              <a:avLst>
                                <a:gd name="adj1" fmla="val 100667"/>
                              </a:avLst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triangl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4D5B458" id="Connecteur en angle 829" o:spid="_x0000_s1026" type="#_x0000_t34" style="position:absolute;margin-left:300.7pt;margin-top:70.5pt;width:26.65pt;height:129.95pt;rotation:90;z-index:25283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" adj="21744" strokecolor="windowText" strokeweight="1.5pt">
                    <v:stroke endarrow="block"/>
                  </v:shape>
                </w:pict>
              </mc:Fallback>
            </mc:AlternateContent>
          </w:r>
        </w:p>
        <w:p w14:paraId="1DAAAFA6" w14:textId="77777777" w:rsidR="00905E73" w:rsidRPr="00905E73" w:rsidRDefault="00905E73" w:rsidP="00905E73">
          <w:pPr>
            <w:widowControl/>
            <w:suppressAutoHyphens w:val="0"/>
            <w:bidi/>
            <w:spacing w:after="160" w:line="360" w:lineRule="auto"/>
            <w:jc w:val="both"/>
            <w:rPr>
              <w:rFonts w:asciiTheme="majorBidi" w:eastAsiaTheme="minorHAnsi" w:hAnsiTheme="majorBidi" w:cstheme="majorBidi"/>
              <w:b/>
              <w:bCs/>
              <w:color w:val="auto"/>
              <w:sz w:val="28"/>
              <w:szCs w:val="28"/>
              <w:rtl/>
              <w:lang w:val="fr-FR" w:eastAsia="en-US" w:bidi="ar-SA"/>
            </w:rPr>
          </w:pPr>
          <w:r w:rsidRPr="00905E73">
            <w:rPr>
              <w:rFonts w:asciiTheme="majorBidi" w:eastAsiaTheme="minorHAns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46080" behindDoc="0" locked="0" layoutInCell="1" allowOverlap="1" wp14:anchorId="2DA59758" wp14:editId="44ABCB1B">
                    <wp:simplePos x="0" y="0"/>
                    <wp:positionH relativeFrom="column">
                      <wp:posOffset>339090</wp:posOffset>
                    </wp:positionH>
                    <wp:positionV relativeFrom="paragraph">
                      <wp:posOffset>28575</wp:posOffset>
                    </wp:positionV>
                    <wp:extent cx="1979930" cy="359410"/>
                    <wp:effectExtent l="0" t="0" r="20320" b="21590"/>
                    <wp:wrapNone/>
                    <wp:docPr id="39" name="Organigramme : Processus 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979930" cy="359410"/>
                            </a:xfrm>
                            <a:prstGeom prst="flowChartProcess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B97F58D" w14:textId="77777777" w:rsidR="00E3791B" w:rsidRPr="00E65E31" w:rsidRDefault="00E3791B" w:rsidP="00905E73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Max1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  <w:t>=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Y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DA59758" id="Organigramme : Processus 39" o:spid="_x0000_s1265" type="#_x0000_t109" style="position:absolute;left:0;text-align:left;margin-left:26.7pt;margin-top:2.25pt;width:155.9pt;height:28.3pt;z-index:25284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" fillcolor="window" strokecolor="windowText" strokeweight="1.5pt">
                    <v:textbox>
                      <w:txbxContent>
                        <w:p w14:paraId="6B97F58D" w14:textId="77777777" w:rsidR="00E3791B" w:rsidRPr="00E65E31" w:rsidRDefault="00E3791B" w:rsidP="00905E73">
                          <w:pPr>
                            <w:jc w:val="center"/>
                            <w:rPr>
                              <w:rFonts w:asciiTheme="majorBidi" w:hAnsiTheme="majorBidi" w:cstheme="majorBidi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>Max1</w:t>
                          </w:r>
                          <w:r w:rsidRPr="00E65E31"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 xml:space="preserve"> </w:t>
                          </w:r>
                          <w:r w:rsidRPr="00E65E31">
                            <w:rPr>
                              <w:rFonts w:asciiTheme="majorBidi" w:hAnsiTheme="majorBidi" w:cstheme="majorBidi"/>
                              <w:sz w:val="26"/>
                              <w:szCs w:val="26"/>
                            </w:rPr>
                            <w:t>=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 xml:space="preserve"> Y</w:t>
                          </w:r>
                          <w:r w:rsidRPr="00E65E31"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905E73">
            <w:rPr>
              <w:rFonts w:asciiTheme="majorBidi" w:eastAsiaTheme="minorHAnsi" w:hAnsiTheme="majorBidi" w:cs="Times New Roman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48128" behindDoc="0" locked="0" layoutInCell="1" allowOverlap="1" wp14:anchorId="0D9BB73C" wp14:editId="29D125E8">
                    <wp:simplePos x="0" y="0"/>
                    <wp:positionH relativeFrom="column">
                      <wp:posOffset>3848735</wp:posOffset>
                    </wp:positionH>
                    <wp:positionV relativeFrom="paragraph">
                      <wp:posOffset>25400</wp:posOffset>
                    </wp:positionV>
                    <wp:extent cx="1979930" cy="359410"/>
                    <wp:effectExtent l="0" t="0" r="20320" b="21590"/>
                    <wp:wrapNone/>
                    <wp:docPr id="27" name="Organigramme : Processus 2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979930" cy="359410"/>
                            </a:xfrm>
                            <a:prstGeom prst="flowChartProcess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BA24C77" w14:textId="77777777" w:rsidR="00E3791B" w:rsidRPr="00E65E31" w:rsidRDefault="00E3791B" w:rsidP="00905E73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Max1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  <w:t>=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X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D9BB73C" id="Organigramme : Processus 27" o:spid="_x0000_s1266" type="#_x0000_t109" style="position:absolute;left:0;text-align:left;margin-left:303.05pt;margin-top:2pt;width:155.9pt;height:28.3pt;z-index:25284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" fillcolor="window" strokecolor="windowText" strokeweight="1.5pt">
                    <v:textbox>
                      <w:txbxContent>
                        <w:p w14:paraId="7BA24C77" w14:textId="77777777" w:rsidR="00E3791B" w:rsidRPr="00E65E31" w:rsidRDefault="00E3791B" w:rsidP="00905E73">
                          <w:pPr>
                            <w:jc w:val="center"/>
                            <w:rPr>
                              <w:rFonts w:asciiTheme="majorBidi" w:hAnsiTheme="majorBidi" w:cstheme="majorBidi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>Max1</w:t>
                          </w:r>
                          <w:r w:rsidRPr="00E65E31"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 xml:space="preserve"> </w:t>
                          </w:r>
                          <w:r w:rsidRPr="00E65E31">
                            <w:rPr>
                              <w:rFonts w:asciiTheme="majorBidi" w:hAnsiTheme="majorBidi" w:cstheme="majorBidi"/>
                              <w:sz w:val="26"/>
                              <w:szCs w:val="26"/>
                            </w:rPr>
                            <w:t>=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 xml:space="preserve"> X</w:t>
                          </w:r>
                          <w:r w:rsidRPr="00E65E31"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905E73">
            <w:rPr>
              <w:rFonts w:asciiTheme="majorBidi" w:eastAsiaTheme="minorHAns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41984" behindDoc="0" locked="0" layoutInCell="1" allowOverlap="1" wp14:anchorId="57A7F618" wp14:editId="6198D520">
                    <wp:simplePos x="0" y="0"/>
                    <wp:positionH relativeFrom="column">
                      <wp:posOffset>1318260</wp:posOffset>
                    </wp:positionH>
                    <wp:positionV relativeFrom="paragraph">
                      <wp:posOffset>380365</wp:posOffset>
                    </wp:positionV>
                    <wp:extent cx="0" cy="395605"/>
                    <wp:effectExtent l="76200" t="0" r="57150" b="61595"/>
                    <wp:wrapNone/>
                    <wp:docPr id="41" name="Connecteur droit avec flèche 4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395605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A9181DE" id="Connecteur droit avec flèche 41" o:spid="_x0000_s1026" type="#_x0000_t32" style="position:absolute;margin-left:103.8pt;margin-top:29.95pt;width:0;height:31.15pt;z-index:25284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" strokecolor="windowText" strokeweight="1.5pt">
                    <v:stroke endarrow="block" joinstyle="miter"/>
                  </v:shape>
                </w:pict>
              </mc:Fallback>
            </mc:AlternateContent>
          </w:r>
          <w:r w:rsidRPr="00905E73">
            <w:rPr>
              <w:rFonts w:asciiTheme="majorBidi" w:eastAsiaTheme="minorHAns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33792" behindDoc="0" locked="0" layoutInCell="1" allowOverlap="1" wp14:anchorId="3F3527BC" wp14:editId="75421B7B">
                    <wp:simplePos x="0" y="0"/>
                    <wp:positionH relativeFrom="column">
                      <wp:posOffset>4838065</wp:posOffset>
                    </wp:positionH>
                    <wp:positionV relativeFrom="paragraph">
                      <wp:posOffset>387654</wp:posOffset>
                    </wp:positionV>
                    <wp:extent cx="0" cy="395605"/>
                    <wp:effectExtent l="76200" t="0" r="57150" b="61595"/>
                    <wp:wrapNone/>
                    <wp:docPr id="40" name="Connecteur droit avec flèche 4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395605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6DF840B" id="Connecteur droit avec flèche 40" o:spid="_x0000_s1026" type="#_x0000_t32" style="position:absolute;margin-left:380.95pt;margin-top:30.5pt;width:0;height:31.15pt;z-index:25283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" strokecolor="windowText" strokeweight="1.5pt">
                    <v:stroke endarrow="block" joinstyle="miter"/>
                  </v:shape>
                </w:pict>
              </mc:Fallback>
            </mc:AlternateContent>
          </w:r>
          <w:r w:rsidRPr="00905E73">
            <w:rPr>
              <w:rFonts w:asciiTheme="majorBidi" w:eastAsiaTheme="minorHAnsi" w:hAnsiTheme="majorBidi" w:cs="Times New Roman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23552" behindDoc="0" locked="0" layoutInCell="1" allowOverlap="1" wp14:anchorId="042522C4" wp14:editId="1FB36E08">
                    <wp:simplePos x="0" y="0"/>
                    <wp:positionH relativeFrom="column">
                      <wp:posOffset>5807710</wp:posOffset>
                    </wp:positionH>
                    <wp:positionV relativeFrom="paragraph">
                      <wp:posOffset>33655</wp:posOffset>
                    </wp:positionV>
                    <wp:extent cx="443230" cy="285750"/>
                    <wp:effectExtent l="0" t="0" r="0" b="0"/>
                    <wp:wrapNone/>
                    <wp:docPr id="830" name="Rectangle 8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1E11882F" w14:textId="77777777" w:rsidR="00E3791B" w:rsidRPr="00766CE5" w:rsidRDefault="00E3791B" w:rsidP="00905E73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4</w:t>
                                </w:r>
                              </w:p>
                              <w:p w14:paraId="21A23B28" w14:textId="77777777" w:rsidR="00E3791B" w:rsidRPr="00766CE5" w:rsidRDefault="00E3791B" w:rsidP="00905E73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42522C4" id="Rectangle 830" o:spid="_x0000_s1267" style="position:absolute;left:0;text-align:left;margin-left:457.3pt;margin-top:2.65pt;width:34.9pt;height:22.5pt;z-index:25282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" fillcolor="window" stroked="f" strokeweight="1pt">
                    <v:textbox>
                      <w:txbxContent>
                        <w:p w14:paraId="1E11882F" w14:textId="77777777" w:rsidR="00E3791B" w:rsidRPr="00766CE5" w:rsidRDefault="00E3791B" w:rsidP="00905E73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  <w:r w:rsidRPr="00766CE5"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>4</w:t>
                          </w:r>
                        </w:p>
                        <w:p w14:paraId="21A23B28" w14:textId="77777777" w:rsidR="00E3791B" w:rsidRPr="00766CE5" w:rsidRDefault="00E3791B" w:rsidP="00905E73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Pr="00905E73">
            <w:rPr>
              <w:rFonts w:asciiTheme="majorBidi" w:eastAsiaTheme="minorHAns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47104" behindDoc="0" locked="0" layoutInCell="1" allowOverlap="1" wp14:anchorId="4190DE8E" wp14:editId="6DB6C985">
                    <wp:simplePos x="0" y="0"/>
                    <wp:positionH relativeFrom="column">
                      <wp:posOffset>335915</wp:posOffset>
                    </wp:positionH>
                    <wp:positionV relativeFrom="paragraph">
                      <wp:posOffset>778510</wp:posOffset>
                    </wp:positionV>
                    <wp:extent cx="1979930" cy="359410"/>
                    <wp:effectExtent l="0" t="0" r="20320" b="21590"/>
                    <wp:wrapNone/>
                    <wp:docPr id="5" name="Organigramme : Processus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979930" cy="359410"/>
                            </a:xfrm>
                            <a:prstGeom prst="flowChartProcess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E71AA83" w14:textId="77777777" w:rsidR="00E3791B" w:rsidRPr="00E65E31" w:rsidRDefault="00E3791B" w:rsidP="00905E73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Mix1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  <w:t>=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X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190DE8E" id="Organigramme : Processus 5" o:spid="_x0000_s1268" type="#_x0000_t109" style="position:absolute;left:0;text-align:left;margin-left:26.45pt;margin-top:61.3pt;width:155.9pt;height:28.3pt;z-index:25284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" fillcolor="window" strokecolor="windowText" strokeweight="1.5pt">
                    <v:textbox>
                      <w:txbxContent>
                        <w:p w14:paraId="6E71AA83" w14:textId="77777777" w:rsidR="00E3791B" w:rsidRPr="00E65E31" w:rsidRDefault="00E3791B" w:rsidP="00905E73">
                          <w:pPr>
                            <w:jc w:val="center"/>
                            <w:rPr>
                              <w:rFonts w:asciiTheme="majorBidi" w:hAnsiTheme="majorBidi" w:cstheme="majorBidi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>Mix1</w:t>
                          </w:r>
                          <w:r w:rsidRPr="00E65E31"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 xml:space="preserve"> </w:t>
                          </w:r>
                          <w:r w:rsidRPr="00E65E31">
                            <w:rPr>
                              <w:rFonts w:asciiTheme="majorBidi" w:hAnsiTheme="majorBidi" w:cstheme="majorBidi"/>
                              <w:sz w:val="26"/>
                              <w:szCs w:val="26"/>
                            </w:rPr>
                            <w:t>=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 xml:space="preserve"> X</w:t>
                          </w:r>
                          <w:r w:rsidRPr="00E65E31"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905E73">
            <w:rPr>
              <w:rFonts w:asciiTheme="majorBidi" w:eastAsiaTheme="minorHAnsi" w:hAnsiTheme="majorBidi" w:cs="Times New Roman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49152" behindDoc="0" locked="0" layoutInCell="1" allowOverlap="1" wp14:anchorId="185DEEA7" wp14:editId="66992F8B">
                    <wp:simplePos x="0" y="0"/>
                    <wp:positionH relativeFrom="column">
                      <wp:posOffset>3853815</wp:posOffset>
                    </wp:positionH>
                    <wp:positionV relativeFrom="paragraph">
                      <wp:posOffset>775335</wp:posOffset>
                    </wp:positionV>
                    <wp:extent cx="1979930" cy="359410"/>
                    <wp:effectExtent l="0" t="0" r="20320" b="21590"/>
                    <wp:wrapNone/>
                    <wp:docPr id="7" name="Organigramme : Processus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979930" cy="359410"/>
                            </a:xfrm>
                            <a:prstGeom prst="flowChartProcess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21FDD5C" w14:textId="77777777" w:rsidR="00E3791B" w:rsidRPr="00E65E31" w:rsidRDefault="00E3791B" w:rsidP="00905E73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Min1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  <w:t>=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Y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85DEEA7" id="Organigramme : Processus 7" o:spid="_x0000_s1269" type="#_x0000_t109" style="position:absolute;left:0;text-align:left;margin-left:303.45pt;margin-top:61.05pt;width:155.9pt;height:28.3pt;z-index:25284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" fillcolor="window" strokecolor="windowText" strokeweight="1.5pt">
                    <v:textbox>
                      <w:txbxContent>
                        <w:p w14:paraId="421FDD5C" w14:textId="77777777" w:rsidR="00E3791B" w:rsidRPr="00E65E31" w:rsidRDefault="00E3791B" w:rsidP="00905E73">
                          <w:pPr>
                            <w:jc w:val="center"/>
                            <w:rPr>
                              <w:rFonts w:asciiTheme="majorBidi" w:hAnsiTheme="majorBidi" w:cstheme="majorBidi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>Min1</w:t>
                          </w:r>
                          <w:r w:rsidRPr="00E65E31"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 xml:space="preserve"> </w:t>
                          </w:r>
                          <w:r w:rsidRPr="00E65E31">
                            <w:rPr>
                              <w:rFonts w:asciiTheme="majorBidi" w:hAnsiTheme="majorBidi" w:cstheme="majorBidi"/>
                              <w:sz w:val="26"/>
                              <w:szCs w:val="26"/>
                            </w:rPr>
                            <w:t>=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 xml:space="preserve"> Y</w:t>
                          </w:r>
                          <w:r w:rsidRPr="00E65E31"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3821359E" w14:textId="77777777" w:rsidR="00905E73" w:rsidRPr="00905E73" w:rsidRDefault="00905E73" w:rsidP="00905E73">
          <w:pPr>
            <w:widowControl/>
            <w:suppressAutoHyphens w:val="0"/>
            <w:bidi/>
            <w:spacing w:after="160" w:line="360" w:lineRule="auto"/>
            <w:jc w:val="both"/>
            <w:rPr>
              <w:rFonts w:asciiTheme="majorBidi" w:eastAsiaTheme="minorHAnsi" w:hAnsiTheme="majorBidi" w:cstheme="majorBidi"/>
              <w:b/>
              <w:bCs/>
              <w:color w:val="auto"/>
              <w:sz w:val="32"/>
              <w:szCs w:val="32"/>
              <w:rtl/>
              <w:lang w:val="fr-FR" w:eastAsia="en-US" w:bidi="ar-SA"/>
            </w:rPr>
          </w:pPr>
          <w:r w:rsidRPr="00905E73">
            <w:rPr>
              <w:rFonts w:asciiTheme="majorBidi" w:eastAsiaTheme="minorHAns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50176" behindDoc="0" locked="0" layoutInCell="1" allowOverlap="1" wp14:anchorId="1DC1CE26" wp14:editId="2F0E5BCD">
                    <wp:simplePos x="0" y="0"/>
                    <wp:positionH relativeFrom="column">
                      <wp:posOffset>1984060</wp:posOffset>
                    </wp:positionH>
                    <wp:positionV relativeFrom="paragraph">
                      <wp:posOffset>61914</wp:posOffset>
                    </wp:positionV>
                    <wp:extent cx="315276" cy="1655761"/>
                    <wp:effectExtent l="0" t="3493" r="43498" b="100647"/>
                    <wp:wrapNone/>
                    <wp:docPr id="42" name="Connecteur en angle 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5400000" flipV="1">
                              <a:off x="0" y="0"/>
                              <a:ext cx="315276" cy="1655761"/>
                            </a:xfrm>
                            <a:prstGeom prst="bentConnector3">
                              <a:avLst>
                                <a:gd name="adj1" fmla="val 100667"/>
                              </a:avLst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triangl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C70691D" id="Connecteur en angle 42" o:spid="_x0000_s1026" type="#_x0000_t34" style="position:absolute;margin-left:156.25pt;margin-top:4.9pt;width:24.8pt;height:130.35pt;rotation:-90;flip:y;z-index:25285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" adj="21744" strokecolor="windowText" strokeweight="1.5pt">
                    <v:stroke endarrow="block"/>
                  </v:shape>
                </w:pict>
              </mc:Fallback>
            </mc:AlternateContent>
          </w:r>
          <w:r w:rsidRPr="00905E73">
            <w:rPr>
              <w:rFonts w:asciiTheme="majorBidi" w:eastAsiaTheme="minorHAnsi" w:hAnsiTheme="majorBidi" w:cs="Times New Roman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26624" behindDoc="0" locked="0" layoutInCell="1" allowOverlap="1" wp14:anchorId="54E492B3" wp14:editId="5FDCC4F4">
                    <wp:simplePos x="0" y="0"/>
                    <wp:positionH relativeFrom="column">
                      <wp:posOffset>-140970</wp:posOffset>
                    </wp:positionH>
                    <wp:positionV relativeFrom="paragraph">
                      <wp:posOffset>411480</wp:posOffset>
                    </wp:positionV>
                    <wp:extent cx="443230" cy="285750"/>
                    <wp:effectExtent l="0" t="0" r="0" b="0"/>
                    <wp:wrapNone/>
                    <wp:docPr id="831" name="Rectangle 8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CCD3062" w14:textId="77777777" w:rsidR="00E3791B" w:rsidRPr="00766CE5" w:rsidRDefault="00E3791B" w:rsidP="00905E73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8</w:t>
                                </w:r>
                              </w:p>
                              <w:p w14:paraId="26C5EC08" w14:textId="77777777" w:rsidR="00E3791B" w:rsidRPr="00766CE5" w:rsidRDefault="00E3791B" w:rsidP="00905E73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4E492B3" id="Rectangle 831" o:spid="_x0000_s1270" style="position:absolute;left:0;text-align:left;margin-left:-11.1pt;margin-top:32.4pt;width:34.9pt;height:22.5pt;z-index:25282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" fillcolor="window" stroked="f" strokeweight="1pt">
                    <v:textbox>
                      <w:txbxContent>
                        <w:p w14:paraId="3CCD3062" w14:textId="77777777" w:rsidR="00E3791B" w:rsidRPr="00766CE5" w:rsidRDefault="00E3791B" w:rsidP="00905E73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  <w:r w:rsidRPr="00766CE5"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>8</w:t>
                          </w:r>
                        </w:p>
                        <w:p w14:paraId="26C5EC08" w14:textId="77777777" w:rsidR="00E3791B" w:rsidRPr="00766CE5" w:rsidRDefault="00E3791B" w:rsidP="00905E73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Pr="00905E73">
            <w:rPr>
              <w:rFonts w:asciiTheme="majorBidi" w:eastAsiaTheme="minorHAnsi" w:hAnsiTheme="majorBidi" w:cs="Times New Roman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24576" behindDoc="0" locked="0" layoutInCell="1" allowOverlap="1" wp14:anchorId="337C9C02" wp14:editId="4E79CA9F">
                    <wp:simplePos x="0" y="0"/>
                    <wp:positionH relativeFrom="column">
                      <wp:posOffset>5810885</wp:posOffset>
                    </wp:positionH>
                    <wp:positionV relativeFrom="paragraph">
                      <wp:posOffset>410514</wp:posOffset>
                    </wp:positionV>
                    <wp:extent cx="443230" cy="285750"/>
                    <wp:effectExtent l="0" t="0" r="0" b="0"/>
                    <wp:wrapNone/>
                    <wp:docPr id="320" name="Rectangle 3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580C92B" w14:textId="77777777" w:rsidR="00E3791B" w:rsidRPr="00766CE5" w:rsidRDefault="00E3791B" w:rsidP="00905E73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5</w:t>
                                </w:r>
                              </w:p>
                              <w:p w14:paraId="58B24E83" w14:textId="77777777" w:rsidR="00E3791B" w:rsidRPr="00766CE5" w:rsidRDefault="00E3791B" w:rsidP="00905E73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37C9C02" id="Rectangle 320" o:spid="_x0000_s1271" style="position:absolute;left:0;text-align:left;margin-left:457.55pt;margin-top:32.3pt;width:34.9pt;height:22.5pt;z-index:25282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" fillcolor="window" stroked="f" strokeweight="1pt">
                    <v:textbox>
                      <w:txbxContent>
                        <w:p w14:paraId="2580C92B" w14:textId="77777777" w:rsidR="00E3791B" w:rsidRPr="00766CE5" w:rsidRDefault="00E3791B" w:rsidP="00905E73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  <w:r w:rsidRPr="00766CE5"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>5</w:t>
                          </w:r>
                        </w:p>
                        <w:p w14:paraId="58B24E83" w14:textId="77777777" w:rsidR="00E3791B" w:rsidRPr="00766CE5" w:rsidRDefault="00E3791B" w:rsidP="00905E73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14:paraId="6D12BEB8" w14:textId="77777777" w:rsidR="00905E73" w:rsidRPr="00905E73" w:rsidRDefault="00905E73" w:rsidP="00905E73">
          <w:pPr>
            <w:widowControl/>
            <w:suppressAutoHyphens w:val="0"/>
            <w:bidi/>
            <w:spacing w:after="160" w:line="360" w:lineRule="auto"/>
            <w:jc w:val="both"/>
            <w:rPr>
              <w:rFonts w:asciiTheme="majorBidi" w:eastAsiaTheme="minorHAnsi" w:hAnsiTheme="majorBidi" w:cstheme="majorBidi"/>
              <w:b/>
              <w:bCs/>
              <w:color w:val="auto"/>
              <w:sz w:val="28"/>
              <w:szCs w:val="28"/>
              <w:rtl/>
              <w:lang w:val="fr-FR" w:eastAsia="en-US" w:bidi="ar-SA"/>
            </w:rPr>
          </w:pPr>
        </w:p>
        <w:p w14:paraId="032B8E43" w14:textId="77777777" w:rsidR="00905E73" w:rsidRPr="00905E73" w:rsidRDefault="00905E73" w:rsidP="00905E73">
          <w:pPr>
            <w:widowControl/>
            <w:suppressAutoHyphens w:val="0"/>
            <w:bidi/>
            <w:spacing w:after="160" w:line="360" w:lineRule="auto"/>
            <w:jc w:val="both"/>
            <w:rPr>
              <w:rFonts w:asciiTheme="majorBidi" w:eastAsiaTheme="minorHAnsi" w:hAnsiTheme="majorBidi" w:cstheme="majorBidi"/>
              <w:b/>
              <w:bCs/>
              <w:color w:val="auto"/>
              <w:sz w:val="28"/>
              <w:szCs w:val="28"/>
              <w:rtl/>
              <w:lang w:val="fr-FR" w:eastAsia="en-US" w:bidi="ar-SA"/>
            </w:rPr>
          </w:pPr>
          <w:r w:rsidRPr="00905E73">
            <w:rPr>
              <w:rFonts w:asciiTheme="majorBidi" w:eastAsiaTheme="minorHAnsi" w:hAnsiTheme="majorBidi" w:cstheme="majorBidi"/>
              <w:b/>
              <w:bCs/>
              <w:noProof/>
              <w:color w:val="auto"/>
              <w:sz w:val="22"/>
              <w:szCs w:val="22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32768" behindDoc="0" locked="0" layoutInCell="1" allowOverlap="1" wp14:anchorId="315F240F" wp14:editId="29F71550">
                    <wp:simplePos x="0" y="0"/>
                    <wp:positionH relativeFrom="column">
                      <wp:posOffset>3075305</wp:posOffset>
                    </wp:positionH>
                    <wp:positionV relativeFrom="paragraph">
                      <wp:posOffset>274624</wp:posOffset>
                    </wp:positionV>
                    <wp:extent cx="0" cy="323850"/>
                    <wp:effectExtent l="76200" t="0" r="76200" b="57150"/>
                    <wp:wrapNone/>
                    <wp:docPr id="28" name="Connecteur droit avec flèche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32385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9D12798" id="Connecteur droit avec flèche 28" o:spid="_x0000_s1026" type="#_x0000_t32" style="position:absolute;margin-left:242.15pt;margin-top:21.6pt;width:0;height:25.5pt;z-index:25283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" strokecolor="windowText" strokeweight="1.5pt">
                    <v:stroke endarrow="block" joinstyle="miter"/>
                  </v:shape>
                </w:pict>
              </mc:Fallback>
            </mc:AlternateContent>
          </w:r>
          <w:r w:rsidRPr="00905E73">
            <w:rPr>
              <w:rFonts w:asciiTheme="majorBidi" w:eastAsiaTheme="minorHAnsi" w:hAnsiTheme="majorBidi" w:cstheme="majorBidi"/>
              <w:b/>
              <w:bCs/>
              <w:noProof/>
              <w:color w:val="auto"/>
              <w:sz w:val="22"/>
              <w:szCs w:val="22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51200" behindDoc="0" locked="0" layoutInCell="1" allowOverlap="1" wp14:anchorId="06F96AF1" wp14:editId="298860F7">
                    <wp:simplePos x="0" y="0"/>
                    <wp:positionH relativeFrom="column">
                      <wp:posOffset>2982595</wp:posOffset>
                    </wp:positionH>
                    <wp:positionV relativeFrom="paragraph">
                      <wp:posOffset>87299</wp:posOffset>
                    </wp:positionV>
                    <wp:extent cx="179705" cy="179705"/>
                    <wp:effectExtent l="0" t="0" r="10795" b="10795"/>
                    <wp:wrapNone/>
                    <wp:docPr id="10" name="Organigramme : Connecteur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705" cy="179705"/>
                            </a:xfrm>
                            <a:prstGeom prst="flowChartConnector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88C45C4"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Organigramme : Connecteur 10" o:spid="_x0000_s1026" type="#_x0000_t120" style="position:absolute;margin-left:234.85pt;margin-top:6.85pt;width:14.15pt;height:14.15pt;z-index:25285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" fillcolor="window" strokecolor="windowText" strokeweight="1pt">
                    <v:stroke joinstyle="miter"/>
                  </v:shape>
                </w:pict>
              </mc:Fallback>
            </mc:AlternateContent>
          </w:r>
        </w:p>
        <w:p w14:paraId="38FD45BB" w14:textId="77777777" w:rsidR="00905E73" w:rsidRPr="00905E73" w:rsidRDefault="00905E73" w:rsidP="00905E73">
          <w:pPr>
            <w:widowControl/>
            <w:suppressAutoHyphens w:val="0"/>
            <w:bidi/>
            <w:spacing w:after="160" w:line="360" w:lineRule="auto"/>
            <w:jc w:val="both"/>
            <w:rPr>
              <w:rFonts w:asciiTheme="majorBidi" w:eastAsiaTheme="minorHAnsi" w:hAnsiTheme="majorBidi" w:cstheme="majorBidi"/>
              <w:b/>
              <w:bCs/>
              <w:color w:val="auto"/>
              <w:sz w:val="22"/>
              <w:szCs w:val="22"/>
              <w:rtl/>
              <w:lang w:val="fr-FR" w:eastAsia="en-US" w:bidi="ar-SA"/>
            </w:rPr>
          </w:pPr>
          <w:r w:rsidRPr="00905E73">
            <w:rPr>
              <w:rFonts w:asciiTheme="majorBidi" w:eastAsiaTheme="minorHAnsi" w:hAnsiTheme="majorBidi" w:cs="Times New Roman"/>
              <w:b/>
              <w:bCs/>
              <w:noProof/>
              <w:color w:val="auto"/>
              <w:sz w:val="22"/>
              <w:szCs w:val="22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21504" behindDoc="0" locked="0" layoutInCell="1" allowOverlap="1" wp14:anchorId="6FFCAD28" wp14:editId="4B8BD808">
                    <wp:simplePos x="0" y="0"/>
                    <wp:positionH relativeFrom="column">
                      <wp:posOffset>4211955</wp:posOffset>
                    </wp:positionH>
                    <wp:positionV relativeFrom="paragraph">
                      <wp:posOffset>203835</wp:posOffset>
                    </wp:positionV>
                    <wp:extent cx="443230" cy="285750"/>
                    <wp:effectExtent l="0" t="0" r="0" b="0"/>
                    <wp:wrapNone/>
                    <wp:docPr id="321" name="Rectangle 3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220165D" w14:textId="77777777" w:rsidR="00E3791B" w:rsidRPr="00766CE5" w:rsidRDefault="00E3791B" w:rsidP="00905E73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10</w:t>
                                </w:r>
                              </w:p>
                              <w:p w14:paraId="6406D8A2" w14:textId="77777777" w:rsidR="00E3791B" w:rsidRPr="00766CE5" w:rsidRDefault="00E3791B" w:rsidP="00905E73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FFCAD28" id="Rectangle 321" o:spid="_x0000_s1272" style="position:absolute;left:0;text-align:left;margin-left:331.65pt;margin-top:16.05pt;width:34.9pt;height:22.5pt;z-index:25282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" fillcolor="window" stroked="f" strokeweight="1pt">
                    <v:textbox>
                      <w:txbxContent>
                        <w:p w14:paraId="4220165D" w14:textId="77777777" w:rsidR="00E3791B" w:rsidRPr="00766CE5" w:rsidRDefault="00E3791B" w:rsidP="00905E73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  <w:r w:rsidRPr="00766CE5"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>10</w:t>
                          </w:r>
                        </w:p>
                        <w:p w14:paraId="6406D8A2" w14:textId="77777777" w:rsidR="00E3791B" w:rsidRPr="00766CE5" w:rsidRDefault="00E3791B" w:rsidP="00905E73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Pr="00905E73">
            <w:rPr>
              <w:rFonts w:asciiTheme="majorBidi" w:eastAsiaTheme="minorHAnsi" w:hAnsiTheme="majorBidi" w:cs="Times New Roman"/>
              <w:b/>
              <w:bCs/>
              <w:noProof/>
              <w:color w:val="auto"/>
              <w:sz w:val="22"/>
              <w:szCs w:val="22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22528" behindDoc="0" locked="0" layoutInCell="1" allowOverlap="1" wp14:anchorId="4EEB9887" wp14:editId="3F4742EB">
                    <wp:simplePos x="0" y="0"/>
                    <wp:positionH relativeFrom="column">
                      <wp:posOffset>3888105</wp:posOffset>
                    </wp:positionH>
                    <wp:positionV relativeFrom="paragraph">
                      <wp:posOffset>203504</wp:posOffset>
                    </wp:positionV>
                    <wp:extent cx="443230" cy="285750"/>
                    <wp:effectExtent l="0" t="0" r="0" b="0"/>
                    <wp:wrapNone/>
                    <wp:docPr id="322" name="Rectangle 32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9584EAE" w14:textId="77777777" w:rsidR="00E3791B" w:rsidRPr="00E65E31" w:rsidRDefault="00E3791B" w:rsidP="00905E73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V</w:t>
                                </w:r>
                              </w:p>
                              <w:p w14:paraId="0BCF3FC2" w14:textId="77777777" w:rsidR="00E3791B" w:rsidRPr="00A66F1B" w:rsidRDefault="00E3791B" w:rsidP="00905E73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EEB9887" id="Rectangle 322" o:spid="_x0000_s1273" style="position:absolute;left:0;text-align:left;margin-left:306.15pt;margin-top:16pt;width:34.9pt;height:22.5pt;z-index:25282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" fillcolor="window" stroked="f" strokeweight="1pt">
                    <v:textbox>
                      <w:txbxContent>
                        <w:p w14:paraId="39584EAE" w14:textId="77777777" w:rsidR="00E3791B" w:rsidRPr="00E65E31" w:rsidRDefault="00E3791B" w:rsidP="00905E73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  <w:r w:rsidRPr="00E65E31"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>V</w:t>
                          </w:r>
                        </w:p>
                        <w:p w14:paraId="0BCF3FC2" w14:textId="77777777" w:rsidR="00E3791B" w:rsidRPr="00A66F1B" w:rsidRDefault="00E3791B" w:rsidP="00905E73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Pr="00905E73">
            <w:rPr>
              <w:rFonts w:asciiTheme="majorBidi" w:eastAsiaTheme="minorHAnsi" w:hAnsiTheme="majorBidi" w:cs="Times New Roman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27648" behindDoc="0" locked="0" layoutInCell="1" allowOverlap="1" wp14:anchorId="2BDEFCFA" wp14:editId="249BC0DD">
                    <wp:simplePos x="0" y="0"/>
                    <wp:positionH relativeFrom="column">
                      <wp:posOffset>3197225</wp:posOffset>
                    </wp:positionH>
                    <wp:positionV relativeFrom="paragraph">
                      <wp:posOffset>67310</wp:posOffset>
                    </wp:positionV>
                    <wp:extent cx="443230" cy="285750"/>
                    <wp:effectExtent l="0" t="0" r="0" b="0"/>
                    <wp:wrapNone/>
                    <wp:docPr id="323" name="Rectangle 32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3A997E4" w14:textId="77777777" w:rsidR="00E3791B" w:rsidRPr="00766CE5" w:rsidRDefault="00E3791B" w:rsidP="00905E73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9</w:t>
                                </w:r>
                              </w:p>
                              <w:p w14:paraId="4C34E9EF" w14:textId="77777777" w:rsidR="00E3791B" w:rsidRPr="00766CE5" w:rsidRDefault="00E3791B" w:rsidP="00905E73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BDEFCFA" id="Rectangle 323" o:spid="_x0000_s1274" style="position:absolute;left:0;text-align:left;margin-left:251.75pt;margin-top:5.3pt;width:34.9pt;height:22.5pt;z-index:25282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" fillcolor="window" stroked="f" strokeweight="1pt">
                    <v:textbox>
                      <w:txbxContent>
                        <w:p w14:paraId="73A997E4" w14:textId="77777777" w:rsidR="00E3791B" w:rsidRPr="00766CE5" w:rsidRDefault="00E3791B" w:rsidP="00905E73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  <w:r w:rsidRPr="00766CE5"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>9</w:t>
                          </w:r>
                        </w:p>
                        <w:p w14:paraId="4C34E9EF" w14:textId="77777777" w:rsidR="00E3791B" w:rsidRPr="00766CE5" w:rsidRDefault="00E3791B" w:rsidP="00905E73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Pr="00905E73">
            <w:rPr>
              <w:rFonts w:asciiTheme="majorBidi" w:eastAsiaTheme="minorHAnsi" w:hAnsiTheme="majorBidi" w:cs="Times New Roman"/>
              <w:b/>
              <w:bCs/>
              <w:noProof/>
              <w:color w:val="auto"/>
              <w:sz w:val="22"/>
              <w:szCs w:val="22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54272" behindDoc="0" locked="0" layoutInCell="1" allowOverlap="1" wp14:anchorId="0642A10D" wp14:editId="45291D21">
                    <wp:simplePos x="0" y="0"/>
                    <wp:positionH relativeFrom="column">
                      <wp:posOffset>2187575</wp:posOffset>
                    </wp:positionH>
                    <wp:positionV relativeFrom="paragraph">
                      <wp:posOffset>749300</wp:posOffset>
                    </wp:positionV>
                    <wp:extent cx="443230" cy="285750"/>
                    <wp:effectExtent l="0" t="0" r="0" b="0"/>
                    <wp:wrapNone/>
                    <wp:docPr id="326" name="Rectangle 32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FBD1427" w14:textId="77777777" w:rsidR="00E3791B" w:rsidRPr="00766CE5" w:rsidRDefault="00E3791B" w:rsidP="00905E73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14</w:t>
                                </w:r>
                              </w:p>
                              <w:p w14:paraId="43BB1DB8" w14:textId="77777777" w:rsidR="00E3791B" w:rsidRPr="00766CE5" w:rsidRDefault="00E3791B" w:rsidP="00905E73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642A10D" id="Rectangle 326" o:spid="_x0000_s1275" style="position:absolute;left:0;text-align:left;margin-left:172.25pt;margin-top:59pt;width:34.9pt;height:22.5pt;z-index:25285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" fillcolor="window" stroked="f" strokeweight="1pt">
                    <v:textbox>
                      <w:txbxContent>
                        <w:p w14:paraId="6FBD1427" w14:textId="77777777" w:rsidR="00E3791B" w:rsidRPr="00766CE5" w:rsidRDefault="00E3791B" w:rsidP="00905E73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  <w:r w:rsidRPr="00766CE5"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>14</w:t>
                          </w:r>
                        </w:p>
                        <w:p w14:paraId="43BB1DB8" w14:textId="77777777" w:rsidR="00E3791B" w:rsidRPr="00766CE5" w:rsidRDefault="00E3791B" w:rsidP="00905E73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Pr="00905E73">
            <w:rPr>
              <w:rFonts w:asciiTheme="majorBidi" w:eastAsiaTheme="minorHAnsi" w:hAnsiTheme="majorBidi" w:cs="Times New Roman"/>
              <w:b/>
              <w:bCs/>
              <w:noProof/>
              <w:color w:val="auto"/>
              <w:sz w:val="22"/>
              <w:szCs w:val="22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55296" behindDoc="0" locked="0" layoutInCell="1" allowOverlap="1" wp14:anchorId="554F57AC" wp14:editId="5FE355C5">
                    <wp:simplePos x="0" y="0"/>
                    <wp:positionH relativeFrom="column">
                      <wp:posOffset>1404620</wp:posOffset>
                    </wp:positionH>
                    <wp:positionV relativeFrom="paragraph">
                      <wp:posOffset>196850</wp:posOffset>
                    </wp:positionV>
                    <wp:extent cx="443230" cy="285750"/>
                    <wp:effectExtent l="0" t="0" r="0" b="0"/>
                    <wp:wrapNone/>
                    <wp:docPr id="328" name="Rectangle 3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E87485D" w14:textId="77777777" w:rsidR="00E3791B" w:rsidRPr="00766CE5" w:rsidRDefault="00E3791B" w:rsidP="00905E73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12</w:t>
                                </w:r>
                              </w:p>
                              <w:p w14:paraId="56F00EFF" w14:textId="77777777" w:rsidR="00E3791B" w:rsidRPr="00766CE5" w:rsidRDefault="00E3791B" w:rsidP="00905E73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54F57AC" id="Rectangle 328" o:spid="_x0000_s1276" style="position:absolute;left:0;text-align:left;margin-left:110.6pt;margin-top:15.5pt;width:34.9pt;height:22.5pt;z-index:25285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" fillcolor="window" stroked="f" strokeweight="1pt">
                    <v:textbox>
                      <w:txbxContent>
                        <w:p w14:paraId="6E87485D" w14:textId="77777777" w:rsidR="00E3791B" w:rsidRPr="00766CE5" w:rsidRDefault="00E3791B" w:rsidP="00905E73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  <w:r w:rsidRPr="00766CE5"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>12</w:t>
                          </w:r>
                        </w:p>
                        <w:p w14:paraId="56F00EFF" w14:textId="77777777" w:rsidR="00E3791B" w:rsidRPr="00766CE5" w:rsidRDefault="00E3791B" w:rsidP="00905E73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Pr="00905E73">
            <w:rPr>
              <w:rFonts w:asciiTheme="majorBidi" w:eastAsiaTheme="minorHAnsi" w:hAnsiTheme="majorBidi" w:cs="Times New Roman"/>
              <w:b/>
              <w:bCs/>
              <w:noProof/>
              <w:color w:val="auto"/>
              <w:sz w:val="22"/>
              <w:szCs w:val="22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56320" behindDoc="0" locked="0" layoutInCell="1" allowOverlap="1" wp14:anchorId="2F5E632C" wp14:editId="530F6B72">
                    <wp:simplePos x="0" y="0"/>
                    <wp:positionH relativeFrom="column">
                      <wp:posOffset>1832610</wp:posOffset>
                    </wp:positionH>
                    <wp:positionV relativeFrom="paragraph">
                      <wp:posOffset>207010</wp:posOffset>
                    </wp:positionV>
                    <wp:extent cx="443230" cy="285750"/>
                    <wp:effectExtent l="0" t="0" r="0" b="0"/>
                    <wp:wrapNone/>
                    <wp:docPr id="329" name="Rectangle 3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FD16882" w14:textId="77777777" w:rsidR="00E3791B" w:rsidRPr="00E65E31" w:rsidRDefault="00E3791B" w:rsidP="00905E73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F5E632C" id="Rectangle 329" o:spid="_x0000_s1277" style="position:absolute;left:0;text-align:left;margin-left:144.3pt;margin-top:16.3pt;width:34.9pt;height:22.5pt;z-index:25285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" fillcolor="window" stroked="f" strokeweight="1pt">
                    <v:textbox>
                      <w:txbxContent>
                        <w:p w14:paraId="7FD16882" w14:textId="77777777" w:rsidR="00E3791B" w:rsidRPr="00E65E31" w:rsidRDefault="00E3791B" w:rsidP="00905E73">
                          <w:pPr>
                            <w:jc w:val="center"/>
                            <w:rPr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  <w:r w:rsidRPr="00E65E31"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>F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Pr="00905E73">
            <w:rPr>
              <w:rFonts w:asciiTheme="majorBidi" w:eastAsiaTheme="minorHAnsi" w:hAnsiTheme="majorBidi" w:cs="Times New Roman"/>
              <w:b/>
              <w:bCs/>
              <w:noProof/>
              <w:color w:val="auto"/>
              <w:sz w:val="22"/>
              <w:szCs w:val="22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58368" behindDoc="0" locked="0" layoutInCell="1" allowOverlap="1" wp14:anchorId="1199D3CD" wp14:editId="555F1BB7">
                    <wp:simplePos x="0" y="0"/>
                    <wp:positionH relativeFrom="column">
                      <wp:posOffset>242570</wp:posOffset>
                    </wp:positionH>
                    <wp:positionV relativeFrom="paragraph">
                      <wp:posOffset>758825</wp:posOffset>
                    </wp:positionV>
                    <wp:extent cx="1583690" cy="539750"/>
                    <wp:effectExtent l="38100" t="19050" r="16510" b="31750"/>
                    <wp:wrapNone/>
                    <wp:docPr id="22" name="Organigramme : Décision 2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583690" cy="539750"/>
                            </a:xfrm>
                            <a:prstGeom prst="flowChartDecision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rgbClr val="0070C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2060B3F" w14:textId="77777777" w:rsidR="00E3791B" w:rsidRPr="00D34E54" w:rsidRDefault="00E3791B" w:rsidP="00905E73">
                                <w:pPr>
                                  <w:ind w:left="-142"/>
                                  <w:rPr>
                                    <w:rFonts w:asciiTheme="majorBidi" w:hAnsiTheme="majorBidi" w:cstheme="majorBidi"/>
                                    <w:color w:val="0070C0"/>
                                  </w:rPr>
                                </w:pPr>
                                <w:r w:rsidRPr="00D34E5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</w:rPr>
                                  <w:t>Min1</w:t>
                                </w:r>
                                <w:r w:rsidRPr="00D34E5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rtl/>
                                  </w:rPr>
                                  <w:t xml:space="preserve"> </w:t>
                                </w:r>
                                <m:oMath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Bidi"/>
                                      <w:color w:val="0070C0"/>
                                    </w:rPr>
                                    <m:t>&lt;</m:t>
                                  </m:r>
                                </m:oMath>
                                <w:r w:rsidRPr="00D34E5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</w:rPr>
                                  <w:t xml:space="preserve"> Z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199D3CD" id="Organigramme : Décision 22" o:spid="_x0000_s1278" type="#_x0000_t110" style="position:absolute;left:0;text-align:left;margin-left:19.1pt;margin-top:59.75pt;width:124.7pt;height:42.5pt;z-index:25285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" fillcolor="window" strokecolor="#0070c0" strokeweight="1.5pt">
                    <v:textbox>
                      <w:txbxContent>
                        <w:p w14:paraId="52060B3F" w14:textId="77777777" w:rsidR="00E3791B" w:rsidRPr="00D34E54" w:rsidRDefault="00E3791B" w:rsidP="00905E73">
                          <w:pPr>
                            <w:ind w:left="-142"/>
                            <w:rPr>
                              <w:rFonts w:asciiTheme="majorBidi" w:hAnsiTheme="majorBidi" w:cstheme="majorBidi"/>
                              <w:color w:val="0070C0"/>
                            </w:rPr>
                          </w:pPr>
                          <w:r w:rsidRPr="00D34E54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</w:rPr>
                            <w:t>Min1</w:t>
                          </w:r>
                          <w:r w:rsidRPr="00D34E54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rtl/>
                            </w:rPr>
                            <w:t xml:space="preserve"> </w:t>
                          </w:r>
                          <m:oMath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color w:val="0070C0"/>
                              </w:rPr>
                              <m:t>&lt;</m:t>
                            </m:r>
                          </m:oMath>
                          <w:r w:rsidRPr="00D34E54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</w:rPr>
                            <w:t xml:space="preserve"> Z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905E73">
            <w:rPr>
              <w:rFonts w:asciiTheme="majorBidi" w:eastAsiaTheme="minorHAnsi" w:hAnsiTheme="majorBidi" w:cs="Times New Roman"/>
              <w:b/>
              <w:bCs/>
              <w:noProof/>
              <w:color w:val="auto"/>
              <w:sz w:val="22"/>
              <w:szCs w:val="22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59392" behindDoc="0" locked="0" layoutInCell="1" allowOverlap="1" wp14:anchorId="3CB716D2" wp14:editId="56F339E0">
                    <wp:simplePos x="0" y="0"/>
                    <wp:positionH relativeFrom="column">
                      <wp:posOffset>1851025</wp:posOffset>
                    </wp:positionH>
                    <wp:positionV relativeFrom="paragraph">
                      <wp:posOffset>763270</wp:posOffset>
                    </wp:positionV>
                    <wp:extent cx="443230" cy="285750"/>
                    <wp:effectExtent l="0" t="0" r="0" b="0"/>
                    <wp:wrapNone/>
                    <wp:docPr id="331" name="Rectangle 3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4268A37" w14:textId="77777777" w:rsidR="00E3791B" w:rsidRPr="00A66F1B" w:rsidRDefault="00E3791B" w:rsidP="00905E73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V</w:t>
                                </w:r>
                              </w:p>
                              <w:p w14:paraId="659139BE" w14:textId="77777777" w:rsidR="00E3791B" w:rsidRPr="00A66F1B" w:rsidRDefault="00E3791B" w:rsidP="00905E73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CB716D2" id="Rectangle 331" o:spid="_x0000_s1279" style="position:absolute;left:0;text-align:left;margin-left:145.75pt;margin-top:60.1pt;width:34.9pt;height:22.5pt;z-index:25285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" fillcolor="window" stroked="f" strokeweight="1pt">
                    <v:textbox>
                      <w:txbxContent>
                        <w:p w14:paraId="54268A37" w14:textId="77777777" w:rsidR="00E3791B" w:rsidRPr="00A66F1B" w:rsidRDefault="00E3791B" w:rsidP="00905E73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</w:rPr>
                            <w:t>V</w:t>
                          </w:r>
                        </w:p>
                        <w:p w14:paraId="659139BE" w14:textId="77777777" w:rsidR="00E3791B" w:rsidRPr="00A66F1B" w:rsidRDefault="00E3791B" w:rsidP="00905E73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Pr="00905E73">
            <w:rPr>
              <w:rFonts w:asciiTheme="majorBidi" w:eastAsiaTheme="minorHAnsi" w:hAnsiTheme="majorBidi" w:cs="Times New Roman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52224" behindDoc="0" locked="0" layoutInCell="1" allowOverlap="1" wp14:anchorId="4C001A12" wp14:editId="3AF4FA42">
                    <wp:simplePos x="0" y="0"/>
                    <wp:positionH relativeFrom="column">
                      <wp:posOffset>2289175</wp:posOffset>
                    </wp:positionH>
                    <wp:positionV relativeFrom="paragraph">
                      <wp:posOffset>210516</wp:posOffset>
                    </wp:positionV>
                    <wp:extent cx="1583690" cy="539750"/>
                    <wp:effectExtent l="38100" t="19050" r="16510" b="31750"/>
                    <wp:wrapNone/>
                    <wp:docPr id="338" name="Organigramme : Décision 3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583690" cy="539750"/>
                            </a:xfrm>
                            <a:prstGeom prst="flowChartDecision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rgbClr val="FF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1BF292DE" w14:textId="77777777" w:rsidR="00E3791B" w:rsidRPr="00D34E54" w:rsidRDefault="00E3791B" w:rsidP="00905E73">
                                <w:pPr>
                                  <w:ind w:left="-142"/>
                                  <w:jc w:val="center"/>
                                  <w:rPr>
                                    <w:rFonts w:asciiTheme="majorBidi" w:hAnsiTheme="majorBidi" w:cstheme="majorBidi"/>
                                    <w:color w:val="FF0000"/>
                                  </w:rPr>
                                </w:pPr>
                                <w:r w:rsidRPr="00D34E5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</w:rPr>
                                  <w:t>Max1</w:t>
                                </w:r>
                                <w:r w:rsidRPr="00D34E5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rtl/>
                                  </w:rPr>
                                  <w:t xml:space="preserve"> </w:t>
                                </w:r>
                                <m:oMath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Bidi"/>
                                      <w:color w:val="FF0000"/>
                                    </w:rPr>
                                    <m:t>&lt;</m:t>
                                  </m:r>
                                </m:oMath>
                                <w:r w:rsidRPr="00D34E5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</w:rPr>
                                  <w:t xml:space="preserve"> Z</w:t>
                                </w:r>
                              </w:p>
                              <w:p w14:paraId="43F91C80" w14:textId="77777777" w:rsidR="00E3791B" w:rsidRPr="00E52427" w:rsidRDefault="00E3791B" w:rsidP="00905E73">
                                <w:pPr>
                                  <w:ind w:left="-142"/>
                                  <w:jc w:val="center"/>
                                  <w:rPr>
                                    <w:rFonts w:asciiTheme="majorBidi" w:hAnsiTheme="majorBidi" w:cstheme="majorBidi"/>
                                    <w:color w:val="FF0000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C001A12" id="Organigramme : Décision 338" o:spid="_x0000_s1280" type="#_x0000_t110" style="position:absolute;left:0;text-align:left;margin-left:180.25pt;margin-top:16.6pt;width:124.7pt;height:42.5pt;z-index:25285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" fillcolor="window" strokecolor="red" strokeweight="1.5pt">
                    <v:textbox>
                      <w:txbxContent>
                        <w:p w14:paraId="1BF292DE" w14:textId="77777777" w:rsidR="00E3791B" w:rsidRPr="00D34E54" w:rsidRDefault="00E3791B" w:rsidP="00905E73">
                          <w:pPr>
                            <w:ind w:left="-142"/>
                            <w:jc w:val="center"/>
                            <w:rPr>
                              <w:rFonts w:asciiTheme="majorBidi" w:hAnsiTheme="majorBidi" w:cstheme="majorBidi"/>
                              <w:color w:val="FF0000"/>
                            </w:rPr>
                          </w:pPr>
                          <w:r w:rsidRPr="00D34E54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</w:rPr>
                            <w:t>Max1</w:t>
                          </w:r>
                          <w:r w:rsidRPr="00D34E54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rtl/>
                            </w:rPr>
                            <w:t xml:space="preserve"> </w:t>
                          </w:r>
                          <m:oMath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Bidi"/>
                                <w:color w:val="FF0000"/>
                              </w:rPr>
                              <m:t>&lt;</m:t>
                            </m:r>
                          </m:oMath>
                          <w:r w:rsidRPr="00D34E54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</w:rPr>
                            <w:t xml:space="preserve"> Z</w:t>
                          </w:r>
                        </w:p>
                        <w:p w14:paraId="43F91C80" w14:textId="77777777" w:rsidR="00E3791B" w:rsidRPr="00E52427" w:rsidRDefault="00E3791B" w:rsidP="00905E73">
                          <w:pPr>
                            <w:ind w:left="-142"/>
                            <w:jc w:val="center"/>
                            <w:rPr>
                              <w:rFonts w:asciiTheme="majorBidi" w:hAnsiTheme="majorBidi" w:cstheme="majorBidi"/>
                              <w:color w:val="FF0000"/>
                              <w:sz w:val="26"/>
                              <w:szCs w:val="26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6768E2E9" w14:textId="77777777" w:rsidR="00905E73" w:rsidRPr="00905E73" w:rsidRDefault="00E4167A" w:rsidP="00905E73">
          <w:pPr>
            <w:widowControl/>
            <w:suppressAutoHyphens w:val="0"/>
            <w:bidi/>
            <w:spacing w:after="160" w:line="360" w:lineRule="auto"/>
            <w:jc w:val="both"/>
            <w:rPr>
              <w:rFonts w:asciiTheme="majorBidi" w:eastAsiaTheme="minorHAnsi" w:hAnsiTheme="majorBidi" w:cstheme="majorBidi"/>
              <w:b/>
              <w:bCs/>
              <w:color w:val="auto"/>
              <w:sz w:val="22"/>
              <w:szCs w:val="22"/>
              <w:rtl/>
              <w:lang w:val="fr-FR" w:eastAsia="en-US" w:bidi="ar-SA"/>
            </w:rPr>
          </w:pPr>
          <w:r w:rsidRPr="00905E73">
            <w:rPr>
              <w:rFonts w:asciiTheme="majorBidi" w:eastAsiaTheme="minorHAnsi" w:hAnsiTheme="majorBidi" w:cs="Times New Roman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53248" behindDoc="0" locked="0" layoutInCell="1" allowOverlap="1" wp14:anchorId="63318805" wp14:editId="7E3C240B">
                    <wp:simplePos x="0" y="0"/>
                    <wp:positionH relativeFrom="column">
                      <wp:posOffset>3851910</wp:posOffset>
                    </wp:positionH>
                    <wp:positionV relativeFrom="paragraph">
                      <wp:posOffset>121920</wp:posOffset>
                    </wp:positionV>
                    <wp:extent cx="1863090" cy="1289050"/>
                    <wp:effectExtent l="0" t="0" r="99060" b="63500"/>
                    <wp:wrapNone/>
                    <wp:docPr id="21" name="Connecteur en angle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1863090" cy="1289050"/>
                            </a:xfrm>
                            <a:prstGeom prst="bentConnector3">
                              <a:avLst>
                                <a:gd name="adj1" fmla="val 99827"/>
                              </a:avLst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62A26EA" id="Connecteur en angle 21" o:spid="_x0000_s1026" type="#_x0000_t34" style="position:absolute;margin-left:303.3pt;margin-top:9.6pt;width:146.7pt;height:101.5pt;z-index:25285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" adj="21563" strokecolor="windowText" strokeweight="1.5pt">
                    <v:stroke endarrow="block"/>
                  </v:shape>
                </w:pict>
              </mc:Fallback>
            </mc:AlternateContent>
          </w:r>
          <w:r w:rsidR="00905E73" w:rsidRPr="00905E73">
            <w:rPr>
              <w:rFonts w:asciiTheme="majorBidi" w:eastAsiaTheme="minorHAnsi" w:hAnsiTheme="majorBidi" w:cs="Times New Roman"/>
              <w:b/>
              <w:bCs/>
              <w:noProof/>
              <w:color w:val="auto"/>
              <w:sz w:val="22"/>
              <w:szCs w:val="22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57344" behindDoc="0" locked="0" layoutInCell="1" allowOverlap="1" wp14:anchorId="643FC057" wp14:editId="7CC2BDAA">
                    <wp:simplePos x="0" y="0"/>
                    <wp:positionH relativeFrom="column">
                      <wp:posOffset>1032509</wp:posOffset>
                    </wp:positionH>
                    <wp:positionV relativeFrom="paragraph">
                      <wp:posOffset>132715</wp:posOffset>
                    </wp:positionV>
                    <wp:extent cx="1281430" cy="285115"/>
                    <wp:effectExtent l="76200" t="0" r="13970" b="57785"/>
                    <wp:wrapNone/>
                    <wp:docPr id="330" name="Connecteur en angle 3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1281430" cy="285115"/>
                            </a:xfrm>
                            <a:prstGeom prst="bentConnector3">
                              <a:avLst>
                                <a:gd name="adj1" fmla="val 99913"/>
                              </a:avLst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triangl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D4A9F49" id="Connecteur en angle 330" o:spid="_x0000_s1026" type="#_x0000_t34" style="position:absolute;margin-left:81.3pt;margin-top:10.45pt;width:100.9pt;height:22.45pt;flip:x;z-index:25285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" adj="21581" strokecolor="windowText" strokeweight="1.5pt">
                    <v:stroke endarrow="block"/>
                  </v:shape>
                </w:pict>
              </mc:Fallback>
            </mc:AlternateContent>
          </w:r>
          <w:r w:rsidR="00905E73" w:rsidRPr="00905E73">
            <w:rPr>
              <w:rFonts w:asciiTheme="majorBidi" w:eastAsiaTheme="minorHAnsi" w:hAnsiTheme="majorBidi" w:cs="Times New Roman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20480" behindDoc="0" locked="0" layoutInCell="1" allowOverlap="1" wp14:anchorId="55F330D2" wp14:editId="6DA4D11C">
                    <wp:simplePos x="0" y="0"/>
                    <wp:positionH relativeFrom="column">
                      <wp:posOffset>1190464</wp:posOffset>
                    </wp:positionH>
                    <wp:positionV relativeFrom="paragraph">
                      <wp:posOffset>266700</wp:posOffset>
                    </wp:positionV>
                    <wp:extent cx="443230" cy="285750"/>
                    <wp:effectExtent l="0" t="0" r="0" b="0"/>
                    <wp:wrapNone/>
                    <wp:docPr id="339" name="Rectangle 3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19A7183" w14:textId="77777777" w:rsidR="00E3791B" w:rsidRPr="00766CE5" w:rsidRDefault="00E3791B" w:rsidP="00905E73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13</w:t>
                                </w:r>
                              </w:p>
                              <w:p w14:paraId="7D018D98" w14:textId="77777777" w:rsidR="00E3791B" w:rsidRPr="00766CE5" w:rsidRDefault="00E3791B" w:rsidP="00905E73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5F330D2" id="Rectangle 339" o:spid="_x0000_s1281" style="position:absolute;left:0;text-align:left;margin-left:93.75pt;margin-top:21pt;width:34.9pt;height:22.5pt;z-index:25282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" fillcolor="window" stroked="f" strokeweight="1pt">
                    <v:textbox>
                      <w:txbxContent>
                        <w:p w14:paraId="619A7183" w14:textId="77777777" w:rsidR="00E3791B" w:rsidRPr="00766CE5" w:rsidRDefault="00E3791B" w:rsidP="00905E73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  <w:r w:rsidRPr="00766CE5"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>13</w:t>
                          </w:r>
                        </w:p>
                        <w:p w14:paraId="7D018D98" w14:textId="77777777" w:rsidR="00E3791B" w:rsidRPr="00766CE5" w:rsidRDefault="00E3791B" w:rsidP="00905E73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14:paraId="3DD5FC88" w14:textId="77777777" w:rsidR="00905E73" w:rsidRPr="00905E73" w:rsidRDefault="00905E73" w:rsidP="00905E73">
          <w:pPr>
            <w:widowControl/>
            <w:suppressAutoHyphens w:val="0"/>
            <w:bidi/>
            <w:spacing w:after="160" w:line="360" w:lineRule="auto"/>
            <w:jc w:val="both"/>
            <w:rPr>
              <w:rFonts w:asciiTheme="majorBidi" w:eastAsiaTheme="minorHAnsi" w:hAnsiTheme="majorBidi" w:cstheme="majorBidi"/>
              <w:b/>
              <w:bCs/>
              <w:color w:val="auto"/>
              <w:sz w:val="28"/>
              <w:szCs w:val="28"/>
              <w:lang w:val="fr-FR" w:eastAsia="en-US" w:bidi="ar-SA"/>
            </w:rPr>
          </w:pPr>
          <w:r w:rsidRPr="00905E73">
            <w:rPr>
              <w:rFonts w:asciiTheme="majorBidi" w:eastAsiaTheme="minorHAnsi" w:hAnsiTheme="majorBidi" w:cs="Times New Roman"/>
              <w:b/>
              <w:bCs/>
              <w:noProof/>
              <w:color w:val="auto"/>
              <w:sz w:val="22"/>
              <w:szCs w:val="22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60416" behindDoc="0" locked="0" layoutInCell="1" allowOverlap="1" wp14:anchorId="66F723CB" wp14:editId="32251011">
                    <wp:simplePos x="0" y="0"/>
                    <wp:positionH relativeFrom="column">
                      <wp:posOffset>1832472</wp:posOffset>
                    </wp:positionH>
                    <wp:positionV relativeFrom="paragraph">
                      <wp:posOffset>339836</wp:posOffset>
                    </wp:positionV>
                    <wp:extent cx="1331872" cy="731520"/>
                    <wp:effectExtent l="0" t="0" r="78105" b="49530"/>
                    <wp:wrapNone/>
                    <wp:docPr id="340" name="Connecteur en angle 34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1331872" cy="731520"/>
                            </a:xfrm>
                            <a:prstGeom prst="bentConnector3">
                              <a:avLst>
                                <a:gd name="adj1" fmla="val 99827"/>
                              </a:avLst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57DB9B0" id="Connecteur en angle 340" o:spid="_x0000_s1026" type="#_x0000_t34" style="position:absolute;margin-left:144.3pt;margin-top:26.75pt;width:104.85pt;height:57.6pt;z-index:25286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" adj="21563" strokecolor="windowText" strokeweight="1.5pt">
                    <v:stroke endarrow="block"/>
                  </v:shape>
                </w:pict>
              </mc:Fallback>
            </mc:AlternateContent>
          </w:r>
        </w:p>
        <w:p w14:paraId="5545B8DC" w14:textId="77777777" w:rsidR="00905E73" w:rsidRPr="00905E73" w:rsidRDefault="00E4167A" w:rsidP="00905E73">
          <w:pPr>
            <w:widowControl/>
            <w:suppressAutoHyphens w:val="0"/>
            <w:bidi/>
            <w:spacing w:after="160" w:line="360" w:lineRule="auto"/>
            <w:jc w:val="both"/>
            <w:rPr>
              <w:rFonts w:asciiTheme="majorBidi" w:eastAsiaTheme="minorHAnsi" w:hAnsiTheme="majorBidi" w:cstheme="majorBidi"/>
              <w:b/>
              <w:bCs/>
              <w:color w:val="auto"/>
              <w:sz w:val="28"/>
              <w:szCs w:val="28"/>
              <w:rtl/>
              <w:lang w:val="fr-FR" w:eastAsia="en-US" w:bidi="ar-SA"/>
            </w:rPr>
          </w:pPr>
          <w:r w:rsidRPr="00905E73">
            <w:rPr>
              <w:rFonts w:asciiTheme="majorBidi" w:eastAsiaTheme="minorHAnsi" w:hAnsiTheme="majorBidi" w:cs="Times New Roman"/>
              <w:b/>
              <w:bCs/>
              <w:noProof/>
              <w:color w:val="auto"/>
              <w:sz w:val="36"/>
              <w:szCs w:val="3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13312" behindDoc="0" locked="0" layoutInCell="1" allowOverlap="1" wp14:anchorId="52E6368A" wp14:editId="64C72838">
                    <wp:simplePos x="0" y="0"/>
                    <wp:positionH relativeFrom="column">
                      <wp:posOffset>4065110</wp:posOffset>
                    </wp:positionH>
                    <wp:positionV relativeFrom="paragraph">
                      <wp:posOffset>187803</wp:posOffset>
                    </wp:positionV>
                    <wp:extent cx="832487" cy="2474278"/>
                    <wp:effectExtent l="0" t="1587" r="23177" b="99378"/>
                    <wp:wrapNone/>
                    <wp:docPr id="452" name="Connecteur en angle 4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5400000">
                              <a:off x="0" y="0"/>
                              <a:ext cx="832487" cy="2474278"/>
                            </a:xfrm>
                            <a:prstGeom prst="bentConnector3">
                              <a:avLst>
                                <a:gd name="adj1" fmla="val 100667"/>
                              </a:avLst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triangl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3A397EE" id="Connecteur en angle 452" o:spid="_x0000_s1026" type="#_x0000_t34" style="position:absolute;margin-left:320.1pt;margin-top:14.8pt;width:65.55pt;height:194.85pt;rotation:90;z-index:25281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" adj="21744" strokecolor="windowText" strokeweight="1.5pt">
                    <v:stroke endarrow="block"/>
                  </v:shape>
                </w:pict>
              </mc:Fallback>
            </mc:AlternateContent>
          </w:r>
          <w:r w:rsidR="00905E73" w:rsidRPr="00905E73">
            <w:rPr>
              <w:rFonts w:asciiTheme="majorBidi" w:eastAsiaTheme="minorHAnsi" w:hAnsiTheme="majorBidi" w:cs="Times New Roman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15360" behindDoc="0" locked="0" layoutInCell="1" allowOverlap="1" wp14:anchorId="475ECF40" wp14:editId="1B419B1A">
                    <wp:simplePos x="0" y="0"/>
                    <wp:positionH relativeFrom="column">
                      <wp:posOffset>1267299</wp:posOffset>
                    </wp:positionH>
                    <wp:positionV relativeFrom="paragraph">
                      <wp:posOffset>237490</wp:posOffset>
                    </wp:positionV>
                    <wp:extent cx="443230" cy="285750"/>
                    <wp:effectExtent l="0" t="0" r="0" b="0"/>
                    <wp:wrapNone/>
                    <wp:docPr id="341" name="Rectangle 34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6CE6BC6" w14:textId="77777777" w:rsidR="00E3791B" w:rsidRPr="00766CE5" w:rsidRDefault="00E3791B" w:rsidP="00905E73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16</w:t>
                                </w:r>
                              </w:p>
                              <w:p w14:paraId="7809539B" w14:textId="77777777" w:rsidR="00E3791B" w:rsidRPr="00766CE5" w:rsidRDefault="00E3791B" w:rsidP="00905E73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75ECF40" id="Rectangle 341" o:spid="_x0000_s1282" style="position:absolute;left:0;text-align:left;margin-left:99.8pt;margin-top:18.7pt;width:34.9pt;height:22.5pt;z-index:25281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" fillcolor="window" stroked="f" strokeweight="1pt">
                    <v:textbox>
                      <w:txbxContent>
                        <w:p w14:paraId="46CE6BC6" w14:textId="77777777" w:rsidR="00E3791B" w:rsidRPr="00766CE5" w:rsidRDefault="00E3791B" w:rsidP="00905E73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  <w:r w:rsidRPr="00766CE5"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>16</w:t>
                          </w:r>
                        </w:p>
                        <w:p w14:paraId="7809539B" w14:textId="77777777" w:rsidR="00E3791B" w:rsidRPr="00766CE5" w:rsidRDefault="00E3791B" w:rsidP="00905E73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="00905E73" w:rsidRPr="00905E73">
            <w:rPr>
              <w:rFonts w:asciiTheme="majorBidi" w:eastAsiaTheme="minorHAnsi" w:hAnsiTheme="majorBidi" w:cs="Times New Roman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16384" behindDoc="0" locked="0" layoutInCell="1" allowOverlap="1" wp14:anchorId="3EE7E78C" wp14:editId="61AABB0D">
                    <wp:simplePos x="0" y="0"/>
                    <wp:positionH relativeFrom="column">
                      <wp:posOffset>967409</wp:posOffset>
                    </wp:positionH>
                    <wp:positionV relativeFrom="paragraph">
                      <wp:posOffset>240665</wp:posOffset>
                    </wp:positionV>
                    <wp:extent cx="443230" cy="285750"/>
                    <wp:effectExtent l="0" t="0" r="0" b="0"/>
                    <wp:wrapNone/>
                    <wp:docPr id="342" name="Rectangle 3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79863A9" w14:textId="77777777" w:rsidR="00E3791B" w:rsidRPr="00E65E31" w:rsidRDefault="00E3791B" w:rsidP="00905E73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EE7E78C" id="Rectangle 342" o:spid="_x0000_s1283" style="position:absolute;left:0;text-align:left;margin-left:76.15pt;margin-top:18.95pt;width:34.9pt;height:22.5pt;z-index:252816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" fillcolor="window" stroked="f" strokeweight="1pt">
                    <v:textbox>
                      <w:txbxContent>
                        <w:p w14:paraId="679863A9" w14:textId="77777777" w:rsidR="00E3791B" w:rsidRPr="00E65E31" w:rsidRDefault="00E3791B" w:rsidP="00905E73">
                          <w:pPr>
                            <w:jc w:val="center"/>
                            <w:rPr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  <w:r w:rsidRPr="00E65E31"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>F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905E73" w:rsidRPr="00905E73">
            <w:rPr>
              <w:rFonts w:asciiTheme="majorBidi" w:eastAsiaTheme="minorHAns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63488" behindDoc="0" locked="0" layoutInCell="1" allowOverlap="1" wp14:anchorId="6DD6CFB7" wp14:editId="64EB9232">
                    <wp:simplePos x="0" y="0"/>
                    <wp:positionH relativeFrom="column">
                      <wp:posOffset>1031240</wp:posOffset>
                    </wp:positionH>
                    <wp:positionV relativeFrom="paragraph">
                      <wp:posOffset>200025</wp:posOffset>
                    </wp:positionV>
                    <wp:extent cx="0" cy="468000"/>
                    <wp:effectExtent l="76200" t="0" r="57150" b="65405"/>
                    <wp:wrapNone/>
                    <wp:docPr id="343" name="Connecteur droit avec flèche 34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46800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0D206CD" id="Connecteur droit avec flèche 343" o:spid="_x0000_s1026" type="#_x0000_t32" style="position:absolute;margin-left:81.2pt;margin-top:15.75pt;width:0;height:36.85pt;z-index:25286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" strokecolor="windowText" strokeweight="1.5pt">
                    <v:stroke endarrow="block" joinstyle="miter"/>
                  </v:shape>
                </w:pict>
              </mc:Fallback>
            </mc:AlternateContent>
          </w:r>
        </w:p>
        <w:p w14:paraId="6ED1A663" w14:textId="77777777" w:rsidR="00905E73" w:rsidRPr="00905E73" w:rsidRDefault="004D17A1" w:rsidP="00905E73">
          <w:pPr>
            <w:widowControl/>
            <w:suppressAutoHyphens w:val="0"/>
            <w:bidi/>
            <w:spacing w:after="160" w:line="360" w:lineRule="auto"/>
            <w:jc w:val="both"/>
            <w:rPr>
              <w:rFonts w:asciiTheme="majorBidi" w:eastAsiaTheme="minorHAnsi" w:hAnsiTheme="majorBidi" w:cstheme="majorBidi"/>
              <w:b/>
              <w:bCs/>
              <w:color w:val="auto"/>
              <w:sz w:val="28"/>
              <w:szCs w:val="28"/>
              <w:lang w:val="fr-FR" w:eastAsia="en-US" w:bidi="ar-SA"/>
            </w:rPr>
          </w:pPr>
          <w:r w:rsidRPr="00905E73">
            <w:rPr>
              <w:rFonts w:asciiTheme="majorBidi" w:eastAsiaTheme="minorHAnsi" w:hAnsiTheme="majorBidi" w:cs="Times New Roman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61440" behindDoc="0" locked="0" layoutInCell="1" allowOverlap="1" wp14:anchorId="3C54659A" wp14:editId="0CCA8BD5">
                    <wp:simplePos x="0" y="0"/>
                    <wp:positionH relativeFrom="column">
                      <wp:posOffset>4646456</wp:posOffset>
                    </wp:positionH>
                    <wp:positionV relativeFrom="paragraph">
                      <wp:posOffset>250825</wp:posOffset>
                    </wp:positionV>
                    <wp:extent cx="2160000" cy="359410"/>
                    <wp:effectExtent l="19050" t="0" r="31115" b="21590"/>
                    <wp:wrapNone/>
                    <wp:docPr id="347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160000" cy="35941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1352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897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B1098EB" w14:textId="77777777" w:rsidR="00E3791B" w:rsidRPr="00E65E31" w:rsidRDefault="00E3791B" w:rsidP="00905E73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  </w:t>
                                </w:r>
                                <w:proofErr w:type="spellStart"/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Ecr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ire</w:t>
                                </w:r>
                                <w:proofErr w:type="spellEnd"/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(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F5011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</w:rPr>
                                  <w:t>Min1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, Max1, Z </w:t>
                                </w:r>
                                <w:r w:rsidRPr="00E65E3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C54659A" id="_x0000_s1284" style="position:absolute;left:0;text-align:left;margin-left:365.85pt;margin-top:19.75pt;width:170.1pt;height:28.3pt;z-index:25286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" adj="-11796480,,5400" path="m,10000l1352,r8648,l8970,10000,,10000xe" fillcolor="window" strokecolor="windowText" strokeweight="1.5pt">
                    <v:stroke joinstyle="miter"/>
                    <v:formulas/>
                    <v:path arrowok="t" o:connecttype="custom" o:connectlocs="0,359410;292032,0;2160000,0;1937520,359410;0,359410" o:connectangles="0,0,0,0,0" textboxrect="0,0,10000,10000"/>
                    <v:textbox>
                      <w:txbxContent>
                        <w:p w14:paraId="5B1098EB" w14:textId="77777777" w:rsidR="00E3791B" w:rsidRPr="00E65E31" w:rsidRDefault="00E3791B" w:rsidP="00905E73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 xml:space="preserve">  </w:t>
                          </w:r>
                          <w:proofErr w:type="spellStart"/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>Ecr</w:t>
                          </w:r>
                          <w:r w:rsidRPr="00E65E31"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>ire</w:t>
                          </w:r>
                          <w:proofErr w:type="spellEnd"/>
                          <w:r w:rsidRPr="00E65E31"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 xml:space="preserve"> (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 xml:space="preserve"> </w:t>
                          </w:r>
                          <w:r w:rsidRPr="00F5011A">
                            <w:rPr>
                              <w:rFonts w:asciiTheme="majorBidi" w:hAnsiTheme="majorBidi" w:cstheme="majorBidi"/>
                              <w:b/>
                              <w:bCs/>
                            </w:rPr>
                            <w:t>Min1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 xml:space="preserve">, Max1, Z </w:t>
                          </w:r>
                          <w:r w:rsidRPr="00E65E31"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>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905E73">
            <w:rPr>
              <w:rFonts w:asciiTheme="majorBidi" w:eastAsiaTheme="minorHAnsi" w:hAnsiTheme="majorBidi" w:cs="Times New Roman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70656" behindDoc="0" locked="0" layoutInCell="1" allowOverlap="1" wp14:anchorId="51631769" wp14:editId="6185F75A">
                    <wp:simplePos x="0" y="0"/>
                    <wp:positionH relativeFrom="column">
                      <wp:posOffset>-58259</wp:posOffset>
                    </wp:positionH>
                    <wp:positionV relativeFrom="paragraph">
                      <wp:posOffset>257175</wp:posOffset>
                    </wp:positionV>
                    <wp:extent cx="2159635" cy="359410"/>
                    <wp:effectExtent l="19050" t="0" r="31115" b="21590"/>
                    <wp:wrapNone/>
                    <wp:docPr id="346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159635" cy="35941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1352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897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A07E37B" w14:textId="77777777" w:rsidR="00E3791B" w:rsidRPr="00F5011A" w:rsidRDefault="00E3791B" w:rsidP="00905E73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rtl/>
                                  </w:rPr>
                                </w:pPr>
                                <w:r w:rsidRPr="00F5011A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rtl/>
                                  </w:rPr>
                                  <w:t xml:space="preserve">  </w:t>
                                </w:r>
                                <w:proofErr w:type="spellStart"/>
                                <w:r w:rsidRPr="00F5011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</w:rPr>
                                  <w:t>Ecrire</w:t>
                                </w:r>
                                <w:proofErr w:type="spellEnd"/>
                                <w:r w:rsidRPr="00F5011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</w:rPr>
                                  <w:t xml:space="preserve"> (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</w:rPr>
                                  <w:t xml:space="preserve"> Z, </w:t>
                                </w:r>
                                <w:r w:rsidRPr="00F5011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</w:rPr>
                                  <w:t>Min1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</w:rPr>
                                  <w:t xml:space="preserve">, </w:t>
                                </w:r>
                                <w:r w:rsidRPr="00F5011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</w:rPr>
                                  <w:t>Max1 )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1631769" id="_x0000_s1285" style="position:absolute;left:0;text-align:left;margin-left:-4.6pt;margin-top:20.25pt;width:170.05pt;height:28.3pt;z-index:25287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" adj="-11796480,,5400" path="m,10000l1352,r8648,l8970,10000,,10000xe" fillcolor="window" strokecolor="windowText" strokeweight="1.5pt">
                    <v:stroke joinstyle="miter"/>
                    <v:formulas/>
                    <v:path arrowok="t" o:connecttype="custom" o:connectlocs="0,359410;291983,0;2159635,0;1937193,359410;0,359410" o:connectangles="0,0,0,0,0" textboxrect="0,0,10000,10000"/>
                    <v:textbox>
                      <w:txbxContent>
                        <w:p w14:paraId="4A07E37B" w14:textId="77777777" w:rsidR="00E3791B" w:rsidRPr="00F5011A" w:rsidRDefault="00E3791B" w:rsidP="00905E73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</w:rPr>
                          </w:pPr>
                          <w:r w:rsidRPr="00F5011A">
                            <w:rPr>
                              <w:rFonts w:asciiTheme="majorBidi" w:hAnsiTheme="majorBidi" w:cstheme="majorBidi" w:hint="cs"/>
                              <w:b/>
                              <w:bCs/>
                              <w:rtl/>
                            </w:rPr>
                            <w:t xml:space="preserve">  </w:t>
                          </w:r>
                          <w:proofErr w:type="spellStart"/>
                          <w:r w:rsidRPr="00F5011A">
                            <w:rPr>
                              <w:rFonts w:asciiTheme="majorBidi" w:hAnsiTheme="majorBidi" w:cstheme="majorBidi"/>
                              <w:b/>
                              <w:bCs/>
                            </w:rPr>
                            <w:t>Ecrire</w:t>
                          </w:r>
                          <w:proofErr w:type="spellEnd"/>
                          <w:r w:rsidRPr="00F5011A">
                            <w:rPr>
                              <w:rFonts w:asciiTheme="majorBidi" w:hAnsiTheme="majorBidi" w:cstheme="majorBidi"/>
                              <w:b/>
                              <w:bCs/>
                            </w:rPr>
                            <w:t xml:space="preserve"> (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</w:rPr>
                            <w:t xml:space="preserve"> Z, </w:t>
                          </w:r>
                          <w:r w:rsidRPr="00F5011A">
                            <w:rPr>
                              <w:rFonts w:asciiTheme="majorBidi" w:hAnsiTheme="majorBidi" w:cstheme="majorBidi"/>
                              <w:b/>
                              <w:bCs/>
                            </w:rPr>
                            <w:t>Min1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</w:rPr>
                            <w:t xml:space="preserve">, </w:t>
                          </w:r>
                          <w:r w:rsidRPr="00F5011A">
                            <w:rPr>
                              <w:rFonts w:asciiTheme="majorBidi" w:hAnsiTheme="majorBidi" w:cstheme="majorBidi"/>
                              <w:b/>
                              <w:bCs/>
                            </w:rPr>
                            <w:t>Max1 )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262E85" w:rsidRPr="00905E73">
            <w:rPr>
              <w:rFonts w:asciiTheme="majorBidi" w:eastAsiaTheme="minorHAnsi" w:hAnsiTheme="majorBidi" w:cs="Times New Roman"/>
              <w:b/>
              <w:bCs/>
              <w:noProof/>
              <w:color w:val="auto"/>
              <w:sz w:val="36"/>
              <w:szCs w:val="3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65536" behindDoc="0" locked="0" layoutInCell="1" allowOverlap="1" wp14:anchorId="6B6F1A39" wp14:editId="204DF771">
                    <wp:simplePos x="0" y="0"/>
                    <wp:positionH relativeFrom="column">
                      <wp:posOffset>2376010</wp:posOffset>
                    </wp:positionH>
                    <wp:positionV relativeFrom="paragraph">
                      <wp:posOffset>236697</wp:posOffset>
                    </wp:positionV>
                    <wp:extent cx="393702" cy="1184593"/>
                    <wp:effectExtent l="0" t="0" r="30163" b="106362"/>
                    <wp:wrapNone/>
                    <wp:docPr id="344" name="Connecteur en angle 3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5400000">
                              <a:off x="0" y="0"/>
                              <a:ext cx="393702" cy="1184593"/>
                            </a:xfrm>
                            <a:prstGeom prst="bentConnector3">
                              <a:avLst>
                                <a:gd name="adj1" fmla="val 100667"/>
                              </a:avLst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triangl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E14B1E9"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eur en angle 344" o:spid="_x0000_s1026" type="#_x0000_t34" style="position:absolute;margin-left:187.1pt;margin-top:18.65pt;width:31pt;height:93.3pt;rotation:90;z-index:25286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" adj="21744" strokecolor="windowText" strokeweight="1.5pt">
                    <v:stroke endarrow="block"/>
                  </v:shape>
                </w:pict>
              </mc:Fallback>
            </mc:AlternateContent>
          </w:r>
          <w:r w:rsidR="00905E73" w:rsidRPr="00905E73">
            <w:rPr>
              <w:rFonts w:asciiTheme="majorBidi" w:eastAsiaTheme="minorHAnsi" w:hAnsiTheme="majorBidi" w:cs="Times New Roman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62464" behindDoc="0" locked="0" layoutInCell="1" allowOverlap="1" wp14:anchorId="6A1A71E8" wp14:editId="1390B28B">
                    <wp:simplePos x="0" y="0"/>
                    <wp:positionH relativeFrom="column">
                      <wp:posOffset>2163445</wp:posOffset>
                    </wp:positionH>
                    <wp:positionV relativeFrom="paragraph">
                      <wp:posOffset>273685</wp:posOffset>
                    </wp:positionV>
                    <wp:extent cx="2160000" cy="359410"/>
                    <wp:effectExtent l="19050" t="0" r="31115" b="21590"/>
                    <wp:wrapNone/>
                    <wp:docPr id="345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160000" cy="35941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1352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897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C718CC5" w14:textId="77777777" w:rsidR="00E3791B" w:rsidRPr="00F5011A" w:rsidRDefault="00E3791B" w:rsidP="00905E73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rtl/>
                                  </w:rPr>
                                </w:pPr>
                                <w:r w:rsidRPr="00F5011A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rtl/>
                                  </w:rPr>
                                  <w:t xml:space="preserve">  </w:t>
                                </w:r>
                                <w:proofErr w:type="spellStart"/>
                                <w:r w:rsidRPr="00F5011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</w:rPr>
                                  <w:t>Ecrire</w:t>
                                </w:r>
                                <w:proofErr w:type="spellEnd"/>
                                <w:r w:rsidRPr="00F5011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</w:rPr>
                                  <w:t xml:space="preserve"> ( Min1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</w:rPr>
                                  <w:t xml:space="preserve">, Z, </w:t>
                                </w:r>
                                <w:r w:rsidRPr="00F5011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</w:rPr>
                                  <w:t>Max1 )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A1A71E8" id="_x0000_s1286" style="position:absolute;left:0;text-align:left;margin-left:170.35pt;margin-top:21.55pt;width:170.1pt;height:28.3pt;z-index:25286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" adj="-11796480,,5400" path="m,10000l1352,r8648,l8970,10000,,10000xe" fillcolor="window" strokecolor="windowText" strokeweight="1.5pt">
                    <v:stroke joinstyle="miter"/>
                    <v:formulas/>
                    <v:path arrowok="t" o:connecttype="custom" o:connectlocs="0,359410;292032,0;2160000,0;1937520,359410;0,359410" o:connectangles="0,0,0,0,0" textboxrect="0,0,10000,10000"/>
                    <v:textbox>
                      <w:txbxContent>
                        <w:p w14:paraId="6C718CC5" w14:textId="77777777" w:rsidR="00E3791B" w:rsidRPr="00F5011A" w:rsidRDefault="00E3791B" w:rsidP="00905E73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</w:rPr>
                          </w:pPr>
                          <w:r w:rsidRPr="00F5011A">
                            <w:rPr>
                              <w:rFonts w:asciiTheme="majorBidi" w:hAnsiTheme="majorBidi" w:cstheme="majorBidi" w:hint="cs"/>
                              <w:b/>
                              <w:bCs/>
                              <w:rtl/>
                            </w:rPr>
                            <w:t xml:space="preserve">  </w:t>
                          </w:r>
                          <w:proofErr w:type="spellStart"/>
                          <w:r w:rsidRPr="00F5011A">
                            <w:rPr>
                              <w:rFonts w:asciiTheme="majorBidi" w:hAnsiTheme="majorBidi" w:cstheme="majorBidi"/>
                              <w:b/>
                              <w:bCs/>
                            </w:rPr>
                            <w:t>Ecrire</w:t>
                          </w:r>
                          <w:proofErr w:type="spellEnd"/>
                          <w:r w:rsidRPr="00F5011A">
                            <w:rPr>
                              <w:rFonts w:asciiTheme="majorBidi" w:hAnsiTheme="majorBidi" w:cstheme="majorBidi"/>
                              <w:b/>
                              <w:bCs/>
                            </w:rPr>
                            <w:t xml:space="preserve"> ( Min1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</w:rPr>
                            <w:t xml:space="preserve">, Z, </w:t>
                          </w:r>
                          <w:r w:rsidRPr="00F5011A">
                            <w:rPr>
                              <w:rFonts w:asciiTheme="majorBidi" w:hAnsiTheme="majorBidi" w:cstheme="majorBidi"/>
                              <w:b/>
                              <w:bCs/>
                            </w:rPr>
                            <w:t>Max1 )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905E73" w:rsidRPr="00905E73">
            <w:rPr>
              <w:rFonts w:asciiTheme="majorBidi" w:eastAsiaTheme="minorHAnsi" w:hAnsiTheme="majorBidi" w:cs="Times New Roman"/>
              <w:b/>
              <w:bCs/>
              <w:noProof/>
              <w:color w:val="auto"/>
              <w:sz w:val="22"/>
              <w:szCs w:val="22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17408" behindDoc="0" locked="0" layoutInCell="1" allowOverlap="1" wp14:anchorId="311E2922" wp14:editId="6D1CBE63">
                    <wp:simplePos x="0" y="0"/>
                    <wp:positionH relativeFrom="column">
                      <wp:posOffset>-201930</wp:posOffset>
                    </wp:positionH>
                    <wp:positionV relativeFrom="paragraph">
                      <wp:posOffset>574040</wp:posOffset>
                    </wp:positionV>
                    <wp:extent cx="443230" cy="285750"/>
                    <wp:effectExtent l="0" t="0" r="0" b="0"/>
                    <wp:wrapNone/>
                    <wp:docPr id="348" name="Rectangle 34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28AE62E" w14:textId="77777777" w:rsidR="00E3791B" w:rsidRPr="00766CE5" w:rsidRDefault="00E3791B" w:rsidP="00905E73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17</w:t>
                                </w:r>
                              </w:p>
                              <w:p w14:paraId="15AD4163" w14:textId="77777777" w:rsidR="00E3791B" w:rsidRPr="00766CE5" w:rsidRDefault="00E3791B" w:rsidP="00905E73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11E2922" id="Rectangle 348" o:spid="_x0000_s1287" style="position:absolute;left:0;text-align:left;margin-left:-15.9pt;margin-top:45.2pt;width:34.9pt;height:22.5pt;z-index:25281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" fillcolor="window" stroked="f" strokeweight="1pt">
                    <v:textbox>
                      <w:txbxContent>
                        <w:p w14:paraId="328AE62E" w14:textId="77777777" w:rsidR="00E3791B" w:rsidRPr="00766CE5" w:rsidRDefault="00E3791B" w:rsidP="00905E73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  <w:r w:rsidRPr="00766CE5"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>17</w:t>
                          </w:r>
                        </w:p>
                        <w:p w14:paraId="15AD4163" w14:textId="77777777" w:rsidR="00E3791B" w:rsidRPr="00766CE5" w:rsidRDefault="00E3791B" w:rsidP="00905E73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="00905E73" w:rsidRPr="00905E73">
            <w:rPr>
              <w:rFonts w:asciiTheme="majorBidi" w:eastAsiaTheme="minorHAnsi" w:hAnsiTheme="majorBidi" w:cs="Times New Roman"/>
              <w:b/>
              <w:bCs/>
              <w:noProof/>
              <w:color w:val="auto"/>
              <w:sz w:val="22"/>
              <w:szCs w:val="22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19456" behindDoc="0" locked="0" layoutInCell="1" allowOverlap="1" wp14:anchorId="02C0CF49" wp14:editId="39DCC59D">
                    <wp:simplePos x="0" y="0"/>
                    <wp:positionH relativeFrom="column">
                      <wp:posOffset>3726180</wp:posOffset>
                    </wp:positionH>
                    <wp:positionV relativeFrom="paragraph">
                      <wp:posOffset>582295</wp:posOffset>
                    </wp:positionV>
                    <wp:extent cx="443230" cy="285750"/>
                    <wp:effectExtent l="0" t="0" r="0" b="0"/>
                    <wp:wrapNone/>
                    <wp:docPr id="349" name="Rectangle 34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BA11EDE" w14:textId="77777777" w:rsidR="00E3791B" w:rsidRPr="00766CE5" w:rsidRDefault="00E3791B" w:rsidP="00905E73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15</w:t>
                                </w:r>
                              </w:p>
                              <w:p w14:paraId="6F2A3424" w14:textId="77777777" w:rsidR="00E3791B" w:rsidRPr="0017772A" w:rsidRDefault="00E3791B" w:rsidP="00905E73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2C0CF49" id="Rectangle 349" o:spid="_x0000_s1288" style="position:absolute;left:0;text-align:left;margin-left:293.4pt;margin-top:45.85pt;width:34.9pt;height:22.5pt;z-index:25281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" fillcolor="window" stroked="f" strokeweight="1pt">
                    <v:textbox>
                      <w:txbxContent>
                        <w:p w14:paraId="7BA11EDE" w14:textId="77777777" w:rsidR="00E3791B" w:rsidRPr="00766CE5" w:rsidRDefault="00E3791B" w:rsidP="00905E73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  <w:r w:rsidRPr="00766CE5"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>15</w:t>
                          </w:r>
                        </w:p>
                        <w:p w14:paraId="6F2A3424" w14:textId="77777777" w:rsidR="00E3791B" w:rsidRPr="0017772A" w:rsidRDefault="00E3791B" w:rsidP="00905E73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="00905E73" w:rsidRPr="00905E73">
            <w:rPr>
              <w:rFonts w:asciiTheme="majorBidi" w:eastAsiaTheme="minorHAnsi" w:hAnsiTheme="majorBidi" w:cs="Times New Roman"/>
              <w:b/>
              <w:bCs/>
              <w:noProof/>
              <w:color w:val="auto"/>
              <w:sz w:val="22"/>
              <w:szCs w:val="22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18432" behindDoc="0" locked="0" layoutInCell="1" allowOverlap="1" wp14:anchorId="6595E450" wp14:editId="4264BE75">
                    <wp:simplePos x="0" y="0"/>
                    <wp:positionH relativeFrom="column">
                      <wp:posOffset>5850890</wp:posOffset>
                    </wp:positionH>
                    <wp:positionV relativeFrom="paragraph">
                      <wp:posOffset>575945</wp:posOffset>
                    </wp:positionV>
                    <wp:extent cx="443230" cy="285750"/>
                    <wp:effectExtent l="0" t="0" r="0" b="0"/>
                    <wp:wrapNone/>
                    <wp:docPr id="457" name="Rectangle 45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4574E6D" w14:textId="77777777" w:rsidR="00E3791B" w:rsidRPr="00766CE5" w:rsidRDefault="00E3791B" w:rsidP="00905E73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766CE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11</w:t>
                                </w:r>
                              </w:p>
                              <w:p w14:paraId="046884C4" w14:textId="77777777" w:rsidR="00E3791B" w:rsidRPr="00766CE5" w:rsidRDefault="00E3791B" w:rsidP="00905E73">
                                <w:pPr>
                                  <w:bidi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595E450" id="Rectangle 457" o:spid="_x0000_s1289" style="position:absolute;left:0;text-align:left;margin-left:460.7pt;margin-top:45.35pt;width:34.9pt;height:22.5pt;z-index:25281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" fillcolor="window" stroked="f" strokeweight="1pt">
                    <v:textbox>
                      <w:txbxContent>
                        <w:p w14:paraId="64574E6D" w14:textId="77777777" w:rsidR="00E3791B" w:rsidRPr="00766CE5" w:rsidRDefault="00E3791B" w:rsidP="00905E73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  <w:r w:rsidRPr="00766CE5"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</w:rPr>
                            <w:t>11</w:t>
                          </w:r>
                        </w:p>
                        <w:p w14:paraId="046884C4" w14:textId="77777777" w:rsidR="00E3791B" w:rsidRPr="00766CE5" w:rsidRDefault="00E3791B" w:rsidP="00905E73">
                          <w:pPr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14:paraId="7BE91554" w14:textId="77777777" w:rsidR="00905E73" w:rsidRPr="00905E73" w:rsidRDefault="00905E73" w:rsidP="00905E73">
          <w:pPr>
            <w:widowControl/>
            <w:suppressAutoHyphens w:val="0"/>
            <w:bidi/>
            <w:spacing w:after="160" w:line="360" w:lineRule="auto"/>
            <w:jc w:val="both"/>
            <w:rPr>
              <w:rFonts w:asciiTheme="majorBidi" w:eastAsiaTheme="minorHAnsi" w:hAnsiTheme="majorBidi" w:cstheme="majorBidi"/>
              <w:b/>
              <w:bCs/>
              <w:color w:val="auto"/>
              <w:sz w:val="28"/>
              <w:szCs w:val="28"/>
              <w:lang w:val="fr-FR" w:eastAsia="en-US" w:bidi="ar-SA"/>
            </w:rPr>
          </w:pPr>
          <w:r w:rsidRPr="00905E73">
            <w:rPr>
              <w:rFonts w:asciiTheme="majorBidi" w:eastAsiaTheme="minorHAnsi" w:hAnsiTheme="majorBidi" w:cs="Times New Roman"/>
              <w:b/>
              <w:bCs/>
              <w:noProof/>
              <w:color w:val="auto"/>
              <w:sz w:val="36"/>
              <w:szCs w:val="3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66560" behindDoc="0" locked="0" layoutInCell="1" allowOverlap="1" wp14:anchorId="2DEB6FD6" wp14:editId="3C2E3CB5">
                    <wp:simplePos x="0" y="0"/>
                    <wp:positionH relativeFrom="column">
                      <wp:posOffset>1203802</wp:posOffset>
                    </wp:positionH>
                    <wp:positionV relativeFrom="paragraph">
                      <wp:posOffset>17621</wp:posOffset>
                    </wp:positionV>
                    <wp:extent cx="380048" cy="788670"/>
                    <wp:effectExtent l="5080" t="0" r="6350" b="101600"/>
                    <wp:wrapNone/>
                    <wp:docPr id="350" name="Connecteur en angle 35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5400000" flipV="1">
                              <a:off x="0" y="0"/>
                              <a:ext cx="380048" cy="788670"/>
                            </a:xfrm>
                            <a:prstGeom prst="bentConnector3">
                              <a:avLst>
                                <a:gd name="adj1" fmla="val 100667"/>
                              </a:avLst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triangl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01F72BC" id="Connecteur en angle 350" o:spid="_x0000_s1026" type="#_x0000_t34" style="position:absolute;margin-left:94.8pt;margin-top:1.4pt;width:29.95pt;height:62.1pt;rotation:-90;flip:y;z-index:25286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" adj="21744" strokecolor="windowText" strokeweight="1.5pt">
                    <v:stroke endarrow="block"/>
                  </v:shape>
                </w:pict>
              </mc:Fallback>
            </mc:AlternateContent>
          </w:r>
          <w:r w:rsidRPr="00905E73">
            <w:rPr>
              <w:rFonts w:asciiTheme="majorBidi" w:eastAsiaTheme="minorHAnsi" w:hAnsiTheme="majorBidi" w:cs="Times New Roman"/>
              <w:b/>
              <w:bCs/>
              <w:noProof/>
              <w:color w:val="auto"/>
              <w:sz w:val="36"/>
              <w:szCs w:val="3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12288" behindDoc="0" locked="0" layoutInCell="1" allowOverlap="1" wp14:anchorId="54DBCF08" wp14:editId="0FA25999">
                    <wp:simplePos x="0" y="0"/>
                    <wp:positionH relativeFrom="column">
                      <wp:posOffset>2308188</wp:posOffset>
                    </wp:positionH>
                    <wp:positionV relativeFrom="paragraph">
                      <wp:posOffset>267742</wp:posOffset>
                    </wp:positionV>
                    <wp:extent cx="329489" cy="1176974"/>
                    <wp:effectExtent l="0" t="4763" r="47308" b="85407"/>
                    <wp:wrapNone/>
                    <wp:docPr id="450" name="Connecteur en angle 45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5400000" flipV="1">
                              <a:off x="0" y="0"/>
                              <a:ext cx="329489" cy="1176974"/>
                            </a:xfrm>
                            <a:prstGeom prst="bentConnector3">
                              <a:avLst>
                                <a:gd name="adj1" fmla="val 100667"/>
                              </a:avLst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triangle" w="med" len="med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310B828" id="Connecteur en angle 450" o:spid="_x0000_s1026" type="#_x0000_t34" style="position:absolute;margin-left:181.75pt;margin-top:21.1pt;width:25.95pt;height:92.7pt;rotation:-90;flip:y;z-index:25281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" adj="21744" strokecolor="windowText" strokeweight="1.5pt">
                    <v:stroke endarrow="block"/>
                  </v:shape>
                </w:pict>
              </mc:Fallback>
            </mc:AlternateContent>
          </w:r>
        </w:p>
        <w:p w14:paraId="37E430FA" w14:textId="77777777" w:rsidR="00905E73" w:rsidRPr="00905E73" w:rsidRDefault="00905E73" w:rsidP="00905E73">
          <w:pPr>
            <w:widowControl/>
            <w:suppressAutoHyphens w:val="0"/>
            <w:bidi/>
            <w:jc w:val="both"/>
            <w:rPr>
              <w:rFonts w:asciiTheme="majorBidi" w:eastAsiaTheme="minorHAnsi" w:hAnsiTheme="majorBidi" w:cstheme="majorBidi"/>
              <w:b/>
              <w:bCs/>
              <w:color w:val="auto"/>
              <w:sz w:val="10"/>
              <w:szCs w:val="10"/>
              <w:rtl/>
              <w:lang w:eastAsia="en-US"/>
            </w:rPr>
          </w:pPr>
        </w:p>
        <w:p w14:paraId="4837AB3B" w14:textId="77777777" w:rsidR="00905E73" w:rsidRPr="00905E73" w:rsidRDefault="00905E73" w:rsidP="00905E73">
          <w:pPr>
            <w:widowControl/>
            <w:suppressAutoHyphens w:val="0"/>
            <w:bidi/>
            <w:jc w:val="both"/>
            <w:rPr>
              <w:rFonts w:asciiTheme="majorBidi" w:eastAsiaTheme="minorHAnsi" w:hAnsiTheme="majorBidi" w:cstheme="majorBidi"/>
              <w:b/>
              <w:bCs/>
              <w:color w:val="auto"/>
              <w:sz w:val="10"/>
              <w:szCs w:val="10"/>
              <w:rtl/>
              <w:lang w:eastAsia="en-US"/>
            </w:rPr>
          </w:pPr>
          <w:r w:rsidRPr="00905E73">
            <w:rPr>
              <w:rFonts w:asciiTheme="majorBidi" w:eastAsiaTheme="minorHAnsi" w:hAnsiTheme="majorBidi" w:cs="Times New Roman"/>
              <w:b/>
              <w:bCs/>
              <w:noProof/>
              <w:color w:val="auto"/>
              <w:sz w:val="36"/>
              <w:szCs w:val="3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67584" behindDoc="0" locked="0" layoutInCell="1" allowOverlap="1" wp14:anchorId="62540770" wp14:editId="4CAE511E">
                    <wp:simplePos x="0" y="0"/>
                    <wp:positionH relativeFrom="column">
                      <wp:posOffset>1799894</wp:posOffset>
                    </wp:positionH>
                    <wp:positionV relativeFrom="paragraph">
                      <wp:posOffset>32385</wp:posOffset>
                    </wp:positionV>
                    <wp:extent cx="179705" cy="179705"/>
                    <wp:effectExtent l="0" t="0" r="10795" b="10795"/>
                    <wp:wrapNone/>
                    <wp:docPr id="352" name="Organigramme : Connecteur 3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705" cy="179705"/>
                            </a:xfrm>
                            <a:prstGeom prst="flowChartConnector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0070C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57A2155" id="Organigramme : Connecteur 352" o:spid="_x0000_s1026" type="#_x0000_t120" style="position:absolute;margin-left:141.7pt;margin-top:2.55pt;width:14.15pt;height:14.15pt;z-index:25286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" fillcolor="window" strokecolor="#0070c0" strokeweight="1pt">
                    <v:stroke joinstyle="miter"/>
                  </v:shape>
                </w:pict>
              </mc:Fallback>
            </mc:AlternateContent>
          </w:r>
        </w:p>
        <w:p w14:paraId="1AB0CA0E" w14:textId="77777777" w:rsidR="00905E73" w:rsidRPr="00905E73" w:rsidRDefault="00905E73" w:rsidP="00905E73">
          <w:pPr>
            <w:widowControl/>
            <w:suppressAutoHyphens w:val="0"/>
            <w:bidi/>
            <w:jc w:val="both"/>
            <w:rPr>
              <w:rFonts w:asciiTheme="majorBidi" w:eastAsiaTheme="minorHAnsi" w:hAnsiTheme="majorBidi" w:cstheme="majorBidi"/>
              <w:b/>
              <w:bCs/>
              <w:color w:val="auto"/>
              <w:sz w:val="10"/>
              <w:szCs w:val="10"/>
              <w:rtl/>
              <w:lang w:eastAsia="en-US"/>
            </w:rPr>
          </w:pPr>
        </w:p>
        <w:p w14:paraId="0B4449D7" w14:textId="77777777" w:rsidR="00905E73" w:rsidRPr="00905E73" w:rsidRDefault="00905E73" w:rsidP="00905E73">
          <w:pPr>
            <w:widowControl/>
            <w:suppressAutoHyphens w:val="0"/>
            <w:bidi/>
            <w:jc w:val="both"/>
            <w:rPr>
              <w:rFonts w:asciiTheme="majorBidi" w:eastAsiaTheme="minorHAnsi" w:hAnsiTheme="majorBidi" w:cstheme="majorBidi"/>
              <w:b/>
              <w:bCs/>
              <w:color w:val="auto"/>
              <w:sz w:val="10"/>
              <w:szCs w:val="10"/>
              <w:rtl/>
              <w:lang w:eastAsia="en-US"/>
            </w:rPr>
          </w:pPr>
        </w:p>
        <w:p w14:paraId="55D16CE9" w14:textId="77777777" w:rsidR="00905E73" w:rsidRPr="00905E73" w:rsidRDefault="00905E73" w:rsidP="00905E73">
          <w:pPr>
            <w:widowControl/>
            <w:suppressAutoHyphens w:val="0"/>
            <w:bidi/>
            <w:jc w:val="both"/>
            <w:rPr>
              <w:rFonts w:asciiTheme="majorBidi" w:eastAsiaTheme="minorHAnsi" w:hAnsiTheme="majorBidi" w:cstheme="majorBidi"/>
              <w:b/>
              <w:bCs/>
              <w:color w:val="auto"/>
              <w:sz w:val="10"/>
              <w:szCs w:val="10"/>
              <w:lang w:eastAsia="en-US"/>
            </w:rPr>
          </w:pPr>
        </w:p>
        <w:p w14:paraId="5E4BFC23" w14:textId="77777777" w:rsidR="00905E73" w:rsidRPr="00905E73" w:rsidRDefault="00905E73" w:rsidP="00905E73">
          <w:pPr>
            <w:widowControl/>
            <w:suppressAutoHyphens w:val="0"/>
            <w:bidi/>
            <w:jc w:val="both"/>
            <w:rPr>
              <w:rFonts w:asciiTheme="majorBidi" w:eastAsiaTheme="minorHAnsi" w:hAnsiTheme="majorBidi" w:cstheme="majorBidi"/>
              <w:b/>
              <w:bCs/>
              <w:color w:val="auto"/>
              <w:sz w:val="10"/>
              <w:szCs w:val="10"/>
              <w:rtl/>
              <w:lang w:eastAsia="en-US"/>
            </w:rPr>
          </w:pPr>
        </w:p>
        <w:p w14:paraId="2414AE39" w14:textId="77777777" w:rsidR="00905E73" w:rsidRPr="00905E73" w:rsidRDefault="00905E73" w:rsidP="00905E73">
          <w:pPr>
            <w:widowControl/>
            <w:suppressAutoHyphens w:val="0"/>
            <w:bidi/>
            <w:jc w:val="center"/>
            <w:rPr>
              <w:rFonts w:asciiTheme="majorBidi" w:eastAsiaTheme="minorHAnsi" w:hAnsiTheme="majorBidi" w:cstheme="majorBidi"/>
              <w:b/>
              <w:bCs/>
              <w:color w:val="auto"/>
              <w:sz w:val="36"/>
              <w:szCs w:val="36"/>
              <w:lang w:val="fr-FR" w:eastAsia="en-US"/>
            </w:rPr>
          </w:pPr>
          <w:r w:rsidRPr="00905E73">
            <w:rPr>
              <w:rFonts w:asciiTheme="majorBidi" w:eastAsiaTheme="minorHAnsi" w:hAnsiTheme="majorBidi" w:cs="Times New Roman"/>
              <w:b/>
              <w:bCs/>
              <w:noProof/>
              <w:color w:val="auto"/>
              <w:sz w:val="36"/>
              <w:szCs w:val="3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64512" behindDoc="0" locked="0" layoutInCell="1" allowOverlap="1" wp14:anchorId="566AC849" wp14:editId="599270EF">
                    <wp:simplePos x="0" y="0"/>
                    <wp:positionH relativeFrom="column">
                      <wp:posOffset>3157220</wp:posOffset>
                    </wp:positionH>
                    <wp:positionV relativeFrom="paragraph">
                      <wp:posOffset>243205</wp:posOffset>
                    </wp:positionV>
                    <wp:extent cx="0" cy="395605"/>
                    <wp:effectExtent l="76200" t="0" r="57150" b="61595"/>
                    <wp:wrapNone/>
                    <wp:docPr id="353" name="Connecteur droit avec flèche 3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395605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6918675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353" o:spid="_x0000_s1026" type="#_x0000_t32" style="position:absolute;margin-left:248.6pt;margin-top:19.15pt;width:0;height:31.15pt;z-index:25286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" strokecolor="windowText" strokeweight="1.5pt">
                    <v:stroke endarrow="block" joinstyle="miter"/>
                  </v:shape>
                </w:pict>
              </mc:Fallback>
            </mc:AlternateContent>
          </w:r>
          <w:r w:rsidRPr="00905E73">
            <w:rPr>
              <w:rFonts w:asciiTheme="majorBidi" w:eastAsiaTheme="minorHAnsi" w:hAnsiTheme="majorBidi" w:cs="Times New Roman"/>
              <w:b/>
              <w:bCs/>
              <w:noProof/>
              <w:color w:val="auto"/>
              <w:sz w:val="36"/>
              <w:szCs w:val="3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68608" behindDoc="0" locked="0" layoutInCell="1" allowOverlap="1" wp14:anchorId="6203678D" wp14:editId="37A86730">
                    <wp:simplePos x="0" y="0"/>
                    <wp:positionH relativeFrom="column">
                      <wp:posOffset>3063240</wp:posOffset>
                    </wp:positionH>
                    <wp:positionV relativeFrom="paragraph">
                      <wp:posOffset>70485</wp:posOffset>
                    </wp:positionV>
                    <wp:extent cx="179705" cy="179705"/>
                    <wp:effectExtent l="0" t="0" r="10795" b="10795"/>
                    <wp:wrapNone/>
                    <wp:docPr id="451" name="Organigramme : Connecteur 45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705" cy="179705"/>
                            </a:xfrm>
                            <a:prstGeom prst="flowChartConnector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FF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2807DB4"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Organigramme : Connecteur 451" o:spid="_x0000_s1026" type="#_x0000_t120" style="position:absolute;margin-left:241.2pt;margin-top:5.55pt;width:14.15pt;height:14.15pt;z-index:25286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" fillcolor="window" strokecolor="red" strokeweight="1pt">
                    <v:stroke joinstyle="miter"/>
                  </v:shape>
                </w:pict>
              </mc:Fallback>
            </mc:AlternateContent>
          </w:r>
        </w:p>
        <w:p w14:paraId="486C7C93" w14:textId="77777777" w:rsidR="00905E73" w:rsidRPr="00905E73" w:rsidRDefault="00905E73" w:rsidP="00905E73">
          <w:pPr>
            <w:widowControl/>
            <w:suppressAutoHyphens w:val="0"/>
            <w:bidi/>
            <w:rPr>
              <w:rFonts w:asciiTheme="majorBidi" w:eastAsiaTheme="minorHAnsi" w:hAnsiTheme="majorBidi" w:cstheme="majorBidi"/>
              <w:b/>
              <w:bCs/>
              <w:color w:val="auto"/>
              <w:sz w:val="20"/>
              <w:szCs w:val="20"/>
              <w:vertAlign w:val="superscript"/>
              <w:lang w:val="fr-FR" w:eastAsia="en-US" w:bidi="ar-SA"/>
            </w:rPr>
          </w:pPr>
        </w:p>
        <w:p w14:paraId="04F3F244" w14:textId="77777777" w:rsidR="00905E73" w:rsidRPr="00905E73" w:rsidRDefault="00905E73" w:rsidP="00905E73">
          <w:pPr>
            <w:widowControl/>
            <w:suppressAutoHyphens w:val="0"/>
            <w:bidi/>
            <w:rPr>
              <w:rFonts w:asciiTheme="majorBidi" w:eastAsiaTheme="minorHAnsi" w:hAnsiTheme="majorBidi" w:cstheme="majorBidi"/>
              <w:b/>
              <w:bCs/>
              <w:color w:val="auto"/>
              <w:sz w:val="10"/>
              <w:szCs w:val="10"/>
              <w:rtl/>
              <w:lang w:val="fr-FR" w:eastAsia="en-US" w:bidi="ar-SA"/>
            </w:rPr>
          </w:pPr>
        </w:p>
        <w:p w14:paraId="1DA1CC88" w14:textId="77777777" w:rsidR="00905E73" w:rsidRPr="00905E73" w:rsidRDefault="00905E73" w:rsidP="00905E73">
          <w:pPr>
            <w:widowControl/>
            <w:suppressAutoHyphens w:val="0"/>
            <w:bidi/>
            <w:rPr>
              <w:rFonts w:asciiTheme="majorBidi" w:eastAsiaTheme="minorHAnsi" w:hAnsiTheme="majorBidi" w:cstheme="majorBidi"/>
              <w:b/>
              <w:bCs/>
              <w:color w:val="auto"/>
              <w:sz w:val="10"/>
              <w:szCs w:val="10"/>
              <w:lang w:val="fr-FR" w:eastAsia="en-US" w:bidi="ar-SA"/>
            </w:rPr>
          </w:pPr>
        </w:p>
        <w:p w14:paraId="63304F3A" w14:textId="77777777" w:rsidR="00905E73" w:rsidRPr="00905E73" w:rsidRDefault="00905E73" w:rsidP="00905E73">
          <w:pPr>
            <w:widowControl/>
            <w:suppressAutoHyphens w:val="0"/>
            <w:bidi/>
            <w:rPr>
              <w:rFonts w:asciiTheme="majorBidi" w:eastAsiaTheme="minorHAnsi" w:hAnsiTheme="majorBidi" w:cstheme="majorBidi"/>
              <w:b/>
              <w:bCs/>
              <w:color w:val="auto"/>
              <w:sz w:val="10"/>
              <w:szCs w:val="10"/>
              <w:lang w:val="fr-FR" w:eastAsia="en-US" w:bidi="ar-SA"/>
            </w:rPr>
          </w:pPr>
        </w:p>
        <w:p w14:paraId="4F5C4B65" w14:textId="77777777" w:rsidR="00905E73" w:rsidRPr="00905E73" w:rsidRDefault="00905E73" w:rsidP="00905E73">
          <w:pPr>
            <w:widowControl/>
            <w:suppressAutoHyphens w:val="0"/>
            <w:bidi/>
            <w:rPr>
              <w:rFonts w:asciiTheme="majorBidi" w:eastAsiaTheme="minorHAnsi" w:hAnsiTheme="majorBidi" w:cstheme="majorBidi"/>
              <w:b/>
              <w:bCs/>
              <w:color w:val="auto"/>
              <w:sz w:val="10"/>
              <w:szCs w:val="10"/>
              <w:lang w:val="fr-FR" w:eastAsia="en-US" w:bidi="ar-SA"/>
            </w:rPr>
          </w:pPr>
          <w:r w:rsidRPr="00905E73">
            <w:rPr>
              <w:rFonts w:asciiTheme="majorBidi" w:eastAsiaTheme="minorHAns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69632" behindDoc="0" locked="0" layoutInCell="1" allowOverlap="1" wp14:anchorId="528B638B" wp14:editId="4876B3CC">
                    <wp:simplePos x="0" y="0"/>
                    <wp:positionH relativeFrom="column">
                      <wp:posOffset>2104390</wp:posOffset>
                    </wp:positionH>
                    <wp:positionV relativeFrom="paragraph">
                      <wp:posOffset>15240</wp:posOffset>
                    </wp:positionV>
                    <wp:extent cx="2123440" cy="377825"/>
                    <wp:effectExtent l="0" t="0" r="10160" b="22225"/>
                    <wp:wrapNone/>
                    <wp:docPr id="456" name="Ellipse 45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123440" cy="377825"/>
                            </a:xfrm>
                            <a:prstGeom prst="ellips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47F48CB" w14:textId="77777777" w:rsidR="00E3791B" w:rsidRPr="00E749AE" w:rsidRDefault="00E3791B" w:rsidP="00905E73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</w:rPr>
                                </w:pPr>
                                <w:r w:rsidRPr="00E749A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32"/>
                                  </w:rPr>
                                  <w:t>Fin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oval w14:anchorId="528B638B" id="Ellipse 456" o:spid="_x0000_s1290" style="position:absolute;left:0;text-align:left;margin-left:165.7pt;margin-top:1.2pt;width:167.2pt;height:29.75pt;z-index:25286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" fillcolor="window" strokecolor="windowText" strokeweight="1.5pt">
                    <v:stroke joinstyle="miter"/>
                    <v:textbox>
                      <w:txbxContent>
                        <w:p w14:paraId="547F48CB" w14:textId="77777777" w:rsidR="00E3791B" w:rsidRPr="00E749AE" w:rsidRDefault="00E3791B" w:rsidP="00905E73">
                          <w:pPr>
                            <w:jc w:val="center"/>
                            <w:rPr>
                              <w:rFonts w:asciiTheme="majorBidi" w:hAnsiTheme="majorBidi" w:cstheme="majorBidi"/>
                            </w:rPr>
                          </w:pPr>
                          <w:r w:rsidRPr="00E749AE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32"/>
                            </w:rPr>
                            <w:t>Fin</w:t>
                          </w:r>
                        </w:p>
                      </w:txbxContent>
                    </v:textbox>
                  </v:oval>
                </w:pict>
              </mc:Fallback>
            </mc:AlternateContent>
          </w:r>
        </w:p>
        <w:p w14:paraId="22C54E0A" w14:textId="77777777" w:rsidR="00905E73" w:rsidRPr="00905E73" w:rsidRDefault="00905E73" w:rsidP="00905E73">
          <w:pPr>
            <w:widowControl/>
            <w:suppressAutoHyphens w:val="0"/>
            <w:bidi/>
            <w:rPr>
              <w:rFonts w:asciiTheme="majorBidi" w:eastAsiaTheme="minorHAnsi" w:hAnsiTheme="majorBidi" w:cstheme="majorBidi"/>
              <w:b/>
              <w:bCs/>
              <w:color w:val="auto"/>
              <w:sz w:val="10"/>
              <w:szCs w:val="10"/>
              <w:lang w:val="fr-FR" w:eastAsia="en-US" w:bidi="ar-SA"/>
            </w:rPr>
          </w:pPr>
        </w:p>
        <w:p w14:paraId="064FA223" w14:textId="77777777" w:rsidR="00905E73" w:rsidRPr="00905E73" w:rsidRDefault="00905E73" w:rsidP="00905E73">
          <w:pPr>
            <w:widowControl/>
            <w:suppressAutoHyphens w:val="0"/>
            <w:bidi/>
            <w:rPr>
              <w:rFonts w:asciiTheme="majorBidi" w:eastAsiaTheme="minorHAnsi" w:hAnsiTheme="majorBidi" w:cstheme="majorBidi"/>
              <w:b/>
              <w:bCs/>
              <w:color w:val="auto"/>
              <w:sz w:val="10"/>
              <w:szCs w:val="10"/>
              <w:lang w:val="fr-FR" w:eastAsia="en-US" w:bidi="ar-SA"/>
            </w:rPr>
          </w:pPr>
        </w:p>
        <w:p w14:paraId="380BDDA6" w14:textId="77777777" w:rsidR="00905E73" w:rsidRPr="00905E73" w:rsidRDefault="00905E73" w:rsidP="00905E73">
          <w:pPr>
            <w:widowControl/>
            <w:suppressAutoHyphens w:val="0"/>
            <w:bidi/>
            <w:rPr>
              <w:rFonts w:asciiTheme="majorBidi" w:eastAsiaTheme="minorHAnsi" w:hAnsiTheme="majorBidi" w:cstheme="majorBidi"/>
              <w:b/>
              <w:bCs/>
              <w:color w:val="auto"/>
              <w:sz w:val="10"/>
              <w:szCs w:val="10"/>
              <w:lang w:val="fr-FR" w:eastAsia="en-US" w:bidi="ar-SA"/>
            </w:rPr>
          </w:pPr>
        </w:p>
        <w:p w14:paraId="3A430757" w14:textId="77777777" w:rsidR="00905E73" w:rsidRPr="00905E73" w:rsidRDefault="00905E73" w:rsidP="00905E73">
          <w:pPr>
            <w:widowControl/>
            <w:suppressAutoHyphens w:val="0"/>
            <w:bidi/>
            <w:rPr>
              <w:rFonts w:asciiTheme="majorBidi" w:eastAsiaTheme="minorHAnsi" w:hAnsiTheme="majorBidi" w:cstheme="majorBidi"/>
              <w:b/>
              <w:bCs/>
              <w:color w:val="auto"/>
              <w:sz w:val="10"/>
              <w:szCs w:val="10"/>
              <w:lang w:val="fr-FR" w:eastAsia="en-US" w:bidi="ar-SA"/>
            </w:rPr>
          </w:pPr>
        </w:p>
        <w:p w14:paraId="387D6CDF" w14:textId="77777777" w:rsidR="00905E73" w:rsidRPr="00905E73" w:rsidRDefault="00905E73" w:rsidP="00905E73">
          <w:pPr>
            <w:widowControl/>
            <w:suppressAutoHyphens w:val="0"/>
            <w:bidi/>
            <w:rPr>
              <w:rFonts w:asciiTheme="majorBidi" w:eastAsiaTheme="minorHAnsi" w:hAnsiTheme="majorBidi" w:cstheme="majorBidi"/>
              <w:b/>
              <w:bCs/>
              <w:color w:val="auto"/>
              <w:sz w:val="10"/>
              <w:szCs w:val="10"/>
              <w:lang w:val="fr-FR" w:eastAsia="en-US" w:bidi="ar-SA"/>
            </w:rPr>
          </w:pPr>
        </w:p>
        <w:p w14:paraId="3EC67FCD" w14:textId="77777777" w:rsidR="00905E73" w:rsidRPr="00905E73" w:rsidRDefault="00905E73" w:rsidP="00905E73">
          <w:pPr>
            <w:widowControl/>
            <w:suppressAutoHyphens w:val="0"/>
            <w:bidi/>
            <w:rPr>
              <w:rFonts w:asciiTheme="majorBidi" w:eastAsiaTheme="minorHAnsi" w:hAnsiTheme="majorBidi" w:cstheme="majorBidi"/>
              <w:b/>
              <w:bCs/>
              <w:color w:val="auto"/>
              <w:sz w:val="10"/>
              <w:szCs w:val="10"/>
              <w:lang w:val="fr-FR" w:eastAsia="en-US" w:bidi="ar-SA"/>
            </w:rPr>
          </w:pPr>
        </w:p>
        <w:p w14:paraId="6021BEAD" w14:textId="77777777" w:rsidR="00905E73" w:rsidRPr="00905E73" w:rsidRDefault="00905E73" w:rsidP="00905E73">
          <w:pPr>
            <w:widowControl/>
            <w:suppressAutoHyphens w:val="0"/>
            <w:bidi/>
            <w:rPr>
              <w:rFonts w:asciiTheme="majorBidi" w:eastAsiaTheme="minorHAnsi" w:hAnsiTheme="majorBidi" w:cstheme="majorBidi"/>
              <w:b/>
              <w:bCs/>
              <w:color w:val="auto"/>
              <w:sz w:val="10"/>
              <w:szCs w:val="10"/>
              <w:lang w:val="fr-FR" w:eastAsia="en-US" w:bidi="ar-SA"/>
            </w:rPr>
          </w:pPr>
        </w:p>
        <w:p w14:paraId="099CDF92" w14:textId="77777777" w:rsidR="00964266" w:rsidRDefault="00964266" w:rsidP="006304C9">
          <w:pPr>
            <w:widowControl/>
            <w:suppressAutoHyphens w:val="0"/>
            <w:jc w:val="right"/>
            <w:rPr>
              <w:rFonts w:asciiTheme="majorBidi" w:hAnsiTheme="majorBidi" w:cstheme="majorBidi"/>
              <w:bCs/>
              <w:color w:val="0070C0"/>
              <w:sz w:val="18"/>
              <w:szCs w:val="1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14:paraId="6239AD04" w14:textId="77777777" w:rsidR="00964266" w:rsidRDefault="00964266" w:rsidP="00964266">
          <w:pPr>
            <w:widowControl/>
            <w:suppressAutoHyphens w:val="0"/>
            <w:jc w:val="center"/>
            <w:rPr>
              <w:rFonts w:asciiTheme="majorBidi" w:hAnsiTheme="majorBidi" w:cstheme="majorBidi"/>
              <w:bCs/>
              <w:color w:val="0070C0"/>
              <w:sz w:val="18"/>
              <w:szCs w:val="1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>
            <w:rPr>
              <w:rFonts w:asciiTheme="majorBidi" w:hAnsiTheme="majorBidi" w:cstheme="majorBidi"/>
              <w:bCs/>
              <w:color w:val="0070C0"/>
              <w:sz w:val="18"/>
              <w:szCs w:val="1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br w:type="page"/>
          </w:r>
        </w:p>
        <w:p w14:paraId="59AF6F82" w14:textId="77777777" w:rsidR="00F06F81" w:rsidRPr="00F06F81" w:rsidRDefault="00F06F81" w:rsidP="006304C9">
          <w:pPr>
            <w:widowControl/>
            <w:suppressAutoHyphens w:val="0"/>
            <w:jc w:val="right"/>
            <w:rPr>
              <w:rFonts w:asciiTheme="majorBidi" w:hAnsiTheme="majorBidi" w:cstheme="majorBidi"/>
              <w:bCs/>
              <w:color w:val="0070C0"/>
              <w:sz w:val="18"/>
              <w:szCs w:val="1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14:paraId="3A55AE23" w14:textId="77777777" w:rsidR="006304C9" w:rsidRPr="008F3322" w:rsidRDefault="006304C9" w:rsidP="003F7F0E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30"/>
              <w:szCs w:val="30"/>
              <w:rtl/>
            </w:rPr>
          </w:pPr>
          <w:r w:rsidRPr="008F3322">
            <w:rPr>
              <w:rFonts w:asciiTheme="majorBidi" w:hAnsiTheme="majorBidi" w:cstheme="majorBidi" w:hint="cs"/>
              <w:b/>
              <w:bCs/>
              <w:color w:val="auto"/>
              <w:sz w:val="30"/>
              <w:szCs w:val="30"/>
              <w:rtl/>
            </w:rPr>
            <w:t>الـم</w:t>
          </w:r>
          <w:r w:rsidR="001950DA" w:rsidRPr="008F3322">
            <w:rPr>
              <w:rFonts w:asciiTheme="majorBidi" w:hAnsiTheme="majorBidi" w:cstheme="majorBidi" w:hint="cs"/>
              <w:b/>
              <w:bCs/>
              <w:color w:val="auto"/>
              <w:sz w:val="30"/>
              <w:szCs w:val="30"/>
              <w:rtl/>
            </w:rPr>
            <w:t>ـ</w:t>
          </w:r>
          <w:r w:rsidRPr="008F3322">
            <w:rPr>
              <w:rFonts w:asciiTheme="majorBidi" w:hAnsiTheme="majorBidi" w:cstheme="majorBidi" w:hint="cs"/>
              <w:b/>
              <w:bCs/>
              <w:color w:val="auto"/>
              <w:sz w:val="30"/>
              <w:szCs w:val="30"/>
              <w:rtl/>
            </w:rPr>
            <w:t>ـخــطَّــط الانـ</w:t>
          </w:r>
          <w:r w:rsidR="001950DA" w:rsidRPr="008F3322">
            <w:rPr>
              <w:rFonts w:asciiTheme="majorBidi" w:hAnsiTheme="majorBidi" w:cstheme="majorBidi" w:hint="cs"/>
              <w:b/>
              <w:bCs/>
              <w:color w:val="auto"/>
              <w:sz w:val="30"/>
              <w:szCs w:val="30"/>
              <w:rtl/>
            </w:rPr>
            <w:t>ـ</w:t>
          </w:r>
          <w:r w:rsidRPr="008F3322">
            <w:rPr>
              <w:rFonts w:asciiTheme="majorBidi" w:hAnsiTheme="majorBidi" w:cstheme="majorBidi" w:hint="cs"/>
              <w:b/>
              <w:bCs/>
              <w:color w:val="auto"/>
              <w:sz w:val="30"/>
              <w:szCs w:val="30"/>
              <w:rtl/>
            </w:rPr>
            <w:t>سـ</w:t>
          </w:r>
          <w:r w:rsidR="001950DA" w:rsidRPr="008F3322">
            <w:rPr>
              <w:rFonts w:asciiTheme="majorBidi" w:hAnsiTheme="majorBidi" w:cstheme="majorBidi" w:hint="cs"/>
              <w:b/>
              <w:bCs/>
              <w:color w:val="auto"/>
              <w:sz w:val="30"/>
              <w:szCs w:val="30"/>
              <w:rtl/>
            </w:rPr>
            <w:t>ـ</w:t>
          </w:r>
          <w:r w:rsidRPr="008F3322">
            <w:rPr>
              <w:rFonts w:asciiTheme="majorBidi" w:hAnsiTheme="majorBidi" w:cstheme="majorBidi" w:hint="cs"/>
              <w:b/>
              <w:bCs/>
              <w:color w:val="auto"/>
              <w:sz w:val="30"/>
              <w:szCs w:val="30"/>
              <w:rtl/>
            </w:rPr>
            <w:t>ي</w:t>
          </w:r>
          <w:r w:rsidR="001950DA" w:rsidRPr="008F3322">
            <w:rPr>
              <w:rFonts w:asciiTheme="majorBidi" w:hAnsiTheme="majorBidi" w:cstheme="majorBidi" w:hint="cs"/>
              <w:b/>
              <w:bCs/>
              <w:color w:val="auto"/>
              <w:sz w:val="30"/>
              <w:szCs w:val="30"/>
              <w:rtl/>
            </w:rPr>
            <w:t>ـ</w:t>
          </w:r>
          <w:r w:rsidRPr="008F3322">
            <w:rPr>
              <w:rFonts w:asciiTheme="majorBidi" w:hAnsiTheme="majorBidi" w:cstheme="majorBidi" w:hint="cs"/>
              <w:b/>
              <w:bCs/>
              <w:color w:val="auto"/>
              <w:sz w:val="30"/>
              <w:szCs w:val="30"/>
              <w:rtl/>
            </w:rPr>
            <w:t>ـابـي</w:t>
          </w:r>
          <w:r w:rsidR="005C1904" w:rsidRPr="008F3322">
            <w:rPr>
              <w:rFonts w:asciiTheme="majorBidi" w:hAnsiTheme="majorBidi" w:cstheme="majorBidi" w:hint="cs"/>
              <w:b/>
              <w:bCs/>
              <w:color w:val="auto"/>
              <w:sz w:val="30"/>
              <w:szCs w:val="30"/>
              <w:rtl/>
            </w:rPr>
            <w:t xml:space="preserve">  " </w:t>
          </w:r>
          <w:r w:rsidR="003F7F0E">
            <w:rPr>
              <w:rFonts w:asciiTheme="majorBidi" w:hAnsiTheme="majorBidi" w:cstheme="majorBidi"/>
              <w:b/>
              <w:bCs/>
              <w:color w:val="auto"/>
              <w:sz w:val="30"/>
              <w:szCs w:val="30"/>
            </w:rPr>
            <w:t>5</w:t>
          </w:r>
          <w:r w:rsidR="005C1904" w:rsidRPr="008F3322">
            <w:rPr>
              <w:rFonts w:asciiTheme="majorBidi" w:hAnsiTheme="majorBidi" w:cstheme="majorBidi" w:hint="cs"/>
              <w:b/>
              <w:bCs/>
              <w:color w:val="auto"/>
              <w:sz w:val="30"/>
              <w:szCs w:val="30"/>
              <w:rtl/>
            </w:rPr>
            <w:t xml:space="preserve"> " </w:t>
          </w:r>
          <w:r w:rsidR="005C1904" w:rsidRPr="008F3322">
            <w:rPr>
              <w:rFonts w:asciiTheme="majorBidi" w:hAnsiTheme="majorBidi" w:cstheme="majorBidi"/>
              <w:b/>
              <w:bCs/>
              <w:color w:val="auto"/>
              <w:sz w:val="30"/>
              <w:szCs w:val="30"/>
            </w:rPr>
            <w:t xml:space="preserve"> </w:t>
          </w:r>
          <w:r w:rsidRPr="008F3322">
            <w:rPr>
              <w:rFonts w:asciiTheme="majorBidi" w:hAnsiTheme="majorBidi" w:cstheme="majorBidi" w:hint="cs"/>
              <w:b/>
              <w:bCs/>
              <w:color w:val="auto"/>
              <w:sz w:val="30"/>
              <w:szCs w:val="30"/>
              <w:rtl/>
            </w:rPr>
            <w:t>ي</w:t>
          </w:r>
          <w:r w:rsidR="001950DA" w:rsidRPr="008F3322">
            <w:rPr>
              <w:rFonts w:asciiTheme="majorBidi" w:hAnsiTheme="majorBidi" w:cstheme="majorBidi" w:hint="cs"/>
              <w:b/>
              <w:bCs/>
              <w:color w:val="auto"/>
              <w:sz w:val="30"/>
              <w:szCs w:val="30"/>
              <w:rtl/>
            </w:rPr>
            <w:t>ـ</w:t>
          </w:r>
          <w:r w:rsidRPr="008F3322">
            <w:rPr>
              <w:rFonts w:asciiTheme="majorBidi" w:hAnsiTheme="majorBidi" w:cstheme="majorBidi" w:hint="cs"/>
              <w:b/>
              <w:bCs/>
              <w:color w:val="auto"/>
              <w:sz w:val="30"/>
              <w:szCs w:val="30"/>
              <w:rtl/>
            </w:rPr>
            <w:t>ـ</w:t>
          </w:r>
          <w:r w:rsidRPr="008F3322">
            <w:rPr>
              <w:rFonts w:asciiTheme="majorBidi" w:hAnsiTheme="majorBidi" w:cs="Times New Roman" w:hint="cs"/>
              <w:b/>
              <w:bCs/>
              <w:color w:val="auto"/>
              <w:sz w:val="30"/>
              <w:szCs w:val="30"/>
              <w:rtl/>
            </w:rPr>
            <w:t>س</w:t>
          </w:r>
          <w:r w:rsidR="001950DA" w:rsidRPr="008F3322">
            <w:rPr>
              <w:rFonts w:asciiTheme="majorBidi" w:hAnsiTheme="majorBidi" w:cs="Times New Roman" w:hint="cs"/>
              <w:b/>
              <w:bCs/>
              <w:color w:val="auto"/>
              <w:sz w:val="30"/>
              <w:szCs w:val="30"/>
              <w:rtl/>
            </w:rPr>
            <w:t>ـ</w:t>
          </w:r>
          <w:r w:rsidRPr="008F3322">
            <w:rPr>
              <w:rFonts w:asciiTheme="majorBidi" w:hAnsiTheme="majorBidi" w:cs="Times New Roman" w:hint="cs"/>
              <w:b/>
              <w:bCs/>
              <w:color w:val="auto"/>
              <w:sz w:val="30"/>
              <w:szCs w:val="30"/>
              <w:rtl/>
            </w:rPr>
            <w:t>ـمـح</w:t>
          </w:r>
          <w:r w:rsidRPr="008F3322">
            <w:rPr>
              <w:rFonts w:asciiTheme="majorBidi" w:hAnsiTheme="majorBidi" w:cs="Times New Roman"/>
              <w:b/>
              <w:bCs/>
              <w:color w:val="auto"/>
              <w:sz w:val="30"/>
              <w:szCs w:val="30"/>
              <w:rtl/>
            </w:rPr>
            <w:t xml:space="preserve"> بـحــســاب م</w:t>
          </w:r>
          <w:r w:rsidR="001950DA" w:rsidRPr="008F3322">
            <w:rPr>
              <w:rFonts w:asciiTheme="majorBidi" w:hAnsiTheme="majorBidi" w:cs="Times New Roman" w:hint="cs"/>
              <w:b/>
              <w:bCs/>
              <w:color w:val="auto"/>
              <w:sz w:val="30"/>
              <w:szCs w:val="30"/>
              <w:rtl/>
            </w:rPr>
            <w:t>ـ</w:t>
          </w:r>
          <w:r w:rsidRPr="008F3322">
            <w:rPr>
              <w:rFonts w:asciiTheme="majorBidi" w:hAnsiTheme="majorBidi" w:cs="Times New Roman"/>
              <w:b/>
              <w:bCs/>
              <w:color w:val="auto"/>
              <w:sz w:val="30"/>
              <w:szCs w:val="30"/>
              <w:rtl/>
            </w:rPr>
            <w:t>ـجــمــوع</w:t>
          </w:r>
          <w:r w:rsidR="00B65509" w:rsidRPr="008F3322">
            <w:rPr>
              <w:rFonts w:asciiTheme="majorBidi" w:hAnsiTheme="majorBidi" w:cs="Times New Roman"/>
              <w:b/>
              <w:bCs/>
              <w:color w:val="auto"/>
              <w:sz w:val="30"/>
              <w:szCs w:val="30"/>
              <w:rtl/>
            </w:rPr>
            <w:t xml:space="preserve"> الأعـــداد الـزوجــيــة الأ</w:t>
          </w:r>
          <w:r w:rsidR="00B65509" w:rsidRPr="008F3322">
            <w:rPr>
              <w:rFonts w:asciiTheme="majorBidi" w:hAnsiTheme="majorBidi" w:cs="Times New Roman" w:hint="cs"/>
              <w:b/>
              <w:bCs/>
              <w:color w:val="auto"/>
              <w:sz w:val="30"/>
              <w:szCs w:val="30"/>
              <w:rtl/>
            </w:rPr>
            <w:t>ص</w:t>
          </w:r>
          <w:r w:rsidR="00B65509" w:rsidRPr="008F3322">
            <w:rPr>
              <w:rFonts w:asciiTheme="majorBidi" w:hAnsiTheme="majorBidi" w:cs="Times New Roman"/>
              <w:b/>
              <w:bCs/>
              <w:color w:val="auto"/>
              <w:sz w:val="30"/>
              <w:szCs w:val="30"/>
              <w:rtl/>
            </w:rPr>
            <w:t>ـ</w:t>
          </w:r>
          <w:r w:rsidR="00B65509" w:rsidRPr="008F3322">
            <w:rPr>
              <w:rFonts w:asciiTheme="majorBidi" w:hAnsiTheme="majorBidi" w:cs="Times New Roman" w:hint="cs"/>
              <w:b/>
              <w:bCs/>
              <w:color w:val="auto"/>
              <w:sz w:val="30"/>
              <w:szCs w:val="30"/>
              <w:rtl/>
            </w:rPr>
            <w:t>غــر</w:t>
          </w:r>
          <w:r w:rsidRPr="008F3322">
            <w:rPr>
              <w:rFonts w:asciiTheme="majorBidi" w:hAnsiTheme="majorBidi" w:cs="Times New Roman"/>
              <w:b/>
              <w:bCs/>
              <w:color w:val="auto"/>
              <w:sz w:val="30"/>
              <w:szCs w:val="30"/>
              <w:rtl/>
            </w:rPr>
            <w:t xml:space="preserve"> مـن  20</w:t>
          </w:r>
          <w:r w:rsidRPr="008F3322">
            <w:rPr>
              <w:rFonts w:asciiTheme="majorBidi" w:hAnsiTheme="majorBidi" w:cs="Times New Roman" w:hint="cs"/>
              <w:b/>
              <w:bCs/>
              <w:color w:val="auto"/>
              <w:sz w:val="30"/>
              <w:szCs w:val="30"/>
              <w:rtl/>
            </w:rPr>
            <w:t xml:space="preserve">  </w:t>
          </w:r>
          <w:r w:rsidRPr="008F3322">
            <w:rPr>
              <w:rFonts w:asciiTheme="majorBidi" w:hAnsiTheme="majorBidi" w:cstheme="majorBidi" w:hint="cs"/>
              <w:b/>
              <w:bCs/>
              <w:color w:val="auto"/>
              <w:sz w:val="30"/>
              <w:szCs w:val="30"/>
              <w:rtl/>
            </w:rPr>
            <w:t>:</w:t>
          </w:r>
        </w:p>
        <w:p w14:paraId="04063B60" w14:textId="77777777" w:rsidR="001721A7" w:rsidRDefault="001721A7" w:rsidP="001721A7">
          <w:pPr>
            <w:bidi/>
            <w:jc w:val="both"/>
            <w:rPr>
              <w:rFonts w:asciiTheme="majorBidi" w:hAnsiTheme="majorBidi" w:cstheme="majorBidi"/>
              <w:b/>
              <w:bCs/>
              <w:color w:val="002060"/>
              <w:sz w:val="18"/>
              <w:szCs w:val="18"/>
              <w:u w:val="single"/>
              <w:rtl/>
            </w:rPr>
          </w:pPr>
        </w:p>
        <w:p w14:paraId="7E20905D" w14:textId="77777777" w:rsidR="006304C9" w:rsidRPr="003E1B03" w:rsidRDefault="00C90A39" w:rsidP="001721A7">
          <w:pPr>
            <w:bidi/>
            <w:jc w:val="both"/>
            <w:rPr>
              <w:rFonts w:asciiTheme="majorBidi" w:hAnsiTheme="majorBidi" w:cstheme="majorBidi"/>
              <w:b/>
              <w:bCs/>
              <w:color w:val="002060"/>
              <w:sz w:val="18"/>
              <w:szCs w:val="18"/>
              <w:u w:val="single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18752" behindDoc="0" locked="0" layoutInCell="1" allowOverlap="1" wp14:anchorId="0CDC6CF5" wp14:editId="7F4CB04B">
                    <wp:simplePos x="0" y="0"/>
                    <wp:positionH relativeFrom="column">
                      <wp:posOffset>2167890</wp:posOffset>
                    </wp:positionH>
                    <wp:positionV relativeFrom="paragraph">
                      <wp:posOffset>34290</wp:posOffset>
                    </wp:positionV>
                    <wp:extent cx="2339975" cy="431800"/>
                    <wp:effectExtent l="0" t="0" r="22225" b="25400"/>
                    <wp:wrapNone/>
                    <wp:docPr id="525" name="Ellipse 52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339975" cy="431800"/>
                            </a:xfrm>
                            <a:prstGeom prst="ellipse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B1BCD0" w14:textId="77777777" w:rsidR="00E3791B" w:rsidRPr="00346ED0" w:rsidRDefault="00E3791B" w:rsidP="00346ED0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  <w:lang w:val="fr-FR"/>
                                  </w:rPr>
                                </w:pPr>
                                <w:r>
                                  <w:rPr>
                                    <w:rFonts w:cs="Times New Roman"/>
                                    <w:b/>
                                    <w:bCs/>
                                    <w:sz w:val="26"/>
                                    <w:szCs w:val="28"/>
                                    <w:lang w:val="fr-FR"/>
                                  </w:rPr>
                                  <w:t>Début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oval w14:anchorId="0CDC6CF5" id="Ellipse 525" o:spid="_x0000_s1291" style="position:absolute;left:0;text-align:left;margin-left:170.7pt;margin-top:2.7pt;width:184.25pt;height:34pt;z-index:25261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" fillcolor="white [3201]" strokecolor="black [3200]" strokeweight="1.5pt">
                    <v:stroke joinstyle="miter"/>
                    <v:textbox>
                      <w:txbxContent>
                        <w:p w14:paraId="71B1BCD0" w14:textId="77777777" w:rsidR="00E3791B" w:rsidRPr="00346ED0" w:rsidRDefault="00E3791B" w:rsidP="00346ED0">
                          <w:pPr>
                            <w:jc w:val="center"/>
                            <w:rPr>
                              <w:sz w:val="22"/>
                              <w:szCs w:val="22"/>
                              <w:lang w:val="fr-FR"/>
                            </w:rPr>
                          </w:pPr>
                          <w:r>
                            <w:rPr>
                              <w:rFonts w:cs="Times New Roman"/>
                              <w:b/>
                              <w:bCs/>
                              <w:sz w:val="26"/>
                              <w:szCs w:val="28"/>
                              <w:lang w:val="fr-FR"/>
                            </w:rPr>
                            <w:t>Début</w:t>
                          </w:r>
                        </w:p>
                      </w:txbxContent>
                    </v:textbox>
                  </v:oval>
                </w:pict>
              </mc:Fallback>
            </mc:AlternateContent>
          </w:r>
        </w:p>
        <w:p w14:paraId="424F2C5B" w14:textId="77777777" w:rsidR="006304C9" w:rsidRPr="006500D0" w:rsidRDefault="006304C9" w:rsidP="006304C9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2060"/>
              <w:sz w:val="10"/>
              <w:szCs w:val="10"/>
              <w:u w:val="single"/>
              <w:rtl/>
            </w:rPr>
          </w:pPr>
        </w:p>
        <w:p w14:paraId="7265808A" w14:textId="77777777" w:rsidR="006304C9" w:rsidRDefault="00C90A39" w:rsidP="006304C9">
          <w:pPr>
            <w:bidi/>
            <w:spacing w:line="360" w:lineRule="auto"/>
            <w:ind w:firstLine="720"/>
            <w:jc w:val="both"/>
            <w:rPr>
              <w:rFonts w:asciiTheme="majorBidi" w:hAnsiTheme="majorBidi" w:cstheme="majorBidi"/>
              <w:b/>
              <w:bCs/>
              <w:color w:val="auto"/>
              <w:sz w:val="22"/>
              <w:szCs w:val="22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30016" behindDoc="0" locked="0" layoutInCell="1" allowOverlap="1" wp14:anchorId="3C141D6A" wp14:editId="6AB94233">
                    <wp:simplePos x="0" y="0"/>
                    <wp:positionH relativeFrom="column">
                      <wp:posOffset>3337560</wp:posOffset>
                    </wp:positionH>
                    <wp:positionV relativeFrom="paragraph">
                      <wp:posOffset>231140</wp:posOffset>
                    </wp:positionV>
                    <wp:extent cx="0" cy="467995"/>
                    <wp:effectExtent l="76200" t="0" r="57150" b="65405"/>
                    <wp:wrapNone/>
                    <wp:docPr id="524" name="Connecteur droit avec flèche 52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46799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C816C21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524" o:spid="_x0000_s1026" type="#_x0000_t32" style="position:absolute;margin-left:262.8pt;margin-top:18.2pt;width:0;height:36.85pt;z-index:25263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" strokecolor="black [3200]" strokeweight="1.5pt">
                    <v:stroke endarrow="block" joinstyle="miter"/>
                  </v:shape>
                </w:pict>
              </mc:Fallback>
            </mc:AlternateContent>
          </w:r>
        </w:p>
        <w:p w14:paraId="3B011409" w14:textId="77777777" w:rsidR="006304C9" w:rsidRPr="00335479" w:rsidRDefault="006304C9" w:rsidP="006304C9">
          <w:pPr>
            <w:bidi/>
            <w:spacing w:line="360" w:lineRule="auto"/>
            <w:ind w:firstLine="720"/>
            <w:jc w:val="both"/>
            <w:rPr>
              <w:rFonts w:asciiTheme="majorBidi" w:hAnsiTheme="majorBidi" w:cstheme="majorBidi"/>
              <w:b/>
              <w:bCs/>
              <w:color w:val="auto"/>
              <w:sz w:val="22"/>
              <w:szCs w:val="22"/>
              <w:rtl/>
            </w:rPr>
          </w:pPr>
        </w:p>
        <w:p w14:paraId="336A784F" w14:textId="77777777" w:rsidR="006304C9" w:rsidRPr="003052E2" w:rsidRDefault="006304C9" w:rsidP="006304C9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18"/>
              <w:szCs w:val="18"/>
              <w:rtl/>
            </w:rPr>
          </w:pPr>
        </w:p>
        <w:p w14:paraId="16963CC7" w14:textId="77777777" w:rsidR="006304C9" w:rsidRDefault="00745245" w:rsidP="006304C9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  <w:r w:rsidRPr="00745245">
            <w:rPr>
              <w:rFonts w:asciiTheme="majorBidi" w:hAnsiTheme="majorBidi" w:cs="Times New Roman"/>
              <w:b/>
              <w:bCs/>
              <w:noProof/>
              <w:color w:val="auto"/>
              <w:sz w:val="22"/>
              <w:szCs w:val="22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779520" behindDoc="0" locked="0" layoutInCell="1" allowOverlap="1" wp14:anchorId="602D7E6F" wp14:editId="4C585558">
                    <wp:simplePos x="0" y="0"/>
                    <wp:positionH relativeFrom="column">
                      <wp:posOffset>4344035</wp:posOffset>
                    </wp:positionH>
                    <wp:positionV relativeFrom="paragraph">
                      <wp:posOffset>78328</wp:posOffset>
                    </wp:positionV>
                    <wp:extent cx="359410" cy="359410"/>
                    <wp:effectExtent l="0" t="0" r="0" b="2540"/>
                    <wp:wrapNone/>
                    <wp:docPr id="589" name="Rectangle 58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359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E84EDE" w14:textId="77777777" w:rsidR="00E3791B" w:rsidRPr="000E7368" w:rsidRDefault="00E3791B" w:rsidP="00745245">
                                <w:pPr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02D7E6F" id="Rectangle 589" o:spid="_x0000_s1292" style="position:absolute;left:0;text-align:left;margin-left:342.05pt;margin-top:6.15pt;width:28.3pt;height:28.3pt;z-index:25277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" filled="f" stroked="f" strokeweight="1pt">
                    <v:textbox>
                      <w:txbxContent>
                        <w:p w14:paraId="45E84EDE" w14:textId="77777777" w:rsidR="00E3791B" w:rsidRPr="000E7368" w:rsidRDefault="00E3791B" w:rsidP="00745245">
                          <w:pPr>
                            <w:ind w:right="-51"/>
                            <w:jc w:val="center"/>
                            <w:rPr>
                              <w:rFonts w:cstheme="minorHAnsi"/>
                              <w:b/>
                              <w:bCs/>
                            </w:rPr>
                          </w:pPr>
                          <w:r w:rsidRPr="000E7368">
                            <w:rPr>
                              <w:rFonts w:cstheme="minorHAnsi"/>
                              <w:b/>
                              <w:bCs/>
                            </w:rPr>
                            <w:t>①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6304C9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24896" behindDoc="0" locked="0" layoutInCell="1" allowOverlap="1" wp14:anchorId="73CEF5D2" wp14:editId="65B965DC">
                    <wp:simplePos x="0" y="0"/>
                    <wp:positionH relativeFrom="column">
                      <wp:posOffset>2392457</wp:posOffset>
                    </wp:positionH>
                    <wp:positionV relativeFrom="paragraph">
                      <wp:posOffset>23495</wp:posOffset>
                    </wp:positionV>
                    <wp:extent cx="1908000" cy="431800"/>
                    <wp:effectExtent l="0" t="0" r="16510" b="25400"/>
                    <wp:wrapNone/>
                    <wp:docPr id="526" name="Organigramme : Processus 52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908000" cy="431800"/>
                            </a:xfrm>
                            <a:prstGeom prst="flowChartProcess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4F8592" w14:textId="77777777" w:rsidR="00E3791B" w:rsidRPr="00535C1D" w:rsidRDefault="00E3791B" w:rsidP="00327A18">
                                <w:pPr>
                                  <w:jc w:val="center"/>
                                  <w:rPr>
                                    <w:rFonts w:asciiTheme="majorBidi" w:hAnsiTheme="majorBidi" w:cs="Times New Roman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3E1B03"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 xml:space="preserve">i </w:t>
                                </w:r>
                                <w:r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 xml:space="preserve"> </w:t>
                                </w:r>
                                <w:r w:rsidRPr="003E1B03"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>=</w:t>
                                </w:r>
                                <w:r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 xml:space="preserve">  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3CEF5D2" id="Organigramme : Processus 526" o:spid="_x0000_s1293" type="#_x0000_t109" style="position:absolute;left:0;text-align:left;margin-left:188.4pt;margin-top:1.85pt;width:150.25pt;height:34pt;z-index:25262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" fillcolor="white [3201]" strokecolor="black [3200]" strokeweight="1.5pt">
                    <v:textbox>
                      <w:txbxContent>
                        <w:p w14:paraId="6B4F8592" w14:textId="77777777" w:rsidR="00E3791B" w:rsidRPr="00535C1D" w:rsidRDefault="00E3791B" w:rsidP="00327A18">
                          <w:pPr>
                            <w:jc w:val="center"/>
                            <w:rPr>
                              <w:rFonts w:asciiTheme="majorBidi" w:hAnsiTheme="majorBidi" w:cs="Times New Roman"/>
                              <w:sz w:val="26"/>
                              <w:szCs w:val="26"/>
                              <w:rtl/>
                            </w:rPr>
                          </w:pPr>
                          <w:r w:rsidRPr="003E1B03">
                            <w:rPr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 xml:space="preserve">i </w:t>
                          </w:r>
                          <w:r>
                            <w:rPr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 xml:space="preserve"> </w:t>
                          </w:r>
                          <w:r w:rsidRPr="003E1B03">
                            <w:rPr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>=</w:t>
                          </w:r>
                          <w:r>
                            <w:rPr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 xml:space="preserve">  2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1CA65C1C" w14:textId="77777777" w:rsidR="006304C9" w:rsidRPr="003052E2" w:rsidRDefault="006304C9" w:rsidP="006304C9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44"/>
              <w:szCs w:val="44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33088" behindDoc="0" locked="0" layoutInCell="1" allowOverlap="1" wp14:anchorId="14858A68" wp14:editId="621B7752">
                    <wp:simplePos x="0" y="0"/>
                    <wp:positionH relativeFrom="column">
                      <wp:posOffset>3337560</wp:posOffset>
                    </wp:positionH>
                    <wp:positionV relativeFrom="paragraph">
                      <wp:posOffset>152400</wp:posOffset>
                    </wp:positionV>
                    <wp:extent cx="0" cy="468000"/>
                    <wp:effectExtent l="76200" t="0" r="57150" b="65405"/>
                    <wp:wrapNone/>
                    <wp:docPr id="527" name="Connecteur droit avec flèche 52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4680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998B309" id="Connecteur droit avec flèche 527" o:spid="_x0000_s1026" type="#_x0000_t32" style="position:absolute;margin-left:262.8pt;margin-top:12pt;width:0;height:36.85pt;z-index:25263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" strokecolor="black [3200]" strokeweight="1.5pt">
                    <v:stroke endarrow="block" joinstyle="miter"/>
                  </v:shape>
                </w:pict>
              </mc:Fallback>
            </mc:AlternateContent>
          </w:r>
        </w:p>
        <w:p w14:paraId="35287264" w14:textId="77777777" w:rsidR="006304C9" w:rsidRPr="00395E47" w:rsidRDefault="00D56824" w:rsidP="006304C9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40"/>
              <w:szCs w:val="40"/>
              <w:rtl/>
            </w:rPr>
          </w:pPr>
          <w:r w:rsidRPr="00745245">
            <w:rPr>
              <w:rFonts w:asciiTheme="majorBidi" w:hAnsiTheme="majorBidi" w:cs="Times New Roman"/>
              <w:b/>
              <w:bCs/>
              <w:noProof/>
              <w:color w:val="auto"/>
              <w:sz w:val="22"/>
              <w:szCs w:val="22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780544" behindDoc="0" locked="0" layoutInCell="1" allowOverlap="1" wp14:anchorId="52BD5FD3" wp14:editId="46121617">
                    <wp:simplePos x="0" y="0"/>
                    <wp:positionH relativeFrom="column">
                      <wp:posOffset>4340225</wp:posOffset>
                    </wp:positionH>
                    <wp:positionV relativeFrom="paragraph">
                      <wp:posOffset>184373</wp:posOffset>
                    </wp:positionV>
                    <wp:extent cx="359410" cy="359410"/>
                    <wp:effectExtent l="0" t="0" r="0" b="2540"/>
                    <wp:wrapNone/>
                    <wp:docPr id="590" name="Rectangle 59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359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80EC08" w14:textId="77777777" w:rsidR="00E3791B" w:rsidRPr="000E7368" w:rsidRDefault="00E3791B" w:rsidP="00745245">
                                <w:pPr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②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2BD5FD3" id="Rectangle 590" o:spid="_x0000_s1294" style="position:absolute;left:0;text-align:left;margin-left:341.75pt;margin-top:14.5pt;width:28.3pt;height:28.3pt;z-index:25278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" filled="f" stroked="f" strokeweight="1pt">
                    <v:textbox>
                      <w:txbxContent>
                        <w:p w14:paraId="5280EC08" w14:textId="77777777" w:rsidR="00E3791B" w:rsidRPr="000E7368" w:rsidRDefault="00E3791B" w:rsidP="00745245">
                          <w:pPr>
                            <w:ind w:right="-51"/>
                            <w:jc w:val="center"/>
                            <w:rPr>
                              <w:rFonts w:cstheme="minorHAnsi"/>
                              <w:b/>
                              <w:bCs/>
                            </w:rPr>
                          </w:pPr>
                          <w:r w:rsidRPr="000E7368">
                            <w:rPr>
                              <w:rFonts w:cstheme="minorHAnsi"/>
                              <w:b/>
                              <w:bCs/>
                            </w:rPr>
                            <w:t>②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6304C9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35136" behindDoc="0" locked="0" layoutInCell="1" allowOverlap="1" wp14:anchorId="3EE65489" wp14:editId="2545DFFE">
                    <wp:simplePos x="0" y="0"/>
                    <wp:positionH relativeFrom="column">
                      <wp:posOffset>2393727</wp:posOffset>
                    </wp:positionH>
                    <wp:positionV relativeFrom="paragraph">
                      <wp:posOffset>141605</wp:posOffset>
                    </wp:positionV>
                    <wp:extent cx="1908000" cy="431800"/>
                    <wp:effectExtent l="0" t="0" r="16510" b="25400"/>
                    <wp:wrapNone/>
                    <wp:docPr id="528" name="Organigramme : Processus 5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908000" cy="431800"/>
                            </a:xfrm>
                            <a:prstGeom prst="flowChartProcess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197957F" w14:textId="77777777" w:rsidR="00E3791B" w:rsidRPr="00535C1D" w:rsidRDefault="00E3791B" w:rsidP="00972F39">
                                <w:pPr>
                                  <w:jc w:val="center"/>
                                  <w:rPr>
                                    <w:rFonts w:asciiTheme="majorBidi" w:hAnsiTheme="majorBidi" w:cs="Times New Roman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>
                                  <w:rPr>
                                    <w:rFonts w:cs="Times New Roman"/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>Somme  =  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EE65489" id="Organigramme : Processus 528" o:spid="_x0000_s1295" type="#_x0000_t109" style="position:absolute;left:0;text-align:left;margin-left:188.5pt;margin-top:11.15pt;width:150.25pt;height:34pt;z-index:25263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" fillcolor="white [3201]" strokecolor="black [3200]" strokeweight="1.5pt">
                    <v:textbox>
                      <w:txbxContent>
                        <w:p w14:paraId="1197957F" w14:textId="77777777" w:rsidR="00E3791B" w:rsidRPr="00535C1D" w:rsidRDefault="00E3791B" w:rsidP="00972F39">
                          <w:pPr>
                            <w:jc w:val="center"/>
                            <w:rPr>
                              <w:rFonts w:asciiTheme="majorBidi" w:hAnsiTheme="majorBidi" w:cs="Times New Roman"/>
                              <w:sz w:val="26"/>
                              <w:szCs w:val="26"/>
                              <w:rtl/>
                            </w:rPr>
                          </w:pPr>
                          <w:r>
                            <w:rPr>
                              <w:rFonts w:cs="Times New Roman"/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>Somme  =  0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6BB94675" w14:textId="77777777" w:rsidR="006304C9" w:rsidRPr="00122606" w:rsidRDefault="006304C9" w:rsidP="006304C9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32"/>
              <w:szCs w:val="32"/>
              <w:rtl/>
            </w:rPr>
          </w:pPr>
          <w:r w:rsidRPr="00122606">
            <w:rPr>
              <w:rFonts w:asciiTheme="majorBidi" w:hAnsiTheme="majorBidi" w:cstheme="majorBidi"/>
              <w:b/>
              <w:bCs/>
              <w:noProof/>
              <w:color w:val="0070C0"/>
              <w:sz w:val="32"/>
              <w:szCs w:val="32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17728" behindDoc="0" locked="0" layoutInCell="1" allowOverlap="1" wp14:anchorId="04AECD0C" wp14:editId="40FCFA8F">
                    <wp:simplePos x="0" y="0"/>
                    <wp:positionH relativeFrom="column">
                      <wp:posOffset>3341370</wp:posOffset>
                    </wp:positionH>
                    <wp:positionV relativeFrom="paragraph">
                      <wp:posOffset>118745</wp:posOffset>
                    </wp:positionV>
                    <wp:extent cx="0" cy="648000"/>
                    <wp:effectExtent l="76200" t="0" r="76200" b="57150"/>
                    <wp:wrapNone/>
                    <wp:docPr id="529" name="Connecteur droit avec flèche 5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6480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CA9D645" id="Connecteur droit avec flèche 529" o:spid="_x0000_s1026" type="#_x0000_t32" style="position:absolute;margin-left:263.1pt;margin-top:9.35pt;width:0;height:51pt;z-index:25261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" strokecolor="black [3200]" strokeweight="1.5pt">
                    <v:stroke endarrow="block" joinstyle="miter"/>
                  </v:shape>
                </w:pict>
              </mc:Fallback>
            </mc:AlternateContent>
          </w:r>
        </w:p>
        <w:p w14:paraId="3DD0F86E" w14:textId="77777777" w:rsidR="006304C9" w:rsidRPr="008C03F4" w:rsidRDefault="00745245" w:rsidP="006304C9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32"/>
              <w:szCs w:val="32"/>
              <w:rtl/>
            </w:rPr>
          </w:pPr>
          <w:r w:rsidRPr="00745245">
            <w:rPr>
              <w:rFonts w:asciiTheme="majorBidi" w:hAnsiTheme="majorBidi" w:cs="Times New Roman"/>
              <w:b/>
              <w:bCs/>
              <w:noProof/>
              <w:color w:val="auto"/>
              <w:sz w:val="22"/>
              <w:szCs w:val="22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781568" behindDoc="0" locked="0" layoutInCell="1" allowOverlap="1" wp14:anchorId="44251871" wp14:editId="5E276E62">
                    <wp:simplePos x="0" y="0"/>
                    <wp:positionH relativeFrom="column">
                      <wp:posOffset>3460527</wp:posOffset>
                    </wp:positionH>
                    <wp:positionV relativeFrom="paragraph">
                      <wp:posOffset>219710</wp:posOffset>
                    </wp:positionV>
                    <wp:extent cx="359410" cy="359410"/>
                    <wp:effectExtent l="0" t="0" r="0" b="2540"/>
                    <wp:wrapNone/>
                    <wp:docPr id="591" name="Rectangle 59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359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2048718" w14:textId="77777777" w:rsidR="00E3791B" w:rsidRPr="000E7368" w:rsidRDefault="00E3791B" w:rsidP="00745245">
                                <w:pPr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③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4251871" id="Rectangle 591" o:spid="_x0000_s1296" style="position:absolute;left:0;text-align:left;margin-left:272.5pt;margin-top:17.3pt;width:28.3pt;height:28.3pt;z-index:25278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" filled="f" stroked="f" strokeweight="1pt">
                    <v:textbox>
                      <w:txbxContent>
                        <w:p w14:paraId="12048718" w14:textId="77777777" w:rsidR="00E3791B" w:rsidRPr="000E7368" w:rsidRDefault="00E3791B" w:rsidP="00745245">
                          <w:pPr>
                            <w:ind w:right="-51"/>
                            <w:jc w:val="center"/>
                            <w:rPr>
                              <w:rFonts w:cstheme="minorHAnsi"/>
                              <w:b/>
                              <w:bCs/>
                            </w:rPr>
                          </w:pPr>
                          <w:r w:rsidRPr="000E7368">
                            <w:rPr>
                              <w:rFonts w:cstheme="minorHAnsi"/>
                              <w:b/>
                              <w:bCs/>
                            </w:rPr>
                            <w:t>③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F73783" w:rsidRPr="002273D1">
            <w:rPr>
              <w:rFonts w:asciiTheme="majorBidi" w:hAnsiTheme="majorBidi" w:cstheme="majorBidi"/>
              <w:b/>
              <w:bCs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26944" behindDoc="0" locked="0" layoutInCell="1" allowOverlap="1" wp14:anchorId="29C27C72" wp14:editId="252CE8E6">
                    <wp:simplePos x="0" y="0"/>
                    <wp:positionH relativeFrom="column">
                      <wp:posOffset>4912360</wp:posOffset>
                    </wp:positionH>
                    <wp:positionV relativeFrom="paragraph">
                      <wp:posOffset>101599</wp:posOffset>
                    </wp:positionV>
                    <wp:extent cx="1468120" cy="2915285"/>
                    <wp:effectExtent l="0" t="0" r="36830" b="37465"/>
                    <wp:wrapNone/>
                    <wp:docPr id="531" name="Connecteur en angle 5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10800000" flipH="1">
                              <a:off x="0" y="0"/>
                              <a:ext cx="1468120" cy="2915285"/>
                            </a:xfrm>
                            <a:prstGeom prst="bentConnector3">
                              <a:avLst>
                                <a:gd name="adj1" fmla="val 100124"/>
                              </a:avLst>
                            </a:prstGeom>
                            <a:ln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70DDA0B" id="Connecteur en angle 531" o:spid="_x0000_s1026" type="#_x0000_t34" style="position:absolute;margin-left:386.8pt;margin-top:8pt;width:115.6pt;height:229.55pt;rotation:180;flip:x;z-index:25262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" adj="21627" strokecolor="black [3200]" strokeweight="1.5pt"/>
                </w:pict>
              </mc:Fallback>
            </mc:AlternateContent>
          </w:r>
          <w:r w:rsidR="009408AA">
            <w:rPr>
              <w:rFonts w:asciiTheme="majorBidi" w:hAnsiTheme="majorBidi" w:cstheme="majorBidi"/>
              <w:b/>
              <w:bCs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27968" behindDoc="0" locked="0" layoutInCell="1" allowOverlap="1" wp14:anchorId="46EF7DF8" wp14:editId="6CC078B2">
                    <wp:simplePos x="0" y="0"/>
                    <wp:positionH relativeFrom="column">
                      <wp:posOffset>3358515</wp:posOffset>
                    </wp:positionH>
                    <wp:positionV relativeFrom="paragraph">
                      <wp:posOffset>102235</wp:posOffset>
                    </wp:positionV>
                    <wp:extent cx="3024000" cy="0"/>
                    <wp:effectExtent l="38100" t="76200" r="0" b="95250"/>
                    <wp:wrapNone/>
                    <wp:docPr id="530" name="Connecteur droit 5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024000" cy="0"/>
                            </a:xfrm>
                            <a:prstGeom prst="line">
                              <a:avLst/>
                            </a:prstGeom>
                            <a:ln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7A256BA2" id="Connecteur droit 530" o:spid="_x0000_s1026" style="position:absolute;flip:x;z-index:25262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4.45pt,8.05pt" to="502.5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" strokecolor="black [3200]" strokeweight="1.5pt">
                    <v:stroke endarrow="block" joinstyle="miter"/>
                  </v:line>
                </w:pict>
              </mc:Fallback>
            </mc:AlternateContent>
          </w:r>
        </w:p>
        <w:p w14:paraId="14D76C9B" w14:textId="77777777" w:rsidR="006304C9" w:rsidRDefault="00D56824" w:rsidP="006304C9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 w:rsidRPr="00D56824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785664" behindDoc="0" locked="0" layoutInCell="1" allowOverlap="1" wp14:anchorId="2EE32A31" wp14:editId="5BD6786F">
                    <wp:simplePos x="0" y="0"/>
                    <wp:positionH relativeFrom="column">
                      <wp:posOffset>1690147</wp:posOffset>
                    </wp:positionH>
                    <wp:positionV relativeFrom="paragraph">
                      <wp:posOffset>29210</wp:posOffset>
                    </wp:positionV>
                    <wp:extent cx="359410" cy="359410"/>
                    <wp:effectExtent l="0" t="0" r="0" b="2540"/>
                    <wp:wrapNone/>
                    <wp:docPr id="594" name="Rectangle 59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359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3BFD0F9" w14:textId="77777777" w:rsidR="00E3791B" w:rsidRPr="000E7368" w:rsidRDefault="00E3791B" w:rsidP="00D56824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⑦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EE32A31" id="Rectangle 594" o:spid="_x0000_s1297" style="position:absolute;left:0;text-align:left;margin-left:133.1pt;margin-top:2.3pt;width:28.3pt;height:28.3pt;z-index:25278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" filled="f" stroked="f" strokeweight="1pt">
                    <v:textbox>
                      <w:txbxContent>
                        <w:p w14:paraId="13BFD0F9" w14:textId="77777777" w:rsidR="00E3791B" w:rsidRPr="000E7368" w:rsidRDefault="00E3791B" w:rsidP="00D56824">
                          <w:pPr>
                            <w:ind w:right="-51"/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0E7368">
                            <w:rPr>
                              <w:rFonts w:cstheme="minorHAnsi"/>
                              <w:b/>
                              <w:bCs/>
                            </w:rPr>
                            <w:t>⑦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745245" w:rsidRPr="00745245">
            <w:rPr>
              <w:rFonts w:asciiTheme="majorBidi" w:hAnsiTheme="majorBidi" w:cs="Times New Roman"/>
              <w:b/>
              <w:bCs/>
              <w:noProof/>
              <w:color w:val="auto"/>
              <w:sz w:val="22"/>
              <w:szCs w:val="22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782592" behindDoc="0" locked="0" layoutInCell="1" allowOverlap="1" wp14:anchorId="4DD723F9" wp14:editId="518BE5A4">
                    <wp:simplePos x="0" y="0"/>
                    <wp:positionH relativeFrom="column">
                      <wp:posOffset>4588922</wp:posOffset>
                    </wp:positionH>
                    <wp:positionV relativeFrom="paragraph">
                      <wp:posOffset>26670</wp:posOffset>
                    </wp:positionV>
                    <wp:extent cx="359410" cy="359410"/>
                    <wp:effectExtent l="0" t="0" r="0" b="2540"/>
                    <wp:wrapNone/>
                    <wp:docPr id="592" name="Rectangle 59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359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DDA821" w14:textId="77777777" w:rsidR="00E3791B" w:rsidRPr="000E7368" w:rsidRDefault="00E3791B" w:rsidP="00745245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④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DD723F9" id="Rectangle 592" o:spid="_x0000_s1298" style="position:absolute;left:0;text-align:left;margin-left:361.35pt;margin-top:2.1pt;width:28.3pt;height:28.3pt;z-index:25278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" filled="f" stroked="f" strokeweight="1pt">
                    <v:textbox>
                      <w:txbxContent>
                        <w:p w14:paraId="39DDA821" w14:textId="77777777" w:rsidR="00E3791B" w:rsidRPr="000E7368" w:rsidRDefault="00E3791B" w:rsidP="00745245">
                          <w:pPr>
                            <w:ind w:right="-51"/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0E7368">
                            <w:rPr>
                              <w:rFonts w:cstheme="minorHAnsi"/>
                              <w:b/>
                              <w:bCs/>
                            </w:rPr>
                            <w:t>④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6304C9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16704" behindDoc="0" locked="0" layoutInCell="1" allowOverlap="1" wp14:anchorId="7EF5AAC7" wp14:editId="31A58B35">
                    <wp:simplePos x="0" y="0"/>
                    <wp:positionH relativeFrom="column">
                      <wp:posOffset>4196241</wp:posOffset>
                    </wp:positionH>
                    <wp:positionV relativeFrom="paragraph">
                      <wp:posOffset>87630</wp:posOffset>
                    </wp:positionV>
                    <wp:extent cx="443230" cy="285750"/>
                    <wp:effectExtent l="0" t="0" r="0" b="0"/>
                    <wp:wrapNone/>
                    <wp:docPr id="532" name="Rectangle 5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268AB96" w14:textId="77777777" w:rsidR="00E3791B" w:rsidRDefault="00E3791B" w:rsidP="001952B5">
                                <w:pPr>
                                  <w:jc w:val="center"/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>V</w:t>
                                </w:r>
                              </w:p>
                              <w:p w14:paraId="048B4B06" w14:textId="77777777" w:rsidR="00E3791B" w:rsidRPr="002557F5" w:rsidRDefault="00E3791B" w:rsidP="006304C9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rtl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EF5AAC7" id="Rectangle 532" o:spid="_x0000_s1299" style="position:absolute;left:0;text-align:left;margin-left:330.4pt;margin-top:6.9pt;width:34.9pt;height:22.5pt;z-index:25261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" fillcolor="white [3201]" stroked="f" strokeweight="1pt">
                    <v:textbox>
                      <w:txbxContent>
                        <w:p w14:paraId="0268AB96" w14:textId="77777777" w:rsidR="00E3791B" w:rsidRDefault="00E3791B" w:rsidP="001952B5">
                          <w:pPr>
                            <w:jc w:val="center"/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  <w:t>V</w:t>
                          </w:r>
                        </w:p>
                        <w:p w14:paraId="048B4B06" w14:textId="77777777" w:rsidR="00E3791B" w:rsidRPr="002557F5" w:rsidRDefault="00E3791B" w:rsidP="006304C9">
                          <w:pPr>
                            <w:bidi/>
                            <w:jc w:val="center"/>
                            <w:rPr>
                              <w:b/>
                              <w:bCs/>
                              <w:rtl/>
                              <w:lang w:val="fr-FR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="006304C9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15680" behindDoc="0" locked="0" layoutInCell="1" allowOverlap="1" wp14:anchorId="36DA2DEC" wp14:editId="6B207D04">
                    <wp:simplePos x="0" y="0"/>
                    <wp:positionH relativeFrom="column">
                      <wp:posOffset>2153285</wp:posOffset>
                    </wp:positionH>
                    <wp:positionV relativeFrom="paragraph">
                      <wp:posOffset>88104</wp:posOffset>
                    </wp:positionV>
                    <wp:extent cx="443230" cy="285750"/>
                    <wp:effectExtent l="0" t="0" r="0" b="0"/>
                    <wp:wrapNone/>
                    <wp:docPr id="533" name="Rectangle 53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E8696E" w14:textId="77777777" w:rsidR="00E3791B" w:rsidRPr="00E758BD" w:rsidRDefault="00E3791B" w:rsidP="001952B5">
                                <w:pPr>
                                  <w:jc w:val="center"/>
                                  <w:rPr>
                                    <w:b/>
                                    <w:bCs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cs="Times New Roman"/>
                                    <w:b/>
                                    <w:bCs/>
                                    <w:lang w:val="fr-FR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6DA2DEC" id="Rectangle 533" o:spid="_x0000_s1300" style="position:absolute;left:0;text-align:left;margin-left:169.55pt;margin-top:6.95pt;width:34.9pt;height:22.5pt;z-index:25261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" fillcolor="white [3201]" stroked="f" strokeweight="1pt">
                    <v:textbox>
                      <w:txbxContent>
                        <w:p w14:paraId="50E8696E" w14:textId="77777777" w:rsidR="00E3791B" w:rsidRPr="00E758BD" w:rsidRDefault="00E3791B" w:rsidP="001952B5">
                          <w:pPr>
                            <w:jc w:val="center"/>
                            <w:rPr>
                              <w:b/>
                              <w:bCs/>
                              <w:rtl/>
                              <w:lang w:val="fr-FR"/>
                            </w:rPr>
                          </w:pPr>
                          <w:r>
                            <w:rPr>
                              <w:rFonts w:cs="Times New Roman"/>
                              <w:b/>
                              <w:bCs/>
                              <w:lang w:val="fr-FR"/>
                            </w:rPr>
                            <w:t>F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6304C9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20800" behindDoc="0" locked="0" layoutInCell="1" allowOverlap="1" wp14:anchorId="5868EAD4" wp14:editId="4C05A1E7">
                    <wp:simplePos x="0" y="0"/>
                    <wp:positionH relativeFrom="column">
                      <wp:posOffset>2548890</wp:posOffset>
                    </wp:positionH>
                    <wp:positionV relativeFrom="paragraph">
                      <wp:posOffset>75565</wp:posOffset>
                    </wp:positionV>
                    <wp:extent cx="1583690" cy="539750"/>
                    <wp:effectExtent l="38100" t="19050" r="16510" b="31750"/>
                    <wp:wrapNone/>
                    <wp:docPr id="534" name="Organigramme : Décision 53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583690" cy="539750"/>
                            </a:xfrm>
                            <a:prstGeom prst="flowChartDecision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15CE88F" w14:textId="77777777" w:rsidR="00E3791B" w:rsidRPr="009A03E7" w:rsidRDefault="00E3791B" w:rsidP="006304C9">
                                <w:pPr>
                                  <w:ind w:left="-142"/>
                                  <w:jc w:val="center"/>
                                  <w:rPr>
                                    <w:sz w:val="26"/>
                                    <w:szCs w:val="26"/>
                                  </w:rPr>
                                </w:pPr>
                                <w:r w:rsidRPr="009A03E7"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>i</w:t>
                                </w:r>
                                <w:r w:rsidRPr="009A03E7">
                                  <w:rPr>
                                    <w:rFonts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m:oMath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  <w:lang w:val="fr-FR"/>
                                    </w:rPr>
                                    <m:t>&lt;</m:t>
                                  </m:r>
                                </m:oMath>
                                <w:r>
                                  <w:rPr>
                                    <w:rFonts w:hint="cs"/>
                                    <w:b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=</w:t>
                                </w:r>
                                <w:r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18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868EAD4" id="Organigramme : Décision 534" o:spid="_x0000_s1301" type="#_x0000_t110" style="position:absolute;left:0;text-align:left;margin-left:200.7pt;margin-top:5.95pt;width:124.7pt;height:42.5pt;z-index:25262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" fillcolor="white [3201]" strokecolor="black [3200]" strokeweight="1.5pt">
                    <v:textbox>
                      <w:txbxContent>
                        <w:p w14:paraId="415CE88F" w14:textId="77777777" w:rsidR="00E3791B" w:rsidRPr="009A03E7" w:rsidRDefault="00E3791B" w:rsidP="006304C9">
                          <w:pPr>
                            <w:ind w:left="-142"/>
                            <w:jc w:val="center"/>
                            <w:rPr>
                              <w:sz w:val="26"/>
                              <w:szCs w:val="26"/>
                            </w:rPr>
                          </w:pPr>
                          <w:r w:rsidRPr="009A03E7">
                            <w:rPr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>i</w:t>
                          </w:r>
                          <w:r w:rsidRPr="009A03E7">
                            <w:rPr>
                              <w:rFonts w:hint="cs"/>
                              <w:b/>
                              <w:bCs/>
                              <w:sz w:val="26"/>
                              <w:szCs w:val="26"/>
                              <w:rtl/>
                              <w:lang w:val="fr-FR"/>
                            </w:rPr>
                            <w:t xml:space="preserve"> </w:t>
                          </w:r>
                          <m:oMath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26"/>
                                <w:szCs w:val="26"/>
                                <w:lang w:val="fr-FR"/>
                              </w:rPr>
                              <m:t>&lt;</m:t>
                            </m:r>
                          </m:oMath>
                          <w:r>
                            <w:rPr>
                              <w:rFonts w:hint="cs"/>
                              <w:b/>
                              <w:sz w:val="26"/>
                              <w:szCs w:val="26"/>
                              <w:rtl/>
                              <w:lang w:val="fr-FR"/>
                            </w:rPr>
                            <w:t>=</w:t>
                          </w:r>
                          <w:r>
                            <w:rPr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 xml:space="preserve"> 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26"/>
                              <w:szCs w:val="26"/>
                              <w:rtl/>
                              <w:lang w:val="fr-FR"/>
                            </w:rPr>
                            <w:t>18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276E2537" w14:textId="77777777" w:rsidR="006304C9" w:rsidRDefault="009408AA" w:rsidP="006304C9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21824" behindDoc="0" locked="0" layoutInCell="1" allowOverlap="1" wp14:anchorId="0F21016C" wp14:editId="0040524C">
                    <wp:simplePos x="0" y="0"/>
                    <wp:positionH relativeFrom="column">
                      <wp:posOffset>1771007</wp:posOffset>
                    </wp:positionH>
                    <wp:positionV relativeFrom="paragraph">
                      <wp:posOffset>40038</wp:posOffset>
                    </wp:positionV>
                    <wp:extent cx="795020" cy="2333501"/>
                    <wp:effectExtent l="0" t="0" r="24130" b="29210"/>
                    <wp:wrapNone/>
                    <wp:docPr id="535" name="Connecteur en angle 53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795020" cy="2333501"/>
                            </a:xfrm>
                            <a:prstGeom prst="bentConnector3">
                              <a:avLst>
                                <a:gd name="adj1" fmla="val 99913"/>
                              </a:avLst>
                            </a:prstGeom>
                            <a:ln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0C24457" id="Connecteur en angle 535" o:spid="_x0000_s1026" type="#_x0000_t34" style="position:absolute;margin-left:139.45pt;margin-top:3.15pt;width:62.6pt;height:183.75pt;flip:x;z-index:25262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" adj="21581" strokecolor="black [3200]" strokeweight="1.5pt"/>
                </w:pict>
              </mc:Fallback>
            </mc:AlternateContent>
          </w:r>
          <w:r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22848" behindDoc="0" locked="0" layoutInCell="1" allowOverlap="1" wp14:anchorId="3EA1DAB7" wp14:editId="625085A8">
                    <wp:simplePos x="0" y="0"/>
                    <wp:positionH relativeFrom="column">
                      <wp:posOffset>4118610</wp:posOffset>
                    </wp:positionH>
                    <wp:positionV relativeFrom="paragraph">
                      <wp:posOffset>40005</wp:posOffset>
                    </wp:positionV>
                    <wp:extent cx="796290" cy="467995"/>
                    <wp:effectExtent l="0" t="0" r="80010" b="65405"/>
                    <wp:wrapNone/>
                    <wp:docPr id="536" name="Connecteur en angle 53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796290" cy="467995"/>
                            </a:xfrm>
                            <a:prstGeom prst="bentConnector3">
                              <a:avLst>
                                <a:gd name="adj1" fmla="val 99827"/>
                              </a:avLst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312F453" id="Connecteur en angle 536" o:spid="_x0000_s1026" type="#_x0000_t34" style="position:absolute;margin-left:324.3pt;margin-top:3.15pt;width:62.7pt;height:36.85pt;z-index:25262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" adj="21563" strokecolor="black [3200]" strokeweight="1.5pt">
                    <v:stroke endarrow="block"/>
                  </v:shape>
                </w:pict>
              </mc:Fallback>
            </mc:AlternateContent>
          </w:r>
        </w:p>
        <w:p w14:paraId="47967D95" w14:textId="77777777" w:rsidR="006304C9" w:rsidRPr="003052E2" w:rsidRDefault="006304C9" w:rsidP="006304C9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18"/>
              <w:szCs w:val="18"/>
              <w:rtl/>
            </w:rPr>
          </w:pPr>
        </w:p>
        <w:p w14:paraId="735C855B" w14:textId="77777777" w:rsidR="006304C9" w:rsidRDefault="00D56824" w:rsidP="006304C9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 w:rsidRPr="00D56824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784640" behindDoc="0" locked="0" layoutInCell="1" allowOverlap="1" wp14:anchorId="46246AD4" wp14:editId="7E2316F6">
                    <wp:simplePos x="0" y="0"/>
                    <wp:positionH relativeFrom="column">
                      <wp:posOffset>3464560</wp:posOffset>
                    </wp:positionH>
                    <wp:positionV relativeFrom="paragraph">
                      <wp:posOffset>60102</wp:posOffset>
                    </wp:positionV>
                    <wp:extent cx="359410" cy="359410"/>
                    <wp:effectExtent l="0" t="0" r="0" b="2540"/>
                    <wp:wrapNone/>
                    <wp:docPr id="593" name="Rectangle 59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359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2375E2" w14:textId="77777777" w:rsidR="00E3791B" w:rsidRPr="000E7368" w:rsidRDefault="00E3791B" w:rsidP="00D56824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6246AD4" id="Rectangle 593" o:spid="_x0000_s1302" style="position:absolute;left:0;text-align:left;margin-left:272.8pt;margin-top:4.75pt;width:28.3pt;height:28.3pt;z-index:25278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" filled="f" stroked="f" strokeweight="1pt">
                    <v:textbox>
                      <w:txbxContent>
                        <w:p w14:paraId="102375E2" w14:textId="77777777" w:rsidR="00E3791B" w:rsidRPr="000E7368" w:rsidRDefault="00E3791B" w:rsidP="00D56824">
                          <w:pPr>
                            <w:ind w:right="-51"/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0E7368">
                            <w:rPr>
                              <w:rFonts w:cstheme="minorHAnsi"/>
                              <w:b/>
                              <w:bCs/>
                            </w:rPr>
                            <w:t>⑤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6304C9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34112" behindDoc="0" locked="0" layoutInCell="1" allowOverlap="1" wp14:anchorId="2334D44E" wp14:editId="3CC16E68">
                    <wp:simplePos x="0" y="0"/>
                    <wp:positionH relativeFrom="column">
                      <wp:posOffset>3972972</wp:posOffset>
                    </wp:positionH>
                    <wp:positionV relativeFrom="paragraph">
                      <wp:posOffset>16510</wp:posOffset>
                    </wp:positionV>
                    <wp:extent cx="1908000" cy="431800"/>
                    <wp:effectExtent l="0" t="0" r="16510" b="25400"/>
                    <wp:wrapNone/>
                    <wp:docPr id="537" name="Organigramme : Processus 53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908000" cy="431800"/>
                            </a:xfrm>
                            <a:prstGeom prst="flowChartProcess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A1EBA2E" w14:textId="77777777" w:rsidR="00E3791B" w:rsidRPr="00535C1D" w:rsidRDefault="00E3791B" w:rsidP="00972F39">
                                <w:pPr>
                                  <w:jc w:val="center"/>
                                  <w:rPr>
                                    <w:rFonts w:asciiTheme="majorBidi" w:hAnsiTheme="majorBidi" w:cs="Times New Roman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>
                                  <w:rPr>
                                    <w:rFonts w:cs="Times New Roman"/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 xml:space="preserve">Somme  </w:t>
                                </w:r>
                                <w:r w:rsidRPr="003E1B03"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>=</w:t>
                                </w:r>
                                <w:r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cs="Times New Roman"/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 xml:space="preserve">Somme  </w:t>
                                </w:r>
                                <w:r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 xml:space="preserve">+  i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334D44E" id="Organigramme : Processus 537" o:spid="_x0000_s1303" type="#_x0000_t109" style="position:absolute;left:0;text-align:left;margin-left:312.85pt;margin-top:1.3pt;width:150.25pt;height:34pt;z-index:25263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" fillcolor="white [3201]" strokecolor="black [3200]" strokeweight="1.5pt">
                    <v:textbox>
                      <w:txbxContent>
                        <w:p w14:paraId="0A1EBA2E" w14:textId="77777777" w:rsidR="00E3791B" w:rsidRPr="00535C1D" w:rsidRDefault="00E3791B" w:rsidP="00972F39">
                          <w:pPr>
                            <w:jc w:val="center"/>
                            <w:rPr>
                              <w:rFonts w:asciiTheme="majorBidi" w:hAnsiTheme="majorBidi" w:cs="Times New Roman"/>
                              <w:sz w:val="26"/>
                              <w:szCs w:val="26"/>
                              <w:rtl/>
                            </w:rPr>
                          </w:pPr>
                          <w:r>
                            <w:rPr>
                              <w:rFonts w:cs="Times New Roman"/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 xml:space="preserve">Somme  </w:t>
                          </w:r>
                          <w:r w:rsidRPr="003E1B03">
                            <w:rPr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>=</w:t>
                          </w:r>
                          <w:r>
                            <w:rPr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 xml:space="preserve">  </w:t>
                          </w:r>
                          <w:r>
                            <w:rPr>
                              <w:rFonts w:cs="Times New Roman"/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 xml:space="preserve">Somme  </w:t>
                          </w:r>
                          <w:r>
                            <w:rPr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 xml:space="preserve">+  i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3F74F828" w14:textId="77777777" w:rsidR="006304C9" w:rsidRDefault="006304C9" w:rsidP="006304C9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28992" behindDoc="0" locked="0" layoutInCell="1" allowOverlap="1" wp14:anchorId="63B55CDA" wp14:editId="3FB80591">
                    <wp:simplePos x="0" y="0"/>
                    <wp:positionH relativeFrom="column">
                      <wp:posOffset>4912360</wp:posOffset>
                    </wp:positionH>
                    <wp:positionV relativeFrom="paragraph">
                      <wp:posOffset>145415</wp:posOffset>
                    </wp:positionV>
                    <wp:extent cx="0" cy="468000"/>
                    <wp:effectExtent l="76200" t="0" r="57150" b="65405"/>
                    <wp:wrapNone/>
                    <wp:docPr id="538" name="Connecteur droit avec flèche 5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4680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DF4BED6" id="Connecteur droit avec flèche 538" o:spid="_x0000_s1026" type="#_x0000_t32" style="position:absolute;margin-left:386.8pt;margin-top:11.45pt;width:0;height:36.85pt;z-index:25262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" strokecolor="black [3200]" strokeweight="1.5pt">
                    <v:stroke endarrow="block" joinstyle="miter"/>
                  </v:shape>
                </w:pict>
              </mc:Fallback>
            </mc:AlternateContent>
          </w:r>
        </w:p>
        <w:p w14:paraId="0560F95E" w14:textId="77777777" w:rsidR="006304C9" w:rsidRPr="003052E2" w:rsidRDefault="006304C9" w:rsidP="006304C9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18"/>
              <w:szCs w:val="18"/>
            </w:rPr>
          </w:pPr>
        </w:p>
        <w:p w14:paraId="744B2EA9" w14:textId="77777777" w:rsidR="006304C9" w:rsidRDefault="00D56824" w:rsidP="00F06F81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 w:rsidRPr="00D56824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786688" behindDoc="0" locked="0" layoutInCell="1" allowOverlap="1" wp14:anchorId="11BA5482" wp14:editId="3448C7FC">
                    <wp:simplePos x="0" y="0"/>
                    <wp:positionH relativeFrom="column">
                      <wp:posOffset>3456940</wp:posOffset>
                    </wp:positionH>
                    <wp:positionV relativeFrom="paragraph">
                      <wp:posOffset>151353</wp:posOffset>
                    </wp:positionV>
                    <wp:extent cx="359410" cy="359410"/>
                    <wp:effectExtent l="0" t="0" r="0" b="2540"/>
                    <wp:wrapNone/>
                    <wp:docPr id="595" name="Rectangle 59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359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300306B" w14:textId="77777777" w:rsidR="00E3791B" w:rsidRPr="000E7368" w:rsidRDefault="00E3791B" w:rsidP="00D56824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⑥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1BA5482" id="Rectangle 595" o:spid="_x0000_s1304" style="position:absolute;left:0;text-align:left;margin-left:272.2pt;margin-top:11.9pt;width:28.3pt;height:28.3pt;z-index:25278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" filled="f" stroked="f" strokeweight="1pt">
                    <v:textbox>
                      <w:txbxContent>
                        <w:p w14:paraId="4300306B" w14:textId="77777777" w:rsidR="00E3791B" w:rsidRPr="000E7368" w:rsidRDefault="00E3791B" w:rsidP="00D56824">
                          <w:pPr>
                            <w:ind w:right="-51"/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0E7368">
                            <w:rPr>
                              <w:rFonts w:cstheme="minorHAnsi"/>
                              <w:b/>
                              <w:bCs/>
                            </w:rPr>
                            <w:t>⑥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6304C9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25920" behindDoc="0" locked="0" layoutInCell="1" allowOverlap="1" wp14:anchorId="672CD055" wp14:editId="3D413927">
                    <wp:simplePos x="0" y="0"/>
                    <wp:positionH relativeFrom="column">
                      <wp:posOffset>3975735</wp:posOffset>
                    </wp:positionH>
                    <wp:positionV relativeFrom="paragraph">
                      <wp:posOffset>116205</wp:posOffset>
                    </wp:positionV>
                    <wp:extent cx="1908000" cy="432000"/>
                    <wp:effectExtent l="0" t="0" r="16510" b="25400"/>
                    <wp:wrapNone/>
                    <wp:docPr id="539" name="Organigramme : Processus 5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908000" cy="432000"/>
                            </a:xfrm>
                            <a:prstGeom prst="flowChartProcess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BA2AEFB" w14:textId="77777777" w:rsidR="00E3791B" w:rsidRPr="009A03E7" w:rsidRDefault="00E3791B" w:rsidP="00972F39">
                                <w:pPr>
                                  <w:jc w:val="center"/>
                                  <w:rPr>
                                    <w:rFonts w:asciiTheme="majorBidi" w:hAnsiTheme="majorBidi" w:cs="Times New Roman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>i</w:t>
                                </w:r>
                                <w:r w:rsidRPr="009A03E7"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 xml:space="preserve"> </w:t>
                                </w:r>
                                <w:r w:rsidRPr="009A03E7"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>=</w:t>
                                </w:r>
                                <w:r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cs="Times New Roman"/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 xml:space="preserve"> i  + </w:t>
                                </w:r>
                                <w:r w:rsidRPr="009A03E7">
                                  <w:rPr>
                                    <w:rFonts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2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72CD055" id="Organigramme : Processus 539" o:spid="_x0000_s1305" type="#_x0000_t109" style="position:absolute;left:0;text-align:left;margin-left:313.05pt;margin-top:9.15pt;width:150.25pt;height:34pt;z-index:25262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" fillcolor="white [3201]" strokecolor="black [3200]" strokeweight="1.5pt">
                    <v:textbox>
                      <w:txbxContent>
                        <w:p w14:paraId="4BA2AEFB" w14:textId="77777777" w:rsidR="00E3791B" w:rsidRPr="009A03E7" w:rsidRDefault="00E3791B" w:rsidP="00972F39">
                          <w:pPr>
                            <w:jc w:val="center"/>
                            <w:rPr>
                              <w:rFonts w:asciiTheme="majorBidi" w:hAnsiTheme="majorBidi" w:cs="Times New Roman"/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>i</w:t>
                          </w:r>
                          <w:r w:rsidRPr="009A03E7">
                            <w:rPr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 xml:space="preserve"> </w:t>
                          </w:r>
                          <w:r w:rsidRPr="009A03E7">
                            <w:rPr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>=</w:t>
                          </w:r>
                          <w:r>
                            <w:rPr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 xml:space="preserve"> </w:t>
                          </w:r>
                          <w:r>
                            <w:rPr>
                              <w:rFonts w:cs="Times New Roman"/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 xml:space="preserve"> i  + </w:t>
                          </w:r>
                          <w:r w:rsidRPr="009A03E7">
                            <w:rPr>
                              <w:rFonts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  <w:lang w:val="fr-FR"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="Times New Roman"/>
                              <w:b/>
                              <w:bCs/>
                              <w:sz w:val="26"/>
                              <w:szCs w:val="26"/>
                            </w:rPr>
                            <w:t xml:space="preserve">2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6304C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 xml:space="preserve"> </w:t>
          </w:r>
        </w:p>
        <w:p w14:paraId="034A0D59" w14:textId="77777777" w:rsidR="006304C9" w:rsidRDefault="006304C9" w:rsidP="006304C9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23872" behindDoc="0" locked="0" layoutInCell="1" allowOverlap="1" wp14:anchorId="0A3A52B4" wp14:editId="7A838C71">
                    <wp:simplePos x="0" y="0"/>
                    <wp:positionH relativeFrom="column">
                      <wp:posOffset>4914900</wp:posOffset>
                    </wp:positionH>
                    <wp:positionV relativeFrom="paragraph">
                      <wp:posOffset>225425</wp:posOffset>
                    </wp:positionV>
                    <wp:extent cx="0" cy="518400"/>
                    <wp:effectExtent l="0" t="0" r="19050" b="34290"/>
                    <wp:wrapNone/>
                    <wp:docPr id="540" name="Connecteur droit avec flèche 54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518400"/>
                            </a:xfrm>
                            <a:prstGeom prst="straightConnector1">
                              <a:avLst/>
                            </a:prstGeom>
                            <a:ln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3B946CF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540" o:spid="_x0000_s1026" type="#_x0000_t32" style="position:absolute;margin-left:387pt;margin-top:17.75pt;width:0;height:40.8pt;z-index:25262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" strokecolor="black [3200]" strokeweight="1.5pt">
                    <v:stroke joinstyle="miter"/>
                  </v:shape>
                </w:pict>
              </mc:Fallback>
            </mc:AlternateContent>
          </w:r>
        </w:p>
        <w:p w14:paraId="4AEEBDDD" w14:textId="77777777" w:rsidR="006304C9" w:rsidRDefault="006304C9" w:rsidP="006304C9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</w:p>
        <w:p w14:paraId="43F69969" w14:textId="77777777" w:rsidR="006304C9" w:rsidRDefault="006304C9" w:rsidP="006304C9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14656" behindDoc="0" locked="0" layoutInCell="1" allowOverlap="1" wp14:anchorId="23AFCF14" wp14:editId="2AA7E7D7">
                    <wp:simplePos x="0" y="0"/>
                    <wp:positionH relativeFrom="column">
                      <wp:posOffset>1765300</wp:posOffset>
                    </wp:positionH>
                    <wp:positionV relativeFrom="paragraph">
                      <wp:posOffset>135255</wp:posOffset>
                    </wp:positionV>
                    <wp:extent cx="1554001" cy="504000"/>
                    <wp:effectExtent l="0" t="0" r="65405" b="48895"/>
                    <wp:wrapNone/>
                    <wp:docPr id="541" name="Connecteur en angle 54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1554001" cy="504000"/>
                            </a:xfrm>
                            <a:prstGeom prst="bentConnector3">
                              <a:avLst>
                                <a:gd name="adj1" fmla="val 99827"/>
                              </a:avLst>
                            </a:prstGeom>
                            <a:ln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01598B6" id="Connecteur en angle 541" o:spid="_x0000_s1026" type="#_x0000_t34" style="position:absolute;margin-left:139pt;margin-top:10.65pt;width:122.35pt;height:39.7pt;z-index:25261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" adj="21563" strokecolor="black [3200]" strokeweight="1.5pt">
                    <v:stroke endarrow="block"/>
                  </v:shape>
                </w:pict>
              </mc:Fallback>
            </mc:AlternateContent>
          </w:r>
        </w:p>
        <w:p w14:paraId="66681E9E" w14:textId="77777777" w:rsidR="006304C9" w:rsidRDefault="006304C9" w:rsidP="006304C9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</w:p>
        <w:p w14:paraId="436B8C8F" w14:textId="77777777" w:rsidR="006304C9" w:rsidRDefault="00D56824" w:rsidP="006304C9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  <w:r w:rsidRPr="00D16BE3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788736" behindDoc="0" locked="0" layoutInCell="1" allowOverlap="1" wp14:anchorId="0675F814" wp14:editId="76BAC9FD">
                    <wp:simplePos x="0" y="0"/>
                    <wp:positionH relativeFrom="column">
                      <wp:posOffset>1483649</wp:posOffset>
                    </wp:positionH>
                    <wp:positionV relativeFrom="paragraph">
                      <wp:posOffset>87761</wp:posOffset>
                    </wp:positionV>
                    <wp:extent cx="349885" cy="323850"/>
                    <wp:effectExtent l="0" t="0" r="0" b="0"/>
                    <wp:wrapNone/>
                    <wp:docPr id="596" name="Rectangle 59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49885" cy="32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8ED1479" w14:textId="77777777" w:rsidR="00E3791B" w:rsidRPr="000E7368" w:rsidRDefault="00E3791B" w:rsidP="00D56824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⑧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675F814" id="Rectangle 596" o:spid="_x0000_s1306" style="position:absolute;left:0;text-align:left;margin-left:116.8pt;margin-top:6.9pt;width:27.55pt;height:25.5pt;z-index:25278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" filled="f" stroked="f" strokeweight="1pt">
                    <v:textbox>
                      <w:txbxContent>
                        <w:p w14:paraId="48ED1479" w14:textId="77777777" w:rsidR="00E3791B" w:rsidRPr="000E7368" w:rsidRDefault="00E3791B" w:rsidP="00D56824">
                          <w:pPr>
                            <w:ind w:right="-51"/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rFonts w:cstheme="minorHAnsi"/>
                              <w:b/>
                              <w:bCs/>
                            </w:rPr>
                            <w:t>⑧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6073B5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31040" behindDoc="0" locked="0" layoutInCell="1" allowOverlap="1" wp14:anchorId="76E3EDFC" wp14:editId="212DDF26">
                    <wp:simplePos x="0" y="0"/>
                    <wp:positionH relativeFrom="column">
                      <wp:posOffset>1828800</wp:posOffset>
                    </wp:positionH>
                    <wp:positionV relativeFrom="paragraph">
                      <wp:posOffset>45085</wp:posOffset>
                    </wp:positionV>
                    <wp:extent cx="2987675" cy="432000"/>
                    <wp:effectExtent l="19050" t="0" r="41275" b="25400"/>
                    <wp:wrapNone/>
                    <wp:docPr id="544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987675" cy="43200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1352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897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491870A" w14:textId="77777777" w:rsidR="00E3791B" w:rsidRPr="005826F5" w:rsidRDefault="00E3791B" w:rsidP="00972F39">
                                <w:pPr>
                                  <w:ind w:left="180"/>
                                  <w:jc w:val="center"/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 xml:space="preserve">Ecrire (" </w:t>
                                </w:r>
                                <w:r>
                                  <w:rPr>
                                    <w:rFonts w:cs="Times New Roman"/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 xml:space="preserve">Somme  </w:t>
                                </w:r>
                                <w:r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>=  ",</w:t>
                                </w:r>
                                <w:r w:rsidRPr="00FB3EAE">
                                  <w:rPr>
                                    <w:rFonts w:cs="Times New Roman"/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cs="Times New Roman"/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>Somme</w:t>
                                </w:r>
                                <w:r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6E3EDFC" id="_x0000_s1307" style="position:absolute;left:0;text-align:left;margin-left:2in;margin-top:3.55pt;width:235.25pt;height:34pt;z-index:25263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" adj="-11796480,,5400" path="m,10000l1352,r8648,l8970,10000,,10000xe" fillcolor="white [3201]" strokecolor="black [3200]" strokeweight="1.5pt">
                    <v:stroke joinstyle="miter"/>
                    <v:formulas/>
                    <v:path arrowok="t" o:connecttype="custom" o:connectlocs="0,432000;403934,0;2987675,0;2679944,432000;0,432000" o:connectangles="0,0,0,0,0" textboxrect="0,0,10000,10000"/>
                    <v:textbox>
                      <w:txbxContent>
                        <w:p w14:paraId="4491870A" w14:textId="77777777" w:rsidR="00E3791B" w:rsidRPr="005826F5" w:rsidRDefault="00E3791B" w:rsidP="00972F39">
                          <w:pPr>
                            <w:ind w:left="180"/>
                            <w:jc w:val="center"/>
                            <w:rPr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</w:pPr>
                          <w:r>
                            <w:rPr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 xml:space="preserve">Ecrire (" </w:t>
                          </w:r>
                          <w:r>
                            <w:rPr>
                              <w:rFonts w:cs="Times New Roman"/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 xml:space="preserve">Somme  </w:t>
                          </w:r>
                          <w:r>
                            <w:rPr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>=  ",</w:t>
                          </w:r>
                          <w:r w:rsidRPr="00FB3EAE">
                            <w:rPr>
                              <w:rFonts w:cs="Times New Roman"/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 xml:space="preserve"> </w:t>
                          </w:r>
                          <w:r>
                            <w:rPr>
                              <w:rFonts w:cs="Times New Roman"/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>Somme</w:t>
                          </w:r>
                          <w:r>
                            <w:rPr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>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0FFC18C7" w14:textId="77777777" w:rsidR="006304C9" w:rsidRDefault="006073B5" w:rsidP="006304C9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32064" behindDoc="0" locked="0" layoutInCell="1" allowOverlap="1" wp14:anchorId="77D67F5B" wp14:editId="7AE0BBFE">
                    <wp:simplePos x="0" y="0"/>
                    <wp:positionH relativeFrom="column">
                      <wp:posOffset>3313430</wp:posOffset>
                    </wp:positionH>
                    <wp:positionV relativeFrom="paragraph">
                      <wp:posOffset>176159</wp:posOffset>
                    </wp:positionV>
                    <wp:extent cx="0" cy="467995"/>
                    <wp:effectExtent l="76200" t="0" r="57150" b="65405"/>
                    <wp:wrapNone/>
                    <wp:docPr id="543" name="Connecteur droit avec flèche 54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46799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8BDC41C" id="Connecteur droit avec flèche 543" o:spid="_x0000_s1026" type="#_x0000_t32" style="position:absolute;margin-left:260.9pt;margin-top:13.85pt;width:0;height:36.85pt;z-index:25263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" strokecolor="black [3200]" strokeweight="1.5pt">
                    <v:stroke endarrow="block" joinstyle="miter"/>
                  </v:shape>
                </w:pict>
              </mc:Fallback>
            </mc:AlternateContent>
          </w:r>
        </w:p>
        <w:p w14:paraId="554F4111" w14:textId="77777777" w:rsidR="006304C9" w:rsidRDefault="006304C9" w:rsidP="006304C9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</w:p>
        <w:p w14:paraId="5C7FFA8C" w14:textId="77777777" w:rsidR="006304C9" w:rsidRDefault="006073B5" w:rsidP="006304C9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19776" behindDoc="0" locked="0" layoutInCell="1" allowOverlap="1" wp14:anchorId="1A98FBE2" wp14:editId="7A03C346">
                    <wp:simplePos x="0" y="0"/>
                    <wp:positionH relativeFrom="column">
                      <wp:posOffset>2143125</wp:posOffset>
                    </wp:positionH>
                    <wp:positionV relativeFrom="paragraph">
                      <wp:posOffset>46619</wp:posOffset>
                    </wp:positionV>
                    <wp:extent cx="2339975" cy="431800"/>
                    <wp:effectExtent l="0" t="0" r="22225" b="25400"/>
                    <wp:wrapNone/>
                    <wp:docPr id="542" name="Ellipse 5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339975" cy="431800"/>
                            </a:xfrm>
                            <a:prstGeom prst="ellipse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1A43A2F" w14:textId="77777777" w:rsidR="00E3791B" w:rsidRPr="008A4D1C" w:rsidRDefault="00E3791B" w:rsidP="008A4D1C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  <w:lang w:val="fr-FR"/>
                                  </w:rPr>
                                </w:pPr>
                                <w:r>
                                  <w:rPr>
                                    <w:rFonts w:cs="Times New Roman"/>
                                    <w:b/>
                                    <w:bCs/>
                                    <w:sz w:val="26"/>
                                    <w:szCs w:val="28"/>
                                    <w:lang w:val="fr-FR"/>
                                  </w:rPr>
                                  <w:t>Fin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oval w14:anchorId="1A98FBE2" id="Ellipse 542" o:spid="_x0000_s1308" style="position:absolute;left:0;text-align:left;margin-left:168.75pt;margin-top:3.65pt;width:184.25pt;height:34pt;z-index:25261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" fillcolor="white [3201]" strokecolor="black [3200]" strokeweight="1.5pt">
                    <v:stroke joinstyle="miter"/>
                    <v:textbox>
                      <w:txbxContent>
                        <w:p w14:paraId="11A43A2F" w14:textId="77777777" w:rsidR="00E3791B" w:rsidRPr="008A4D1C" w:rsidRDefault="00E3791B" w:rsidP="008A4D1C">
                          <w:pPr>
                            <w:jc w:val="center"/>
                            <w:rPr>
                              <w:sz w:val="22"/>
                              <w:szCs w:val="22"/>
                              <w:lang w:val="fr-FR"/>
                            </w:rPr>
                          </w:pPr>
                          <w:r>
                            <w:rPr>
                              <w:rFonts w:cs="Times New Roman"/>
                              <w:b/>
                              <w:bCs/>
                              <w:sz w:val="26"/>
                              <w:szCs w:val="28"/>
                              <w:lang w:val="fr-FR"/>
                            </w:rPr>
                            <w:t>Fin</w:t>
                          </w:r>
                        </w:p>
                      </w:txbxContent>
                    </v:textbox>
                  </v:oval>
                </w:pict>
              </mc:Fallback>
            </mc:AlternateContent>
          </w:r>
        </w:p>
        <w:p w14:paraId="34BBB0BD" w14:textId="77777777" w:rsidR="006304C9" w:rsidRDefault="006304C9" w:rsidP="006304C9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</w:p>
        <w:p w14:paraId="1F78215F" w14:textId="77777777" w:rsidR="006304C9" w:rsidRDefault="006304C9" w:rsidP="006304C9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</w:p>
        <w:p w14:paraId="5EA503C4" w14:textId="77777777" w:rsidR="00D62AE2" w:rsidRDefault="00D62AE2" w:rsidP="00D62AE2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</w:p>
        <w:p w14:paraId="7B8E5043" w14:textId="77777777" w:rsidR="002F6F56" w:rsidRDefault="002F6F56">
          <w:pPr>
            <w:widowControl/>
            <w:suppressAutoHyphens w:val="0"/>
            <w:jc w:val="right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br w:type="page"/>
          </w:r>
        </w:p>
        <w:p w14:paraId="1DAA2748" w14:textId="77777777" w:rsidR="00927C9A" w:rsidRDefault="00927C9A" w:rsidP="006304C9">
          <w:pPr>
            <w:widowControl/>
            <w:suppressAutoHyphens w:val="0"/>
            <w:jc w:val="right"/>
            <w:rPr>
              <w:rFonts w:asciiTheme="majorBidi" w:hAnsiTheme="majorBidi" w:cstheme="majorBidi"/>
              <w:bCs/>
              <w:color w:val="0070C0"/>
              <w:sz w:val="14"/>
              <w:szCs w:val="14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14:paraId="23B1C242" w14:textId="77777777" w:rsidR="007C2528" w:rsidRPr="00EF7F17" w:rsidRDefault="007C2528" w:rsidP="00555CE7">
          <w:pPr>
            <w:bidi/>
            <w:spacing w:line="48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32"/>
              <w:szCs w:val="32"/>
              <w:rtl/>
            </w:rPr>
          </w:pPr>
          <w:r w:rsidRPr="00EF7F17">
            <w:rPr>
              <w:rFonts w:asciiTheme="majorBidi" w:hAnsiTheme="majorBidi" w:cstheme="majorBidi" w:hint="cs"/>
              <w:b/>
              <w:bCs/>
              <w:color w:val="auto"/>
              <w:sz w:val="32"/>
              <w:szCs w:val="32"/>
              <w:rtl/>
            </w:rPr>
            <w:t>الـمـخــطَّــط الانـ</w:t>
          </w:r>
          <w:r w:rsidR="00E13F03">
            <w:rPr>
              <w:rFonts w:asciiTheme="majorBidi" w:hAnsiTheme="majorBidi" w:cstheme="majorBidi" w:hint="cs"/>
              <w:b/>
              <w:bCs/>
              <w:color w:val="auto"/>
              <w:sz w:val="32"/>
              <w:szCs w:val="32"/>
              <w:rtl/>
            </w:rPr>
            <w:t>ـ</w:t>
          </w:r>
          <w:r w:rsidRPr="00EF7F17">
            <w:rPr>
              <w:rFonts w:asciiTheme="majorBidi" w:hAnsiTheme="majorBidi" w:cstheme="majorBidi" w:hint="cs"/>
              <w:b/>
              <w:bCs/>
              <w:color w:val="auto"/>
              <w:sz w:val="32"/>
              <w:szCs w:val="32"/>
              <w:rtl/>
            </w:rPr>
            <w:t>س</w:t>
          </w:r>
          <w:r w:rsidR="00E13F03">
            <w:rPr>
              <w:rFonts w:asciiTheme="majorBidi" w:hAnsiTheme="majorBidi" w:cstheme="majorBidi" w:hint="cs"/>
              <w:b/>
              <w:bCs/>
              <w:color w:val="auto"/>
              <w:sz w:val="32"/>
              <w:szCs w:val="32"/>
              <w:rtl/>
            </w:rPr>
            <w:t>ـ</w:t>
          </w:r>
          <w:r w:rsidRPr="00EF7F17">
            <w:rPr>
              <w:rFonts w:asciiTheme="majorBidi" w:hAnsiTheme="majorBidi" w:cstheme="majorBidi" w:hint="cs"/>
              <w:b/>
              <w:bCs/>
              <w:color w:val="auto"/>
              <w:sz w:val="32"/>
              <w:szCs w:val="32"/>
              <w:rtl/>
            </w:rPr>
            <w:t>ـيـ</w:t>
          </w:r>
          <w:r w:rsidR="00E13F03">
            <w:rPr>
              <w:rFonts w:asciiTheme="majorBidi" w:hAnsiTheme="majorBidi" w:cstheme="majorBidi" w:hint="cs"/>
              <w:b/>
              <w:bCs/>
              <w:color w:val="auto"/>
              <w:sz w:val="32"/>
              <w:szCs w:val="32"/>
              <w:rtl/>
            </w:rPr>
            <w:t>ـ</w:t>
          </w:r>
          <w:r w:rsidRPr="00EF7F17">
            <w:rPr>
              <w:rFonts w:asciiTheme="majorBidi" w:hAnsiTheme="majorBidi" w:cstheme="majorBidi" w:hint="cs"/>
              <w:b/>
              <w:bCs/>
              <w:color w:val="auto"/>
              <w:sz w:val="32"/>
              <w:szCs w:val="32"/>
              <w:rtl/>
            </w:rPr>
            <w:t>ابـي</w:t>
          </w:r>
          <w:r w:rsidR="001F5B0E" w:rsidRPr="008F3322">
            <w:rPr>
              <w:rFonts w:asciiTheme="majorBidi" w:hAnsiTheme="majorBidi" w:cstheme="majorBidi" w:hint="cs"/>
              <w:b/>
              <w:bCs/>
              <w:color w:val="auto"/>
              <w:sz w:val="32"/>
              <w:szCs w:val="32"/>
              <w:rtl/>
            </w:rPr>
            <w:t xml:space="preserve">  </w:t>
          </w:r>
          <w:r w:rsidR="001F5B0E" w:rsidRPr="008F332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" </w:t>
          </w:r>
          <w:r w:rsidR="00555CE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6</w:t>
          </w:r>
          <w:r w:rsidR="001F5B0E" w:rsidRPr="008F332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" </w:t>
          </w:r>
          <w:r w:rsidRPr="00EF7F17">
            <w:rPr>
              <w:rFonts w:asciiTheme="majorBidi" w:hAnsiTheme="majorBidi" w:cstheme="majorBidi"/>
              <w:b/>
              <w:bCs/>
              <w:color w:val="auto"/>
              <w:sz w:val="32"/>
              <w:szCs w:val="32"/>
            </w:rPr>
            <w:t xml:space="preserve"> </w:t>
          </w:r>
          <w:r w:rsidRPr="00EF7F17">
            <w:rPr>
              <w:rFonts w:asciiTheme="majorBidi" w:hAnsiTheme="majorBidi" w:cstheme="majorBidi" w:hint="cs"/>
              <w:b/>
              <w:bCs/>
              <w:color w:val="auto"/>
              <w:sz w:val="32"/>
              <w:szCs w:val="32"/>
              <w:rtl/>
            </w:rPr>
            <w:t>يـ</w:t>
          </w:r>
          <w:r w:rsidRPr="00EF7F17"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سـمـح</w:t>
          </w:r>
          <w:r w:rsidRPr="00EF7F17">
            <w:rPr>
              <w:rFonts w:asciiTheme="majorBidi" w:hAnsiTheme="majorBidi" w:cs="Times New Roman"/>
              <w:b/>
              <w:bCs/>
              <w:color w:val="auto"/>
              <w:sz w:val="32"/>
              <w:szCs w:val="32"/>
              <w:rtl/>
            </w:rPr>
            <w:t xml:space="preserve"> ب</w:t>
          </w:r>
          <w:r w:rsidR="00EF7F17"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ـ</w:t>
          </w:r>
          <w:r w:rsidRPr="00EF7F17"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ـ</w:t>
          </w:r>
          <w:r w:rsidRPr="00EF7F17">
            <w:rPr>
              <w:rFonts w:asciiTheme="majorBidi" w:hAnsiTheme="majorBidi" w:cs="Times New Roman"/>
              <w:b/>
              <w:bCs/>
              <w:color w:val="auto"/>
              <w:sz w:val="32"/>
              <w:szCs w:val="32"/>
              <w:rtl/>
            </w:rPr>
            <w:t>ق</w:t>
          </w:r>
          <w:r w:rsidRPr="00EF7F17"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ـ</w:t>
          </w:r>
          <w:r w:rsidR="00EF7F17"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ـ</w:t>
          </w:r>
          <w:r w:rsidRPr="00EF7F17"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ـ</w:t>
          </w:r>
          <w:r w:rsidRPr="00EF7F17">
            <w:rPr>
              <w:rFonts w:asciiTheme="majorBidi" w:hAnsiTheme="majorBidi" w:cs="Times New Roman"/>
              <w:b/>
              <w:bCs/>
              <w:color w:val="auto"/>
              <w:sz w:val="32"/>
              <w:szCs w:val="32"/>
              <w:rtl/>
            </w:rPr>
            <w:t>راءة  10</w:t>
          </w:r>
          <w:r w:rsidRPr="00EF7F17"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 xml:space="preserve">  </w:t>
          </w:r>
          <w:r w:rsidRPr="00EF7F17">
            <w:rPr>
              <w:rFonts w:asciiTheme="majorBidi" w:hAnsiTheme="majorBidi" w:cs="Times New Roman"/>
              <w:b/>
              <w:bCs/>
              <w:color w:val="auto"/>
              <w:sz w:val="32"/>
              <w:szCs w:val="32"/>
              <w:rtl/>
            </w:rPr>
            <w:t>أع</w:t>
          </w:r>
          <w:r w:rsidRPr="00EF7F17"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ـ</w:t>
          </w:r>
          <w:r w:rsidR="00E13F03"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ـ</w:t>
          </w:r>
          <w:r w:rsidRPr="00EF7F17"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ـ</w:t>
          </w:r>
          <w:r w:rsidRPr="00EF7F17">
            <w:rPr>
              <w:rFonts w:asciiTheme="majorBidi" w:hAnsiTheme="majorBidi" w:cs="Times New Roman"/>
              <w:b/>
              <w:bCs/>
              <w:color w:val="auto"/>
              <w:sz w:val="32"/>
              <w:szCs w:val="32"/>
              <w:rtl/>
            </w:rPr>
            <w:t xml:space="preserve">داد </w:t>
          </w:r>
          <w:r w:rsidRPr="00EF7F17"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وإظ</w:t>
          </w:r>
          <w:r w:rsidR="00E13F03"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ـ</w:t>
          </w:r>
          <w:r w:rsidRPr="00EF7F17"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ـه</w:t>
          </w:r>
          <w:r w:rsidR="00E13F03"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ـ</w:t>
          </w:r>
          <w:r w:rsidRPr="00EF7F17"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ـار</w:t>
          </w:r>
          <w:r w:rsidRPr="00EF7F17">
            <w:rPr>
              <w:rFonts w:asciiTheme="majorBidi" w:hAnsiTheme="majorBidi" w:cs="Times New Roman"/>
              <w:b/>
              <w:bCs/>
              <w:color w:val="auto"/>
              <w:sz w:val="32"/>
              <w:szCs w:val="32"/>
              <w:rtl/>
            </w:rPr>
            <w:t xml:space="preserve"> ع</w:t>
          </w:r>
          <w:r w:rsidRPr="00EF7F17"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ـ</w:t>
          </w:r>
          <w:r w:rsidR="00E13F03"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ـ</w:t>
          </w:r>
          <w:r w:rsidRPr="00EF7F17"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ـ</w:t>
          </w:r>
          <w:r w:rsidRPr="00EF7F17">
            <w:rPr>
              <w:rFonts w:asciiTheme="majorBidi" w:hAnsiTheme="majorBidi" w:cs="Times New Roman"/>
              <w:b/>
              <w:bCs/>
              <w:color w:val="auto"/>
              <w:sz w:val="32"/>
              <w:szCs w:val="32"/>
              <w:rtl/>
            </w:rPr>
            <w:t xml:space="preserve">دد </w:t>
          </w:r>
          <w:r w:rsidRPr="00EF7F17"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ال</w:t>
          </w:r>
          <w:r w:rsidR="00E13F03"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ـ</w:t>
          </w:r>
          <w:r w:rsidRPr="00EF7F17"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ق</w:t>
          </w:r>
          <w:r w:rsidR="001F749F"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ِ</w:t>
          </w:r>
          <w:r w:rsidR="00E13F03"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ـ</w:t>
          </w:r>
          <w:r w:rsidRPr="00EF7F17"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ـي</w:t>
          </w:r>
          <w:r w:rsidR="001F749F"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َّ</w:t>
          </w:r>
          <w:r w:rsidR="00E13F03"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ـ</w:t>
          </w:r>
          <w:r w:rsidRPr="00EF7F17"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ـم</w:t>
          </w:r>
          <w:r w:rsidRPr="00EF7F17">
            <w:rPr>
              <w:rFonts w:asciiTheme="majorBidi" w:hAnsiTheme="majorBidi" w:cs="Times New Roman"/>
              <w:b/>
              <w:bCs/>
              <w:color w:val="auto"/>
              <w:sz w:val="32"/>
              <w:szCs w:val="32"/>
              <w:rtl/>
            </w:rPr>
            <w:t xml:space="preserve"> </w:t>
          </w:r>
          <w:r w:rsidR="00764241" w:rsidRPr="00EF7F17"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الــ</w:t>
          </w:r>
          <w:r w:rsidR="00AE5978"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فــرد</w:t>
          </w:r>
          <w:r w:rsidR="00764241" w:rsidRPr="00EF7F17"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>يــة</w:t>
          </w:r>
          <w:r w:rsidRPr="00EF7F17">
            <w:rPr>
              <w:rFonts w:asciiTheme="majorBidi" w:hAnsiTheme="majorBidi" w:cs="Times New Roman" w:hint="cs"/>
              <w:b/>
              <w:bCs/>
              <w:color w:val="auto"/>
              <w:sz w:val="32"/>
              <w:szCs w:val="32"/>
              <w:rtl/>
            </w:rPr>
            <w:t xml:space="preserve"> </w:t>
          </w:r>
          <w:r w:rsidRPr="00EF7F17">
            <w:rPr>
              <w:rFonts w:asciiTheme="majorBidi" w:hAnsiTheme="majorBidi" w:cstheme="majorBidi" w:hint="cs"/>
              <w:b/>
              <w:bCs/>
              <w:color w:val="auto"/>
              <w:sz w:val="32"/>
              <w:szCs w:val="32"/>
              <w:rtl/>
            </w:rPr>
            <w:t>:</w:t>
          </w:r>
        </w:p>
        <w:p w14:paraId="7576344B" w14:textId="77777777" w:rsidR="007C2528" w:rsidRPr="003E1B03" w:rsidRDefault="00676FBF" w:rsidP="007C2528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2060"/>
              <w:sz w:val="18"/>
              <w:szCs w:val="18"/>
              <w:u w:val="single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49472" behindDoc="0" locked="0" layoutInCell="1" allowOverlap="1" wp14:anchorId="7D673AC7" wp14:editId="7C46E94A">
                    <wp:simplePos x="0" y="0"/>
                    <wp:positionH relativeFrom="column">
                      <wp:posOffset>2174240</wp:posOffset>
                    </wp:positionH>
                    <wp:positionV relativeFrom="paragraph">
                      <wp:posOffset>66145</wp:posOffset>
                    </wp:positionV>
                    <wp:extent cx="2339975" cy="431800"/>
                    <wp:effectExtent l="0" t="0" r="22225" b="25400"/>
                    <wp:wrapNone/>
                    <wp:docPr id="549" name="Ellipse 54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339975" cy="431800"/>
                            </a:xfrm>
                            <a:prstGeom prst="ellipse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D374F0D" w14:textId="77777777" w:rsidR="00E3791B" w:rsidRPr="007C2528" w:rsidRDefault="00E3791B" w:rsidP="007C2528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  <w:lang w:val="fr-FR"/>
                                  </w:rPr>
                                </w:pPr>
                                <w:r>
                                  <w:rPr>
                                    <w:rFonts w:cs="Times New Roman"/>
                                    <w:b/>
                                    <w:bCs/>
                                    <w:sz w:val="26"/>
                                    <w:szCs w:val="28"/>
                                    <w:lang w:val="fr-FR"/>
                                  </w:rPr>
                                  <w:t>Début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oval w14:anchorId="7D673AC7" id="Ellipse 549" o:spid="_x0000_s1309" style="position:absolute;left:0;text-align:left;margin-left:171.2pt;margin-top:5.2pt;width:184.25pt;height:34pt;z-index:25264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" fillcolor="white [3201]" strokecolor="black [3200]" strokeweight="1.5pt">
                    <v:stroke joinstyle="miter"/>
                    <v:textbox>
                      <w:txbxContent>
                        <w:p w14:paraId="3D374F0D" w14:textId="77777777" w:rsidR="00E3791B" w:rsidRPr="007C2528" w:rsidRDefault="00E3791B" w:rsidP="007C2528">
                          <w:pPr>
                            <w:jc w:val="center"/>
                            <w:rPr>
                              <w:sz w:val="22"/>
                              <w:szCs w:val="22"/>
                              <w:lang w:val="fr-FR"/>
                            </w:rPr>
                          </w:pPr>
                          <w:r>
                            <w:rPr>
                              <w:rFonts w:cs="Times New Roman"/>
                              <w:b/>
                              <w:bCs/>
                              <w:sz w:val="26"/>
                              <w:szCs w:val="28"/>
                              <w:lang w:val="fr-FR"/>
                            </w:rPr>
                            <w:t>Début</w:t>
                          </w:r>
                        </w:p>
                      </w:txbxContent>
                    </v:textbox>
                  </v:oval>
                </w:pict>
              </mc:Fallback>
            </mc:AlternateContent>
          </w:r>
        </w:p>
        <w:p w14:paraId="52C104AD" w14:textId="77777777" w:rsidR="007C2528" w:rsidRPr="006500D0" w:rsidRDefault="007C2528" w:rsidP="007C2528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2060"/>
              <w:sz w:val="10"/>
              <w:szCs w:val="10"/>
              <w:u w:val="single"/>
              <w:rtl/>
            </w:rPr>
          </w:pPr>
        </w:p>
        <w:p w14:paraId="51DD3C2F" w14:textId="77777777" w:rsidR="007C2528" w:rsidRPr="00335479" w:rsidRDefault="00676FBF" w:rsidP="007C2528">
          <w:pPr>
            <w:bidi/>
            <w:spacing w:line="360" w:lineRule="auto"/>
            <w:ind w:firstLine="720"/>
            <w:jc w:val="both"/>
            <w:rPr>
              <w:rFonts w:asciiTheme="majorBidi" w:hAnsiTheme="majorBidi" w:cstheme="majorBidi"/>
              <w:b/>
              <w:bCs/>
              <w:color w:val="auto"/>
              <w:sz w:val="22"/>
              <w:szCs w:val="22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65856" behindDoc="0" locked="0" layoutInCell="1" allowOverlap="1" wp14:anchorId="4770A59B" wp14:editId="478E1089">
                    <wp:simplePos x="0" y="0"/>
                    <wp:positionH relativeFrom="column">
                      <wp:posOffset>3337560</wp:posOffset>
                    </wp:positionH>
                    <wp:positionV relativeFrom="paragraph">
                      <wp:posOffset>197590</wp:posOffset>
                    </wp:positionV>
                    <wp:extent cx="0" cy="395605"/>
                    <wp:effectExtent l="76200" t="0" r="57150" b="61595"/>
                    <wp:wrapNone/>
                    <wp:docPr id="548" name="Connecteur droit avec flèche 54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39560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EBFE356" id="Connecteur droit avec flèche 548" o:spid="_x0000_s1026" type="#_x0000_t32" style="position:absolute;margin-left:262.8pt;margin-top:15.55pt;width:0;height:31.15pt;z-index:25266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" strokecolor="black [3200]" strokeweight="1.5pt">
                    <v:stroke endarrow="block" joinstyle="miter"/>
                  </v:shape>
                </w:pict>
              </mc:Fallback>
            </mc:AlternateContent>
          </w:r>
        </w:p>
        <w:p w14:paraId="2F5AC106" w14:textId="77777777" w:rsidR="007C2528" w:rsidRDefault="007C2528" w:rsidP="007C2528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</w:p>
        <w:p w14:paraId="47ABD6E0" w14:textId="77777777" w:rsidR="007C2528" w:rsidRDefault="00B70023" w:rsidP="007C2528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  <w:r w:rsidRPr="00B70023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790784" behindDoc="0" locked="0" layoutInCell="1" allowOverlap="1" wp14:anchorId="301D40D2" wp14:editId="6D4C8517">
                    <wp:simplePos x="0" y="0"/>
                    <wp:positionH relativeFrom="column">
                      <wp:posOffset>1741582</wp:posOffset>
                    </wp:positionH>
                    <wp:positionV relativeFrom="paragraph">
                      <wp:posOffset>108585</wp:posOffset>
                    </wp:positionV>
                    <wp:extent cx="359410" cy="359410"/>
                    <wp:effectExtent l="0" t="0" r="0" b="2540"/>
                    <wp:wrapNone/>
                    <wp:docPr id="597" name="Rectangle 59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359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909034A" w14:textId="77777777" w:rsidR="00E3791B" w:rsidRPr="000E7368" w:rsidRDefault="00E3791B" w:rsidP="00B70023">
                                <w:pPr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01D40D2" id="Rectangle 597" o:spid="_x0000_s1310" style="position:absolute;left:0;text-align:left;margin-left:137.15pt;margin-top:8.55pt;width:28.3pt;height:28.3pt;z-index:25279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" filled="f" stroked="f" strokeweight="1pt">
                    <v:textbox>
                      <w:txbxContent>
                        <w:p w14:paraId="7909034A" w14:textId="77777777" w:rsidR="00E3791B" w:rsidRPr="000E7368" w:rsidRDefault="00E3791B" w:rsidP="00B70023">
                          <w:pPr>
                            <w:ind w:right="-51"/>
                            <w:jc w:val="center"/>
                            <w:rPr>
                              <w:rFonts w:cstheme="minorHAnsi"/>
                              <w:b/>
                              <w:bCs/>
                            </w:rPr>
                          </w:pPr>
                          <w:r w:rsidRPr="000E7368">
                            <w:rPr>
                              <w:rFonts w:cstheme="minorHAnsi"/>
                              <w:b/>
                              <w:bCs/>
                            </w:rPr>
                            <w:t>①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7C2528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57664" behindDoc="0" locked="0" layoutInCell="1" allowOverlap="1" wp14:anchorId="2B9AA42A" wp14:editId="6698ACCE">
                    <wp:simplePos x="0" y="0"/>
                    <wp:positionH relativeFrom="column">
                      <wp:posOffset>2355850</wp:posOffset>
                    </wp:positionH>
                    <wp:positionV relativeFrom="paragraph">
                      <wp:posOffset>58684</wp:posOffset>
                    </wp:positionV>
                    <wp:extent cx="1980000" cy="431800"/>
                    <wp:effectExtent l="0" t="0" r="20320" b="25400"/>
                    <wp:wrapNone/>
                    <wp:docPr id="550" name="Organigramme : Processus 55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980000" cy="431800"/>
                            </a:xfrm>
                            <a:prstGeom prst="flowChartProcess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4060268" w14:textId="77777777" w:rsidR="00E3791B" w:rsidRPr="00535C1D" w:rsidRDefault="00E3791B" w:rsidP="007C2528">
                                <w:pPr>
                                  <w:spacing w:line="276" w:lineRule="auto"/>
                                  <w:jc w:val="center"/>
                                  <w:rPr>
                                    <w:rFonts w:asciiTheme="majorBidi" w:hAnsiTheme="majorBidi" w:cs="Times New Roman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>i =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 xml:space="preserve">1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B9AA42A" id="Organigramme : Processus 550" o:spid="_x0000_s1311" type="#_x0000_t109" style="position:absolute;left:0;text-align:left;margin-left:185.5pt;margin-top:4.6pt;width:155.9pt;height:34pt;z-index:25265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" fillcolor="white [3201]" strokecolor="black [3200]" strokeweight="1.5pt">
                    <v:textbox>
                      <w:txbxContent>
                        <w:p w14:paraId="74060268" w14:textId="77777777" w:rsidR="00E3791B" w:rsidRPr="00535C1D" w:rsidRDefault="00E3791B" w:rsidP="007C2528">
                          <w:pPr>
                            <w:spacing w:line="276" w:lineRule="auto"/>
                            <w:jc w:val="center"/>
                            <w:rPr>
                              <w:rFonts w:asciiTheme="majorBidi" w:hAnsiTheme="majorBidi" w:cs="Times New Roman"/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>i =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26"/>
                              <w:szCs w:val="26"/>
                              <w:rtl/>
                              <w:lang w:val="fr-FR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 xml:space="preserve">1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265F2518" w14:textId="77777777" w:rsidR="007C2528" w:rsidRDefault="007C2528" w:rsidP="007C2528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40"/>
              <w:szCs w:val="40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75072" behindDoc="0" locked="0" layoutInCell="1" allowOverlap="1" wp14:anchorId="0A2A5AF8" wp14:editId="15F08070">
                    <wp:simplePos x="0" y="0"/>
                    <wp:positionH relativeFrom="column">
                      <wp:posOffset>3335655</wp:posOffset>
                    </wp:positionH>
                    <wp:positionV relativeFrom="paragraph">
                      <wp:posOffset>187325</wp:posOffset>
                    </wp:positionV>
                    <wp:extent cx="0" cy="396000"/>
                    <wp:effectExtent l="76200" t="0" r="57150" b="61595"/>
                    <wp:wrapNone/>
                    <wp:docPr id="551" name="Connecteur droit avec flèche 55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3960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9F317" id="Connecteur droit avec flèche 551" o:spid="_x0000_s1026" type="#_x0000_t32" style="position:absolute;margin-left:262.65pt;margin-top:14.75pt;width:0;height:31.2pt;z-index:25267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" strokecolor="black [3200]" strokeweight="1.5pt">
                    <v:stroke endarrow="block" joinstyle="miter"/>
                  </v:shape>
                </w:pict>
              </mc:Fallback>
            </mc:AlternateContent>
          </w:r>
        </w:p>
        <w:p w14:paraId="2B1EDBC4" w14:textId="77777777" w:rsidR="007C2528" w:rsidRPr="00395E47" w:rsidRDefault="00B70023" w:rsidP="007C2528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40"/>
              <w:szCs w:val="40"/>
              <w:rtl/>
            </w:rPr>
          </w:pPr>
          <w:r w:rsidRPr="00B70023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791808" behindDoc="0" locked="0" layoutInCell="1" allowOverlap="1" wp14:anchorId="467BFFD6" wp14:editId="1E128298">
                    <wp:simplePos x="0" y="0"/>
                    <wp:positionH relativeFrom="column">
                      <wp:posOffset>1725072</wp:posOffset>
                    </wp:positionH>
                    <wp:positionV relativeFrom="paragraph">
                      <wp:posOffset>174625</wp:posOffset>
                    </wp:positionV>
                    <wp:extent cx="359410" cy="359410"/>
                    <wp:effectExtent l="0" t="0" r="0" b="2540"/>
                    <wp:wrapNone/>
                    <wp:docPr id="598" name="Rectangle 59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359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799B718" w14:textId="77777777" w:rsidR="00E3791B" w:rsidRPr="000E7368" w:rsidRDefault="00E3791B" w:rsidP="00B70023">
                                <w:pPr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②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67BFFD6" id="Rectangle 598" o:spid="_x0000_s1312" style="position:absolute;left:0;text-align:left;margin-left:135.85pt;margin-top:13.75pt;width:28.3pt;height:28.3pt;z-index:25279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" filled="f" stroked="f" strokeweight="1pt">
                    <v:textbox>
                      <w:txbxContent>
                        <w:p w14:paraId="3799B718" w14:textId="77777777" w:rsidR="00E3791B" w:rsidRPr="000E7368" w:rsidRDefault="00E3791B" w:rsidP="00B70023">
                          <w:pPr>
                            <w:ind w:right="-51"/>
                            <w:jc w:val="center"/>
                            <w:rPr>
                              <w:rFonts w:cstheme="minorHAnsi"/>
                              <w:b/>
                              <w:bCs/>
                            </w:rPr>
                          </w:pPr>
                          <w:r w:rsidRPr="000E7368">
                            <w:rPr>
                              <w:rFonts w:cstheme="minorHAnsi"/>
                              <w:b/>
                              <w:bCs/>
                            </w:rPr>
                            <w:t>②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7C2528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74048" behindDoc="0" locked="0" layoutInCell="1" allowOverlap="1" wp14:anchorId="4728D07E" wp14:editId="03D3525C">
                    <wp:simplePos x="0" y="0"/>
                    <wp:positionH relativeFrom="column">
                      <wp:posOffset>2354580</wp:posOffset>
                    </wp:positionH>
                    <wp:positionV relativeFrom="paragraph">
                      <wp:posOffset>151501</wp:posOffset>
                    </wp:positionV>
                    <wp:extent cx="1980000" cy="432000"/>
                    <wp:effectExtent l="0" t="0" r="20320" b="25400"/>
                    <wp:wrapNone/>
                    <wp:docPr id="552" name="Organigramme : Processus 5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980000" cy="432000"/>
                            </a:xfrm>
                            <a:prstGeom prst="flowChartProcess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A0AA435" w14:textId="77777777" w:rsidR="00E3791B" w:rsidRPr="003E1B03" w:rsidRDefault="00E3791B" w:rsidP="00AE5978">
                                <w:pPr>
                                  <w:spacing w:line="276" w:lineRule="auto"/>
                                  <w:jc w:val="center"/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cs="Times New Roman"/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>Nb_imp</w:t>
                                </w:r>
                                <w:proofErr w:type="spellEnd"/>
                                <w:r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 xml:space="preserve">  </w:t>
                                </w:r>
                                <w:r w:rsidRPr="003E1B03"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>=</w:t>
                                </w:r>
                                <w:r w:rsidRPr="003E1B03">
                                  <w:rPr>
                                    <w:rFonts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 xml:space="preserve"> 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728D07E" id="Organigramme : Processus 552" o:spid="_x0000_s1313" type="#_x0000_t109" style="position:absolute;left:0;text-align:left;margin-left:185.4pt;margin-top:11.95pt;width:155.9pt;height:34pt;z-index:25267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" fillcolor="white [3201]" strokecolor="black [3200]" strokeweight="1.5pt">
                    <v:textbox>
                      <w:txbxContent>
                        <w:p w14:paraId="0A0AA435" w14:textId="77777777" w:rsidR="00E3791B" w:rsidRPr="003E1B03" w:rsidRDefault="00E3791B" w:rsidP="00AE5978">
                          <w:pPr>
                            <w:spacing w:line="276" w:lineRule="auto"/>
                            <w:jc w:val="center"/>
                            <w:rPr>
                              <w:b/>
                              <w:bCs/>
                              <w:sz w:val="26"/>
                              <w:szCs w:val="26"/>
                              <w:rtl/>
                              <w:lang w:val="fr-FR"/>
                            </w:rPr>
                          </w:pPr>
                          <w:proofErr w:type="spellStart"/>
                          <w:r>
                            <w:rPr>
                              <w:rFonts w:cs="Times New Roman"/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>Nb_imp</w:t>
                          </w:r>
                          <w:proofErr w:type="spellEnd"/>
                          <w:r>
                            <w:rPr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 xml:space="preserve">  </w:t>
                          </w:r>
                          <w:r w:rsidRPr="003E1B03">
                            <w:rPr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>=</w:t>
                          </w:r>
                          <w:r w:rsidRPr="003E1B03">
                            <w:rPr>
                              <w:rFonts w:hint="cs"/>
                              <w:b/>
                              <w:bCs/>
                              <w:sz w:val="26"/>
                              <w:szCs w:val="26"/>
                              <w:rtl/>
                              <w:lang w:val="fr-FR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 xml:space="preserve"> 0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59E1C412" w14:textId="77777777" w:rsidR="007C2528" w:rsidRDefault="007C2528" w:rsidP="007C2528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48448" behindDoc="0" locked="0" layoutInCell="1" allowOverlap="1" wp14:anchorId="5D0B4C11" wp14:editId="15720E4E">
                    <wp:simplePos x="0" y="0"/>
                    <wp:positionH relativeFrom="column">
                      <wp:posOffset>3341370</wp:posOffset>
                    </wp:positionH>
                    <wp:positionV relativeFrom="paragraph">
                      <wp:posOffset>145415</wp:posOffset>
                    </wp:positionV>
                    <wp:extent cx="0" cy="576000"/>
                    <wp:effectExtent l="76200" t="0" r="57150" b="52705"/>
                    <wp:wrapNone/>
                    <wp:docPr id="553" name="Connecteur droit avec flèche 5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5760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CF0D7C7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553" o:spid="_x0000_s1026" type="#_x0000_t32" style="position:absolute;margin-left:263.1pt;margin-top:11.45pt;width:0;height:45.35pt;z-index:25264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" strokecolor="black [3200]" strokeweight="1.5pt">
                    <v:stroke endarrow="block" joinstyle="miter"/>
                  </v:shape>
                </w:pict>
              </mc:Fallback>
            </mc:AlternateContent>
          </w:r>
        </w:p>
        <w:p w14:paraId="452BC686" w14:textId="77777777" w:rsidR="007C2528" w:rsidRPr="008C03F4" w:rsidRDefault="00B70023" w:rsidP="007C2528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32"/>
              <w:szCs w:val="32"/>
              <w:rtl/>
            </w:rPr>
          </w:pPr>
          <w:r w:rsidRPr="00B70023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792832" behindDoc="0" locked="0" layoutInCell="1" allowOverlap="1" wp14:anchorId="539B8FEA" wp14:editId="11ECEC16">
                    <wp:simplePos x="0" y="0"/>
                    <wp:positionH relativeFrom="column">
                      <wp:posOffset>3482117</wp:posOffset>
                    </wp:positionH>
                    <wp:positionV relativeFrom="paragraph">
                      <wp:posOffset>222885</wp:posOffset>
                    </wp:positionV>
                    <wp:extent cx="359410" cy="359410"/>
                    <wp:effectExtent l="0" t="0" r="0" b="2540"/>
                    <wp:wrapNone/>
                    <wp:docPr id="599" name="Rectangle 59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359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860310" w14:textId="77777777" w:rsidR="00E3791B" w:rsidRPr="000E7368" w:rsidRDefault="00E3791B" w:rsidP="00B70023">
                                <w:pPr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③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39B8FEA" id="Rectangle 599" o:spid="_x0000_s1314" style="position:absolute;left:0;text-align:left;margin-left:274.2pt;margin-top:17.55pt;width:28.3pt;height:28.3pt;z-index:25279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" filled="f" stroked="f" strokeweight="1pt">
                    <v:textbox>
                      <w:txbxContent>
                        <w:p w14:paraId="1C860310" w14:textId="77777777" w:rsidR="00E3791B" w:rsidRPr="000E7368" w:rsidRDefault="00E3791B" w:rsidP="00B70023">
                          <w:pPr>
                            <w:ind w:right="-51"/>
                            <w:jc w:val="center"/>
                            <w:rPr>
                              <w:rFonts w:cstheme="minorHAnsi"/>
                              <w:b/>
                              <w:bCs/>
                            </w:rPr>
                          </w:pPr>
                          <w:r w:rsidRPr="000E7368">
                            <w:rPr>
                              <w:rFonts w:cstheme="minorHAnsi"/>
                              <w:b/>
                              <w:bCs/>
                            </w:rPr>
                            <w:t>③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98383C" w:rsidRPr="002273D1">
            <w:rPr>
              <w:rFonts w:asciiTheme="majorBidi" w:hAnsiTheme="majorBidi" w:cstheme="majorBidi"/>
              <w:b/>
              <w:bCs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61760" behindDoc="0" locked="0" layoutInCell="1" allowOverlap="1" wp14:anchorId="4929C6EF" wp14:editId="62C1887A">
                    <wp:simplePos x="0" y="0"/>
                    <wp:positionH relativeFrom="column">
                      <wp:posOffset>5228183</wp:posOffset>
                    </wp:positionH>
                    <wp:positionV relativeFrom="paragraph">
                      <wp:posOffset>157552</wp:posOffset>
                    </wp:positionV>
                    <wp:extent cx="1397898" cy="5988901"/>
                    <wp:effectExtent l="0" t="0" r="31115" b="31115"/>
                    <wp:wrapNone/>
                    <wp:docPr id="554" name="Connecteur en angle 5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10800000" flipH="1">
                              <a:off x="0" y="0"/>
                              <a:ext cx="1397898" cy="5988901"/>
                            </a:xfrm>
                            <a:prstGeom prst="bentConnector3">
                              <a:avLst>
                                <a:gd name="adj1" fmla="val 100124"/>
                              </a:avLst>
                            </a:prstGeom>
                            <a:ln>
                              <a:solidFill>
                                <a:srgbClr val="FF000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980FD70" id="Connecteur en angle 554" o:spid="_x0000_s1026" type="#_x0000_t34" style="position:absolute;margin-left:411.65pt;margin-top:12.4pt;width:110.05pt;height:471.55pt;rotation:180;flip:x;z-index:25266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" adj="21627" strokecolor="red" strokeweight="1.5pt"/>
                </w:pict>
              </mc:Fallback>
            </mc:AlternateContent>
          </w:r>
          <w:r w:rsidR="00ED2C50">
            <w:rPr>
              <w:rFonts w:asciiTheme="majorBidi" w:hAnsiTheme="majorBidi" w:cstheme="majorBidi"/>
              <w:b/>
              <w:bCs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62784" behindDoc="0" locked="0" layoutInCell="1" allowOverlap="1" wp14:anchorId="359D9F5D" wp14:editId="7AF793F7">
                    <wp:simplePos x="0" y="0"/>
                    <wp:positionH relativeFrom="column">
                      <wp:posOffset>3339465</wp:posOffset>
                    </wp:positionH>
                    <wp:positionV relativeFrom="paragraph">
                      <wp:posOffset>153140</wp:posOffset>
                    </wp:positionV>
                    <wp:extent cx="3291425" cy="0"/>
                    <wp:effectExtent l="38100" t="76200" r="0" b="95250"/>
                    <wp:wrapNone/>
                    <wp:docPr id="555" name="Connecteur droit 5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9142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48D484BA" id="Connecteur droit 555" o:spid="_x0000_s1026" style="position:absolute;flip:x;z-index:25266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2.95pt,12.05pt" to="522.1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" strokecolor="red" strokeweight="1.5pt">
                    <v:stroke endarrow="block" joinstyle="miter"/>
                  </v:line>
                </w:pict>
              </mc:Fallback>
            </mc:AlternateContent>
          </w:r>
        </w:p>
        <w:p w14:paraId="3B6BD04E" w14:textId="77777777" w:rsidR="007C2528" w:rsidRDefault="007C2528" w:rsidP="007C2528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46400" behindDoc="0" locked="0" layoutInCell="1" allowOverlap="1" wp14:anchorId="06F45B20" wp14:editId="67589FC8">
                    <wp:simplePos x="0" y="0"/>
                    <wp:positionH relativeFrom="column">
                      <wp:posOffset>2000885</wp:posOffset>
                    </wp:positionH>
                    <wp:positionV relativeFrom="paragraph">
                      <wp:posOffset>75404</wp:posOffset>
                    </wp:positionV>
                    <wp:extent cx="443230" cy="285750"/>
                    <wp:effectExtent l="0" t="0" r="0" b="0"/>
                    <wp:wrapNone/>
                    <wp:docPr id="556" name="Rectangle 55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2FDD2EC" w14:textId="77777777" w:rsidR="00E3791B" w:rsidRPr="006A3B0B" w:rsidRDefault="00E3791B" w:rsidP="007C2528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B050"/>
                                    <w:rtl/>
                                    <w:lang w:val="fr-FR"/>
                                  </w:rPr>
                                </w:pPr>
                                <w:r w:rsidRPr="006A3B0B">
                                  <w:rPr>
                                    <w:rFonts w:cs="Times New Roman"/>
                                    <w:b/>
                                    <w:bCs/>
                                    <w:color w:val="00B050"/>
                                    <w:lang w:val="fr-FR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6F45B20" id="Rectangle 556" o:spid="_x0000_s1315" style="position:absolute;left:0;text-align:left;margin-left:157.55pt;margin-top:5.95pt;width:34.9pt;height:22.5pt;z-index:25264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" fillcolor="white [3201]" stroked="f" strokeweight="1pt">
                    <v:textbox>
                      <w:txbxContent>
                        <w:p w14:paraId="42FDD2EC" w14:textId="77777777" w:rsidR="00E3791B" w:rsidRPr="006A3B0B" w:rsidRDefault="00E3791B" w:rsidP="007C2528">
                          <w:pPr>
                            <w:jc w:val="center"/>
                            <w:rPr>
                              <w:b/>
                              <w:bCs/>
                              <w:color w:val="00B050"/>
                              <w:rtl/>
                              <w:lang w:val="fr-FR"/>
                            </w:rPr>
                          </w:pPr>
                          <w:r w:rsidRPr="006A3B0B">
                            <w:rPr>
                              <w:rFonts w:cs="Times New Roman"/>
                              <w:b/>
                              <w:bCs/>
                              <w:color w:val="00B050"/>
                              <w:lang w:val="fr-FR"/>
                            </w:rPr>
                            <w:t>F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47424" behindDoc="0" locked="0" layoutInCell="1" allowOverlap="1" wp14:anchorId="4DF6AE99" wp14:editId="0B94EF7D">
                    <wp:simplePos x="0" y="0"/>
                    <wp:positionH relativeFrom="column">
                      <wp:posOffset>4231005</wp:posOffset>
                    </wp:positionH>
                    <wp:positionV relativeFrom="paragraph">
                      <wp:posOffset>81754</wp:posOffset>
                    </wp:positionV>
                    <wp:extent cx="443230" cy="285750"/>
                    <wp:effectExtent l="0" t="0" r="0" b="0"/>
                    <wp:wrapNone/>
                    <wp:docPr id="557" name="Rectangle 55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95280D" w14:textId="77777777" w:rsidR="00E3791B" w:rsidRDefault="00E3791B" w:rsidP="007C2528">
                                <w:pPr>
                                  <w:jc w:val="center"/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>V</w:t>
                                </w:r>
                              </w:p>
                              <w:p w14:paraId="6E2E517D" w14:textId="77777777" w:rsidR="00E3791B" w:rsidRPr="002557F5" w:rsidRDefault="00E3791B" w:rsidP="007C2528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rtl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DF6AE99" id="Rectangle 557" o:spid="_x0000_s1316" style="position:absolute;left:0;text-align:left;margin-left:333.15pt;margin-top:6.45pt;width:34.9pt;height:22.5pt;z-index:25264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" fillcolor="white [3201]" stroked="f" strokeweight="1pt">
                    <v:textbox>
                      <w:txbxContent>
                        <w:p w14:paraId="4D95280D" w14:textId="77777777" w:rsidR="00E3791B" w:rsidRDefault="00E3791B" w:rsidP="007C2528">
                          <w:pPr>
                            <w:jc w:val="center"/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</w:rPr>
                            <w:t>V</w:t>
                          </w:r>
                        </w:p>
                        <w:p w14:paraId="6E2E517D" w14:textId="77777777" w:rsidR="00E3791B" w:rsidRPr="002557F5" w:rsidRDefault="00E3791B" w:rsidP="007C2528">
                          <w:pPr>
                            <w:bidi/>
                            <w:jc w:val="center"/>
                            <w:rPr>
                              <w:b/>
                              <w:bCs/>
                              <w:rtl/>
                              <w:lang w:val="fr-FR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51520" behindDoc="0" locked="0" layoutInCell="1" allowOverlap="1" wp14:anchorId="6BB441F5" wp14:editId="7D535301">
                    <wp:simplePos x="0" y="0"/>
                    <wp:positionH relativeFrom="column">
                      <wp:posOffset>2548890</wp:posOffset>
                    </wp:positionH>
                    <wp:positionV relativeFrom="paragraph">
                      <wp:posOffset>75565</wp:posOffset>
                    </wp:positionV>
                    <wp:extent cx="1583690" cy="539750"/>
                    <wp:effectExtent l="38100" t="19050" r="16510" b="31750"/>
                    <wp:wrapNone/>
                    <wp:docPr id="558" name="Organigramme : Décision 55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583690" cy="539750"/>
                            </a:xfrm>
                            <a:prstGeom prst="flowChartDecision">
                              <a:avLst/>
                            </a:pr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ACC4C7E" w14:textId="77777777" w:rsidR="00E3791B" w:rsidRPr="00052FE1" w:rsidRDefault="00E3791B" w:rsidP="002F481A">
                                <w:pPr>
                                  <w:ind w:left="-142"/>
                                  <w:jc w:val="center"/>
                                  <w:rPr>
                                    <w:color w:val="FF0000"/>
                                    <w:sz w:val="26"/>
                                    <w:szCs w:val="26"/>
                                  </w:rPr>
                                </w:pPr>
                                <w:r w:rsidRPr="00052FE1">
                                  <w:rPr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>i</w:t>
                                </w:r>
                                <w:r w:rsidRPr="00052FE1">
                                  <w:rPr>
                                    <w:rFonts w:hint="cs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m:oMath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color w:val="FF0000"/>
                                      <w:sz w:val="26"/>
                                      <w:szCs w:val="26"/>
                                      <w:lang w:val="fr-FR"/>
                                    </w:rPr>
                                    <m:t>≤</m:t>
                                  </m:r>
                                </m:oMath>
                                <w:r w:rsidRPr="00052FE1">
                                  <w:rPr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 xml:space="preserve"> 1</w:t>
                                </w:r>
                                <w:r w:rsidRPr="00052FE1">
                                  <w:rPr>
                                    <w:rFonts w:hint="cs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BB441F5" id="Organigramme : Décision 558" o:spid="_x0000_s1317" type="#_x0000_t110" style="position:absolute;left:0;text-align:left;margin-left:200.7pt;margin-top:5.95pt;width:124.7pt;height:42.5pt;z-index:25265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" fillcolor="white [3201]" strokecolor="red" strokeweight="1.5pt">
                    <v:textbox>
                      <w:txbxContent>
                        <w:p w14:paraId="4ACC4C7E" w14:textId="77777777" w:rsidR="00E3791B" w:rsidRPr="00052FE1" w:rsidRDefault="00E3791B" w:rsidP="002F481A">
                          <w:pPr>
                            <w:ind w:left="-142"/>
                            <w:jc w:val="center"/>
                            <w:rPr>
                              <w:color w:val="FF0000"/>
                              <w:sz w:val="26"/>
                              <w:szCs w:val="26"/>
                            </w:rPr>
                          </w:pPr>
                          <w:r w:rsidRPr="00052FE1">
                            <w:rPr>
                              <w:b/>
                              <w:bCs/>
                              <w:color w:val="FF0000"/>
                              <w:sz w:val="26"/>
                              <w:szCs w:val="26"/>
                              <w:lang w:val="fr-FR"/>
                            </w:rPr>
                            <w:t>i</w:t>
                          </w:r>
                          <w:r w:rsidRPr="00052FE1">
                            <w:rPr>
                              <w:rFonts w:hint="cs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  <w:lang w:val="fr-FR"/>
                            </w:rPr>
                            <w:t xml:space="preserve"> </w:t>
                          </w:r>
                          <m:oMath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FF0000"/>
                                <w:sz w:val="26"/>
                                <w:szCs w:val="26"/>
                                <w:lang w:val="fr-FR"/>
                              </w:rPr>
                              <m:t>≤</m:t>
                            </m:r>
                          </m:oMath>
                          <w:r w:rsidRPr="00052FE1">
                            <w:rPr>
                              <w:b/>
                              <w:bCs/>
                              <w:color w:val="FF0000"/>
                              <w:sz w:val="26"/>
                              <w:szCs w:val="26"/>
                              <w:lang w:val="fr-FR"/>
                            </w:rPr>
                            <w:t xml:space="preserve"> 1</w:t>
                          </w:r>
                          <w:r w:rsidRPr="00052FE1">
                            <w:rPr>
                              <w:rFonts w:hint="cs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  <w:lang w:val="fr-FR"/>
                            </w:rPr>
                            <w:t>0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32232112" w14:textId="77777777" w:rsidR="007C2528" w:rsidRPr="00B97492" w:rsidRDefault="000E6FDC" w:rsidP="007C2528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7"/>
              <w:szCs w:val="27"/>
              <w:rtl/>
            </w:rPr>
          </w:pPr>
          <w:r w:rsidRPr="00C64AC3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03072" behindDoc="0" locked="0" layoutInCell="1" allowOverlap="1" wp14:anchorId="00A44913" wp14:editId="39940D2F">
                    <wp:simplePos x="0" y="0"/>
                    <wp:positionH relativeFrom="column">
                      <wp:posOffset>2003425</wp:posOffset>
                    </wp:positionH>
                    <wp:positionV relativeFrom="paragraph">
                      <wp:posOffset>28987</wp:posOffset>
                    </wp:positionV>
                    <wp:extent cx="349885" cy="323850"/>
                    <wp:effectExtent l="0" t="0" r="0" b="0"/>
                    <wp:wrapNone/>
                    <wp:docPr id="607" name="Rectangle 60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49885" cy="32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B14B06" w14:textId="77777777" w:rsidR="00E3791B" w:rsidRPr="000E7368" w:rsidRDefault="00E3791B" w:rsidP="00C64AC3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</w:rPr>
                                  <w:t>⑪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0A44913" id="Rectangle 607" o:spid="_x0000_s1318" style="position:absolute;left:0;text-align:left;margin-left:157.75pt;margin-top:2.3pt;width:27.55pt;height:25.5pt;z-index:25280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" filled="f" stroked="f" strokeweight="1pt">
                    <v:textbox>
                      <w:txbxContent>
                        <w:p w14:paraId="70B14B06" w14:textId="77777777" w:rsidR="00E3791B" w:rsidRPr="000E7368" w:rsidRDefault="00E3791B" w:rsidP="00C64AC3">
                          <w:pPr>
                            <w:ind w:right="-51"/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</w:rPr>
                            <w:t>⑪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C64AC3" w:rsidRPr="00B70023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794880" behindDoc="0" locked="0" layoutInCell="1" allowOverlap="1" wp14:anchorId="7FCA8F26" wp14:editId="18E2B0A0">
                    <wp:simplePos x="0" y="0"/>
                    <wp:positionH relativeFrom="column">
                      <wp:posOffset>4236234</wp:posOffset>
                    </wp:positionH>
                    <wp:positionV relativeFrom="paragraph">
                      <wp:posOffset>27552</wp:posOffset>
                    </wp:positionV>
                    <wp:extent cx="359410" cy="359410"/>
                    <wp:effectExtent l="0" t="0" r="0" b="2540"/>
                    <wp:wrapNone/>
                    <wp:docPr id="600" name="Rectangle 60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359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9D57DA" w14:textId="77777777" w:rsidR="00E3791B" w:rsidRPr="000E7368" w:rsidRDefault="00E3791B" w:rsidP="00B70023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④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FCA8F26" id="Rectangle 600" o:spid="_x0000_s1319" style="position:absolute;left:0;text-align:left;margin-left:333.55pt;margin-top:2.15pt;width:28.3pt;height:28.3pt;z-index:25279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" filled="f" stroked="f" strokeweight="1pt">
                    <v:textbox>
                      <w:txbxContent>
                        <w:p w14:paraId="509D57DA" w14:textId="77777777" w:rsidR="00E3791B" w:rsidRPr="000E7368" w:rsidRDefault="00E3791B" w:rsidP="00B70023">
                          <w:pPr>
                            <w:ind w:right="-51"/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0E7368">
                            <w:rPr>
                              <w:rFonts w:cstheme="minorHAnsi"/>
                              <w:b/>
                              <w:bCs/>
                            </w:rPr>
                            <w:t>④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7C2528" w:rsidRPr="006A3B0B">
            <w:rPr>
              <w:rFonts w:asciiTheme="majorBidi" w:hAnsiTheme="majorBidi" w:cstheme="majorBidi"/>
              <w:b/>
              <w:bCs/>
              <w:noProof/>
              <w:color w:val="00B05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52544" behindDoc="0" locked="0" layoutInCell="1" allowOverlap="1" wp14:anchorId="4B9E9B81" wp14:editId="1EC0723E">
                    <wp:simplePos x="0" y="0"/>
                    <wp:positionH relativeFrom="column">
                      <wp:posOffset>1600200</wp:posOffset>
                    </wp:positionH>
                    <wp:positionV relativeFrom="paragraph">
                      <wp:posOffset>41275</wp:posOffset>
                    </wp:positionV>
                    <wp:extent cx="941705" cy="2916000"/>
                    <wp:effectExtent l="76200" t="0" r="10795" b="55880"/>
                    <wp:wrapNone/>
                    <wp:docPr id="559" name="Connecteur en angle 5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941705" cy="2916000"/>
                            </a:xfrm>
                            <a:prstGeom prst="bentConnector3">
                              <a:avLst>
                                <a:gd name="adj1" fmla="val 99913"/>
                              </a:avLst>
                            </a:prstGeom>
                            <a:ln>
                              <a:solidFill>
                                <a:srgbClr val="00B050"/>
                              </a:solidFill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28771C6" id="Connecteur en angle 559" o:spid="_x0000_s1026" type="#_x0000_t34" style="position:absolute;margin-left:126pt;margin-top:3.25pt;width:74.15pt;height:229.6pt;flip:x;z-index:25265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" adj="21581" strokecolor="#00b050" strokeweight="1.5pt">
                    <v:stroke endarrow="block"/>
                  </v:shape>
                </w:pict>
              </mc:Fallback>
            </mc:AlternateContent>
          </w:r>
          <w:r w:rsidR="007C2528"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53568" behindDoc="0" locked="0" layoutInCell="1" allowOverlap="1" wp14:anchorId="57EB67D9" wp14:editId="7CFBD9ED">
                    <wp:simplePos x="0" y="0"/>
                    <wp:positionH relativeFrom="column">
                      <wp:posOffset>4118610</wp:posOffset>
                    </wp:positionH>
                    <wp:positionV relativeFrom="paragraph">
                      <wp:posOffset>46355</wp:posOffset>
                    </wp:positionV>
                    <wp:extent cx="796290" cy="540000"/>
                    <wp:effectExtent l="0" t="0" r="80010" b="50800"/>
                    <wp:wrapNone/>
                    <wp:docPr id="560" name="Connecteur en angle 5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796290" cy="540000"/>
                            </a:xfrm>
                            <a:prstGeom prst="bentConnector3">
                              <a:avLst>
                                <a:gd name="adj1" fmla="val 99827"/>
                              </a:avLst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FFC5962" id="Connecteur en angle 560" o:spid="_x0000_s1026" type="#_x0000_t34" style="position:absolute;margin-left:324.3pt;margin-top:3.65pt;width:62.7pt;height:42.5pt;z-index:25265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" adj="21563" strokecolor="red" strokeweight="1.5pt">
                    <v:stroke endarrow="block"/>
                  </v:shape>
                </w:pict>
              </mc:Fallback>
            </mc:AlternateContent>
          </w:r>
        </w:p>
        <w:p w14:paraId="08B87620" w14:textId="77777777" w:rsidR="007C2528" w:rsidRDefault="009F1767" w:rsidP="007C2528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63808" behindDoc="0" locked="0" layoutInCell="1" allowOverlap="1" wp14:anchorId="64E46117" wp14:editId="286DA345">
                    <wp:simplePos x="0" y="0"/>
                    <wp:positionH relativeFrom="column">
                      <wp:posOffset>3940175</wp:posOffset>
                    </wp:positionH>
                    <wp:positionV relativeFrom="paragraph">
                      <wp:posOffset>306705</wp:posOffset>
                    </wp:positionV>
                    <wp:extent cx="1980000" cy="432000"/>
                    <wp:effectExtent l="19050" t="0" r="39370" b="25400"/>
                    <wp:wrapNone/>
                    <wp:docPr id="561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980000" cy="43200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1352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897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BF4159B" w14:textId="77777777" w:rsidR="00E3791B" w:rsidRPr="007C2528" w:rsidRDefault="00E3791B" w:rsidP="007C2528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</w:pPr>
                                <w:r>
                                  <w:rPr>
                                    <w:rFonts w:cs="Times New Roman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Lire (X)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4E46117" id="_x0000_s1320" style="position:absolute;left:0;text-align:left;margin-left:310.25pt;margin-top:24.15pt;width:155.9pt;height:34pt;z-index:25266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" adj="-11796480,,5400" path="m,10000l1352,r8648,l8970,10000,,10000xe" fillcolor="white [3201]" strokecolor="red" strokeweight="1.5pt">
                    <v:stroke joinstyle="miter"/>
                    <v:formulas/>
                    <v:path arrowok="t" o:connecttype="custom" o:connectlocs="0,432000;267696,0;1980000,0;1776060,432000;0,432000" o:connectangles="0,0,0,0,0" textboxrect="0,0,10000,10000"/>
                    <v:textbox>
                      <w:txbxContent>
                        <w:p w14:paraId="1BF4159B" w14:textId="77777777" w:rsidR="00E3791B" w:rsidRPr="007C2528" w:rsidRDefault="00E3791B" w:rsidP="007C2528">
                          <w:pPr>
                            <w:jc w:val="center"/>
                            <w:rPr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</w:pPr>
                          <w:r>
                            <w:rPr>
                              <w:rFonts w:cs="Times New Roman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Lire (X)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27986126" w14:textId="77777777" w:rsidR="007C2528" w:rsidRPr="00ED2C50" w:rsidRDefault="00A45D5E" w:rsidP="007C2528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rtl/>
            </w:rPr>
          </w:pPr>
          <w:r w:rsidRPr="00B70023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08192" behindDoc="0" locked="0" layoutInCell="1" allowOverlap="1" wp14:anchorId="111D67D5" wp14:editId="30252115">
                    <wp:simplePos x="0" y="0"/>
                    <wp:positionH relativeFrom="column">
                      <wp:posOffset>3568700</wp:posOffset>
                    </wp:positionH>
                    <wp:positionV relativeFrom="paragraph">
                      <wp:posOffset>19380</wp:posOffset>
                    </wp:positionV>
                    <wp:extent cx="359410" cy="359410"/>
                    <wp:effectExtent l="0" t="0" r="0" b="2540"/>
                    <wp:wrapNone/>
                    <wp:docPr id="636" name="Rectangle 63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359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F0F953C" w14:textId="77777777" w:rsidR="00E3791B" w:rsidRPr="000E7368" w:rsidRDefault="00E3791B" w:rsidP="00B70023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⑤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11D67D5" id="Rectangle 636" o:spid="_x0000_s1321" style="position:absolute;left:0;text-align:left;margin-left:281pt;margin-top:1.55pt;width:28.3pt;height:28.3pt;z-index:25280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" filled="f" stroked="f" strokeweight="1pt">
                    <v:textbox>
                      <w:txbxContent>
                        <w:p w14:paraId="1F0F953C" w14:textId="77777777" w:rsidR="00E3791B" w:rsidRPr="000E7368" w:rsidRDefault="00E3791B" w:rsidP="00B70023">
                          <w:pPr>
                            <w:ind w:right="-51"/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0E7368">
                            <w:rPr>
                              <w:rFonts w:cstheme="minorHAnsi"/>
                              <w:b/>
                              <w:bCs/>
                            </w:rPr>
                            <w:t>⑤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p w14:paraId="1BD3B923" w14:textId="77777777" w:rsidR="007C2528" w:rsidRDefault="007C2528" w:rsidP="007C2528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64832" behindDoc="0" locked="0" layoutInCell="1" allowOverlap="1" wp14:anchorId="1B730024" wp14:editId="25D932EE">
                    <wp:simplePos x="0" y="0"/>
                    <wp:positionH relativeFrom="column">
                      <wp:posOffset>4912360</wp:posOffset>
                    </wp:positionH>
                    <wp:positionV relativeFrom="paragraph">
                      <wp:posOffset>170180</wp:posOffset>
                    </wp:positionV>
                    <wp:extent cx="0" cy="540000"/>
                    <wp:effectExtent l="76200" t="0" r="57150" b="50800"/>
                    <wp:wrapNone/>
                    <wp:docPr id="562" name="Connecteur droit avec flèche 5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54000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75B037D" id="Connecteur droit avec flèche 562" o:spid="_x0000_s1026" type="#_x0000_t32" style="position:absolute;margin-left:386.8pt;margin-top:13.4pt;width:0;height:42.5pt;z-index:25266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" strokecolor="red" strokeweight="1.5pt">
                    <v:stroke endarrow="block" joinstyle="miter"/>
                  </v:shape>
                </w:pict>
              </mc:Fallback>
            </mc:AlternateContent>
          </w:r>
        </w:p>
        <w:p w14:paraId="24722E63" w14:textId="77777777" w:rsidR="007C2528" w:rsidRDefault="00B70023" w:rsidP="007C2528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  <w:r w:rsidRPr="00B70023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795904" behindDoc="0" locked="0" layoutInCell="1" allowOverlap="1" wp14:anchorId="1883A3BD" wp14:editId="0D2D43E2">
                    <wp:simplePos x="0" y="0"/>
                    <wp:positionH relativeFrom="column">
                      <wp:posOffset>5061997</wp:posOffset>
                    </wp:positionH>
                    <wp:positionV relativeFrom="paragraph">
                      <wp:posOffset>203835</wp:posOffset>
                    </wp:positionV>
                    <wp:extent cx="359410" cy="359410"/>
                    <wp:effectExtent l="0" t="0" r="0" b="2540"/>
                    <wp:wrapNone/>
                    <wp:docPr id="601" name="Rectangle 60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359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C4A38C5" w14:textId="77777777" w:rsidR="00E3791B" w:rsidRPr="000E7368" w:rsidRDefault="00E3791B" w:rsidP="00C64AC3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⑥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883A3BD" id="Rectangle 601" o:spid="_x0000_s1322" style="position:absolute;left:0;text-align:left;margin-left:398.6pt;margin-top:16.05pt;width:28.3pt;height:28.3pt;z-index:25279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" filled="f" stroked="f" strokeweight="1pt">
                    <v:textbox>
                      <w:txbxContent>
                        <w:p w14:paraId="3C4A38C5" w14:textId="77777777" w:rsidR="00E3791B" w:rsidRPr="000E7368" w:rsidRDefault="00E3791B" w:rsidP="00C64AC3">
                          <w:pPr>
                            <w:ind w:right="-51"/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0E7368">
                            <w:rPr>
                              <w:rFonts w:cstheme="minorHAnsi"/>
                              <w:b/>
                              <w:bCs/>
                            </w:rPr>
                            <w:t>⑥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p w14:paraId="4B6A480F" w14:textId="77777777" w:rsidR="007C2528" w:rsidRDefault="007C2528" w:rsidP="007C2528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 w:rsidRPr="00EC511F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43328" behindDoc="0" locked="0" layoutInCell="1" allowOverlap="1" wp14:anchorId="1C91EDC0" wp14:editId="255A9E84">
                    <wp:simplePos x="0" y="0"/>
                    <wp:positionH relativeFrom="column">
                      <wp:posOffset>3651885</wp:posOffset>
                    </wp:positionH>
                    <wp:positionV relativeFrom="paragraph">
                      <wp:posOffset>99060</wp:posOffset>
                    </wp:positionV>
                    <wp:extent cx="443230" cy="285750"/>
                    <wp:effectExtent l="0" t="0" r="0" b="0"/>
                    <wp:wrapNone/>
                    <wp:docPr id="563" name="Rectangle 5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DFC59A9" w14:textId="77777777" w:rsidR="00E3791B" w:rsidRPr="0068732F" w:rsidRDefault="00E3791B" w:rsidP="00452D2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B050"/>
                                    <w:rtl/>
                                    <w:lang w:val="fr-FR"/>
                                  </w:rPr>
                                </w:pPr>
                                <w:r w:rsidRPr="0068732F">
                                  <w:rPr>
                                    <w:rFonts w:cs="Times New Roman"/>
                                    <w:b/>
                                    <w:bCs/>
                                    <w:color w:val="00B050"/>
                                    <w:lang w:val="fr-FR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C91EDC0" id="Rectangle 563" o:spid="_x0000_s1323" style="position:absolute;left:0;text-align:left;margin-left:287.55pt;margin-top:7.8pt;width:34.9pt;height:22.5pt;z-index:25264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" fillcolor="white [3201]" stroked="f" strokeweight="1pt">
                    <v:textbox>
                      <w:txbxContent>
                        <w:p w14:paraId="2DFC59A9" w14:textId="77777777" w:rsidR="00E3791B" w:rsidRPr="0068732F" w:rsidRDefault="00E3791B" w:rsidP="00452D27">
                          <w:pPr>
                            <w:jc w:val="center"/>
                            <w:rPr>
                              <w:b/>
                              <w:bCs/>
                              <w:color w:val="00B050"/>
                              <w:rtl/>
                              <w:lang w:val="fr-FR"/>
                            </w:rPr>
                          </w:pPr>
                          <w:r w:rsidRPr="0068732F">
                            <w:rPr>
                              <w:rFonts w:cs="Times New Roman"/>
                              <w:b/>
                              <w:bCs/>
                              <w:color w:val="00B050"/>
                              <w:lang w:val="fr-FR"/>
                            </w:rPr>
                            <w:t>F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55616" behindDoc="0" locked="0" layoutInCell="1" allowOverlap="1" wp14:anchorId="207FF789" wp14:editId="6848047B">
                    <wp:simplePos x="0" y="0"/>
                    <wp:positionH relativeFrom="column">
                      <wp:posOffset>4115435</wp:posOffset>
                    </wp:positionH>
                    <wp:positionV relativeFrom="paragraph">
                      <wp:posOffset>106045</wp:posOffset>
                    </wp:positionV>
                    <wp:extent cx="1583690" cy="539750"/>
                    <wp:effectExtent l="38100" t="19050" r="16510" b="31750"/>
                    <wp:wrapNone/>
                    <wp:docPr id="564" name="Organigramme : Décision 56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583690" cy="539750"/>
                            </a:xfrm>
                            <a:prstGeom prst="flowChartDecision">
                              <a:avLst/>
                            </a:prstGeom>
                            <a:ln w="19050"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A75E6B" w14:textId="77777777" w:rsidR="00E3791B" w:rsidRPr="009B6EA4" w:rsidRDefault="00E3791B" w:rsidP="00AE5978">
                                <w:pPr>
                                  <w:ind w:left="-180" w:right="-150"/>
                                  <w:jc w:val="center"/>
                                </w:pPr>
                                <w:r w:rsidRPr="009B6EA4">
                                  <w:rPr>
                                    <w:b/>
                                    <w:bCs/>
                                    <w:lang w:val="fr-FR"/>
                                  </w:rPr>
                                  <w:t>(X % 2)</w:t>
                                </w:r>
                                <w:r w:rsidRPr="009B6EA4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fr-FR"/>
                                    </w:rPr>
                                    <m:t>≠</m:t>
                                  </m:r>
                                </m:oMath>
                                <w:r w:rsidRPr="009B6EA4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9B6EA4">
                                  <w:rPr>
                                    <w:b/>
                                    <w:bCs/>
                                    <w:lang w:val="fr-FR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07FF789" id="Organigramme : Décision 564" o:spid="_x0000_s1324" type="#_x0000_t110" style="position:absolute;left:0;text-align:left;margin-left:324.05pt;margin-top:8.35pt;width:124.7pt;height:42.5pt;z-index:25265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" fillcolor="white [3201]" strokecolor="#5b9bd5 [3204]" strokeweight="1.5pt">
                    <v:textbox>
                      <w:txbxContent>
                        <w:p w14:paraId="70A75E6B" w14:textId="77777777" w:rsidR="00E3791B" w:rsidRPr="009B6EA4" w:rsidRDefault="00E3791B" w:rsidP="00AE5978">
                          <w:pPr>
                            <w:ind w:left="-180" w:right="-150"/>
                            <w:jc w:val="center"/>
                          </w:pPr>
                          <w:r w:rsidRPr="009B6EA4">
                            <w:rPr>
                              <w:b/>
                              <w:bCs/>
                              <w:lang w:val="fr-FR"/>
                            </w:rPr>
                            <w:t>(X % 2)</w:t>
                          </w:r>
                          <w:r w:rsidRPr="009B6EA4">
                            <w:rPr>
                              <w:rFonts w:hint="cs"/>
                              <w:b/>
                              <w:bCs/>
                              <w:rtl/>
                              <w:lang w:val="fr-FR"/>
                            </w:rPr>
                            <w:t xml:space="preserve"> </w:t>
                          </w: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fr-FR"/>
                              </w:rPr>
                              <m:t>≠</m:t>
                            </m:r>
                          </m:oMath>
                          <w:r w:rsidRPr="009B6EA4">
                            <w:rPr>
                              <w:rFonts w:hint="cs"/>
                              <w:b/>
                              <w:bCs/>
                              <w:rtl/>
                              <w:lang w:val="fr-FR"/>
                            </w:rPr>
                            <w:t xml:space="preserve"> </w:t>
                          </w:r>
                          <w:r w:rsidRPr="009B6EA4">
                            <w:rPr>
                              <w:b/>
                              <w:bCs/>
                              <w:lang w:val="fr-FR"/>
                            </w:rPr>
                            <w:t>0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44352" behindDoc="0" locked="0" layoutInCell="1" allowOverlap="1" wp14:anchorId="2DE0C7FD" wp14:editId="2364FE91">
                    <wp:simplePos x="0" y="0"/>
                    <wp:positionH relativeFrom="column">
                      <wp:posOffset>5772150</wp:posOffset>
                    </wp:positionH>
                    <wp:positionV relativeFrom="paragraph">
                      <wp:posOffset>89535</wp:posOffset>
                    </wp:positionV>
                    <wp:extent cx="443230" cy="285750"/>
                    <wp:effectExtent l="0" t="0" r="0" b="0"/>
                    <wp:wrapNone/>
                    <wp:docPr id="566" name="Rectangle 5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63FE5FF" w14:textId="77777777" w:rsidR="00E3791B" w:rsidRPr="00452D27" w:rsidRDefault="00E3791B" w:rsidP="00452D27">
                                <w:pPr>
                                  <w:jc w:val="center"/>
                                  <w:rPr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lang w:val="fr-FR"/>
                                  </w:rPr>
                                  <w:t>V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DE0C7FD" id="Rectangle 566" o:spid="_x0000_s1325" style="position:absolute;left:0;text-align:left;margin-left:454.5pt;margin-top:7.05pt;width:34.9pt;height:22.5pt;z-index:25264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" fillcolor="white [3201]" stroked="f" strokeweight="1pt">
                    <v:textbox>
                      <w:txbxContent>
                        <w:p w14:paraId="663FE5FF" w14:textId="77777777" w:rsidR="00E3791B" w:rsidRPr="00452D27" w:rsidRDefault="00E3791B" w:rsidP="00452D27">
                          <w:pPr>
                            <w:jc w:val="center"/>
                            <w:rPr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26"/>
                              <w:szCs w:val="26"/>
                              <w:lang w:val="fr-FR"/>
                            </w:rPr>
                            <w:t>V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p w14:paraId="475B34DA" w14:textId="77777777" w:rsidR="007C2528" w:rsidRDefault="000E6FDC" w:rsidP="007C2528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 w:rsidRPr="00C64AC3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01024" behindDoc="0" locked="0" layoutInCell="1" allowOverlap="1" wp14:anchorId="7486C95A" wp14:editId="71E7893D">
                    <wp:simplePos x="0" y="0"/>
                    <wp:positionH relativeFrom="column">
                      <wp:posOffset>3635787</wp:posOffset>
                    </wp:positionH>
                    <wp:positionV relativeFrom="paragraph">
                      <wp:posOffset>50165</wp:posOffset>
                    </wp:positionV>
                    <wp:extent cx="349885" cy="323850"/>
                    <wp:effectExtent l="0" t="0" r="0" b="0"/>
                    <wp:wrapNone/>
                    <wp:docPr id="605" name="Rectangle 60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49885" cy="32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38A999" w14:textId="77777777" w:rsidR="00E3791B" w:rsidRPr="000E7368" w:rsidRDefault="00E3791B" w:rsidP="00C64AC3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⑨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486C95A" id="Rectangle 605" o:spid="_x0000_s1326" style="position:absolute;left:0;text-align:left;margin-left:286.3pt;margin-top:3.95pt;width:27.55pt;height:25.5pt;z-index:25280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" filled="f" stroked="f" strokeweight="1pt">
                    <v:textbox>
                      <w:txbxContent>
                        <w:p w14:paraId="6438A999" w14:textId="77777777" w:rsidR="00E3791B" w:rsidRPr="000E7368" w:rsidRDefault="00E3791B" w:rsidP="00C64AC3">
                          <w:pPr>
                            <w:ind w:right="-51"/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rFonts w:cstheme="minorHAnsi"/>
                              <w:b/>
                              <w:bCs/>
                            </w:rPr>
                            <w:t>⑨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C64AC3" w:rsidRPr="00B70023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796928" behindDoc="0" locked="0" layoutInCell="1" allowOverlap="1" wp14:anchorId="5A88D9A0" wp14:editId="4F11C1B1">
                    <wp:simplePos x="0" y="0"/>
                    <wp:positionH relativeFrom="column">
                      <wp:posOffset>5758815</wp:posOffset>
                    </wp:positionH>
                    <wp:positionV relativeFrom="paragraph">
                      <wp:posOffset>41052</wp:posOffset>
                    </wp:positionV>
                    <wp:extent cx="359410" cy="359410"/>
                    <wp:effectExtent l="0" t="0" r="0" b="2540"/>
                    <wp:wrapNone/>
                    <wp:docPr id="602" name="Rectangle 60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9410" cy="359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88CA27" w14:textId="77777777" w:rsidR="00E3791B" w:rsidRPr="000E7368" w:rsidRDefault="00E3791B" w:rsidP="00B70023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⑦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A88D9A0" id="Rectangle 602" o:spid="_x0000_s1327" style="position:absolute;left:0;text-align:left;margin-left:453.45pt;margin-top:3.25pt;width:28.3pt;height:28.3pt;z-index:25279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" filled="f" stroked="f" strokeweight="1pt">
                    <v:textbox>
                      <w:txbxContent>
                        <w:p w14:paraId="6488CA27" w14:textId="77777777" w:rsidR="00E3791B" w:rsidRPr="000E7368" w:rsidRDefault="00E3791B" w:rsidP="00B70023">
                          <w:pPr>
                            <w:ind w:right="-51"/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0E7368">
                            <w:rPr>
                              <w:rFonts w:cstheme="minorHAnsi"/>
                              <w:b/>
                              <w:bCs/>
                            </w:rPr>
                            <w:t>⑦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ED2C50"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45376" behindDoc="0" locked="0" layoutInCell="1" allowOverlap="1" wp14:anchorId="774072B9" wp14:editId="7E7E11B9">
                    <wp:simplePos x="0" y="0"/>
                    <wp:positionH relativeFrom="column">
                      <wp:posOffset>5667971</wp:posOffset>
                    </wp:positionH>
                    <wp:positionV relativeFrom="paragraph">
                      <wp:posOffset>68155</wp:posOffset>
                    </wp:positionV>
                    <wp:extent cx="503138" cy="609951"/>
                    <wp:effectExtent l="0" t="0" r="30480" b="19050"/>
                    <wp:wrapNone/>
                    <wp:docPr id="565" name="Connecteur en angle 5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503138" cy="609951"/>
                            </a:xfrm>
                            <a:prstGeom prst="bentConnector3">
                              <a:avLst>
                                <a:gd name="adj1" fmla="val 100687"/>
                              </a:avLst>
                            </a:prstGeom>
                            <a:ln>
                              <a:solidFill>
                                <a:schemeClr val="accent1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95239DE" id="Connecteur en angle 565" o:spid="_x0000_s1026" type="#_x0000_t34" style="position:absolute;margin-left:446.3pt;margin-top:5.35pt;width:39.6pt;height:48.05pt;z-index:25264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" adj="21748" strokecolor="#5b9bd5 [3204]" strokeweight="1.5pt"/>
                </w:pict>
              </mc:Fallback>
            </mc:AlternateContent>
          </w:r>
          <w:r w:rsidR="002076A8" w:rsidRPr="00EC511F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69952" behindDoc="0" locked="0" layoutInCell="1" allowOverlap="1" wp14:anchorId="457AE36A" wp14:editId="16732111">
                    <wp:simplePos x="0" y="0"/>
                    <wp:positionH relativeFrom="column">
                      <wp:posOffset>3655059</wp:posOffset>
                    </wp:positionH>
                    <wp:positionV relativeFrom="paragraph">
                      <wp:posOffset>68580</wp:posOffset>
                    </wp:positionV>
                    <wp:extent cx="475615" cy="2148840"/>
                    <wp:effectExtent l="0" t="0" r="19685" b="22860"/>
                    <wp:wrapNone/>
                    <wp:docPr id="567" name="Connecteur en angle 5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475615" cy="2148840"/>
                            </a:xfrm>
                            <a:prstGeom prst="bentConnector3">
                              <a:avLst>
                                <a:gd name="adj1" fmla="val 99913"/>
                              </a:avLst>
                            </a:prstGeom>
                            <a:ln>
                              <a:solidFill>
                                <a:srgbClr val="00B05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1AF82D6" id="Connecteur en angle 567" o:spid="_x0000_s1026" type="#_x0000_t34" style="position:absolute;margin-left:287.8pt;margin-top:5.4pt;width:37.45pt;height:169.2pt;flip:x;z-index:25266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" adj="21581" strokecolor="#00b050" strokeweight="1.5pt"/>
                </w:pict>
              </mc:Fallback>
            </mc:AlternateContent>
          </w:r>
        </w:p>
        <w:p w14:paraId="11075B07" w14:textId="77777777" w:rsidR="007C2528" w:rsidRDefault="007C2528" w:rsidP="007C2528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</w:p>
        <w:p w14:paraId="623BC820" w14:textId="77777777" w:rsidR="007C2528" w:rsidRDefault="007C2528" w:rsidP="007C2528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58688" behindDoc="0" locked="0" layoutInCell="1" allowOverlap="1" wp14:anchorId="59C84E8F" wp14:editId="747AA56E">
                    <wp:simplePos x="0" y="0"/>
                    <wp:positionH relativeFrom="column">
                      <wp:posOffset>5223510</wp:posOffset>
                    </wp:positionH>
                    <wp:positionV relativeFrom="paragraph">
                      <wp:posOffset>64770</wp:posOffset>
                    </wp:positionV>
                    <wp:extent cx="948690" cy="457200"/>
                    <wp:effectExtent l="76200" t="0" r="22860" b="57150"/>
                    <wp:wrapNone/>
                    <wp:docPr id="568" name="Connecteur en angle 5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948690" cy="457200"/>
                            </a:xfrm>
                            <a:prstGeom prst="bentConnector3">
                              <a:avLst>
                                <a:gd name="adj1" fmla="val 99913"/>
                              </a:avLst>
                            </a:prstGeom>
                            <a:ln>
                              <a:solidFill>
                                <a:schemeClr val="accent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C31CF61" id="Connecteur en angle 568" o:spid="_x0000_s1026" type="#_x0000_t34" style="position:absolute;margin-left:411.3pt;margin-top:5.1pt;width:74.7pt;height:36pt;flip:x;z-index:25265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" adj="21581" strokecolor="#5b9bd5 [3204]" strokeweight="1.5pt">
                    <v:stroke endarrow="block"/>
                  </v:shape>
                </w:pict>
              </mc:Fallback>
            </mc:AlternateContent>
          </w:r>
        </w:p>
        <w:p w14:paraId="2A795063" w14:textId="77777777" w:rsidR="007C2528" w:rsidRDefault="000E6FDC" w:rsidP="007C2528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  <w:r w:rsidRPr="00C64AC3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04096" behindDoc="0" locked="0" layoutInCell="1" allowOverlap="1" wp14:anchorId="202952DE" wp14:editId="6C5CC352">
                    <wp:simplePos x="0" y="0"/>
                    <wp:positionH relativeFrom="column">
                      <wp:posOffset>-111125</wp:posOffset>
                    </wp:positionH>
                    <wp:positionV relativeFrom="paragraph">
                      <wp:posOffset>307645</wp:posOffset>
                    </wp:positionV>
                    <wp:extent cx="349885" cy="323850"/>
                    <wp:effectExtent l="0" t="0" r="0" b="0"/>
                    <wp:wrapNone/>
                    <wp:docPr id="608" name="Rectangle 60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49885" cy="32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2DC6FB" w14:textId="77777777" w:rsidR="00E3791B" w:rsidRPr="000E7368" w:rsidRDefault="00E3791B" w:rsidP="00C64AC3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</w:rPr>
                                  <w:t>⑫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02952DE" id="Rectangle 608" o:spid="_x0000_s1328" style="position:absolute;left:0;text-align:left;margin-left:-8.75pt;margin-top:24.2pt;width:27.55pt;height:25.5pt;z-index:25280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" filled="f" stroked="f" strokeweight="1pt">
                    <v:textbox>
                      <w:txbxContent>
                        <w:p w14:paraId="5C2DC6FB" w14:textId="77777777" w:rsidR="00E3791B" w:rsidRPr="000E7368" w:rsidRDefault="00E3791B" w:rsidP="00C64AC3">
                          <w:pPr>
                            <w:ind w:right="-51"/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</w:rPr>
                            <w:t>⑫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Pr="00C64AC3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10240" behindDoc="0" locked="0" layoutInCell="1" allowOverlap="1" wp14:anchorId="3DBE153A" wp14:editId="40413666">
                    <wp:simplePos x="0" y="0"/>
                    <wp:positionH relativeFrom="column">
                      <wp:posOffset>3805332</wp:posOffset>
                    </wp:positionH>
                    <wp:positionV relativeFrom="paragraph">
                      <wp:posOffset>265430</wp:posOffset>
                    </wp:positionV>
                    <wp:extent cx="349885" cy="323850"/>
                    <wp:effectExtent l="0" t="0" r="0" b="0"/>
                    <wp:wrapNone/>
                    <wp:docPr id="604" name="Rectangle 60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49885" cy="32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6D5A5E" w14:textId="77777777" w:rsidR="00E3791B" w:rsidRPr="000E7368" w:rsidRDefault="00E3791B" w:rsidP="000E6FDC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⑧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DBE153A" id="Rectangle 604" o:spid="_x0000_s1329" style="position:absolute;left:0;text-align:left;margin-left:299.65pt;margin-top:20.9pt;width:27.55pt;height:25.5pt;z-index:25281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" filled="f" stroked="f" strokeweight="1pt">
                    <v:textbox>
                      <w:txbxContent>
                        <w:p w14:paraId="606D5A5E" w14:textId="77777777" w:rsidR="00E3791B" w:rsidRPr="000E7368" w:rsidRDefault="00E3791B" w:rsidP="000E6FDC">
                          <w:pPr>
                            <w:ind w:right="-51"/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rFonts w:cstheme="minorHAnsi"/>
                              <w:b/>
                              <w:bCs/>
                            </w:rPr>
                            <w:t>⑧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033706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67904" behindDoc="0" locked="0" layoutInCell="1" allowOverlap="1" wp14:anchorId="20D0C937" wp14:editId="04C3F483">
                    <wp:simplePos x="0" y="0"/>
                    <wp:positionH relativeFrom="column">
                      <wp:posOffset>104775</wp:posOffset>
                    </wp:positionH>
                    <wp:positionV relativeFrom="paragraph">
                      <wp:posOffset>253365</wp:posOffset>
                    </wp:positionV>
                    <wp:extent cx="3023870" cy="431800"/>
                    <wp:effectExtent l="19050" t="0" r="43180" b="25400"/>
                    <wp:wrapNone/>
                    <wp:docPr id="570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023870" cy="43180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1352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897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A83FB6E" w14:textId="77777777" w:rsidR="00E3791B" w:rsidRPr="00C568F2" w:rsidRDefault="00E3791B" w:rsidP="00AE5978">
                                <w:pPr>
                                  <w:ind w:left="180"/>
                                  <w:jc w:val="center"/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 xml:space="preserve">Ecrire (" </w:t>
                                </w:r>
                                <w:proofErr w:type="spellStart"/>
                                <w:r>
                                  <w:rPr>
                                    <w:rFonts w:cs="Times New Roman"/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>Nb_imp</w:t>
                                </w:r>
                                <w:proofErr w:type="spellEnd"/>
                                <w:r>
                                  <w:rPr>
                                    <w:rFonts w:cs="Times New Roman"/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 xml:space="preserve">  </w:t>
                                </w:r>
                                <w:r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>=  ",</w:t>
                                </w:r>
                                <w:r w:rsidRPr="00FB3EAE">
                                  <w:rPr>
                                    <w:rFonts w:cs="Times New Roman"/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 xml:space="preserve"> </w:t>
                                </w:r>
                                <w:proofErr w:type="spellStart"/>
                                <w:r w:rsidRPr="007976E9"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>Nb_</w:t>
                                </w:r>
                                <w:r>
                                  <w:rPr>
                                    <w:rFonts w:cs="Times New Roman"/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>imp</w:t>
                                </w:r>
                                <w:proofErr w:type="spellEnd"/>
                                <w:r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0D0C937" id="_x0000_s1330" style="position:absolute;left:0;text-align:left;margin-left:8.25pt;margin-top:19.95pt;width:238.1pt;height:34pt;z-index:25266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" adj="-11796480,,5400" path="m,10000l1352,r8648,l8970,10000,,10000xe" fillcolor="white [3201]" strokecolor="black [3200]" strokeweight="1.5pt">
                    <v:stroke joinstyle="miter"/>
                    <v:formulas/>
                    <v:path arrowok="t" o:connecttype="custom" o:connectlocs="0,431800;408827,0;3023870,0;2712411,431800;0,431800" o:connectangles="0,0,0,0,0" textboxrect="0,0,10000,10000"/>
                    <v:textbox>
                      <w:txbxContent>
                        <w:p w14:paraId="0A83FB6E" w14:textId="77777777" w:rsidR="00E3791B" w:rsidRPr="00C568F2" w:rsidRDefault="00E3791B" w:rsidP="00AE5978">
                          <w:pPr>
                            <w:ind w:left="180"/>
                            <w:jc w:val="center"/>
                            <w:rPr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</w:pPr>
                          <w:r>
                            <w:rPr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 xml:space="preserve">Ecrire (" </w:t>
                          </w:r>
                          <w:proofErr w:type="spellStart"/>
                          <w:r>
                            <w:rPr>
                              <w:rFonts w:cs="Times New Roman"/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>Nb_imp</w:t>
                          </w:r>
                          <w:proofErr w:type="spellEnd"/>
                          <w:r>
                            <w:rPr>
                              <w:rFonts w:cs="Times New Roman"/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 xml:space="preserve">  </w:t>
                          </w:r>
                          <w:r>
                            <w:rPr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>=  ",</w:t>
                          </w:r>
                          <w:r w:rsidRPr="00FB3EAE">
                            <w:rPr>
                              <w:rFonts w:cs="Times New Roman"/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 xml:space="preserve"> </w:t>
                          </w:r>
                          <w:proofErr w:type="spellStart"/>
                          <w:r w:rsidRPr="007976E9">
                            <w:rPr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>Nb_</w:t>
                          </w:r>
                          <w:r>
                            <w:rPr>
                              <w:rFonts w:cs="Times New Roman"/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>imp</w:t>
                          </w:r>
                          <w:proofErr w:type="spellEnd"/>
                          <w:r>
                            <w:rPr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>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7C2528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54592" behindDoc="0" locked="0" layoutInCell="1" allowOverlap="1" wp14:anchorId="6C87FB89" wp14:editId="37C9AE95">
                    <wp:simplePos x="0" y="0"/>
                    <wp:positionH relativeFrom="column">
                      <wp:posOffset>4229735</wp:posOffset>
                    </wp:positionH>
                    <wp:positionV relativeFrom="paragraph">
                      <wp:posOffset>222250</wp:posOffset>
                    </wp:positionV>
                    <wp:extent cx="1980000" cy="432000"/>
                    <wp:effectExtent l="0" t="0" r="20320" b="25400"/>
                    <wp:wrapNone/>
                    <wp:docPr id="569" name="Organigramme : Processus 5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980000" cy="432000"/>
                            </a:xfrm>
                            <a:prstGeom prst="flowChartProcess">
                              <a:avLst/>
                            </a:prstGeom>
                            <a:ln w="19050"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2A62915" w14:textId="77777777" w:rsidR="00E3791B" w:rsidRPr="00452D27" w:rsidRDefault="00E3791B" w:rsidP="00AE5978">
                                <w:pPr>
                                  <w:spacing w:line="276" w:lineRule="auto"/>
                                  <w:jc w:val="center"/>
                                  <w:rPr>
                                    <w:rFonts w:asciiTheme="majorBidi" w:hAnsiTheme="majorBidi" w:cs="Times New Roman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cs="Times New Roman"/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>Nb_imp</w:t>
                                </w:r>
                                <w:proofErr w:type="spellEnd"/>
                                <w:r w:rsidRPr="00452D27">
                                  <w:rPr>
                                    <w:rFonts w:cs="Times New Roman"/>
                                    <w:b/>
                                    <w:bCs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cs="Times New Roman"/>
                                    <w:b/>
                                    <w:bCs/>
                                  </w:rPr>
                                  <w:t xml:space="preserve"> </w:t>
                                </w:r>
                                <w:r w:rsidRPr="00452D27">
                                  <w:rPr>
                                    <w:b/>
                                    <w:bCs/>
                                  </w:rPr>
                                  <w:t>=</w:t>
                                </w:r>
                                <w:r w:rsidRPr="00E037BE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Times New Roman"/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>Nb_imp</w:t>
                                </w:r>
                                <w:proofErr w:type="spellEnd"/>
                                <w:r w:rsidRPr="00452D27">
                                  <w:rPr>
                                    <w:rFonts w:cs="Times New Roman"/>
                                    <w:b/>
                                    <w:bCs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cs="Times New Roman"/>
                                    <w:b/>
                                    <w:bCs/>
                                  </w:rPr>
                                  <w:t xml:space="preserve"> +  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C87FB89" id="Organigramme : Processus 569" o:spid="_x0000_s1331" type="#_x0000_t109" style="position:absolute;left:0;text-align:left;margin-left:333.05pt;margin-top:17.5pt;width:155.9pt;height:34pt;z-index:25265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" fillcolor="white [3201]" strokecolor="#5b9bd5 [3204]" strokeweight="1.5pt">
                    <v:textbox>
                      <w:txbxContent>
                        <w:p w14:paraId="42A62915" w14:textId="77777777" w:rsidR="00E3791B" w:rsidRPr="00452D27" w:rsidRDefault="00E3791B" w:rsidP="00AE5978">
                          <w:pPr>
                            <w:spacing w:line="276" w:lineRule="auto"/>
                            <w:jc w:val="center"/>
                            <w:rPr>
                              <w:rFonts w:asciiTheme="majorBidi" w:hAnsiTheme="majorBidi" w:cs="Times New Roman"/>
                            </w:rPr>
                          </w:pPr>
                          <w:proofErr w:type="spellStart"/>
                          <w:r>
                            <w:rPr>
                              <w:rFonts w:cs="Times New Roman"/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>Nb_imp</w:t>
                          </w:r>
                          <w:proofErr w:type="spellEnd"/>
                          <w:r w:rsidRPr="00452D27">
                            <w:rPr>
                              <w:rFonts w:cs="Times New Roman"/>
                              <w:b/>
                              <w:bCs/>
                            </w:rPr>
                            <w:t xml:space="preserve"> </w:t>
                          </w:r>
                          <w:r>
                            <w:rPr>
                              <w:rFonts w:cs="Times New Roman"/>
                              <w:b/>
                              <w:bCs/>
                            </w:rPr>
                            <w:t xml:space="preserve"> </w:t>
                          </w:r>
                          <w:r w:rsidRPr="00452D27">
                            <w:rPr>
                              <w:b/>
                              <w:bCs/>
                            </w:rPr>
                            <w:t>=</w:t>
                          </w:r>
                          <w:r w:rsidRPr="00E037BE">
                            <w:rPr>
                              <w:rFonts w:hint="cs"/>
                              <w:b/>
                              <w:bCs/>
                              <w:rtl/>
                              <w:lang w:val="fr-FR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lang w:val="fr-FR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Times New Roman"/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>Nb_imp</w:t>
                          </w:r>
                          <w:proofErr w:type="spellEnd"/>
                          <w:r w:rsidRPr="00452D27">
                            <w:rPr>
                              <w:rFonts w:cs="Times New Roman"/>
                              <w:b/>
                              <w:bCs/>
                            </w:rPr>
                            <w:t xml:space="preserve"> </w:t>
                          </w:r>
                          <w:r>
                            <w:rPr>
                              <w:rFonts w:cs="Times New Roman"/>
                              <w:b/>
                              <w:bCs/>
                            </w:rPr>
                            <w:t xml:space="preserve"> +  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0B0DBADD" w14:textId="77777777" w:rsidR="007C2528" w:rsidRDefault="0060523F" w:rsidP="007C2528">
          <w:pPr>
            <w:widowControl/>
            <w:suppressAutoHyphens w:val="0"/>
            <w:jc w:val="right"/>
            <w:rPr>
              <w:rFonts w:asciiTheme="majorBidi" w:hAnsiTheme="majorBidi" w:cstheme="majorBidi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50496" behindDoc="0" locked="0" layoutInCell="1" allowOverlap="1" wp14:anchorId="4F3B4EB0" wp14:editId="3146977F">
                    <wp:simplePos x="0" y="0"/>
                    <wp:positionH relativeFrom="column">
                      <wp:posOffset>2172970</wp:posOffset>
                    </wp:positionH>
                    <wp:positionV relativeFrom="paragraph">
                      <wp:posOffset>2391410</wp:posOffset>
                    </wp:positionV>
                    <wp:extent cx="2339975" cy="431800"/>
                    <wp:effectExtent l="0" t="0" r="22225" b="25400"/>
                    <wp:wrapNone/>
                    <wp:docPr id="571" name="Ellipse 57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339975" cy="431800"/>
                            </a:xfrm>
                            <a:prstGeom prst="ellipse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583F849" w14:textId="77777777" w:rsidR="00E3791B" w:rsidRPr="00956490" w:rsidRDefault="00E3791B" w:rsidP="00956490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  <w:lang w:val="fr-FR"/>
                                  </w:rPr>
                                </w:pPr>
                                <w:r>
                                  <w:rPr>
                                    <w:rFonts w:cs="Times New Roman"/>
                                    <w:b/>
                                    <w:bCs/>
                                    <w:sz w:val="26"/>
                                    <w:szCs w:val="28"/>
                                    <w:lang w:val="fr-FR"/>
                                  </w:rPr>
                                  <w:t>Fin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oval w14:anchorId="4F3B4EB0" id="Ellipse 571" o:spid="_x0000_s1332" style="position:absolute;left:0;text-align:left;margin-left:171.1pt;margin-top:188.3pt;width:184.25pt;height:34pt;z-index:25265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" fillcolor="white [3201]" strokecolor="black [3200]" strokeweight="1.5pt">
                    <v:stroke joinstyle="miter"/>
                    <v:textbox>
                      <w:txbxContent>
                        <w:p w14:paraId="6583F849" w14:textId="77777777" w:rsidR="00E3791B" w:rsidRPr="00956490" w:rsidRDefault="00E3791B" w:rsidP="00956490">
                          <w:pPr>
                            <w:jc w:val="center"/>
                            <w:rPr>
                              <w:sz w:val="22"/>
                              <w:szCs w:val="22"/>
                              <w:lang w:val="fr-FR"/>
                            </w:rPr>
                          </w:pPr>
                          <w:r>
                            <w:rPr>
                              <w:rFonts w:cs="Times New Roman"/>
                              <w:b/>
                              <w:bCs/>
                              <w:sz w:val="26"/>
                              <w:szCs w:val="28"/>
                              <w:lang w:val="fr-FR"/>
                            </w:rPr>
                            <w:t>Fin</w:t>
                          </w:r>
                        </w:p>
                      </w:txbxContent>
                    </v:textbox>
                  </v:oval>
                </w:pict>
              </mc:Fallback>
            </mc:AlternateContent>
          </w:r>
          <w:r w:rsidR="000E6FDC" w:rsidRPr="00C64AC3">
            <w:rPr>
              <w:rFonts w:asciiTheme="majorBidi" w:hAnsiTheme="majorBidi" w:cs="Times New Roman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802048" behindDoc="0" locked="0" layoutInCell="1" allowOverlap="1" wp14:anchorId="7C2EA9A4" wp14:editId="252EF5DC">
                    <wp:simplePos x="0" y="0"/>
                    <wp:positionH relativeFrom="column">
                      <wp:posOffset>3792632</wp:posOffset>
                    </wp:positionH>
                    <wp:positionV relativeFrom="paragraph">
                      <wp:posOffset>1600835</wp:posOffset>
                    </wp:positionV>
                    <wp:extent cx="349885" cy="323850"/>
                    <wp:effectExtent l="0" t="0" r="0" b="0"/>
                    <wp:wrapNone/>
                    <wp:docPr id="606" name="Rectangle 60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49885" cy="32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11ADDA" w14:textId="77777777" w:rsidR="00E3791B" w:rsidRPr="000E7368" w:rsidRDefault="00E3791B" w:rsidP="00C64AC3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C2EA9A4" id="Rectangle 606" o:spid="_x0000_s1333" style="position:absolute;left:0;text-align:left;margin-left:298.65pt;margin-top:126.05pt;width:27.55pt;height:25.5pt;z-index:25280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" filled="f" stroked="f" strokeweight="1pt">
                    <v:textbox>
                      <w:txbxContent>
                        <w:p w14:paraId="2611ADDA" w14:textId="77777777" w:rsidR="00E3791B" w:rsidRPr="000E7368" w:rsidRDefault="00E3791B" w:rsidP="00C64AC3">
                          <w:pPr>
                            <w:ind w:right="-51"/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rFonts w:cstheme="minorHAnsi"/>
                              <w:b/>
                              <w:bCs/>
                            </w:rPr>
                            <w:t>⑩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9316DB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60736" behindDoc="0" locked="0" layoutInCell="1" allowOverlap="1" wp14:anchorId="159AC760" wp14:editId="6DDF682B">
                    <wp:simplePos x="0" y="0"/>
                    <wp:positionH relativeFrom="column">
                      <wp:posOffset>5222875</wp:posOffset>
                    </wp:positionH>
                    <wp:positionV relativeFrom="paragraph">
                      <wp:posOffset>348615</wp:posOffset>
                    </wp:positionV>
                    <wp:extent cx="0" cy="511200"/>
                    <wp:effectExtent l="76200" t="0" r="57150" b="60325"/>
                    <wp:wrapNone/>
                    <wp:docPr id="579" name="Connecteur droit avec flèche 57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51120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accent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8A53412" id="Connecteur droit avec flèche 579" o:spid="_x0000_s1026" type="#_x0000_t32" style="position:absolute;margin-left:411.25pt;margin-top:27.45pt;width:0;height:40.25pt;z-index:25266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" strokecolor="#5b9bd5 [3204]" strokeweight="1.5pt">
                    <v:stroke endarrow="block" joinstyle="miter"/>
                  </v:shape>
                </w:pict>
              </mc:Fallback>
            </mc:AlternateContent>
          </w:r>
          <w:r w:rsidR="00D946D0"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66880" behindDoc="0" locked="0" layoutInCell="1" allowOverlap="1" wp14:anchorId="2EAC1F9A" wp14:editId="1C4512AA">
                    <wp:simplePos x="0" y="0"/>
                    <wp:positionH relativeFrom="column">
                      <wp:posOffset>1604010</wp:posOffset>
                    </wp:positionH>
                    <wp:positionV relativeFrom="paragraph">
                      <wp:posOffset>1559560</wp:posOffset>
                    </wp:positionV>
                    <wp:extent cx="1733550" cy="821690"/>
                    <wp:effectExtent l="0" t="0" r="76200" b="54610"/>
                    <wp:wrapNone/>
                    <wp:docPr id="572" name="Connecteur en angle 57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1733550" cy="821690"/>
                            </a:xfrm>
                            <a:prstGeom prst="bentConnector3">
                              <a:avLst>
                                <a:gd name="adj1" fmla="val 99913"/>
                              </a:avLst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E47EA8B" id="Connecteur en angle 572" o:spid="_x0000_s1026" type="#_x0000_t34" style="position:absolute;margin-left:126.3pt;margin-top:122.8pt;width:136.5pt;height:64.7pt;z-index:25266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" adj="21581" strokecolor="black [3200]" strokeweight="1.5pt">
                    <v:stroke endarrow="block"/>
                  </v:shape>
                </w:pict>
              </mc:Fallback>
            </mc:AlternateContent>
          </w:r>
          <w:r w:rsidR="002076A8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59712" behindDoc="0" locked="0" layoutInCell="1" allowOverlap="1" wp14:anchorId="20E9D4AF" wp14:editId="4590F7A5">
                    <wp:simplePos x="0" y="0"/>
                    <wp:positionH relativeFrom="column">
                      <wp:posOffset>4237990</wp:posOffset>
                    </wp:positionH>
                    <wp:positionV relativeFrom="paragraph">
                      <wp:posOffset>1537970</wp:posOffset>
                    </wp:positionV>
                    <wp:extent cx="1980000" cy="467995"/>
                    <wp:effectExtent l="0" t="0" r="20320" b="27305"/>
                    <wp:wrapNone/>
                    <wp:docPr id="576" name="Organigramme : Processus 57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980000" cy="467995"/>
                            </a:xfrm>
                            <a:prstGeom prst="flowChartProcess">
                              <a:avLst/>
                            </a:pr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FC712C1" w14:textId="77777777" w:rsidR="00E3791B" w:rsidRPr="009A03E7" w:rsidRDefault="00E3791B" w:rsidP="00452D27">
                                <w:pPr>
                                  <w:jc w:val="center"/>
                                  <w:rPr>
                                    <w:rFonts w:asciiTheme="majorBidi" w:hAnsiTheme="majorBidi" w:cs="Times New Roman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>i</w:t>
                                </w:r>
                                <w:r w:rsidRPr="009A03E7"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 xml:space="preserve"> </w:t>
                                </w:r>
                                <w:r w:rsidRPr="009A03E7"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>=</w:t>
                                </w:r>
                                <w:r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cs="Times New Roman"/>
                                    <w:b/>
                                    <w:bCs/>
                                    <w:sz w:val="26"/>
                                    <w:szCs w:val="26"/>
                                    <w:lang w:val="fr-FR"/>
                                  </w:rPr>
                                  <w:t xml:space="preserve"> i  + </w:t>
                                </w:r>
                                <w:r w:rsidRPr="009A03E7">
                                  <w:rPr>
                                    <w:rFonts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1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0E9D4AF" id="Organigramme : Processus 576" o:spid="_x0000_s1334" type="#_x0000_t109" style="position:absolute;left:0;text-align:left;margin-left:333.7pt;margin-top:121.1pt;width:155.9pt;height:36.85pt;z-index:25265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" fillcolor="white [3201]" strokecolor="red" strokeweight="1.5pt">
                    <v:textbox>
                      <w:txbxContent>
                        <w:p w14:paraId="3FC712C1" w14:textId="77777777" w:rsidR="00E3791B" w:rsidRPr="009A03E7" w:rsidRDefault="00E3791B" w:rsidP="00452D27">
                          <w:pPr>
                            <w:jc w:val="center"/>
                            <w:rPr>
                              <w:rFonts w:asciiTheme="majorBidi" w:hAnsiTheme="majorBidi" w:cs="Times New Roman"/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>i</w:t>
                          </w:r>
                          <w:r w:rsidRPr="009A03E7">
                            <w:rPr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 xml:space="preserve"> </w:t>
                          </w:r>
                          <w:r w:rsidRPr="009A03E7">
                            <w:rPr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>=</w:t>
                          </w:r>
                          <w:r>
                            <w:rPr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 xml:space="preserve"> </w:t>
                          </w:r>
                          <w:r>
                            <w:rPr>
                              <w:rFonts w:cs="Times New Roman"/>
                              <w:b/>
                              <w:bCs/>
                              <w:sz w:val="26"/>
                              <w:szCs w:val="26"/>
                              <w:lang w:val="fr-FR"/>
                            </w:rPr>
                            <w:t xml:space="preserve"> i  + </w:t>
                          </w:r>
                          <w:r w:rsidRPr="009A03E7">
                            <w:rPr>
                              <w:rFonts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  <w:lang w:val="fr-FR"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="Times New Roman"/>
                              <w:b/>
                              <w:bCs/>
                              <w:sz w:val="26"/>
                              <w:szCs w:val="26"/>
                            </w:rPr>
                            <w:t xml:space="preserve">1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2076A8">
            <w:rPr>
              <w:rFonts w:asciiTheme="majorBidi" w:hAnsiTheme="majorBidi" w:cstheme="majorBidi"/>
              <w:b/>
              <w:bCs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72000" behindDoc="0" locked="0" layoutInCell="1" allowOverlap="1" wp14:anchorId="65794603" wp14:editId="787FCF75">
                    <wp:simplePos x="0" y="0"/>
                    <wp:positionH relativeFrom="column">
                      <wp:posOffset>3654425</wp:posOffset>
                    </wp:positionH>
                    <wp:positionV relativeFrom="paragraph">
                      <wp:posOffset>990600</wp:posOffset>
                    </wp:positionV>
                    <wp:extent cx="1435735" cy="0"/>
                    <wp:effectExtent l="0" t="76200" r="12065" b="95250"/>
                    <wp:wrapNone/>
                    <wp:docPr id="577" name="Connecteur droit 57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 flipV="1">
                              <a:off x="0" y="0"/>
                              <a:ext cx="143573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00B050"/>
                              </a:solidFill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1AC99E0B" id="Connecteur droit 577" o:spid="_x0000_s1026" style="position:absolute;flip:x y;z-index:25267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.75pt,78pt" to="400.8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" strokecolor="#00b050" strokeweight="1.5pt">
                    <v:stroke startarrow="block" joinstyle="miter"/>
                  </v:line>
                </w:pict>
              </mc:Fallback>
            </mc:AlternateContent>
          </w:r>
          <w:r w:rsidR="007C2528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68928" behindDoc="0" locked="0" layoutInCell="1" allowOverlap="1" wp14:anchorId="5A46AAB2" wp14:editId="640F5DC8">
                    <wp:simplePos x="0" y="0"/>
                    <wp:positionH relativeFrom="column">
                      <wp:posOffset>1604010</wp:posOffset>
                    </wp:positionH>
                    <wp:positionV relativeFrom="paragraph">
                      <wp:posOffset>376555</wp:posOffset>
                    </wp:positionV>
                    <wp:extent cx="0" cy="1187450"/>
                    <wp:effectExtent l="0" t="0" r="19050" b="31750"/>
                    <wp:wrapNone/>
                    <wp:docPr id="573" name="Connecteur droit avec flèche 5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187450"/>
                            </a:xfrm>
                            <a:prstGeom prst="straightConnector1">
                              <a:avLst/>
                            </a:prstGeom>
                            <a:ln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A3CA714" id="Connecteur droit avec flèche 573" o:spid="_x0000_s1026" type="#_x0000_t32" style="position:absolute;margin-left:126.3pt;margin-top:29.65pt;width:0;height:93.5pt;z-index:25266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" strokecolor="black [3200]" strokeweight="1.5pt">
                    <v:stroke joinstyle="miter"/>
                  </v:shape>
                </w:pict>
              </mc:Fallback>
            </mc:AlternateContent>
          </w:r>
          <w:r w:rsidR="007C2528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56640" behindDoc="0" locked="0" layoutInCell="1" allowOverlap="1" wp14:anchorId="3C8DA9CF" wp14:editId="21B8301C">
                    <wp:simplePos x="0" y="0"/>
                    <wp:positionH relativeFrom="column">
                      <wp:posOffset>5224145</wp:posOffset>
                    </wp:positionH>
                    <wp:positionV relativeFrom="paragraph">
                      <wp:posOffset>2011680</wp:posOffset>
                    </wp:positionV>
                    <wp:extent cx="0" cy="468000"/>
                    <wp:effectExtent l="0" t="0" r="19050" b="27305"/>
                    <wp:wrapNone/>
                    <wp:docPr id="574" name="Connecteur droit avec flèche 57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46800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78546AA" id="Connecteur droit avec flèche 574" o:spid="_x0000_s1026" type="#_x0000_t32" style="position:absolute;margin-left:411.35pt;margin-top:158.4pt;width:0;height:36.85pt;z-index:25265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" strokecolor="red" strokeweight="1.5pt">
                    <v:stroke joinstyle="miter"/>
                  </v:shape>
                </w:pict>
              </mc:Fallback>
            </mc:AlternateContent>
          </w:r>
          <w:r w:rsidR="007C2528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73024" behindDoc="0" locked="0" layoutInCell="1" allowOverlap="1" wp14:anchorId="321A67B5" wp14:editId="3A0953CF">
                    <wp:simplePos x="0" y="0"/>
                    <wp:positionH relativeFrom="column">
                      <wp:posOffset>5221605</wp:posOffset>
                    </wp:positionH>
                    <wp:positionV relativeFrom="paragraph">
                      <wp:posOffset>1104900</wp:posOffset>
                    </wp:positionV>
                    <wp:extent cx="0" cy="432000"/>
                    <wp:effectExtent l="76200" t="0" r="57150" b="63500"/>
                    <wp:wrapNone/>
                    <wp:docPr id="575" name="Connecteur droit avec flèche 57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43200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0A37B03" id="Connecteur droit avec flèche 575" o:spid="_x0000_s1026" type="#_x0000_t32" style="position:absolute;margin-left:411.15pt;margin-top:87pt;width:0;height:34pt;z-index:25267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" strokecolor="red" strokeweight="1.5pt">
                    <v:stroke endarrow="block" joinstyle="miter"/>
                  </v:shape>
                </w:pict>
              </mc:Fallback>
            </mc:AlternateContent>
          </w:r>
          <w:r w:rsidR="007C2528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670976" behindDoc="0" locked="0" layoutInCell="1" allowOverlap="1" wp14:anchorId="12E109DD" wp14:editId="5E4418B5">
                    <wp:simplePos x="0" y="0"/>
                    <wp:positionH relativeFrom="column">
                      <wp:posOffset>5100320</wp:posOffset>
                    </wp:positionH>
                    <wp:positionV relativeFrom="paragraph">
                      <wp:posOffset>855345</wp:posOffset>
                    </wp:positionV>
                    <wp:extent cx="251460" cy="251460"/>
                    <wp:effectExtent l="0" t="0" r="15240" b="15240"/>
                    <wp:wrapNone/>
                    <wp:docPr id="578" name="Organigramme : Connecteur 57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51460" cy="251460"/>
                            </a:xfrm>
                            <a:prstGeom prst="flowChartConnector">
                              <a:avLst/>
                            </a:prstGeom>
                            <a:ln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891B1D9"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Organigramme : Connecteur 578" o:spid="_x0000_s1026" type="#_x0000_t120" style="position:absolute;margin-left:401.6pt;margin-top:67.35pt;width:19.8pt;height:19.8pt;z-index:25267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" fillcolor="white [3201]" strokecolor="#00b050" strokeweight="1pt">
                    <v:stroke joinstyle="miter"/>
                  </v:shape>
                </w:pict>
              </mc:Fallback>
            </mc:AlternateContent>
          </w:r>
          <w:r w:rsidR="007C2528">
            <w:rPr>
              <w:rFonts w:asciiTheme="majorBidi" w:hAnsiTheme="majorBidi" w:cstheme="majorBidi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br w:type="page"/>
          </w:r>
        </w:p>
        <w:p w14:paraId="28C65C0C" w14:textId="77777777" w:rsidR="007C2528" w:rsidRDefault="00000000" w:rsidP="007C2528">
          <w:pPr>
            <w:widowControl/>
            <w:suppressAutoHyphens w:val="0"/>
            <w:jc w:val="right"/>
            <w:rPr>
              <w:rFonts w:asciiTheme="majorBidi" w:hAnsiTheme="majorBidi" w:cstheme="majorBidi"/>
              <w:bCs/>
              <w:color w:val="0070C0"/>
              <w:sz w:val="10"/>
              <w:szCs w:val="1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</w:sdtContent>
    </w:sdt>
    <w:p w14:paraId="5CC5EED5" w14:textId="77777777" w:rsidR="00FD445F" w:rsidRDefault="00FD445F" w:rsidP="00204490">
      <w:pPr>
        <w:tabs>
          <w:tab w:val="right" w:pos="877"/>
        </w:tabs>
        <w:bidi/>
        <w:spacing w:line="360" w:lineRule="auto"/>
        <w:jc w:val="center"/>
        <w:rPr>
          <w:rFonts w:asciiTheme="majorBidi" w:hAnsiTheme="majorBidi" w:cstheme="majorBidi"/>
          <w:color w:val="002060"/>
          <w:sz w:val="28"/>
          <w:szCs w:val="28"/>
          <w:rtl/>
        </w:rPr>
      </w:pPr>
    </w:p>
    <w:p w14:paraId="30683D3E" w14:textId="77777777" w:rsidR="00FD445F" w:rsidRPr="00FD445F" w:rsidRDefault="00FD445F" w:rsidP="00FD445F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2A024187" w14:textId="77777777" w:rsidR="00FD445F" w:rsidRPr="00FD445F" w:rsidRDefault="00FD445F" w:rsidP="00FD445F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33988EE4" w14:textId="77777777" w:rsidR="00FD445F" w:rsidRPr="00FD445F" w:rsidRDefault="00FD445F" w:rsidP="00FD445F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7EAE992A" w14:textId="77777777" w:rsidR="00FD445F" w:rsidRPr="00FD445F" w:rsidRDefault="00FD445F" w:rsidP="00FD445F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0B36E662" w14:textId="77777777" w:rsidR="00FD445F" w:rsidRPr="00FD445F" w:rsidRDefault="00FD445F" w:rsidP="00FD445F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5430F679" w14:textId="77777777" w:rsidR="00FD445F" w:rsidRPr="00FD445F" w:rsidRDefault="00FD445F" w:rsidP="00FD445F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756C54A0" w14:textId="77777777" w:rsidR="00FD445F" w:rsidRPr="00FD445F" w:rsidRDefault="00FD445F" w:rsidP="00FD445F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57F761B4" w14:textId="77777777" w:rsidR="00FD445F" w:rsidRPr="00FD445F" w:rsidRDefault="00FD445F" w:rsidP="00FD445F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486C1FAA" w14:textId="77777777" w:rsidR="00FD445F" w:rsidRPr="00FD445F" w:rsidRDefault="00FD445F" w:rsidP="00FD445F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77079E76" w14:textId="77777777" w:rsidR="00803542" w:rsidRPr="00FD445F" w:rsidRDefault="00803542" w:rsidP="00FD445F">
      <w:pPr>
        <w:bidi/>
        <w:rPr>
          <w:rFonts w:asciiTheme="majorBidi" w:hAnsiTheme="majorBidi" w:cstheme="majorBidi"/>
          <w:sz w:val="28"/>
          <w:szCs w:val="28"/>
          <w:rtl/>
        </w:rPr>
      </w:pPr>
    </w:p>
    <w:sectPr w:rsidR="00803542" w:rsidRPr="00FD445F" w:rsidSect="002F6F56">
      <w:footerReference w:type="default" r:id="rId16"/>
      <w:footerReference w:type="first" r:id="rId17"/>
      <w:pgSz w:w="11906" w:h="16838" w:code="9"/>
      <w:pgMar w:top="624" w:right="624" w:bottom="1021" w:left="624" w:header="0" w:footer="0" w:gutter="0"/>
      <w:cols w:space="720"/>
      <w:formProt w:val="0"/>
      <w:titlePg/>
      <w:bidi/>
      <w:docGrid w:linePitch="326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11DA4" w14:textId="77777777" w:rsidR="0021566E" w:rsidRDefault="0021566E" w:rsidP="00120CA6">
      <w:r>
        <w:separator/>
      </w:r>
    </w:p>
  </w:endnote>
  <w:endnote w:type="continuationSeparator" w:id="0">
    <w:p w14:paraId="5C92C588" w14:textId="77777777" w:rsidR="0021566E" w:rsidRDefault="0021566E" w:rsidP="00120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DejaVu Sans">
    <w:altName w:val="Times New Roman"/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501C4" w14:textId="77777777" w:rsidR="00DB6E90" w:rsidRDefault="00DB6E9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3278456"/>
      <w:docPartObj>
        <w:docPartGallery w:val="Page Numbers (Bottom of Page)"/>
        <w:docPartUnique/>
      </w:docPartObj>
    </w:sdtPr>
    <w:sdtContent>
      <w:p w14:paraId="4498C6B1" w14:textId="77777777" w:rsidR="00E3791B" w:rsidRPr="004719FC" w:rsidRDefault="00E3791B" w:rsidP="003A6686">
        <w:pPr>
          <w:pStyle w:val="Pieddepage"/>
        </w:pPr>
        <w:r>
          <w:rPr>
            <w:noProof/>
            <w:lang w:val="fr-FR" w:eastAsia="fr-FR" w:bidi="ar-SA"/>
          </w:rPr>
          <mc:AlternateContent>
            <mc:Choice Requires="wps">
              <w:drawing>
                <wp:anchor distT="0" distB="0" distL="114300" distR="114300" simplePos="0" relativeHeight="251697152" behindDoc="0" locked="0" layoutInCell="1" allowOverlap="1" wp14:anchorId="0962147B" wp14:editId="12B871C7">
                  <wp:simplePos x="0" y="0"/>
                  <wp:positionH relativeFrom="column">
                    <wp:posOffset>3201035</wp:posOffset>
                  </wp:positionH>
                  <wp:positionV relativeFrom="paragraph">
                    <wp:posOffset>-33655</wp:posOffset>
                  </wp:positionV>
                  <wp:extent cx="359410" cy="359410"/>
                  <wp:effectExtent l="0" t="0" r="21590" b="21590"/>
                  <wp:wrapNone/>
                  <wp:docPr id="100" name="Rectangle 10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41EBE2" w14:textId="77777777" w:rsidR="00E3791B" w:rsidRPr="002F6F56" w:rsidRDefault="00E3791B" w:rsidP="003A6686">
                              <w:pPr>
                                <w:jc w:val="center"/>
                                <w:rPr>
                                  <w:b/>
                                  <w:bCs/>
                                  <w:color w:val="auto"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 w:rsidRPr="002F6F56">
                                <w:rPr>
                                  <w:b/>
                                  <w:bCs/>
                                  <w:color w:val="auto"/>
                                  <w:sz w:val="28"/>
                                  <w:szCs w:val="28"/>
                                  <w:lang w:val="fr-FR"/>
                                </w:rPr>
                                <w:fldChar w:fldCharType="begin"/>
                              </w:r>
                              <w:r w:rsidRPr="002F6F56">
                                <w:rPr>
                                  <w:b/>
                                  <w:bCs/>
                                  <w:color w:val="auto"/>
                                  <w:sz w:val="28"/>
                                  <w:szCs w:val="28"/>
                                  <w:lang w:val="fr-FR"/>
                                </w:rPr>
                                <w:instrText>PAGE   \* MERGEFORMAT</w:instrText>
                              </w:r>
                              <w:r w:rsidRPr="002F6F56">
                                <w:rPr>
                                  <w:b/>
                                  <w:bCs/>
                                  <w:color w:val="auto"/>
                                  <w:sz w:val="28"/>
                                  <w:szCs w:val="28"/>
                                  <w:lang w:val="fr-FR"/>
                                </w:rPr>
                                <w:fldChar w:fldCharType="separate"/>
                              </w:r>
                              <w:r w:rsidR="00F910D0" w:rsidRPr="00F910D0">
                                <w:rPr>
                                  <w:rFonts w:cs="Times New Roman"/>
                                  <w:b/>
                                  <w:bCs/>
                                  <w:noProof/>
                                  <w:color w:val="auto"/>
                                  <w:sz w:val="28"/>
                                  <w:szCs w:val="32"/>
                                  <w:rtl/>
                                  <w:lang w:val="fr-FR"/>
                                </w:rPr>
                                <w:t>‌أ</w:t>
                              </w:r>
                              <w:r w:rsidRPr="002F6F56">
                                <w:rPr>
                                  <w:b/>
                                  <w:bCs/>
                                  <w:color w:val="auto"/>
                                  <w:sz w:val="28"/>
                                  <w:szCs w:val="28"/>
                                  <w:lang w:val="fr-FR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962147B" id="Rectangle 100" o:spid="_x0000_s1335" style="position:absolute;margin-left:252.05pt;margin-top:-2.65pt;width:28.3pt;height:28.3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" fillcolor="white [3201]" strokecolor="white [3212]" strokeweight="1pt">
                  <v:textbox>
                    <w:txbxContent>
                      <w:p w14:paraId="1141EBE2" w14:textId="77777777" w:rsidR="00E3791B" w:rsidRPr="002F6F56" w:rsidRDefault="00E3791B" w:rsidP="003A6686">
                        <w:pPr>
                          <w:jc w:val="center"/>
                          <w:rPr>
                            <w:b/>
                            <w:bCs/>
                            <w:color w:val="auto"/>
                            <w:sz w:val="28"/>
                            <w:szCs w:val="28"/>
                            <w:lang w:val="fr-FR"/>
                          </w:rPr>
                        </w:pPr>
                        <w:r w:rsidRPr="002F6F56">
                          <w:rPr>
                            <w:b/>
                            <w:bCs/>
                            <w:color w:val="auto"/>
                            <w:sz w:val="28"/>
                            <w:szCs w:val="28"/>
                            <w:lang w:val="fr-FR"/>
                          </w:rPr>
                          <w:fldChar w:fldCharType="begin"/>
                        </w:r>
                        <w:r w:rsidRPr="002F6F56">
                          <w:rPr>
                            <w:b/>
                            <w:bCs/>
                            <w:color w:val="auto"/>
                            <w:sz w:val="28"/>
                            <w:szCs w:val="28"/>
                            <w:lang w:val="fr-FR"/>
                          </w:rPr>
                          <w:instrText>PAGE   \* MERGEFORMAT</w:instrText>
                        </w:r>
                        <w:r w:rsidRPr="002F6F56">
                          <w:rPr>
                            <w:b/>
                            <w:bCs/>
                            <w:color w:val="auto"/>
                            <w:sz w:val="28"/>
                            <w:szCs w:val="28"/>
                            <w:lang w:val="fr-FR"/>
                          </w:rPr>
                          <w:fldChar w:fldCharType="separate"/>
                        </w:r>
                        <w:r w:rsidR="00F910D0" w:rsidRPr="00F910D0">
                          <w:rPr>
                            <w:rFonts w:cs="Times New Roman"/>
                            <w:b/>
                            <w:bCs/>
                            <w:noProof/>
                            <w:color w:val="auto"/>
                            <w:sz w:val="28"/>
                            <w:szCs w:val="32"/>
                            <w:rtl/>
                            <w:lang w:val="fr-FR"/>
                          </w:rPr>
                          <w:t>‌أ</w:t>
                        </w:r>
                        <w:r w:rsidRPr="002F6F56">
                          <w:rPr>
                            <w:b/>
                            <w:bCs/>
                            <w:color w:val="auto"/>
                            <w:sz w:val="28"/>
                            <w:szCs w:val="28"/>
                            <w:lang w:val="fr-FR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>
          <w:rPr>
            <w:noProof/>
            <w:lang w:val="fr-FR" w:eastAsia="fr-FR" w:bidi="ar-SA"/>
          </w:rPr>
          <mc:AlternateContent>
            <mc:Choice Requires="wps">
              <w:drawing>
                <wp:anchor distT="0" distB="0" distL="114300" distR="114300" simplePos="0" relativeHeight="251694080" behindDoc="1" locked="0" layoutInCell="1" allowOverlap="1" wp14:anchorId="48F19085" wp14:editId="7642251D">
                  <wp:simplePos x="0" y="0"/>
                  <wp:positionH relativeFrom="column">
                    <wp:posOffset>3253740</wp:posOffset>
                  </wp:positionH>
                  <wp:positionV relativeFrom="paragraph">
                    <wp:posOffset>102870</wp:posOffset>
                  </wp:positionV>
                  <wp:extent cx="273685" cy="294005"/>
                  <wp:effectExtent l="0" t="0" r="12065" b="10795"/>
                  <wp:wrapTight wrapText="bothSides">
                    <wp:wrapPolygon edited="0">
                      <wp:start x="0" y="0"/>
                      <wp:lineTo x="0" y="20994"/>
                      <wp:lineTo x="21049" y="20994"/>
                      <wp:lineTo x="21049" y="0"/>
                      <wp:lineTo x="0" y="0"/>
                    </wp:wrapPolygon>
                  </wp:wrapTight>
                  <wp:docPr id="585" name="Rectangle 58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85" cy="2940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BD04F6" w14:textId="77777777" w:rsidR="00E3791B" w:rsidRPr="00F342A0" w:rsidRDefault="00E3791B" w:rsidP="003A6686">
                              <w:pPr>
                                <w:jc w:val="center"/>
                                <w:rPr>
                                  <w:b/>
                                  <w:bCs/>
                                  <w:color w:val="auto"/>
                                  <w:sz w:val="30"/>
                                  <w:szCs w:val="30"/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48F19085" id="Rectangle 585" o:spid="_x0000_s1336" style="position:absolute;margin-left:256.2pt;margin-top:8.1pt;width:21.55pt;height:23.1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" fillcolor="white [3201]" strokecolor="white [3212]" strokeweight="1pt">
                  <v:textbox>
                    <w:txbxContent>
                      <w:p w14:paraId="71BD04F6" w14:textId="77777777" w:rsidR="00E3791B" w:rsidRPr="00F342A0" w:rsidRDefault="00E3791B" w:rsidP="003A6686">
                        <w:pPr>
                          <w:jc w:val="center"/>
                          <w:rPr>
                            <w:b/>
                            <w:bCs/>
                            <w:color w:val="auto"/>
                            <w:sz w:val="30"/>
                            <w:szCs w:val="30"/>
                            <w:lang w:val="fr-FR"/>
                          </w:rPr>
                        </w:pPr>
                      </w:p>
                    </w:txbxContent>
                  </v:textbox>
                  <w10:wrap type="tight"/>
                </v:rect>
              </w:pict>
            </mc:Fallback>
          </mc:AlternateContent>
        </w:r>
        <w:r>
          <w:rPr>
            <w:noProof/>
            <w:lang w:val="fr-FR" w:eastAsia="fr-FR" w:bidi="ar-SA"/>
          </w:rPr>
          <mc:AlternateContent>
            <mc:Choice Requires="wps">
              <w:drawing>
                <wp:anchor distT="0" distB="0" distL="114300" distR="114300" simplePos="0" relativeHeight="251695104" behindDoc="0" locked="0" layoutInCell="1" allowOverlap="1" wp14:anchorId="6296D1D4" wp14:editId="4EFC9B70">
                  <wp:simplePos x="0" y="0"/>
                  <wp:positionH relativeFrom="column">
                    <wp:posOffset>16510</wp:posOffset>
                  </wp:positionH>
                  <wp:positionV relativeFrom="paragraph">
                    <wp:posOffset>125569</wp:posOffset>
                  </wp:positionV>
                  <wp:extent cx="6695440" cy="0"/>
                  <wp:effectExtent l="0" t="0" r="29210" b="19050"/>
                  <wp:wrapNone/>
                  <wp:docPr id="638" name="Connecteur droit 63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669544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1CB0F305" id="Connecteur droit 638" o:spid="_x0000_s1026" style="position:absolute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9.9pt" to="528.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" strokecolor="#a5a5a5 [3206]" strokeweight="1pt">
                  <v:stroke joinstyle="miter"/>
                </v:line>
              </w:pict>
            </mc:Fallback>
          </mc:AlternateContent>
        </w:r>
        <w:r>
          <w:rPr>
            <w:noProof/>
            <w:lang w:val="fr-FR" w:eastAsia="fr-FR" w:bidi="ar-SA"/>
          </w:rPr>
          <mc:AlternateContent>
            <mc:Choice Requires="wps">
              <w:drawing>
                <wp:anchor distT="0" distB="0" distL="114300" distR="114300" simplePos="0" relativeHeight="251696128" behindDoc="0" locked="0" layoutInCell="1" allowOverlap="1" wp14:anchorId="4BE40755" wp14:editId="05FA1416">
                  <wp:simplePos x="0" y="0"/>
                  <wp:positionH relativeFrom="column">
                    <wp:posOffset>3204845</wp:posOffset>
                  </wp:positionH>
                  <wp:positionV relativeFrom="page">
                    <wp:posOffset>10131425</wp:posOffset>
                  </wp:positionV>
                  <wp:extent cx="360000" cy="360000"/>
                  <wp:effectExtent l="95250" t="95250" r="97790" b="97790"/>
                  <wp:wrapNone/>
                  <wp:docPr id="639" name="Rectangle 63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rot="2700000"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50EF11" w14:textId="77777777" w:rsidR="00E3791B" w:rsidRPr="00C97263" w:rsidRDefault="00E3791B" w:rsidP="003A6686">
                              <w:pPr>
                                <w:jc w:val="center"/>
                                <w:rPr>
                                  <w:color w:val="auto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4BE40755" id="Rectangle 639" o:spid="_x0000_s1337" style="position:absolute;margin-left:252.35pt;margin-top:797.75pt;width:28.35pt;height:28.35pt;rotation:45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" fillcolor="#0d0d0d [3069]" strokecolor="black [3200]" strokeweight="1pt">
                  <v:textbox>
                    <w:txbxContent>
                      <w:p w14:paraId="3450EF11" w14:textId="77777777" w:rsidR="00E3791B" w:rsidRPr="00C97263" w:rsidRDefault="00E3791B" w:rsidP="003A6686">
                        <w:pPr>
                          <w:jc w:val="center"/>
                          <w:rPr>
                            <w:color w:val="auto"/>
                          </w:rPr>
                        </w:pPr>
                      </w:p>
                    </w:txbxContent>
                  </v:textbox>
                  <w10:wrap anchory="page"/>
                </v:rect>
              </w:pict>
            </mc:Fallback>
          </mc:AlternateContent>
        </w:r>
      </w:p>
      <w:p w14:paraId="340B3D0F" w14:textId="6D07D3B8" w:rsidR="00E3791B" w:rsidRPr="004719FC" w:rsidRDefault="00E3791B" w:rsidP="00A078A4">
        <w:pPr>
          <w:pStyle w:val="Pieddepage"/>
          <w:bidi/>
        </w:pPr>
        <w:r w:rsidRPr="00870F42">
          <w:rPr>
            <w:rFonts w:cs="Times New Roman" w:hint="cs"/>
            <w:b/>
            <w:bCs/>
            <w:color w:val="auto"/>
            <w:rtl/>
          </w:rPr>
          <w:t xml:space="preserve">الـمـعــلــومــاتــيــة  </w:t>
        </w:r>
        <w:r w:rsidRPr="00870F42">
          <w:rPr>
            <w:b/>
            <w:bCs/>
            <w:color w:val="auto"/>
            <w:rtl/>
          </w:rPr>
          <w:t>–</w:t>
        </w:r>
        <w:r>
          <w:rPr>
            <w:rFonts w:cs="Times New Roman" w:hint="cs"/>
            <w:b/>
            <w:bCs/>
            <w:color w:val="auto"/>
            <w:rtl/>
          </w:rPr>
          <w:t xml:space="preserve">  </w:t>
        </w:r>
        <w:r>
          <w:rPr>
            <w:rFonts w:cs="Times New Roman" w:hint="cs"/>
            <w:b/>
            <w:bCs/>
            <w:rtl/>
          </w:rPr>
          <w:t>تـطـبـيـقـات حــول الـخــوارزمــيــات</w:t>
        </w:r>
        <w:r>
          <w:rPr>
            <w:rFonts w:asciiTheme="majorBidi" w:hAnsiTheme="majorBidi" w:cstheme="majorBidi"/>
            <w:b/>
            <w:bCs/>
            <w:rtl/>
          </w:rPr>
          <w:t xml:space="preserve"> </w:t>
        </w:r>
        <w:r w:rsidR="00DB6E90">
          <w:rPr>
            <w:rFonts w:asciiTheme="majorBidi" w:hAnsiTheme="majorBidi" w:cstheme="majorBidi" w:hint="cs"/>
            <w:b/>
            <w:bCs/>
            <w:rtl/>
          </w:rPr>
          <w:t xml:space="preserve">        </w:t>
        </w:r>
        <w:r w:rsidR="00DB6E90">
          <w:rPr>
            <w:rFonts w:asciiTheme="majorBidi" w:hAnsiTheme="majorBidi" w:cstheme="majorBidi"/>
            <w:b/>
            <w:bCs/>
            <w:rtl/>
          </w:rPr>
          <w:tab/>
        </w:r>
        <w:r>
          <w:rPr>
            <w:rFonts w:asciiTheme="majorBidi" w:hAnsiTheme="majorBidi" w:cstheme="majorBidi" w:hint="cs"/>
            <w:b/>
            <w:bCs/>
            <w:rtl/>
          </w:rPr>
          <w:t xml:space="preserve">                                </w:t>
        </w:r>
        <w:r w:rsidR="00DB6E90">
          <w:rPr>
            <w:rFonts w:asciiTheme="majorBidi" w:hAnsiTheme="majorBidi" w:cstheme="majorBidi" w:hint="cs"/>
            <w:b/>
            <w:bCs/>
            <w:rtl/>
            <w:lang w:bidi="ar-SA"/>
          </w:rPr>
          <w:t xml:space="preserve">   </w:t>
        </w:r>
        <w:r>
          <w:rPr>
            <w:rFonts w:asciiTheme="majorBidi" w:hAnsiTheme="majorBidi" w:cstheme="majorBidi" w:hint="cs"/>
            <w:b/>
            <w:bCs/>
            <w:rtl/>
          </w:rPr>
          <w:t>بـإشــراف الأســتــاذ حــاج مـحـفــوظ</w:t>
        </w:r>
      </w:p>
      <w:p w14:paraId="2E322A3D" w14:textId="77777777" w:rsidR="00E3791B" w:rsidRPr="004719FC" w:rsidRDefault="00000000" w:rsidP="003A6686">
        <w:pPr>
          <w:pStyle w:val="Pieddepage"/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6348616"/>
      <w:docPartObj>
        <w:docPartGallery w:val="Page Numbers (Bottom of Page)"/>
        <w:docPartUnique/>
      </w:docPartObj>
    </w:sdtPr>
    <w:sdtContent>
      <w:p w14:paraId="180A6FA3" w14:textId="77777777" w:rsidR="00E3791B" w:rsidRPr="004719FC" w:rsidRDefault="00E3791B" w:rsidP="004A64C4">
        <w:pPr>
          <w:pStyle w:val="Pieddepage"/>
        </w:pPr>
        <w:r>
          <w:rPr>
            <w:noProof/>
            <w:lang w:val="fr-FR" w:eastAsia="fr-FR" w:bidi="ar-SA"/>
          </w:rPr>
          <mc:AlternateContent>
            <mc:Choice Requires="wps">
              <w:drawing>
                <wp:anchor distT="0" distB="0" distL="114300" distR="114300" simplePos="0" relativeHeight="251707392" behindDoc="0" locked="0" layoutInCell="1" allowOverlap="1" wp14:anchorId="5474E05A" wp14:editId="22CFC645">
                  <wp:simplePos x="0" y="0"/>
                  <wp:positionH relativeFrom="column">
                    <wp:posOffset>3201035</wp:posOffset>
                  </wp:positionH>
                  <wp:positionV relativeFrom="paragraph">
                    <wp:posOffset>-33655</wp:posOffset>
                  </wp:positionV>
                  <wp:extent cx="359410" cy="359410"/>
                  <wp:effectExtent l="0" t="0" r="21590" b="21590"/>
                  <wp:wrapNone/>
                  <wp:docPr id="361" name="Rectangle 36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443D18" w14:textId="77777777" w:rsidR="00E3791B" w:rsidRPr="003A6686" w:rsidRDefault="00E3791B" w:rsidP="004A64C4">
                              <w:pPr>
                                <w:jc w:val="center"/>
                                <w:rPr>
                                  <w:b/>
                                  <w:bCs/>
                                  <w:color w:val="auto"/>
                                  <w:lang w:val="fr-FR"/>
                                </w:rPr>
                              </w:pPr>
                              <w:r w:rsidRPr="003A6686">
                                <w:rPr>
                                  <w:b/>
                                  <w:bCs/>
                                  <w:color w:val="auto"/>
                                  <w:lang w:val="fr-FR"/>
                                </w:rPr>
                                <w:fldChar w:fldCharType="begin"/>
                              </w:r>
                              <w:r w:rsidRPr="003A6686">
                                <w:rPr>
                                  <w:b/>
                                  <w:bCs/>
                                  <w:color w:val="auto"/>
                                  <w:lang w:val="fr-FR"/>
                                </w:rPr>
                                <w:instrText>PAGE   \* MERGEFORMAT</w:instrText>
                              </w:r>
                              <w:r w:rsidRPr="003A6686">
                                <w:rPr>
                                  <w:b/>
                                  <w:bCs/>
                                  <w:color w:val="auto"/>
                                  <w:lang w:val="fr-FR"/>
                                </w:rPr>
                                <w:fldChar w:fldCharType="separate"/>
                              </w:r>
                              <w:r w:rsidRPr="002F6F56">
                                <w:rPr>
                                  <w:rFonts w:cs="Times New Roman"/>
                                  <w:b/>
                                  <w:bCs/>
                                  <w:noProof/>
                                  <w:color w:val="auto"/>
                                  <w:lang w:val="fr-FR"/>
                                </w:rPr>
                                <w:t>10</w:t>
                              </w:r>
                              <w:r w:rsidRPr="003A6686">
                                <w:rPr>
                                  <w:b/>
                                  <w:bCs/>
                                  <w:color w:val="auto"/>
                                  <w:lang w:val="fr-FR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5474E05A" id="Rectangle 361" o:spid="_x0000_s1338" style="position:absolute;margin-left:252.05pt;margin-top:-2.65pt;width:28.3pt;height:28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" fillcolor="white [3201]" strokecolor="white [3212]" strokeweight="1pt">
                  <v:textbox>
                    <w:txbxContent>
                      <w:p w14:paraId="5B443D18" w14:textId="77777777" w:rsidR="00E3791B" w:rsidRPr="003A6686" w:rsidRDefault="00E3791B" w:rsidP="004A64C4">
                        <w:pPr>
                          <w:jc w:val="center"/>
                          <w:rPr>
                            <w:b/>
                            <w:bCs/>
                            <w:color w:val="auto"/>
                            <w:lang w:val="fr-FR"/>
                          </w:rPr>
                        </w:pPr>
                        <w:r w:rsidRPr="003A6686">
                          <w:rPr>
                            <w:b/>
                            <w:bCs/>
                            <w:color w:val="auto"/>
                            <w:lang w:val="fr-FR"/>
                          </w:rPr>
                          <w:fldChar w:fldCharType="begin"/>
                        </w:r>
                        <w:r w:rsidRPr="003A6686">
                          <w:rPr>
                            <w:b/>
                            <w:bCs/>
                            <w:color w:val="auto"/>
                            <w:lang w:val="fr-FR"/>
                          </w:rPr>
                          <w:instrText>PAGE   \* MERGEFORMAT</w:instrText>
                        </w:r>
                        <w:r w:rsidRPr="003A6686">
                          <w:rPr>
                            <w:b/>
                            <w:bCs/>
                            <w:color w:val="auto"/>
                            <w:lang w:val="fr-FR"/>
                          </w:rPr>
                          <w:fldChar w:fldCharType="separate"/>
                        </w:r>
                        <w:r w:rsidRPr="002F6F56">
                          <w:rPr>
                            <w:rFonts w:cs="Times New Roman"/>
                            <w:b/>
                            <w:bCs/>
                            <w:noProof/>
                            <w:color w:val="auto"/>
                            <w:lang w:val="fr-FR"/>
                          </w:rPr>
                          <w:t>10</w:t>
                        </w:r>
                        <w:r w:rsidRPr="003A6686">
                          <w:rPr>
                            <w:b/>
                            <w:bCs/>
                            <w:color w:val="auto"/>
                            <w:lang w:val="fr-FR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>
          <w:rPr>
            <w:noProof/>
            <w:lang w:val="fr-FR" w:eastAsia="fr-FR" w:bidi="ar-SA"/>
          </w:rPr>
          <mc:AlternateContent>
            <mc:Choice Requires="wps">
              <w:drawing>
                <wp:anchor distT="0" distB="0" distL="114300" distR="114300" simplePos="0" relativeHeight="251704320" behindDoc="1" locked="0" layoutInCell="1" allowOverlap="1" wp14:anchorId="17F61C49" wp14:editId="57A7E07A">
                  <wp:simplePos x="0" y="0"/>
                  <wp:positionH relativeFrom="column">
                    <wp:posOffset>3253740</wp:posOffset>
                  </wp:positionH>
                  <wp:positionV relativeFrom="paragraph">
                    <wp:posOffset>102870</wp:posOffset>
                  </wp:positionV>
                  <wp:extent cx="273685" cy="294005"/>
                  <wp:effectExtent l="0" t="0" r="12065" b="10795"/>
                  <wp:wrapTight wrapText="bothSides">
                    <wp:wrapPolygon edited="0">
                      <wp:start x="0" y="0"/>
                      <wp:lineTo x="0" y="20994"/>
                      <wp:lineTo x="21049" y="20994"/>
                      <wp:lineTo x="21049" y="0"/>
                      <wp:lineTo x="0" y="0"/>
                    </wp:wrapPolygon>
                  </wp:wrapTight>
                  <wp:docPr id="378" name="Rectangle 37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85" cy="2940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DEF4B42" w14:textId="77777777" w:rsidR="00E3791B" w:rsidRPr="00F342A0" w:rsidRDefault="00E3791B" w:rsidP="004A64C4">
                              <w:pPr>
                                <w:jc w:val="center"/>
                                <w:rPr>
                                  <w:b/>
                                  <w:bCs/>
                                  <w:color w:val="auto"/>
                                  <w:sz w:val="30"/>
                                  <w:szCs w:val="30"/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17F61C49" id="Rectangle 378" o:spid="_x0000_s1339" style="position:absolute;margin-left:256.2pt;margin-top:8.1pt;width:21.55pt;height:23.15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" fillcolor="white [3201]" strokecolor="white [3212]" strokeweight="1pt">
                  <v:textbox>
                    <w:txbxContent>
                      <w:p w14:paraId="6DEF4B42" w14:textId="77777777" w:rsidR="00E3791B" w:rsidRPr="00F342A0" w:rsidRDefault="00E3791B" w:rsidP="004A64C4">
                        <w:pPr>
                          <w:jc w:val="center"/>
                          <w:rPr>
                            <w:b/>
                            <w:bCs/>
                            <w:color w:val="auto"/>
                            <w:sz w:val="30"/>
                            <w:szCs w:val="30"/>
                            <w:lang w:val="fr-FR"/>
                          </w:rPr>
                        </w:pPr>
                      </w:p>
                    </w:txbxContent>
                  </v:textbox>
                  <w10:wrap type="tight"/>
                </v:rect>
              </w:pict>
            </mc:Fallback>
          </mc:AlternateContent>
        </w:r>
        <w:r>
          <w:rPr>
            <w:noProof/>
            <w:lang w:val="fr-FR" w:eastAsia="fr-FR" w:bidi="ar-SA"/>
          </w:rPr>
          <mc:AlternateContent>
            <mc:Choice Requires="wps">
              <w:drawing>
                <wp:anchor distT="0" distB="0" distL="114300" distR="114300" simplePos="0" relativeHeight="251705344" behindDoc="0" locked="0" layoutInCell="1" allowOverlap="1" wp14:anchorId="5E5B9EDB" wp14:editId="7BEA1F08">
                  <wp:simplePos x="0" y="0"/>
                  <wp:positionH relativeFrom="column">
                    <wp:posOffset>16510</wp:posOffset>
                  </wp:positionH>
                  <wp:positionV relativeFrom="paragraph">
                    <wp:posOffset>125569</wp:posOffset>
                  </wp:positionV>
                  <wp:extent cx="6695440" cy="0"/>
                  <wp:effectExtent l="0" t="0" r="29210" b="19050"/>
                  <wp:wrapNone/>
                  <wp:docPr id="379" name="Connecteur droit 37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669544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122CBFA3" id="Connecteur droit 379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9.9pt" to="528.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" strokecolor="#a5a5a5 [3206]" strokeweight="1pt">
                  <v:stroke joinstyle="miter"/>
                </v:line>
              </w:pict>
            </mc:Fallback>
          </mc:AlternateContent>
        </w:r>
        <w:r>
          <w:rPr>
            <w:noProof/>
            <w:lang w:val="fr-FR" w:eastAsia="fr-FR" w:bidi="ar-SA"/>
          </w:rPr>
          <mc:AlternateContent>
            <mc:Choice Requires="wps">
              <w:drawing>
                <wp:anchor distT="0" distB="0" distL="114300" distR="114300" simplePos="0" relativeHeight="251706368" behindDoc="0" locked="0" layoutInCell="1" allowOverlap="1" wp14:anchorId="5FB57030" wp14:editId="4E9DCC0F">
                  <wp:simplePos x="0" y="0"/>
                  <wp:positionH relativeFrom="column">
                    <wp:posOffset>3204845</wp:posOffset>
                  </wp:positionH>
                  <wp:positionV relativeFrom="page">
                    <wp:posOffset>10131425</wp:posOffset>
                  </wp:positionV>
                  <wp:extent cx="360000" cy="360000"/>
                  <wp:effectExtent l="95250" t="95250" r="97790" b="97790"/>
                  <wp:wrapNone/>
                  <wp:docPr id="380" name="Rectangle 38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rot="2700000"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DD22BD" w14:textId="77777777" w:rsidR="00E3791B" w:rsidRPr="00C97263" w:rsidRDefault="00E3791B" w:rsidP="004A64C4">
                              <w:pPr>
                                <w:jc w:val="center"/>
                                <w:rPr>
                                  <w:color w:val="auto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5FB57030" id="Rectangle 380" o:spid="_x0000_s1340" style="position:absolute;margin-left:252.35pt;margin-top:797.75pt;width:28.35pt;height:28.35pt;rotation:45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" fillcolor="#0d0d0d [3069]" strokecolor="black [3200]" strokeweight="1pt">
                  <v:textbox>
                    <w:txbxContent>
                      <w:p w14:paraId="43DD22BD" w14:textId="77777777" w:rsidR="00E3791B" w:rsidRPr="00C97263" w:rsidRDefault="00E3791B" w:rsidP="004A64C4">
                        <w:pPr>
                          <w:jc w:val="center"/>
                          <w:rPr>
                            <w:color w:val="auto"/>
                          </w:rPr>
                        </w:pPr>
                      </w:p>
                    </w:txbxContent>
                  </v:textbox>
                  <w10:wrap anchory="page"/>
                </v:rect>
              </w:pict>
            </mc:Fallback>
          </mc:AlternateContent>
        </w:r>
      </w:p>
      <w:p w14:paraId="636972F1" w14:textId="77777777" w:rsidR="00E3791B" w:rsidRPr="0068727B" w:rsidRDefault="00E3791B" w:rsidP="005929AA">
        <w:pPr>
          <w:pStyle w:val="Pieddepage"/>
          <w:bidi/>
          <w:ind w:left="84"/>
          <w:rPr>
            <w:rFonts w:asciiTheme="majorBidi" w:hAnsiTheme="majorBidi" w:cstheme="majorBidi"/>
            <w:b/>
            <w:bCs/>
          </w:rPr>
        </w:pPr>
        <w:r w:rsidRPr="00870F42">
          <w:rPr>
            <w:rFonts w:cs="Times New Roman" w:hint="cs"/>
            <w:b/>
            <w:bCs/>
            <w:color w:val="auto"/>
            <w:rtl/>
          </w:rPr>
          <w:t xml:space="preserve">الـمـعــلــومــاتــيــة  </w:t>
        </w:r>
        <w:r w:rsidRPr="00870F42">
          <w:rPr>
            <w:b/>
            <w:bCs/>
            <w:color w:val="auto"/>
            <w:rtl/>
          </w:rPr>
          <w:t>–</w:t>
        </w:r>
        <w:r>
          <w:rPr>
            <w:rFonts w:cs="Times New Roman" w:hint="cs"/>
            <w:b/>
            <w:bCs/>
            <w:color w:val="auto"/>
            <w:rtl/>
          </w:rPr>
          <w:t xml:space="preserve">  </w:t>
        </w:r>
        <w:r>
          <w:rPr>
            <w:rFonts w:cs="Times New Roman" w:hint="cs"/>
            <w:b/>
            <w:bCs/>
            <w:rtl/>
          </w:rPr>
          <w:t>تـطـبـيـقـات حــول الـخــوارزمــيــات</w:t>
        </w:r>
        <w:r>
          <w:rPr>
            <w:rFonts w:asciiTheme="majorBidi" w:hAnsiTheme="majorBidi" w:cstheme="majorBidi"/>
            <w:b/>
            <w:bCs/>
            <w:rtl/>
          </w:rPr>
          <w:t xml:space="preserve"> </w:t>
        </w:r>
        <w:r>
          <w:rPr>
            <w:rFonts w:asciiTheme="majorBidi" w:hAnsiTheme="majorBidi" w:cstheme="majorBidi" w:hint="cs"/>
            <w:b/>
            <w:bCs/>
            <w:rtl/>
          </w:rPr>
          <w:t xml:space="preserve">  </w:t>
        </w:r>
        <w:r>
          <w:rPr>
            <w:rFonts w:asciiTheme="majorBidi" w:hAnsiTheme="majorBidi" w:cstheme="majorBidi" w:hint="cs"/>
            <w:b/>
            <w:bCs/>
            <w:rtl/>
          </w:rPr>
          <w:tab/>
          <w:t xml:space="preserve">                                    بـإشــراف الأســتــاذ حــاج مـحـفــوظ </w:t>
        </w:r>
      </w:p>
      <w:p w14:paraId="5F6B6044" w14:textId="77777777" w:rsidR="00E3791B" w:rsidRPr="004A64C4" w:rsidRDefault="00000000" w:rsidP="004A64C4">
        <w:pPr>
          <w:pStyle w:val="Pieddepage"/>
        </w:pP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70509269"/>
      <w:docPartObj>
        <w:docPartGallery w:val="Page Numbers (Bottom of Page)"/>
        <w:docPartUnique/>
      </w:docPartObj>
    </w:sdtPr>
    <w:sdtContent>
      <w:p w14:paraId="2F86A408" w14:textId="77777777" w:rsidR="00E3791B" w:rsidRPr="004719FC" w:rsidRDefault="00E3791B" w:rsidP="003A6686">
        <w:pPr>
          <w:pStyle w:val="Pieddepage"/>
        </w:pPr>
        <w:r>
          <w:rPr>
            <w:noProof/>
            <w:lang w:val="fr-FR" w:eastAsia="fr-FR" w:bidi="ar-SA"/>
          </w:rPr>
          <mc:AlternateContent>
            <mc:Choice Requires="wps">
              <w:drawing>
                <wp:anchor distT="0" distB="0" distL="114300" distR="114300" simplePos="0" relativeHeight="251712512" behindDoc="0" locked="0" layoutInCell="1" allowOverlap="1" wp14:anchorId="0D6443BD" wp14:editId="5A875F3C">
                  <wp:simplePos x="0" y="0"/>
                  <wp:positionH relativeFrom="column">
                    <wp:posOffset>3201035</wp:posOffset>
                  </wp:positionH>
                  <wp:positionV relativeFrom="paragraph">
                    <wp:posOffset>-33655</wp:posOffset>
                  </wp:positionV>
                  <wp:extent cx="359410" cy="359410"/>
                  <wp:effectExtent l="0" t="0" r="21590" b="21590"/>
                  <wp:wrapNone/>
                  <wp:docPr id="99" name="Rectangle 9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CC31DB" w14:textId="77777777" w:rsidR="00E3791B" w:rsidRPr="002F6F56" w:rsidRDefault="00E3791B" w:rsidP="003A6686">
                              <w:pPr>
                                <w:jc w:val="center"/>
                                <w:rPr>
                                  <w:b/>
                                  <w:bCs/>
                                  <w:color w:val="auto"/>
                                  <w:lang w:val="fr-FR"/>
                                </w:rPr>
                              </w:pPr>
                              <w:r w:rsidRPr="002F6F56">
                                <w:rPr>
                                  <w:b/>
                                  <w:bCs/>
                                  <w:color w:val="auto"/>
                                  <w:lang w:val="fr-FR"/>
                                </w:rPr>
                                <w:fldChar w:fldCharType="begin"/>
                              </w:r>
                              <w:r w:rsidRPr="002F6F56">
                                <w:rPr>
                                  <w:b/>
                                  <w:bCs/>
                                  <w:color w:val="auto"/>
                                  <w:lang w:val="fr-FR"/>
                                </w:rPr>
                                <w:instrText>PAGE   \* MERGEFORMAT</w:instrText>
                              </w:r>
                              <w:r w:rsidRPr="002F6F56">
                                <w:rPr>
                                  <w:b/>
                                  <w:bCs/>
                                  <w:color w:val="auto"/>
                                  <w:lang w:val="fr-FR"/>
                                </w:rPr>
                                <w:fldChar w:fldCharType="separate"/>
                              </w:r>
                              <w:r w:rsidR="00534F5B" w:rsidRPr="00534F5B">
                                <w:rPr>
                                  <w:rFonts w:cs="Times New Roman"/>
                                  <w:b/>
                                  <w:bCs/>
                                  <w:noProof/>
                                  <w:color w:val="auto"/>
                                  <w:lang w:val="fr-FR"/>
                                </w:rPr>
                                <w:t>14</w:t>
                              </w:r>
                              <w:r w:rsidRPr="002F6F56">
                                <w:rPr>
                                  <w:b/>
                                  <w:bCs/>
                                  <w:color w:val="auto"/>
                                  <w:lang w:val="fr-FR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0D6443BD" id="Rectangle 99" o:spid="_x0000_s1341" style="position:absolute;margin-left:252.05pt;margin-top:-2.65pt;width:28.3pt;height:28.3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" fillcolor="white [3201]" strokecolor="white [3212]" strokeweight="1pt">
                  <v:textbox>
                    <w:txbxContent>
                      <w:p w14:paraId="00CC31DB" w14:textId="77777777" w:rsidR="00E3791B" w:rsidRPr="002F6F56" w:rsidRDefault="00E3791B" w:rsidP="003A6686">
                        <w:pPr>
                          <w:jc w:val="center"/>
                          <w:rPr>
                            <w:b/>
                            <w:bCs/>
                            <w:color w:val="auto"/>
                            <w:lang w:val="fr-FR"/>
                          </w:rPr>
                        </w:pPr>
                        <w:r w:rsidRPr="002F6F56">
                          <w:rPr>
                            <w:b/>
                            <w:bCs/>
                            <w:color w:val="auto"/>
                            <w:lang w:val="fr-FR"/>
                          </w:rPr>
                          <w:fldChar w:fldCharType="begin"/>
                        </w:r>
                        <w:r w:rsidRPr="002F6F56">
                          <w:rPr>
                            <w:b/>
                            <w:bCs/>
                            <w:color w:val="auto"/>
                            <w:lang w:val="fr-FR"/>
                          </w:rPr>
                          <w:instrText>PAGE   \* MERGEFORMAT</w:instrText>
                        </w:r>
                        <w:r w:rsidRPr="002F6F56">
                          <w:rPr>
                            <w:b/>
                            <w:bCs/>
                            <w:color w:val="auto"/>
                            <w:lang w:val="fr-FR"/>
                          </w:rPr>
                          <w:fldChar w:fldCharType="separate"/>
                        </w:r>
                        <w:r w:rsidR="00534F5B" w:rsidRPr="00534F5B">
                          <w:rPr>
                            <w:rFonts w:cs="Times New Roman"/>
                            <w:b/>
                            <w:bCs/>
                            <w:noProof/>
                            <w:color w:val="auto"/>
                            <w:lang w:val="fr-FR"/>
                          </w:rPr>
                          <w:t>14</w:t>
                        </w:r>
                        <w:r w:rsidRPr="002F6F56">
                          <w:rPr>
                            <w:b/>
                            <w:bCs/>
                            <w:color w:val="auto"/>
                            <w:lang w:val="fr-FR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>
          <w:rPr>
            <w:noProof/>
            <w:lang w:val="fr-FR" w:eastAsia="fr-FR" w:bidi="ar-SA"/>
          </w:rPr>
          <mc:AlternateContent>
            <mc:Choice Requires="wps">
              <w:drawing>
                <wp:anchor distT="0" distB="0" distL="114300" distR="114300" simplePos="0" relativeHeight="251709440" behindDoc="1" locked="0" layoutInCell="1" allowOverlap="1" wp14:anchorId="165D55C5" wp14:editId="15B0194C">
                  <wp:simplePos x="0" y="0"/>
                  <wp:positionH relativeFrom="column">
                    <wp:posOffset>3253740</wp:posOffset>
                  </wp:positionH>
                  <wp:positionV relativeFrom="paragraph">
                    <wp:posOffset>102870</wp:posOffset>
                  </wp:positionV>
                  <wp:extent cx="273685" cy="294005"/>
                  <wp:effectExtent l="0" t="0" r="12065" b="10795"/>
                  <wp:wrapTight wrapText="bothSides">
                    <wp:wrapPolygon edited="0">
                      <wp:start x="0" y="0"/>
                      <wp:lineTo x="0" y="20994"/>
                      <wp:lineTo x="21049" y="20994"/>
                      <wp:lineTo x="21049" y="0"/>
                      <wp:lineTo x="0" y="0"/>
                    </wp:wrapPolygon>
                  </wp:wrapTight>
                  <wp:docPr id="587" name="Rectangle 58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85" cy="2940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BE7882" w14:textId="77777777" w:rsidR="00E3791B" w:rsidRPr="00F342A0" w:rsidRDefault="00E3791B" w:rsidP="003A6686">
                              <w:pPr>
                                <w:jc w:val="center"/>
                                <w:rPr>
                                  <w:b/>
                                  <w:bCs/>
                                  <w:color w:val="auto"/>
                                  <w:sz w:val="30"/>
                                  <w:szCs w:val="30"/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165D55C5" id="Rectangle 587" o:spid="_x0000_s1342" style="position:absolute;margin-left:256.2pt;margin-top:8.1pt;width:21.55pt;height:23.15pt;z-index:-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" fillcolor="white [3201]" strokecolor="white [3212]" strokeweight="1pt">
                  <v:textbox>
                    <w:txbxContent>
                      <w:p w14:paraId="28BE7882" w14:textId="77777777" w:rsidR="00E3791B" w:rsidRPr="00F342A0" w:rsidRDefault="00E3791B" w:rsidP="003A6686">
                        <w:pPr>
                          <w:jc w:val="center"/>
                          <w:rPr>
                            <w:b/>
                            <w:bCs/>
                            <w:color w:val="auto"/>
                            <w:sz w:val="30"/>
                            <w:szCs w:val="30"/>
                            <w:lang w:val="fr-FR"/>
                          </w:rPr>
                        </w:pPr>
                      </w:p>
                    </w:txbxContent>
                  </v:textbox>
                  <w10:wrap type="tight"/>
                </v:rect>
              </w:pict>
            </mc:Fallback>
          </mc:AlternateContent>
        </w:r>
        <w:r>
          <w:rPr>
            <w:noProof/>
            <w:lang w:val="fr-FR" w:eastAsia="fr-FR" w:bidi="ar-SA"/>
          </w:rPr>
          <mc:AlternateContent>
            <mc:Choice Requires="wps">
              <w:drawing>
                <wp:anchor distT="0" distB="0" distL="114300" distR="114300" simplePos="0" relativeHeight="251710464" behindDoc="0" locked="0" layoutInCell="1" allowOverlap="1" wp14:anchorId="1FC72AF7" wp14:editId="36C7FB9B">
                  <wp:simplePos x="0" y="0"/>
                  <wp:positionH relativeFrom="column">
                    <wp:posOffset>16510</wp:posOffset>
                  </wp:positionH>
                  <wp:positionV relativeFrom="paragraph">
                    <wp:posOffset>125569</wp:posOffset>
                  </wp:positionV>
                  <wp:extent cx="6695440" cy="0"/>
                  <wp:effectExtent l="0" t="0" r="29210" b="19050"/>
                  <wp:wrapNone/>
                  <wp:docPr id="588" name="Connecteur droit 58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669544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7503129C" id="Connecteur droit 588" o:spid="_x0000_s1026" style="position:absolute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9.9pt" to="528.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" strokecolor="#a5a5a5 [3206]" strokeweight="1pt">
                  <v:stroke joinstyle="miter"/>
                </v:line>
              </w:pict>
            </mc:Fallback>
          </mc:AlternateContent>
        </w:r>
        <w:r>
          <w:rPr>
            <w:noProof/>
            <w:lang w:val="fr-FR" w:eastAsia="fr-FR" w:bidi="ar-SA"/>
          </w:rPr>
          <mc:AlternateContent>
            <mc:Choice Requires="wps">
              <w:drawing>
                <wp:anchor distT="0" distB="0" distL="114300" distR="114300" simplePos="0" relativeHeight="251711488" behindDoc="0" locked="0" layoutInCell="1" allowOverlap="1" wp14:anchorId="310C33CA" wp14:editId="3C2B94FD">
                  <wp:simplePos x="0" y="0"/>
                  <wp:positionH relativeFrom="column">
                    <wp:posOffset>3204845</wp:posOffset>
                  </wp:positionH>
                  <wp:positionV relativeFrom="page">
                    <wp:posOffset>10131425</wp:posOffset>
                  </wp:positionV>
                  <wp:extent cx="360000" cy="360000"/>
                  <wp:effectExtent l="95250" t="95250" r="97790" b="97790"/>
                  <wp:wrapNone/>
                  <wp:docPr id="303" name="Rectangle 30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rot="2700000"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94F229" w14:textId="77777777" w:rsidR="00E3791B" w:rsidRPr="00C97263" w:rsidRDefault="00E3791B" w:rsidP="003A6686">
                              <w:pPr>
                                <w:jc w:val="center"/>
                                <w:rPr>
                                  <w:color w:val="auto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310C33CA" id="Rectangle 303" o:spid="_x0000_s1343" style="position:absolute;margin-left:252.35pt;margin-top:797.75pt;width:28.35pt;height:28.35pt;rotation:45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" fillcolor="#0d0d0d [3069]" strokecolor="black [3200]" strokeweight="1pt">
                  <v:textbox>
                    <w:txbxContent>
                      <w:p w14:paraId="6594F229" w14:textId="77777777" w:rsidR="00E3791B" w:rsidRPr="00C97263" w:rsidRDefault="00E3791B" w:rsidP="003A6686">
                        <w:pPr>
                          <w:jc w:val="center"/>
                          <w:rPr>
                            <w:color w:val="auto"/>
                          </w:rPr>
                        </w:pPr>
                      </w:p>
                    </w:txbxContent>
                  </v:textbox>
                  <w10:wrap anchory="page"/>
                </v:rect>
              </w:pict>
            </mc:Fallback>
          </mc:AlternateContent>
        </w:r>
      </w:p>
      <w:p w14:paraId="5B4F8F83" w14:textId="77777777" w:rsidR="00E3791B" w:rsidRPr="004719FC" w:rsidRDefault="00E3791B" w:rsidP="00A078A4">
        <w:pPr>
          <w:pStyle w:val="Pieddepage"/>
          <w:bidi/>
        </w:pPr>
        <w:r w:rsidRPr="00870F42">
          <w:rPr>
            <w:rFonts w:cs="Times New Roman" w:hint="cs"/>
            <w:b/>
            <w:bCs/>
            <w:color w:val="auto"/>
            <w:rtl/>
          </w:rPr>
          <w:t xml:space="preserve">الـمـعــلــومــاتــيــة  </w:t>
        </w:r>
        <w:r w:rsidRPr="00870F42">
          <w:rPr>
            <w:b/>
            <w:bCs/>
            <w:color w:val="auto"/>
            <w:rtl/>
          </w:rPr>
          <w:t>–</w:t>
        </w:r>
        <w:r>
          <w:rPr>
            <w:rFonts w:cs="Times New Roman" w:hint="cs"/>
            <w:b/>
            <w:bCs/>
            <w:color w:val="auto"/>
            <w:rtl/>
          </w:rPr>
          <w:t xml:space="preserve">  </w:t>
        </w:r>
        <w:r>
          <w:rPr>
            <w:rFonts w:cs="Times New Roman" w:hint="cs"/>
            <w:b/>
            <w:bCs/>
            <w:rtl/>
          </w:rPr>
          <w:t>تـطـبـيـقـات حــول الـخــوارزمــيــات</w:t>
        </w:r>
        <w:r>
          <w:rPr>
            <w:rFonts w:asciiTheme="majorBidi" w:hAnsiTheme="majorBidi" w:cstheme="majorBidi"/>
            <w:b/>
            <w:bCs/>
            <w:rtl/>
          </w:rPr>
          <w:t xml:space="preserve"> </w:t>
        </w:r>
        <w:r>
          <w:rPr>
            <w:rFonts w:asciiTheme="majorBidi" w:hAnsiTheme="majorBidi" w:cstheme="majorBidi" w:hint="cs"/>
            <w:b/>
            <w:bCs/>
            <w:rtl/>
          </w:rPr>
          <w:t xml:space="preserve">  </w:t>
        </w:r>
        <w:r>
          <w:rPr>
            <w:rFonts w:asciiTheme="majorBidi" w:hAnsiTheme="majorBidi" w:cstheme="majorBidi" w:hint="cs"/>
            <w:b/>
            <w:bCs/>
            <w:rtl/>
          </w:rPr>
          <w:tab/>
          <w:t xml:space="preserve">                                    بـإشــراف الأســتــاذ حــاج مـحـفــوظ</w:t>
        </w:r>
      </w:p>
      <w:p w14:paraId="16416ECE" w14:textId="77777777" w:rsidR="00E3791B" w:rsidRPr="004719FC" w:rsidRDefault="00000000" w:rsidP="003A6686">
        <w:pPr>
          <w:pStyle w:val="Pieddepage"/>
        </w:pP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926928"/>
      <w:docPartObj>
        <w:docPartGallery w:val="Page Numbers (Bottom of Page)"/>
        <w:docPartUnique/>
      </w:docPartObj>
    </w:sdtPr>
    <w:sdtContent>
      <w:p w14:paraId="4F2D88B2" w14:textId="77777777" w:rsidR="00E3791B" w:rsidRPr="004719FC" w:rsidRDefault="00E3791B" w:rsidP="004A64C4">
        <w:pPr>
          <w:pStyle w:val="Pieddepage"/>
        </w:pPr>
        <w:r>
          <w:rPr>
            <w:noProof/>
            <w:lang w:val="fr-FR" w:eastAsia="fr-FR" w:bidi="ar-SA"/>
          </w:rPr>
          <mc:AlternateContent>
            <mc:Choice Requires="wps">
              <w:drawing>
                <wp:anchor distT="0" distB="0" distL="114300" distR="114300" simplePos="0" relativeHeight="251717632" behindDoc="0" locked="0" layoutInCell="1" allowOverlap="1" wp14:anchorId="67C2D5EE" wp14:editId="38960452">
                  <wp:simplePos x="0" y="0"/>
                  <wp:positionH relativeFrom="column">
                    <wp:posOffset>3201035</wp:posOffset>
                  </wp:positionH>
                  <wp:positionV relativeFrom="paragraph">
                    <wp:posOffset>-33655</wp:posOffset>
                  </wp:positionV>
                  <wp:extent cx="359410" cy="359410"/>
                  <wp:effectExtent l="0" t="0" r="21590" b="21590"/>
                  <wp:wrapNone/>
                  <wp:docPr id="306" name="Rectangle 30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79BB28" w14:textId="77777777" w:rsidR="00E3791B" w:rsidRPr="003A6686" w:rsidRDefault="00E3791B" w:rsidP="004A64C4">
                              <w:pPr>
                                <w:jc w:val="center"/>
                                <w:rPr>
                                  <w:b/>
                                  <w:bCs/>
                                  <w:color w:val="auto"/>
                                  <w:lang w:val="fr-FR"/>
                                </w:rPr>
                              </w:pPr>
                              <w:r w:rsidRPr="003A6686">
                                <w:rPr>
                                  <w:b/>
                                  <w:bCs/>
                                  <w:color w:val="auto"/>
                                  <w:lang w:val="fr-FR"/>
                                </w:rPr>
                                <w:fldChar w:fldCharType="begin"/>
                              </w:r>
                              <w:r w:rsidRPr="003A6686">
                                <w:rPr>
                                  <w:b/>
                                  <w:bCs/>
                                  <w:color w:val="auto"/>
                                  <w:lang w:val="fr-FR"/>
                                </w:rPr>
                                <w:instrText>PAGE   \* MERGEFORMAT</w:instrText>
                              </w:r>
                              <w:r w:rsidRPr="003A6686">
                                <w:rPr>
                                  <w:b/>
                                  <w:bCs/>
                                  <w:color w:val="auto"/>
                                  <w:lang w:val="fr-FR"/>
                                </w:rPr>
                                <w:fldChar w:fldCharType="separate"/>
                              </w:r>
                              <w:r w:rsidR="00534F5B" w:rsidRPr="00534F5B">
                                <w:rPr>
                                  <w:rFonts w:cs="Times New Roman"/>
                                  <w:b/>
                                  <w:bCs/>
                                  <w:noProof/>
                                  <w:color w:val="auto"/>
                                  <w:lang w:val="fr-FR"/>
                                </w:rPr>
                                <w:t>10</w:t>
                              </w:r>
                              <w:r w:rsidRPr="003A6686">
                                <w:rPr>
                                  <w:b/>
                                  <w:bCs/>
                                  <w:color w:val="auto"/>
                                  <w:lang w:val="fr-FR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67C2D5EE" id="Rectangle 306" o:spid="_x0000_s1344" style="position:absolute;margin-left:252.05pt;margin-top:-2.65pt;width:28.3pt;height:28.3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" fillcolor="white [3201]" strokecolor="white [3212]" strokeweight="1pt">
                  <v:textbox>
                    <w:txbxContent>
                      <w:p w14:paraId="0E79BB28" w14:textId="77777777" w:rsidR="00E3791B" w:rsidRPr="003A6686" w:rsidRDefault="00E3791B" w:rsidP="004A64C4">
                        <w:pPr>
                          <w:jc w:val="center"/>
                          <w:rPr>
                            <w:b/>
                            <w:bCs/>
                            <w:color w:val="auto"/>
                            <w:lang w:val="fr-FR"/>
                          </w:rPr>
                        </w:pPr>
                        <w:r w:rsidRPr="003A6686">
                          <w:rPr>
                            <w:b/>
                            <w:bCs/>
                            <w:color w:val="auto"/>
                            <w:lang w:val="fr-FR"/>
                          </w:rPr>
                          <w:fldChar w:fldCharType="begin"/>
                        </w:r>
                        <w:r w:rsidRPr="003A6686">
                          <w:rPr>
                            <w:b/>
                            <w:bCs/>
                            <w:color w:val="auto"/>
                            <w:lang w:val="fr-FR"/>
                          </w:rPr>
                          <w:instrText>PAGE   \* MERGEFORMAT</w:instrText>
                        </w:r>
                        <w:r w:rsidRPr="003A6686">
                          <w:rPr>
                            <w:b/>
                            <w:bCs/>
                            <w:color w:val="auto"/>
                            <w:lang w:val="fr-FR"/>
                          </w:rPr>
                          <w:fldChar w:fldCharType="separate"/>
                        </w:r>
                        <w:r w:rsidR="00534F5B" w:rsidRPr="00534F5B">
                          <w:rPr>
                            <w:rFonts w:cs="Times New Roman"/>
                            <w:b/>
                            <w:bCs/>
                            <w:noProof/>
                            <w:color w:val="auto"/>
                            <w:lang w:val="fr-FR"/>
                          </w:rPr>
                          <w:t>10</w:t>
                        </w:r>
                        <w:r w:rsidRPr="003A6686">
                          <w:rPr>
                            <w:b/>
                            <w:bCs/>
                            <w:color w:val="auto"/>
                            <w:lang w:val="fr-FR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>
          <w:rPr>
            <w:noProof/>
            <w:lang w:val="fr-FR" w:eastAsia="fr-FR" w:bidi="ar-SA"/>
          </w:rPr>
          <mc:AlternateContent>
            <mc:Choice Requires="wps">
              <w:drawing>
                <wp:anchor distT="0" distB="0" distL="114300" distR="114300" simplePos="0" relativeHeight="251714560" behindDoc="1" locked="0" layoutInCell="1" allowOverlap="1" wp14:anchorId="6E30971A" wp14:editId="5921AE10">
                  <wp:simplePos x="0" y="0"/>
                  <wp:positionH relativeFrom="column">
                    <wp:posOffset>3253740</wp:posOffset>
                  </wp:positionH>
                  <wp:positionV relativeFrom="paragraph">
                    <wp:posOffset>102870</wp:posOffset>
                  </wp:positionV>
                  <wp:extent cx="273685" cy="294005"/>
                  <wp:effectExtent l="0" t="0" r="12065" b="10795"/>
                  <wp:wrapTight wrapText="bothSides">
                    <wp:wrapPolygon edited="0">
                      <wp:start x="0" y="0"/>
                      <wp:lineTo x="0" y="20994"/>
                      <wp:lineTo x="21049" y="20994"/>
                      <wp:lineTo x="21049" y="0"/>
                      <wp:lineTo x="0" y="0"/>
                    </wp:wrapPolygon>
                  </wp:wrapTight>
                  <wp:docPr id="311" name="Rectangle 31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85" cy="2940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53D67B" w14:textId="77777777" w:rsidR="00E3791B" w:rsidRPr="00F342A0" w:rsidRDefault="00E3791B" w:rsidP="004A64C4">
                              <w:pPr>
                                <w:jc w:val="center"/>
                                <w:rPr>
                                  <w:b/>
                                  <w:bCs/>
                                  <w:color w:val="auto"/>
                                  <w:sz w:val="30"/>
                                  <w:szCs w:val="30"/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6E30971A" id="Rectangle 311" o:spid="_x0000_s1345" style="position:absolute;margin-left:256.2pt;margin-top:8.1pt;width:21.55pt;height:23.15pt;z-index:-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" fillcolor="white [3201]" strokecolor="white [3212]" strokeweight="1pt">
                  <v:textbox>
                    <w:txbxContent>
                      <w:p w14:paraId="7953D67B" w14:textId="77777777" w:rsidR="00E3791B" w:rsidRPr="00F342A0" w:rsidRDefault="00E3791B" w:rsidP="004A64C4">
                        <w:pPr>
                          <w:jc w:val="center"/>
                          <w:rPr>
                            <w:b/>
                            <w:bCs/>
                            <w:color w:val="auto"/>
                            <w:sz w:val="30"/>
                            <w:szCs w:val="30"/>
                            <w:lang w:val="fr-FR"/>
                          </w:rPr>
                        </w:pPr>
                      </w:p>
                    </w:txbxContent>
                  </v:textbox>
                  <w10:wrap type="tight"/>
                </v:rect>
              </w:pict>
            </mc:Fallback>
          </mc:AlternateContent>
        </w:r>
        <w:r>
          <w:rPr>
            <w:noProof/>
            <w:lang w:val="fr-FR" w:eastAsia="fr-FR" w:bidi="ar-SA"/>
          </w:rPr>
          <mc:AlternateContent>
            <mc:Choice Requires="wps">
              <w:drawing>
                <wp:anchor distT="0" distB="0" distL="114300" distR="114300" simplePos="0" relativeHeight="251715584" behindDoc="0" locked="0" layoutInCell="1" allowOverlap="1" wp14:anchorId="7C1F921F" wp14:editId="6235A832">
                  <wp:simplePos x="0" y="0"/>
                  <wp:positionH relativeFrom="column">
                    <wp:posOffset>16510</wp:posOffset>
                  </wp:positionH>
                  <wp:positionV relativeFrom="paragraph">
                    <wp:posOffset>125569</wp:posOffset>
                  </wp:positionV>
                  <wp:extent cx="6695440" cy="0"/>
                  <wp:effectExtent l="0" t="0" r="29210" b="19050"/>
                  <wp:wrapNone/>
                  <wp:docPr id="317" name="Connecteur droit 31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669544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7F434370" id="Connecteur droit 317" o:spid="_x0000_s1026" style="position:absolute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9.9pt" to="528.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" strokecolor="#a5a5a5 [3206]" strokeweight="1pt">
                  <v:stroke joinstyle="miter"/>
                </v:line>
              </w:pict>
            </mc:Fallback>
          </mc:AlternateContent>
        </w:r>
        <w:r>
          <w:rPr>
            <w:noProof/>
            <w:lang w:val="fr-FR" w:eastAsia="fr-FR" w:bidi="ar-SA"/>
          </w:rPr>
          <mc:AlternateContent>
            <mc:Choice Requires="wps">
              <w:drawing>
                <wp:anchor distT="0" distB="0" distL="114300" distR="114300" simplePos="0" relativeHeight="251716608" behindDoc="0" locked="0" layoutInCell="1" allowOverlap="1" wp14:anchorId="3F826699" wp14:editId="08A6CCA8">
                  <wp:simplePos x="0" y="0"/>
                  <wp:positionH relativeFrom="column">
                    <wp:posOffset>3204845</wp:posOffset>
                  </wp:positionH>
                  <wp:positionV relativeFrom="page">
                    <wp:posOffset>10131425</wp:posOffset>
                  </wp:positionV>
                  <wp:extent cx="360000" cy="360000"/>
                  <wp:effectExtent l="95250" t="95250" r="97790" b="97790"/>
                  <wp:wrapNone/>
                  <wp:docPr id="318" name="Rectangle 31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rot="2700000"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34D86B" w14:textId="77777777" w:rsidR="00E3791B" w:rsidRPr="00C97263" w:rsidRDefault="00E3791B" w:rsidP="004A64C4">
                              <w:pPr>
                                <w:jc w:val="center"/>
                                <w:rPr>
                                  <w:color w:val="auto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3F826699" id="Rectangle 318" o:spid="_x0000_s1346" style="position:absolute;margin-left:252.35pt;margin-top:797.75pt;width:28.35pt;height:28.35pt;rotation:45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" fillcolor="#0d0d0d [3069]" strokecolor="black [3200]" strokeweight="1pt">
                  <v:textbox>
                    <w:txbxContent>
                      <w:p w14:paraId="7134D86B" w14:textId="77777777" w:rsidR="00E3791B" w:rsidRPr="00C97263" w:rsidRDefault="00E3791B" w:rsidP="004A64C4">
                        <w:pPr>
                          <w:jc w:val="center"/>
                          <w:rPr>
                            <w:color w:val="auto"/>
                          </w:rPr>
                        </w:pPr>
                      </w:p>
                    </w:txbxContent>
                  </v:textbox>
                  <w10:wrap anchory="page"/>
                </v:rect>
              </w:pict>
            </mc:Fallback>
          </mc:AlternateContent>
        </w:r>
      </w:p>
      <w:p w14:paraId="20E1E4C4" w14:textId="77777777" w:rsidR="00E3791B" w:rsidRPr="0068727B" w:rsidRDefault="00E3791B" w:rsidP="005929AA">
        <w:pPr>
          <w:pStyle w:val="Pieddepage"/>
          <w:bidi/>
          <w:ind w:left="84"/>
          <w:rPr>
            <w:rFonts w:asciiTheme="majorBidi" w:hAnsiTheme="majorBidi" w:cstheme="majorBidi"/>
            <w:b/>
            <w:bCs/>
          </w:rPr>
        </w:pPr>
        <w:r w:rsidRPr="00870F42">
          <w:rPr>
            <w:rFonts w:cs="Times New Roman" w:hint="cs"/>
            <w:b/>
            <w:bCs/>
            <w:color w:val="auto"/>
            <w:rtl/>
          </w:rPr>
          <w:t xml:space="preserve">الـمـعــلــومــاتــيــة  </w:t>
        </w:r>
        <w:r w:rsidRPr="00870F42">
          <w:rPr>
            <w:b/>
            <w:bCs/>
            <w:color w:val="auto"/>
            <w:rtl/>
          </w:rPr>
          <w:t>–</w:t>
        </w:r>
        <w:r>
          <w:rPr>
            <w:rFonts w:cs="Times New Roman" w:hint="cs"/>
            <w:b/>
            <w:bCs/>
            <w:color w:val="auto"/>
            <w:rtl/>
          </w:rPr>
          <w:t xml:space="preserve">  </w:t>
        </w:r>
        <w:r>
          <w:rPr>
            <w:rFonts w:cs="Times New Roman" w:hint="cs"/>
            <w:b/>
            <w:bCs/>
            <w:rtl/>
          </w:rPr>
          <w:t>تـطـبـيـقـات حــول الـخــوارزمــيــات</w:t>
        </w:r>
        <w:r>
          <w:rPr>
            <w:rFonts w:asciiTheme="majorBidi" w:hAnsiTheme="majorBidi" w:cstheme="majorBidi"/>
            <w:b/>
            <w:bCs/>
            <w:rtl/>
          </w:rPr>
          <w:t xml:space="preserve"> </w:t>
        </w:r>
        <w:r>
          <w:rPr>
            <w:rFonts w:asciiTheme="majorBidi" w:hAnsiTheme="majorBidi" w:cstheme="majorBidi" w:hint="cs"/>
            <w:b/>
            <w:bCs/>
            <w:rtl/>
          </w:rPr>
          <w:t xml:space="preserve">  </w:t>
        </w:r>
        <w:r>
          <w:rPr>
            <w:rFonts w:asciiTheme="majorBidi" w:hAnsiTheme="majorBidi" w:cstheme="majorBidi" w:hint="cs"/>
            <w:b/>
            <w:bCs/>
            <w:rtl/>
          </w:rPr>
          <w:tab/>
          <w:t xml:space="preserve">                                    بـإشــراف الأســتــاذ حــاج مـحـفــوظ </w:t>
        </w:r>
      </w:p>
      <w:p w14:paraId="1511ED5A" w14:textId="77777777" w:rsidR="00E3791B" w:rsidRPr="004A64C4" w:rsidRDefault="00000000" w:rsidP="004A64C4">
        <w:pPr>
          <w:pStyle w:val="Pieddepage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8E023" w14:textId="77777777" w:rsidR="0021566E" w:rsidRDefault="0021566E" w:rsidP="00120CA6">
      <w:r>
        <w:separator/>
      </w:r>
    </w:p>
  </w:footnote>
  <w:footnote w:type="continuationSeparator" w:id="0">
    <w:p w14:paraId="764A1C40" w14:textId="77777777" w:rsidR="0021566E" w:rsidRDefault="0021566E" w:rsidP="00120C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4223E" w14:textId="77777777" w:rsidR="00DB6E90" w:rsidRDefault="00DB6E9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bidiVisual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0"/>
    </w:tblGrid>
    <w:tr w:rsidR="00E3791B" w14:paraId="2C4FB929" w14:textId="77777777" w:rsidTr="00E50F19">
      <w:trPr>
        <w:jc w:val="center"/>
      </w:trPr>
      <w:tc>
        <w:tcPr>
          <w:tcW w:w="10450" w:type="dxa"/>
          <w:tcBorders>
            <w:bottom w:val="thickThinSmallGap" w:sz="12" w:space="0" w:color="auto"/>
          </w:tcBorders>
          <w:vAlign w:val="center"/>
        </w:tcPr>
        <w:p w14:paraId="2FAA1E0E" w14:textId="05CE4877" w:rsidR="00E3791B" w:rsidRDefault="00E3791B" w:rsidP="00490AED">
          <w:pPr>
            <w:pStyle w:val="En-tte"/>
            <w:bidi/>
            <w:spacing w:before="240"/>
            <w:ind w:left="-113" w:right="-227"/>
            <w:rPr>
              <w:b/>
              <w:bCs/>
              <w:u w:val="single"/>
              <w:rtl/>
            </w:rPr>
          </w:pPr>
          <w:r>
            <w:rPr>
              <w:rFonts w:cs="Times New Roman" w:hint="cs"/>
              <w:b/>
              <w:bCs/>
              <w:rtl/>
            </w:rPr>
            <w:t xml:space="preserve">ثــانــويــة أسـي يــوســف  </w:t>
          </w:r>
          <w:r w:rsidRPr="00CC7E10">
            <w:rPr>
              <w:b/>
              <w:bCs/>
              <w:rtl/>
            </w:rPr>
            <w:t>–</w:t>
          </w:r>
          <w:r>
            <w:rPr>
              <w:rFonts w:hint="cs"/>
              <w:b/>
              <w:bCs/>
              <w:rtl/>
            </w:rPr>
            <w:t xml:space="preserve"> </w:t>
          </w:r>
          <w:r>
            <w:rPr>
              <w:rFonts w:cs="Times New Roman" w:hint="cs"/>
              <w:b/>
              <w:bCs/>
              <w:rtl/>
            </w:rPr>
            <w:t xml:space="preserve"> بــوغــنــي</w:t>
          </w:r>
          <w:r>
            <w:rPr>
              <w:rFonts w:hint="cs"/>
              <w:b/>
              <w:bCs/>
              <w:rtl/>
            </w:rPr>
            <w:t xml:space="preserve"> </w:t>
          </w:r>
          <w:r w:rsidRPr="00CC7E10">
            <w:rPr>
              <w:rFonts w:hint="cs"/>
              <w:b/>
              <w:bCs/>
              <w:rtl/>
            </w:rPr>
            <w:t xml:space="preserve">                       </w:t>
          </w:r>
          <w:r>
            <w:rPr>
              <w:rFonts w:hint="cs"/>
              <w:b/>
              <w:bCs/>
              <w:rtl/>
            </w:rPr>
            <w:t xml:space="preserve"> </w:t>
          </w:r>
          <w:r w:rsidRPr="00CC7E10">
            <w:rPr>
              <w:rFonts w:hint="cs"/>
              <w:b/>
              <w:bCs/>
              <w:rtl/>
            </w:rPr>
            <w:t xml:space="preserve">      </w:t>
          </w:r>
          <w:r>
            <w:rPr>
              <w:rFonts w:hint="cs"/>
              <w:b/>
              <w:bCs/>
              <w:rtl/>
            </w:rPr>
            <w:t xml:space="preserve">                                      </w:t>
          </w:r>
          <w:r>
            <w:rPr>
              <w:rFonts w:asciiTheme="majorBidi" w:hAnsiTheme="majorBidi" w:cstheme="majorBidi" w:hint="cs"/>
              <w:b/>
              <w:bCs/>
              <w:rtl/>
            </w:rPr>
            <w:t>الــســنـة الــدراســيــة</w:t>
          </w:r>
          <w:r w:rsidRPr="00376F85">
            <w:rPr>
              <w:rFonts w:asciiTheme="majorBidi" w:hAnsiTheme="majorBidi" w:cstheme="majorBidi"/>
              <w:b/>
              <w:bCs/>
              <w:rtl/>
            </w:rPr>
            <w:t xml:space="preserve">  –  202</w:t>
          </w:r>
          <w:r w:rsidR="00704872">
            <w:rPr>
              <w:rFonts w:asciiTheme="majorBidi" w:hAnsiTheme="majorBidi" w:cstheme="majorBidi" w:hint="cs"/>
              <w:b/>
              <w:bCs/>
              <w:rtl/>
            </w:rPr>
            <w:t>6</w:t>
          </w:r>
          <w:r w:rsidRPr="00376F85">
            <w:rPr>
              <w:rFonts w:asciiTheme="majorBidi" w:hAnsiTheme="majorBidi" w:cstheme="majorBidi"/>
              <w:b/>
              <w:bCs/>
              <w:rtl/>
            </w:rPr>
            <w:t xml:space="preserve"> / 202</w:t>
          </w:r>
          <w:r w:rsidR="00704872">
            <w:rPr>
              <w:rFonts w:asciiTheme="majorBidi" w:hAnsiTheme="majorBidi" w:cstheme="majorBidi" w:hint="cs"/>
              <w:b/>
              <w:bCs/>
              <w:rtl/>
            </w:rPr>
            <w:t>7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</w:t>
          </w:r>
        </w:p>
      </w:tc>
    </w:tr>
  </w:tbl>
  <w:p w14:paraId="097F1B9C" w14:textId="77777777" w:rsidR="00E3791B" w:rsidRPr="00AD4655" w:rsidRDefault="00E3791B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bidiVisual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0"/>
    </w:tblGrid>
    <w:tr w:rsidR="00E3791B" w14:paraId="793FC5F4" w14:textId="77777777" w:rsidTr="00905E73">
      <w:trPr>
        <w:jc w:val="center"/>
      </w:trPr>
      <w:tc>
        <w:tcPr>
          <w:tcW w:w="10450" w:type="dxa"/>
          <w:tcBorders>
            <w:bottom w:val="thickThinSmallGap" w:sz="12" w:space="0" w:color="auto"/>
          </w:tcBorders>
          <w:vAlign w:val="center"/>
        </w:tcPr>
        <w:p w14:paraId="57267412" w14:textId="4FD5A432" w:rsidR="00E3791B" w:rsidRDefault="00E3791B" w:rsidP="005929AA">
          <w:pPr>
            <w:pStyle w:val="En-tte"/>
            <w:bidi/>
            <w:spacing w:before="240"/>
            <w:ind w:left="-113" w:right="-227"/>
            <w:rPr>
              <w:b/>
              <w:bCs/>
              <w:u w:val="single"/>
              <w:rtl/>
            </w:rPr>
          </w:pPr>
          <w:r>
            <w:rPr>
              <w:rFonts w:cs="Times New Roman" w:hint="cs"/>
              <w:b/>
              <w:bCs/>
              <w:rtl/>
            </w:rPr>
            <w:t xml:space="preserve">ثــانــويــة أسـي يــوســف  </w:t>
          </w:r>
          <w:r w:rsidRPr="00CC7E10">
            <w:rPr>
              <w:b/>
              <w:bCs/>
              <w:rtl/>
            </w:rPr>
            <w:t>–</w:t>
          </w:r>
          <w:r>
            <w:rPr>
              <w:rFonts w:hint="cs"/>
              <w:b/>
              <w:bCs/>
              <w:rtl/>
            </w:rPr>
            <w:t xml:space="preserve"> </w:t>
          </w:r>
          <w:r>
            <w:rPr>
              <w:rFonts w:cs="Times New Roman" w:hint="cs"/>
              <w:b/>
              <w:bCs/>
              <w:rtl/>
            </w:rPr>
            <w:t xml:space="preserve"> بــوغــنــي</w:t>
          </w:r>
          <w:r>
            <w:rPr>
              <w:rFonts w:hint="cs"/>
              <w:b/>
              <w:bCs/>
              <w:rtl/>
            </w:rPr>
            <w:t xml:space="preserve"> </w:t>
          </w:r>
          <w:r w:rsidRPr="00CC7E10">
            <w:rPr>
              <w:rFonts w:hint="cs"/>
              <w:b/>
              <w:bCs/>
              <w:rtl/>
            </w:rPr>
            <w:t xml:space="preserve">                       </w:t>
          </w:r>
          <w:r>
            <w:rPr>
              <w:rFonts w:hint="cs"/>
              <w:b/>
              <w:bCs/>
              <w:rtl/>
            </w:rPr>
            <w:t xml:space="preserve"> </w:t>
          </w:r>
          <w:r w:rsidRPr="00CC7E10">
            <w:rPr>
              <w:rFonts w:hint="cs"/>
              <w:b/>
              <w:bCs/>
              <w:rtl/>
            </w:rPr>
            <w:t xml:space="preserve">      </w:t>
          </w:r>
          <w:r>
            <w:rPr>
              <w:rFonts w:hint="cs"/>
              <w:b/>
              <w:bCs/>
              <w:rtl/>
            </w:rPr>
            <w:t xml:space="preserve">                                       </w:t>
          </w:r>
          <w:r>
            <w:rPr>
              <w:rFonts w:asciiTheme="majorBidi" w:hAnsiTheme="majorBidi" w:cstheme="majorBidi" w:hint="cs"/>
              <w:b/>
              <w:bCs/>
              <w:rtl/>
            </w:rPr>
            <w:t>الــســنـة الــدراســيــة</w:t>
          </w:r>
          <w:r w:rsidRPr="00376F85">
            <w:rPr>
              <w:rFonts w:asciiTheme="majorBidi" w:hAnsiTheme="majorBidi" w:cstheme="majorBidi"/>
              <w:b/>
              <w:bCs/>
              <w:rtl/>
            </w:rPr>
            <w:t xml:space="preserve">  –  202</w:t>
          </w:r>
          <w:r w:rsidR="00704872">
            <w:rPr>
              <w:rFonts w:asciiTheme="majorBidi" w:hAnsiTheme="majorBidi" w:cstheme="majorBidi" w:hint="cs"/>
              <w:b/>
              <w:bCs/>
              <w:rtl/>
            </w:rPr>
            <w:t>6</w:t>
          </w:r>
          <w:r w:rsidRPr="00376F85">
            <w:rPr>
              <w:rFonts w:asciiTheme="majorBidi" w:hAnsiTheme="majorBidi" w:cstheme="majorBidi"/>
              <w:b/>
              <w:bCs/>
              <w:rtl/>
            </w:rPr>
            <w:t xml:space="preserve"> / 202</w:t>
          </w:r>
          <w:r w:rsidR="00704872">
            <w:rPr>
              <w:rFonts w:asciiTheme="majorBidi" w:hAnsiTheme="majorBidi" w:cstheme="majorBidi" w:hint="cs"/>
              <w:b/>
              <w:bCs/>
              <w:rtl/>
            </w:rPr>
            <w:t>7</w:t>
          </w:r>
          <w:r>
            <w:rPr>
              <w:rFonts w:hint="cs"/>
              <w:b/>
              <w:bCs/>
              <w:rtl/>
            </w:rPr>
            <w:t xml:space="preserve"> </w:t>
          </w:r>
        </w:p>
      </w:tc>
    </w:tr>
  </w:tbl>
  <w:p w14:paraId="1E9A25AB" w14:textId="77777777" w:rsidR="00E3791B" w:rsidRPr="00B5729D" w:rsidRDefault="00E3791B" w:rsidP="00B5729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4ADE"/>
    <w:multiLevelType w:val="hybridMultilevel"/>
    <w:tmpl w:val="DA102F94"/>
    <w:lvl w:ilvl="0" w:tplc="8172874E">
      <w:start w:val="1"/>
      <w:numFmt w:val="bullet"/>
      <w:lvlText w:val="─"/>
      <w:lvlJc w:val="left"/>
      <w:pPr>
        <w:ind w:left="144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AE5408"/>
    <w:multiLevelType w:val="hybridMultilevel"/>
    <w:tmpl w:val="E4F41A32"/>
    <w:lvl w:ilvl="0" w:tplc="96B083A4">
      <w:start w:val="1"/>
      <w:numFmt w:val="bullet"/>
      <w:lvlText w:val="─"/>
      <w:lvlJc w:val="left"/>
      <w:pPr>
        <w:ind w:left="96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" w15:restartNumberingAfterBreak="0">
    <w:nsid w:val="0789550B"/>
    <w:multiLevelType w:val="hybridMultilevel"/>
    <w:tmpl w:val="65B07F2A"/>
    <w:lvl w:ilvl="0" w:tplc="1B9C89A8">
      <w:start w:val="1"/>
      <w:numFmt w:val="arabicAlpha"/>
      <w:lvlText w:val="%1-"/>
      <w:lvlJc w:val="left"/>
      <w:pPr>
        <w:ind w:left="53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56" w:hanging="360"/>
      </w:pPr>
    </w:lvl>
    <w:lvl w:ilvl="2" w:tplc="040C001B" w:tentative="1">
      <w:start w:val="1"/>
      <w:numFmt w:val="lowerRoman"/>
      <w:lvlText w:val="%3."/>
      <w:lvlJc w:val="right"/>
      <w:pPr>
        <w:ind w:left="1976" w:hanging="180"/>
      </w:pPr>
    </w:lvl>
    <w:lvl w:ilvl="3" w:tplc="040C000F" w:tentative="1">
      <w:start w:val="1"/>
      <w:numFmt w:val="decimal"/>
      <w:lvlText w:val="%4."/>
      <w:lvlJc w:val="left"/>
      <w:pPr>
        <w:ind w:left="2696" w:hanging="360"/>
      </w:pPr>
    </w:lvl>
    <w:lvl w:ilvl="4" w:tplc="040C0019" w:tentative="1">
      <w:start w:val="1"/>
      <w:numFmt w:val="lowerLetter"/>
      <w:lvlText w:val="%5."/>
      <w:lvlJc w:val="left"/>
      <w:pPr>
        <w:ind w:left="3416" w:hanging="360"/>
      </w:pPr>
    </w:lvl>
    <w:lvl w:ilvl="5" w:tplc="040C001B" w:tentative="1">
      <w:start w:val="1"/>
      <w:numFmt w:val="lowerRoman"/>
      <w:lvlText w:val="%6."/>
      <w:lvlJc w:val="right"/>
      <w:pPr>
        <w:ind w:left="4136" w:hanging="180"/>
      </w:pPr>
    </w:lvl>
    <w:lvl w:ilvl="6" w:tplc="040C000F" w:tentative="1">
      <w:start w:val="1"/>
      <w:numFmt w:val="decimal"/>
      <w:lvlText w:val="%7."/>
      <w:lvlJc w:val="left"/>
      <w:pPr>
        <w:ind w:left="4856" w:hanging="360"/>
      </w:pPr>
    </w:lvl>
    <w:lvl w:ilvl="7" w:tplc="040C0019" w:tentative="1">
      <w:start w:val="1"/>
      <w:numFmt w:val="lowerLetter"/>
      <w:lvlText w:val="%8."/>
      <w:lvlJc w:val="left"/>
      <w:pPr>
        <w:ind w:left="5576" w:hanging="360"/>
      </w:pPr>
    </w:lvl>
    <w:lvl w:ilvl="8" w:tplc="040C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3" w15:restartNumberingAfterBreak="0">
    <w:nsid w:val="088D49EF"/>
    <w:multiLevelType w:val="hybridMultilevel"/>
    <w:tmpl w:val="557833D0"/>
    <w:lvl w:ilvl="0" w:tplc="E1681310">
      <w:start w:val="1"/>
      <w:numFmt w:val="bullet"/>
      <w:lvlText w:val=""/>
      <w:lvlJc w:val="left"/>
      <w:pPr>
        <w:ind w:left="819" w:hanging="360"/>
      </w:pPr>
      <w:rPr>
        <w:rFonts w:ascii="Wingdings" w:hAnsi="Wingdings" w:hint="default"/>
        <w:color w:val="002060"/>
      </w:rPr>
    </w:lvl>
    <w:lvl w:ilvl="1" w:tplc="040C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4" w15:restartNumberingAfterBreak="0">
    <w:nsid w:val="09617DC9"/>
    <w:multiLevelType w:val="hybridMultilevel"/>
    <w:tmpl w:val="A6C67090"/>
    <w:lvl w:ilvl="0" w:tplc="B60C91D8">
      <w:start w:val="5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5" w15:restartNumberingAfterBreak="0">
    <w:nsid w:val="0AB027F2"/>
    <w:multiLevelType w:val="hybridMultilevel"/>
    <w:tmpl w:val="C8085BCA"/>
    <w:lvl w:ilvl="0" w:tplc="E29E85E6">
      <w:start w:val="1"/>
      <w:numFmt w:val="bullet"/>
      <w:lvlText w:val=""/>
      <w:lvlJc w:val="left"/>
      <w:pPr>
        <w:ind w:left="1248" w:hanging="360"/>
      </w:pPr>
      <w:rPr>
        <w:rFonts w:ascii="Wingdings" w:hAnsi="Wingdings" w:hint="default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6" w15:restartNumberingAfterBreak="0">
    <w:nsid w:val="13F42FD7"/>
    <w:multiLevelType w:val="hybridMultilevel"/>
    <w:tmpl w:val="B3ECF798"/>
    <w:lvl w:ilvl="0" w:tplc="B8F8948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FF0000"/>
        <w:sz w:val="30"/>
        <w:szCs w:val="30"/>
        <w:lang w:bidi="ar-DZ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4715A4"/>
    <w:multiLevelType w:val="hybridMultilevel"/>
    <w:tmpl w:val="F1EECE7E"/>
    <w:lvl w:ilvl="0" w:tplc="96B083A4">
      <w:start w:val="1"/>
      <w:numFmt w:val="bullet"/>
      <w:lvlText w:val="─"/>
      <w:lvlJc w:val="left"/>
      <w:pPr>
        <w:ind w:left="184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5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00" w:hanging="360"/>
      </w:pPr>
      <w:rPr>
        <w:rFonts w:ascii="Wingdings" w:hAnsi="Wingdings" w:hint="default"/>
      </w:rPr>
    </w:lvl>
  </w:abstractNum>
  <w:abstractNum w:abstractNumId="8" w15:restartNumberingAfterBreak="0">
    <w:nsid w:val="170B4089"/>
    <w:multiLevelType w:val="hybridMultilevel"/>
    <w:tmpl w:val="003EC574"/>
    <w:lvl w:ilvl="0" w:tplc="A5CCEC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92EFA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CCFE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D89C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49EF5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7BA6F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3429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7C606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8D821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8BD5293"/>
    <w:multiLevelType w:val="hybridMultilevel"/>
    <w:tmpl w:val="F2B2502C"/>
    <w:lvl w:ilvl="0" w:tplc="258260C8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E80DDE"/>
    <w:multiLevelType w:val="hybridMultilevel"/>
    <w:tmpl w:val="3B6AB24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A378DF"/>
    <w:multiLevelType w:val="hybridMultilevel"/>
    <w:tmpl w:val="65B07F2A"/>
    <w:lvl w:ilvl="0" w:tplc="1B9C89A8">
      <w:start w:val="1"/>
      <w:numFmt w:val="arabicAlpha"/>
      <w:lvlText w:val="%1-"/>
      <w:lvlJc w:val="left"/>
      <w:pPr>
        <w:ind w:left="53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56" w:hanging="360"/>
      </w:pPr>
    </w:lvl>
    <w:lvl w:ilvl="2" w:tplc="040C001B" w:tentative="1">
      <w:start w:val="1"/>
      <w:numFmt w:val="lowerRoman"/>
      <w:lvlText w:val="%3."/>
      <w:lvlJc w:val="right"/>
      <w:pPr>
        <w:ind w:left="1976" w:hanging="180"/>
      </w:pPr>
    </w:lvl>
    <w:lvl w:ilvl="3" w:tplc="040C000F" w:tentative="1">
      <w:start w:val="1"/>
      <w:numFmt w:val="decimal"/>
      <w:lvlText w:val="%4."/>
      <w:lvlJc w:val="left"/>
      <w:pPr>
        <w:ind w:left="2696" w:hanging="360"/>
      </w:pPr>
    </w:lvl>
    <w:lvl w:ilvl="4" w:tplc="040C0019" w:tentative="1">
      <w:start w:val="1"/>
      <w:numFmt w:val="lowerLetter"/>
      <w:lvlText w:val="%5."/>
      <w:lvlJc w:val="left"/>
      <w:pPr>
        <w:ind w:left="3416" w:hanging="360"/>
      </w:pPr>
    </w:lvl>
    <w:lvl w:ilvl="5" w:tplc="040C001B" w:tentative="1">
      <w:start w:val="1"/>
      <w:numFmt w:val="lowerRoman"/>
      <w:lvlText w:val="%6."/>
      <w:lvlJc w:val="right"/>
      <w:pPr>
        <w:ind w:left="4136" w:hanging="180"/>
      </w:pPr>
    </w:lvl>
    <w:lvl w:ilvl="6" w:tplc="040C000F" w:tentative="1">
      <w:start w:val="1"/>
      <w:numFmt w:val="decimal"/>
      <w:lvlText w:val="%7."/>
      <w:lvlJc w:val="left"/>
      <w:pPr>
        <w:ind w:left="4856" w:hanging="360"/>
      </w:pPr>
    </w:lvl>
    <w:lvl w:ilvl="7" w:tplc="040C0019" w:tentative="1">
      <w:start w:val="1"/>
      <w:numFmt w:val="lowerLetter"/>
      <w:lvlText w:val="%8."/>
      <w:lvlJc w:val="left"/>
      <w:pPr>
        <w:ind w:left="5576" w:hanging="360"/>
      </w:pPr>
    </w:lvl>
    <w:lvl w:ilvl="8" w:tplc="040C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12" w15:restartNumberingAfterBreak="0">
    <w:nsid w:val="1BE60E34"/>
    <w:multiLevelType w:val="hybridMultilevel"/>
    <w:tmpl w:val="1236F130"/>
    <w:lvl w:ilvl="0" w:tplc="96B083A4">
      <w:start w:val="1"/>
      <w:numFmt w:val="bullet"/>
      <w:lvlText w:val="─"/>
      <w:lvlJc w:val="left"/>
      <w:pPr>
        <w:ind w:left="754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0">
    <w:nsid w:val="1DE52429"/>
    <w:multiLevelType w:val="hybridMultilevel"/>
    <w:tmpl w:val="36888AC6"/>
    <w:lvl w:ilvl="0" w:tplc="258260C8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541528"/>
    <w:multiLevelType w:val="hybridMultilevel"/>
    <w:tmpl w:val="86E6868A"/>
    <w:lvl w:ilvl="0" w:tplc="8172874E">
      <w:start w:val="1"/>
      <w:numFmt w:val="bullet"/>
      <w:lvlText w:val="─"/>
      <w:lvlJc w:val="left"/>
      <w:pPr>
        <w:ind w:left="108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02737E2"/>
    <w:multiLevelType w:val="hybridMultilevel"/>
    <w:tmpl w:val="C5C6DF20"/>
    <w:lvl w:ilvl="0" w:tplc="709C8546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002060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2000ED1"/>
    <w:multiLevelType w:val="hybridMultilevel"/>
    <w:tmpl w:val="4476DF46"/>
    <w:lvl w:ilvl="0" w:tplc="96B083A4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E3FCC"/>
    <w:multiLevelType w:val="hybridMultilevel"/>
    <w:tmpl w:val="B7A24A5A"/>
    <w:lvl w:ilvl="0" w:tplc="8B3AB8E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2F1744"/>
    <w:multiLevelType w:val="hybridMultilevel"/>
    <w:tmpl w:val="53AC7D0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2F3AD1"/>
    <w:multiLevelType w:val="hybridMultilevel"/>
    <w:tmpl w:val="3D58A5BA"/>
    <w:lvl w:ilvl="0" w:tplc="8B3AB8E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F92330"/>
    <w:multiLevelType w:val="hybridMultilevel"/>
    <w:tmpl w:val="5248E304"/>
    <w:lvl w:ilvl="0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31750059"/>
    <w:multiLevelType w:val="hybridMultilevel"/>
    <w:tmpl w:val="1524780E"/>
    <w:lvl w:ilvl="0" w:tplc="96B083A4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BB728E"/>
    <w:multiLevelType w:val="hybridMultilevel"/>
    <w:tmpl w:val="0E9024D4"/>
    <w:lvl w:ilvl="0" w:tplc="96B083A4">
      <w:start w:val="1"/>
      <w:numFmt w:val="bullet"/>
      <w:lvlText w:val="─"/>
      <w:lvlJc w:val="left"/>
      <w:pPr>
        <w:ind w:left="963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6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3" w:hanging="360"/>
      </w:pPr>
      <w:rPr>
        <w:rFonts w:ascii="Wingdings" w:hAnsi="Wingdings" w:hint="default"/>
      </w:rPr>
    </w:lvl>
  </w:abstractNum>
  <w:abstractNum w:abstractNumId="23" w15:restartNumberingAfterBreak="0">
    <w:nsid w:val="34DD3177"/>
    <w:multiLevelType w:val="hybridMultilevel"/>
    <w:tmpl w:val="B7D26738"/>
    <w:lvl w:ilvl="0" w:tplc="96B083A4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0C7CA0"/>
    <w:multiLevelType w:val="hybridMultilevel"/>
    <w:tmpl w:val="AF96C052"/>
    <w:lvl w:ilvl="0" w:tplc="96B083A4">
      <w:start w:val="1"/>
      <w:numFmt w:val="bullet"/>
      <w:lvlText w:val="─"/>
      <w:lvlJc w:val="left"/>
      <w:pPr>
        <w:ind w:left="2911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71" w:hanging="360"/>
      </w:pPr>
      <w:rPr>
        <w:rFonts w:ascii="Wingdings" w:hAnsi="Wingdings" w:hint="default"/>
      </w:rPr>
    </w:lvl>
  </w:abstractNum>
  <w:abstractNum w:abstractNumId="25" w15:restartNumberingAfterBreak="0">
    <w:nsid w:val="399F5127"/>
    <w:multiLevelType w:val="hybridMultilevel"/>
    <w:tmpl w:val="20A6E232"/>
    <w:lvl w:ilvl="0" w:tplc="96B083A4">
      <w:start w:val="1"/>
      <w:numFmt w:val="bullet"/>
      <w:lvlText w:val="─"/>
      <w:lvlJc w:val="left"/>
      <w:pPr>
        <w:ind w:left="643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5764E9"/>
    <w:multiLevelType w:val="hybridMultilevel"/>
    <w:tmpl w:val="3C1C8466"/>
    <w:lvl w:ilvl="0" w:tplc="44E8CFE0">
      <w:start w:val="1"/>
      <w:numFmt w:val="arabicAlpha"/>
      <w:lvlText w:val="%1-"/>
      <w:lvlJc w:val="left"/>
      <w:pPr>
        <w:ind w:left="88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08" w:hanging="360"/>
      </w:pPr>
    </w:lvl>
    <w:lvl w:ilvl="2" w:tplc="040C001B" w:tentative="1">
      <w:start w:val="1"/>
      <w:numFmt w:val="lowerRoman"/>
      <w:lvlText w:val="%3."/>
      <w:lvlJc w:val="right"/>
      <w:pPr>
        <w:ind w:left="2328" w:hanging="180"/>
      </w:pPr>
    </w:lvl>
    <w:lvl w:ilvl="3" w:tplc="040C000F" w:tentative="1">
      <w:start w:val="1"/>
      <w:numFmt w:val="decimal"/>
      <w:lvlText w:val="%4."/>
      <w:lvlJc w:val="left"/>
      <w:pPr>
        <w:ind w:left="3048" w:hanging="360"/>
      </w:pPr>
    </w:lvl>
    <w:lvl w:ilvl="4" w:tplc="040C0019" w:tentative="1">
      <w:start w:val="1"/>
      <w:numFmt w:val="lowerLetter"/>
      <w:lvlText w:val="%5."/>
      <w:lvlJc w:val="left"/>
      <w:pPr>
        <w:ind w:left="3768" w:hanging="360"/>
      </w:pPr>
    </w:lvl>
    <w:lvl w:ilvl="5" w:tplc="040C001B" w:tentative="1">
      <w:start w:val="1"/>
      <w:numFmt w:val="lowerRoman"/>
      <w:lvlText w:val="%6."/>
      <w:lvlJc w:val="right"/>
      <w:pPr>
        <w:ind w:left="4488" w:hanging="180"/>
      </w:pPr>
    </w:lvl>
    <w:lvl w:ilvl="6" w:tplc="040C000F" w:tentative="1">
      <w:start w:val="1"/>
      <w:numFmt w:val="decimal"/>
      <w:lvlText w:val="%7."/>
      <w:lvlJc w:val="left"/>
      <w:pPr>
        <w:ind w:left="5208" w:hanging="360"/>
      </w:pPr>
    </w:lvl>
    <w:lvl w:ilvl="7" w:tplc="040C0019" w:tentative="1">
      <w:start w:val="1"/>
      <w:numFmt w:val="lowerLetter"/>
      <w:lvlText w:val="%8."/>
      <w:lvlJc w:val="left"/>
      <w:pPr>
        <w:ind w:left="5928" w:hanging="360"/>
      </w:pPr>
    </w:lvl>
    <w:lvl w:ilvl="8" w:tplc="040C001B" w:tentative="1">
      <w:start w:val="1"/>
      <w:numFmt w:val="lowerRoman"/>
      <w:lvlText w:val="%9."/>
      <w:lvlJc w:val="right"/>
      <w:pPr>
        <w:ind w:left="6648" w:hanging="180"/>
      </w:pPr>
    </w:lvl>
  </w:abstractNum>
  <w:abstractNum w:abstractNumId="27" w15:restartNumberingAfterBreak="0">
    <w:nsid w:val="3A9B0268"/>
    <w:multiLevelType w:val="hybridMultilevel"/>
    <w:tmpl w:val="F214AE58"/>
    <w:lvl w:ilvl="0" w:tplc="5192C35A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8" w15:restartNumberingAfterBreak="0">
    <w:nsid w:val="3B2A6A62"/>
    <w:multiLevelType w:val="hybridMultilevel"/>
    <w:tmpl w:val="C450BD10"/>
    <w:lvl w:ilvl="0" w:tplc="96B083A4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CC63547"/>
    <w:multiLevelType w:val="hybridMultilevel"/>
    <w:tmpl w:val="3E3C1740"/>
    <w:lvl w:ilvl="0" w:tplc="8B3AB8E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772C00"/>
    <w:multiLevelType w:val="hybridMultilevel"/>
    <w:tmpl w:val="4FFE4F8C"/>
    <w:lvl w:ilvl="0" w:tplc="8B3AB8E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A92C39"/>
    <w:multiLevelType w:val="hybridMultilevel"/>
    <w:tmpl w:val="52725236"/>
    <w:lvl w:ilvl="0" w:tplc="2312B68A">
      <w:start w:val="1"/>
      <w:numFmt w:val="arabicAlpha"/>
      <w:lvlText w:val="%1-"/>
      <w:lvlJc w:val="left"/>
      <w:pPr>
        <w:ind w:left="52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32" w15:restartNumberingAfterBreak="0">
    <w:nsid w:val="47892020"/>
    <w:multiLevelType w:val="hybridMultilevel"/>
    <w:tmpl w:val="51FC92DA"/>
    <w:lvl w:ilvl="0" w:tplc="96B083A4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8F0700D"/>
    <w:multiLevelType w:val="hybridMultilevel"/>
    <w:tmpl w:val="98BA8F8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A084AB9"/>
    <w:multiLevelType w:val="hybridMultilevel"/>
    <w:tmpl w:val="D07012C0"/>
    <w:lvl w:ilvl="0" w:tplc="96B083A4">
      <w:start w:val="1"/>
      <w:numFmt w:val="bullet"/>
      <w:lvlText w:val="─"/>
      <w:lvlJc w:val="left"/>
      <w:pPr>
        <w:ind w:left="963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6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3" w:hanging="360"/>
      </w:pPr>
      <w:rPr>
        <w:rFonts w:ascii="Wingdings" w:hAnsi="Wingdings" w:hint="default"/>
      </w:rPr>
    </w:lvl>
  </w:abstractNum>
  <w:abstractNum w:abstractNumId="35" w15:restartNumberingAfterBreak="0">
    <w:nsid w:val="4D6324AC"/>
    <w:multiLevelType w:val="hybridMultilevel"/>
    <w:tmpl w:val="3A44BEA8"/>
    <w:lvl w:ilvl="0" w:tplc="96B083A4">
      <w:start w:val="1"/>
      <w:numFmt w:val="bullet"/>
      <w:lvlText w:val="─"/>
      <w:lvlJc w:val="left"/>
      <w:pPr>
        <w:ind w:left="1248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36" w15:restartNumberingAfterBreak="0">
    <w:nsid w:val="51D75A50"/>
    <w:multiLevelType w:val="hybridMultilevel"/>
    <w:tmpl w:val="F4589E96"/>
    <w:lvl w:ilvl="0" w:tplc="E1681310">
      <w:start w:val="1"/>
      <w:numFmt w:val="bullet"/>
      <w:lvlText w:val=""/>
      <w:lvlJc w:val="left"/>
      <w:pPr>
        <w:ind w:left="639" w:hanging="360"/>
      </w:pPr>
      <w:rPr>
        <w:rFonts w:ascii="Wingdings" w:hAnsi="Wingdings" w:hint="default"/>
        <w:color w:val="002060"/>
      </w:rPr>
    </w:lvl>
    <w:lvl w:ilvl="1" w:tplc="040C0003" w:tentative="1">
      <w:start w:val="1"/>
      <w:numFmt w:val="bullet"/>
      <w:lvlText w:val="o"/>
      <w:lvlJc w:val="left"/>
      <w:pPr>
        <w:ind w:left="135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7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9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1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3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5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7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99" w:hanging="360"/>
      </w:pPr>
      <w:rPr>
        <w:rFonts w:ascii="Wingdings" w:hAnsi="Wingdings" w:hint="default"/>
      </w:rPr>
    </w:lvl>
  </w:abstractNum>
  <w:abstractNum w:abstractNumId="37" w15:restartNumberingAfterBreak="0">
    <w:nsid w:val="5BB5091A"/>
    <w:multiLevelType w:val="hybridMultilevel"/>
    <w:tmpl w:val="BC163FA8"/>
    <w:lvl w:ilvl="0" w:tplc="96B083A4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950D48"/>
    <w:multiLevelType w:val="hybridMultilevel"/>
    <w:tmpl w:val="8CD071E2"/>
    <w:lvl w:ilvl="0" w:tplc="040C000F">
      <w:start w:val="1"/>
      <w:numFmt w:val="decimal"/>
      <w:lvlText w:val="%1."/>
      <w:lvlJc w:val="left"/>
      <w:pPr>
        <w:ind w:left="789" w:hanging="360"/>
      </w:pPr>
    </w:lvl>
    <w:lvl w:ilvl="1" w:tplc="040C0019" w:tentative="1">
      <w:start w:val="1"/>
      <w:numFmt w:val="lowerLetter"/>
      <w:lvlText w:val="%2."/>
      <w:lvlJc w:val="left"/>
      <w:pPr>
        <w:ind w:left="1509" w:hanging="360"/>
      </w:pPr>
    </w:lvl>
    <w:lvl w:ilvl="2" w:tplc="040C001B" w:tentative="1">
      <w:start w:val="1"/>
      <w:numFmt w:val="lowerRoman"/>
      <w:lvlText w:val="%3."/>
      <w:lvlJc w:val="right"/>
      <w:pPr>
        <w:ind w:left="2229" w:hanging="180"/>
      </w:pPr>
    </w:lvl>
    <w:lvl w:ilvl="3" w:tplc="040C000F" w:tentative="1">
      <w:start w:val="1"/>
      <w:numFmt w:val="decimal"/>
      <w:lvlText w:val="%4."/>
      <w:lvlJc w:val="left"/>
      <w:pPr>
        <w:ind w:left="2949" w:hanging="360"/>
      </w:pPr>
    </w:lvl>
    <w:lvl w:ilvl="4" w:tplc="040C0019" w:tentative="1">
      <w:start w:val="1"/>
      <w:numFmt w:val="lowerLetter"/>
      <w:lvlText w:val="%5."/>
      <w:lvlJc w:val="left"/>
      <w:pPr>
        <w:ind w:left="3669" w:hanging="360"/>
      </w:pPr>
    </w:lvl>
    <w:lvl w:ilvl="5" w:tplc="040C001B" w:tentative="1">
      <w:start w:val="1"/>
      <w:numFmt w:val="lowerRoman"/>
      <w:lvlText w:val="%6."/>
      <w:lvlJc w:val="right"/>
      <w:pPr>
        <w:ind w:left="4389" w:hanging="180"/>
      </w:pPr>
    </w:lvl>
    <w:lvl w:ilvl="6" w:tplc="040C000F" w:tentative="1">
      <w:start w:val="1"/>
      <w:numFmt w:val="decimal"/>
      <w:lvlText w:val="%7."/>
      <w:lvlJc w:val="left"/>
      <w:pPr>
        <w:ind w:left="5109" w:hanging="360"/>
      </w:pPr>
    </w:lvl>
    <w:lvl w:ilvl="7" w:tplc="040C0019" w:tentative="1">
      <w:start w:val="1"/>
      <w:numFmt w:val="lowerLetter"/>
      <w:lvlText w:val="%8."/>
      <w:lvlJc w:val="left"/>
      <w:pPr>
        <w:ind w:left="5829" w:hanging="360"/>
      </w:pPr>
    </w:lvl>
    <w:lvl w:ilvl="8" w:tplc="040C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39" w15:restartNumberingAfterBreak="0">
    <w:nsid w:val="635204E1"/>
    <w:multiLevelType w:val="hybridMultilevel"/>
    <w:tmpl w:val="7BD4FDBE"/>
    <w:lvl w:ilvl="0" w:tplc="24DE9C16">
      <w:start w:val="4"/>
      <w:numFmt w:val="decimal"/>
      <w:lvlText w:val="%1"/>
      <w:lvlJc w:val="left"/>
      <w:pPr>
        <w:ind w:left="52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40" w15:restartNumberingAfterBreak="0">
    <w:nsid w:val="6A5D3D3B"/>
    <w:multiLevelType w:val="multilevel"/>
    <w:tmpl w:val="7C2C2C9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6F0D1695"/>
    <w:multiLevelType w:val="hybridMultilevel"/>
    <w:tmpl w:val="0560A208"/>
    <w:lvl w:ilvl="0" w:tplc="96B083A4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991E24"/>
    <w:multiLevelType w:val="hybridMultilevel"/>
    <w:tmpl w:val="11E01154"/>
    <w:lvl w:ilvl="0" w:tplc="96B083A4">
      <w:start w:val="1"/>
      <w:numFmt w:val="bullet"/>
      <w:lvlText w:val="─"/>
      <w:lvlJc w:val="left"/>
      <w:pPr>
        <w:ind w:left="1172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89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1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3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5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7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9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1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32" w:hanging="360"/>
      </w:pPr>
      <w:rPr>
        <w:rFonts w:ascii="Wingdings" w:hAnsi="Wingdings" w:hint="default"/>
      </w:rPr>
    </w:lvl>
  </w:abstractNum>
  <w:abstractNum w:abstractNumId="43" w15:restartNumberingAfterBreak="0">
    <w:nsid w:val="73723B4E"/>
    <w:multiLevelType w:val="hybridMultilevel"/>
    <w:tmpl w:val="C690119A"/>
    <w:lvl w:ilvl="0" w:tplc="6B68EA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48B3E76"/>
    <w:multiLevelType w:val="hybridMultilevel"/>
    <w:tmpl w:val="D9589DA2"/>
    <w:lvl w:ilvl="0" w:tplc="96B083A4">
      <w:start w:val="1"/>
      <w:numFmt w:val="bullet"/>
      <w:lvlText w:val="─"/>
      <w:lvlJc w:val="left"/>
      <w:pPr>
        <w:ind w:left="1248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45" w15:restartNumberingAfterBreak="0">
    <w:nsid w:val="760C07E1"/>
    <w:multiLevelType w:val="hybridMultilevel"/>
    <w:tmpl w:val="401CDBD2"/>
    <w:lvl w:ilvl="0" w:tplc="14A8D0C8">
      <w:start w:val="2"/>
      <w:numFmt w:val="bullet"/>
      <w:lvlText w:val="-"/>
      <w:lvlJc w:val="left"/>
      <w:pPr>
        <w:ind w:left="720" w:hanging="360"/>
      </w:pPr>
      <w:rPr>
        <w:rFonts w:ascii="Times New Roman" w:eastAsia="Droid Sans Fallback" w:hAnsi="Times New Roman" w:cs="Times New Roman" w:hint="default"/>
        <w:color w:val="00000A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3E5E44"/>
    <w:multiLevelType w:val="hybridMultilevel"/>
    <w:tmpl w:val="71460ABC"/>
    <w:lvl w:ilvl="0" w:tplc="96B083A4">
      <w:start w:val="1"/>
      <w:numFmt w:val="bullet"/>
      <w:lvlText w:val="─"/>
      <w:lvlJc w:val="left"/>
      <w:pPr>
        <w:ind w:left="789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47" w15:restartNumberingAfterBreak="0">
    <w:nsid w:val="7F094476"/>
    <w:multiLevelType w:val="hybridMultilevel"/>
    <w:tmpl w:val="5B346598"/>
    <w:lvl w:ilvl="0" w:tplc="6B68EA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49101494">
    <w:abstractNumId w:val="45"/>
  </w:num>
  <w:num w:numId="2" w16cid:durableId="1158110586">
    <w:abstractNumId w:val="0"/>
  </w:num>
  <w:num w:numId="3" w16cid:durableId="362174712">
    <w:abstractNumId w:val="29"/>
  </w:num>
  <w:num w:numId="4" w16cid:durableId="1400786963">
    <w:abstractNumId w:val="14"/>
  </w:num>
  <w:num w:numId="5" w16cid:durableId="440346989">
    <w:abstractNumId w:val="28"/>
  </w:num>
  <w:num w:numId="6" w16cid:durableId="834149878">
    <w:abstractNumId w:val="40"/>
  </w:num>
  <w:num w:numId="7" w16cid:durableId="829448698">
    <w:abstractNumId w:val="30"/>
  </w:num>
  <w:num w:numId="8" w16cid:durableId="1196768745">
    <w:abstractNumId w:val="2"/>
  </w:num>
  <w:num w:numId="9" w16cid:durableId="1126310322">
    <w:abstractNumId w:val="3"/>
  </w:num>
  <w:num w:numId="10" w16cid:durableId="698241177">
    <w:abstractNumId w:val="22"/>
  </w:num>
  <w:num w:numId="11" w16cid:durableId="253782683">
    <w:abstractNumId w:val="11"/>
  </w:num>
  <w:num w:numId="12" w16cid:durableId="1651597029">
    <w:abstractNumId w:val="10"/>
  </w:num>
  <w:num w:numId="13" w16cid:durableId="1015112851">
    <w:abstractNumId w:val="34"/>
  </w:num>
  <w:num w:numId="14" w16cid:durableId="2046326440">
    <w:abstractNumId w:val="12"/>
  </w:num>
  <w:num w:numId="15" w16cid:durableId="2037076397">
    <w:abstractNumId w:val="25"/>
  </w:num>
  <w:num w:numId="16" w16cid:durableId="1277328951">
    <w:abstractNumId w:val="37"/>
  </w:num>
  <w:num w:numId="17" w16cid:durableId="198201376">
    <w:abstractNumId w:val="41"/>
  </w:num>
  <w:num w:numId="18" w16cid:durableId="1408377609">
    <w:abstractNumId w:val="7"/>
  </w:num>
  <w:num w:numId="19" w16cid:durableId="332729471">
    <w:abstractNumId w:val="36"/>
  </w:num>
  <w:num w:numId="20" w16cid:durableId="1226331283">
    <w:abstractNumId w:val="23"/>
  </w:num>
  <w:num w:numId="21" w16cid:durableId="2070419344">
    <w:abstractNumId w:val="32"/>
  </w:num>
  <w:num w:numId="22" w16cid:durableId="2365044">
    <w:abstractNumId w:val="33"/>
  </w:num>
  <w:num w:numId="23" w16cid:durableId="1208881643">
    <w:abstractNumId w:val="47"/>
  </w:num>
  <w:num w:numId="24" w16cid:durableId="568686316">
    <w:abstractNumId w:val="20"/>
  </w:num>
  <w:num w:numId="25" w16cid:durableId="139074847">
    <w:abstractNumId w:val="24"/>
  </w:num>
  <w:num w:numId="26" w16cid:durableId="1575121420">
    <w:abstractNumId w:val="43"/>
  </w:num>
  <w:num w:numId="27" w16cid:durableId="1242329262">
    <w:abstractNumId w:val="17"/>
  </w:num>
  <w:num w:numId="28" w16cid:durableId="1064795952">
    <w:abstractNumId w:val="19"/>
  </w:num>
  <w:num w:numId="29" w16cid:durableId="1769538084">
    <w:abstractNumId w:val="16"/>
  </w:num>
  <w:num w:numId="30" w16cid:durableId="1681662168">
    <w:abstractNumId w:val="38"/>
  </w:num>
  <w:num w:numId="31" w16cid:durableId="887183419">
    <w:abstractNumId w:val="46"/>
  </w:num>
  <w:num w:numId="32" w16cid:durableId="1997224248">
    <w:abstractNumId w:val="4"/>
  </w:num>
  <w:num w:numId="33" w16cid:durableId="478767213">
    <w:abstractNumId w:val="8"/>
  </w:num>
  <w:num w:numId="34" w16cid:durableId="875002308">
    <w:abstractNumId w:val="15"/>
  </w:num>
  <w:num w:numId="35" w16cid:durableId="121459195">
    <w:abstractNumId w:val="42"/>
  </w:num>
  <w:num w:numId="36" w16cid:durableId="1552226336">
    <w:abstractNumId w:val="18"/>
  </w:num>
  <w:num w:numId="37" w16cid:durableId="1708600411">
    <w:abstractNumId w:val="31"/>
  </w:num>
  <w:num w:numId="38" w16cid:durableId="550002986">
    <w:abstractNumId w:val="39"/>
  </w:num>
  <w:num w:numId="39" w16cid:durableId="202328051">
    <w:abstractNumId w:val="26"/>
  </w:num>
  <w:num w:numId="40" w16cid:durableId="298192679">
    <w:abstractNumId w:val="5"/>
  </w:num>
  <w:num w:numId="41" w16cid:durableId="1519273282">
    <w:abstractNumId w:val="35"/>
  </w:num>
  <w:num w:numId="42" w16cid:durableId="1236745912">
    <w:abstractNumId w:val="44"/>
  </w:num>
  <w:num w:numId="43" w16cid:durableId="692536619">
    <w:abstractNumId w:val="1"/>
  </w:num>
  <w:num w:numId="44" w16cid:durableId="357701709">
    <w:abstractNumId w:val="21"/>
  </w:num>
  <w:num w:numId="45" w16cid:durableId="548685050">
    <w:abstractNumId w:val="27"/>
  </w:num>
  <w:num w:numId="46" w16cid:durableId="54521588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2103791487">
    <w:abstractNumId w:val="9"/>
  </w:num>
  <w:num w:numId="48" w16cid:durableId="1372342311">
    <w:abstractNumId w:val="1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gutterAtTop/>
  <w:proofState w:spelling="clean"/>
  <w:attachedTemplate r:id="rId1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26E"/>
    <w:rsid w:val="000001CD"/>
    <w:rsid w:val="000003D1"/>
    <w:rsid w:val="000006F4"/>
    <w:rsid w:val="0000085E"/>
    <w:rsid w:val="00000C5F"/>
    <w:rsid w:val="00000D8D"/>
    <w:rsid w:val="0000111E"/>
    <w:rsid w:val="000011D2"/>
    <w:rsid w:val="00001CD1"/>
    <w:rsid w:val="00002F3F"/>
    <w:rsid w:val="000037F0"/>
    <w:rsid w:val="00003AD3"/>
    <w:rsid w:val="0000435F"/>
    <w:rsid w:val="000043BA"/>
    <w:rsid w:val="00004501"/>
    <w:rsid w:val="0000468D"/>
    <w:rsid w:val="00004FA2"/>
    <w:rsid w:val="000052C4"/>
    <w:rsid w:val="000053D0"/>
    <w:rsid w:val="000060CE"/>
    <w:rsid w:val="0000668F"/>
    <w:rsid w:val="00010391"/>
    <w:rsid w:val="0001070E"/>
    <w:rsid w:val="00010A2B"/>
    <w:rsid w:val="000111D4"/>
    <w:rsid w:val="00011334"/>
    <w:rsid w:val="0001151F"/>
    <w:rsid w:val="0001176B"/>
    <w:rsid w:val="000120CA"/>
    <w:rsid w:val="00012E5C"/>
    <w:rsid w:val="00013145"/>
    <w:rsid w:val="00013C48"/>
    <w:rsid w:val="00013CE8"/>
    <w:rsid w:val="000143FB"/>
    <w:rsid w:val="000146F7"/>
    <w:rsid w:val="00014828"/>
    <w:rsid w:val="00015642"/>
    <w:rsid w:val="0001589D"/>
    <w:rsid w:val="00015A8B"/>
    <w:rsid w:val="00015DA4"/>
    <w:rsid w:val="00016B6A"/>
    <w:rsid w:val="00017337"/>
    <w:rsid w:val="0001784C"/>
    <w:rsid w:val="000220AC"/>
    <w:rsid w:val="00022184"/>
    <w:rsid w:val="00023A72"/>
    <w:rsid w:val="00024347"/>
    <w:rsid w:val="00024A0A"/>
    <w:rsid w:val="00024C49"/>
    <w:rsid w:val="00025F50"/>
    <w:rsid w:val="000260E8"/>
    <w:rsid w:val="000265C9"/>
    <w:rsid w:val="000269D7"/>
    <w:rsid w:val="000277E4"/>
    <w:rsid w:val="00027A12"/>
    <w:rsid w:val="0003233E"/>
    <w:rsid w:val="0003239E"/>
    <w:rsid w:val="00032A1D"/>
    <w:rsid w:val="000334A7"/>
    <w:rsid w:val="000334C4"/>
    <w:rsid w:val="00033553"/>
    <w:rsid w:val="00033706"/>
    <w:rsid w:val="00033A67"/>
    <w:rsid w:val="000343D7"/>
    <w:rsid w:val="00034EBF"/>
    <w:rsid w:val="0003520C"/>
    <w:rsid w:val="00035A99"/>
    <w:rsid w:val="0003670B"/>
    <w:rsid w:val="00037230"/>
    <w:rsid w:val="000376B4"/>
    <w:rsid w:val="00040C9B"/>
    <w:rsid w:val="0004145F"/>
    <w:rsid w:val="000419F8"/>
    <w:rsid w:val="00042DED"/>
    <w:rsid w:val="00042ED2"/>
    <w:rsid w:val="000436DF"/>
    <w:rsid w:val="000440A3"/>
    <w:rsid w:val="0004490F"/>
    <w:rsid w:val="00044AF8"/>
    <w:rsid w:val="0004541E"/>
    <w:rsid w:val="00045520"/>
    <w:rsid w:val="00045758"/>
    <w:rsid w:val="00045799"/>
    <w:rsid w:val="000465A4"/>
    <w:rsid w:val="00046F41"/>
    <w:rsid w:val="00046F6C"/>
    <w:rsid w:val="0004790A"/>
    <w:rsid w:val="00047E4C"/>
    <w:rsid w:val="00047EDA"/>
    <w:rsid w:val="0005254E"/>
    <w:rsid w:val="0005274F"/>
    <w:rsid w:val="00052822"/>
    <w:rsid w:val="00052FE1"/>
    <w:rsid w:val="00053859"/>
    <w:rsid w:val="000544DF"/>
    <w:rsid w:val="000545AE"/>
    <w:rsid w:val="00055310"/>
    <w:rsid w:val="0005535C"/>
    <w:rsid w:val="00055562"/>
    <w:rsid w:val="00056411"/>
    <w:rsid w:val="000572FD"/>
    <w:rsid w:val="00060583"/>
    <w:rsid w:val="000605F7"/>
    <w:rsid w:val="00060621"/>
    <w:rsid w:val="00061A1E"/>
    <w:rsid w:val="000625CA"/>
    <w:rsid w:val="00062D3D"/>
    <w:rsid w:val="000639D4"/>
    <w:rsid w:val="00063B83"/>
    <w:rsid w:val="00064342"/>
    <w:rsid w:val="0006687B"/>
    <w:rsid w:val="00066D52"/>
    <w:rsid w:val="00066D5B"/>
    <w:rsid w:val="0006701A"/>
    <w:rsid w:val="000671DF"/>
    <w:rsid w:val="00067822"/>
    <w:rsid w:val="00067B6A"/>
    <w:rsid w:val="00070E84"/>
    <w:rsid w:val="000712CA"/>
    <w:rsid w:val="000713C8"/>
    <w:rsid w:val="000713FD"/>
    <w:rsid w:val="000717A8"/>
    <w:rsid w:val="000719B9"/>
    <w:rsid w:val="00071DF4"/>
    <w:rsid w:val="000725F9"/>
    <w:rsid w:val="00073170"/>
    <w:rsid w:val="0007322E"/>
    <w:rsid w:val="0007339D"/>
    <w:rsid w:val="000733B0"/>
    <w:rsid w:val="00073FB1"/>
    <w:rsid w:val="00074833"/>
    <w:rsid w:val="000766B0"/>
    <w:rsid w:val="00076730"/>
    <w:rsid w:val="00076961"/>
    <w:rsid w:val="000773CA"/>
    <w:rsid w:val="00077BB9"/>
    <w:rsid w:val="00080EB0"/>
    <w:rsid w:val="000810B0"/>
    <w:rsid w:val="00081E57"/>
    <w:rsid w:val="00081EFA"/>
    <w:rsid w:val="00083023"/>
    <w:rsid w:val="00083416"/>
    <w:rsid w:val="0008436F"/>
    <w:rsid w:val="0008466D"/>
    <w:rsid w:val="0008551E"/>
    <w:rsid w:val="00085C61"/>
    <w:rsid w:val="00085D93"/>
    <w:rsid w:val="00085F0F"/>
    <w:rsid w:val="00085F5E"/>
    <w:rsid w:val="000860BE"/>
    <w:rsid w:val="00086146"/>
    <w:rsid w:val="000875E5"/>
    <w:rsid w:val="00090D35"/>
    <w:rsid w:val="00090EB0"/>
    <w:rsid w:val="00090F09"/>
    <w:rsid w:val="000914F5"/>
    <w:rsid w:val="00091696"/>
    <w:rsid w:val="00091A1F"/>
    <w:rsid w:val="00091D3E"/>
    <w:rsid w:val="00092838"/>
    <w:rsid w:val="0009377E"/>
    <w:rsid w:val="00095418"/>
    <w:rsid w:val="0009546F"/>
    <w:rsid w:val="00097CAF"/>
    <w:rsid w:val="00097DD7"/>
    <w:rsid w:val="000A00AD"/>
    <w:rsid w:val="000A04E5"/>
    <w:rsid w:val="000A0AA0"/>
    <w:rsid w:val="000A0E09"/>
    <w:rsid w:val="000A1662"/>
    <w:rsid w:val="000A346F"/>
    <w:rsid w:val="000A48A2"/>
    <w:rsid w:val="000A4AB7"/>
    <w:rsid w:val="000A5CFA"/>
    <w:rsid w:val="000A682D"/>
    <w:rsid w:val="000B0028"/>
    <w:rsid w:val="000B0154"/>
    <w:rsid w:val="000B0F59"/>
    <w:rsid w:val="000B153F"/>
    <w:rsid w:val="000B1C89"/>
    <w:rsid w:val="000B1FEB"/>
    <w:rsid w:val="000B2673"/>
    <w:rsid w:val="000B3C47"/>
    <w:rsid w:val="000B4238"/>
    <w:rsid w:val="000B42E4"/>
    <w:rsid w:val="000B4AFE"/>
    <w:rsid w:val="000B50FF"/>
    <w:rsid w:val="000B513B"/>
    <w:rsid w:val="000B64C7"/>
    <w:rsid w:val="000B6D67"/>
    <w:rsid w:val="000B6E80"/>
    <w:rsid w:val="000B6ED2"/>
    <w:rsid w:val="000B7482"/>
    <w:rsid w:val="000B796A"/>
    <w:rsid w:val="000C0210"/>
    <w:rsid w:val="000C02CB"/>
    <w:rsid w:val="000C216B"/>
    <w:rsid w:val="000C2363"/>
    <w:rsid w:val="000C2E25"/>
    <w:rsid w:val="000C3ADE"/>
    <w:rsid w:val="000C3B39"/>
    <w:rsid w:val="000C4D3D"/>
    <w:rsid w:val="000C608A"/>
    <w:rsid w:val="000C6843"/>
    <w:rsid w:val="000C69AA"/>
    <w:rsid w:val="000C7194"/>
    <w:rsid w:val="000C77DA"/>
    <w:rsid w:val="000D067A"/>
    <w:rsid w:val="000D0800"/>
    <w:rsid w:val="000D122E"/>
    <w:rsid w:val="000D12B2"/>
    <w:rsid w:val="000D1389"/>
    <w:rsid w:val="000D2B7A"/>
    <w:rsid w:val="000D2D03"/>
    <w:rsid w:val="000D2FBB"/>
    <w:rsid w:val="000D3C1D"/>
    <w:rsid w:val="000D4149"/>
    <w:rsid w:val="000D530D"/>
    <w:rsid w:val="000D54A2"/>
    <w:rsid w:val="000D6DFE"/>
    <w:rsid w:val="000D72BC"/>
    <w:rsid w:val="000D72E8"/>
    <w:rsid w:val="000D7A98"/>
    <w:rsid w:val="000E089B"/>
    <w:rsid w:val="000E0BC5"/>
    <w:rsid w:val="000E122C"/>
    <w:rsid w:val="000E18C8"/>
    <w:rsid w:val="000E1CA5"/>
    <w:rsid w:val="000E2288"/>
    <w:rsid w:val="000E23D6"/>
    <w:rsid w:val="000E2B66"/>
    <w:rsid w:val="000E3AF0"/>
    <w:rsid w:val="000E3F20"/>
    <w:rsid w:val="000E51C7"/>
    <w:rsid w:val="000E6E24"/>
    <w:rsid w:val="000E6FDC"/>
    <w:rsid w:val="000E7190"/>
    <w:rsid w:val="000F0237"/>
    <w:rsid w:val="000F0376"/>
    <w:rsid w:val="000F162F"/>
    <w:rsid w:val="000F2C62"/>
    <w:rsid w:val="000F46EC"/>
    <w:rsid w:val="000F4A63"/>
    <w:rsid w:val="000F4BA1"/>
    <w:rsid w:val="000F56DE"/>
    <w:rsid w:val="000F5796"/>
    <w:rsid w:val="000F58D6"/>
    <w:rsid w:val="000F5C92"/>
    <w:rsid w:val="000F678C"/>
    <w:rsid w:val="000F6886"/>
    <w:rsid w:val="000F6E2C"/>
    <w:rsid w:val="000F73A6"/>
    <w:rsid w:val="000F7B19"/>
    <w:rsid w:val="000F7CEC"/>
    <w:rsid w:val="001001AA"/>
    <w:rsid w:val="001003A6"/>
    <w:rsid w:val="001003D1"/>
    <w:rsid w:val="0010097C"/>
    <w:rsid w:val="0010112D"/>
    <w:rsid w:val="001016D5"/>
    <w:rsid w:val="00102910"/>
    <w:rsid w:val="00102E4D"/>
    <w:rsid w:val="00103054"/>
    <w:rsid w:val="0010365C"/>
    <w:rsid w:val="0010366D"/>
    <w:rsid w:val="001066AD"/>
    <w:rsid w:val="00106F8A"/>
    <w:rsid w:val="00107670"/>
    <w:rsid w:val="00107973"/>
    <w:rsid w:val="00107C17"/>
    <w:rsid w:val="00110500"/>
    <w:rsid w:val="001108C4"/>
    <w:rsid w:val="00110973"/>
    <w:rsid w:val="00111497"/>
    <w:rsid w:val="001118CC"/>
    <w:rsid w:val="001118E6"/>
    <w:rsid w:val="00111919"/>
    <w:rsid w:val="001123C4"/>
    <w:rsid w:val="00112770"/>
    <w:rsid w:val="00112FEF"/>
    <w:rsid w:val="0011319C"/>
    <w:rsid w:val="00114318"/>
    <w:rsid w:val="00114323"/>
    <w:rsid w:val="00114FD2"/>
    <w:rsid w:val="00115F89"/>
    <w:rsid w:val="00116042"/>
    <w:rsid w:val="00116708"/>
    <w:rsid w:val="00120C3D"/>
    <w:rsid w:val="00120CA6"/>
    <w:rsid w:val="00121E30"/>
    <w:rsid w:val="00122606"/>
    <w:rsid w:val="00122697"/>
    <w:rsid w:val="00123D37"/>
    <w:rsid w:val="00124103"/>
    <w:rsid w:val="0012474E"/>
    <w:rsid w:val="001251A2"/>
    <w:rsid w:val="001255F1"/>
    <w:rsid w:val="00125B4C"/>
    <w:rsid w:val="001261E4"/>
    <w:rsid w:val="001263BD"/>
    <w:rsid w:val="0012678F"/>
    <w:rsid w:val="001269E5"/>
    <w:rsid w:val="00126C7D"/>
    <w:rsid w:val="00127539"/>
    <w:rsid w:val="00127556"/>
    <w:rsid w:val="001279B1"/>
    <w:rsid w:val="00127E5E"/>
    <w:rsid w:val="00127F51"/>
    <w:rsid w:val="001300BD"/>
    <w:rsid w:val="0013154B"/>
    <w:rsid w:val="00131CED"/>
    <w:rsid w:val="00132331"/>
    <w:rsid w:val="0013295F"/>
    <w:rsid w:val="00133379"/>
    <w:rsid w:val="001334AC"/>
    <w:rsid w:val="00133F62"/>
    <w:rsid w:val="00135007"/>
    <w:rsid w:val="00135142"/>
    <w:rsid w:val="00135651"/>
    <w:rsid w:val="00136444"/>
    <w:rsid w:val="001365A6"/>
    <w:rsid w:val="00137A6C"/>
    <w:rsid w:val="0014001F"/>
    <w:rsid w:val="0014015E"/>
    <w:rsid w:val="00140C07"/>
    <w:rsid w:val="00141AFF"/>
    <w:rsid w:val="00143162"/>
    <w:rsid w:val="00143276"/>
    <w:rsid w:val="0014385D"/>
    <w:rsid w:val="00143CE8"/>
    <w:rsid w:val="00143D2E"/>
    <w:rsid w:val="00143D8A"/>
    <w:rsid w:val="00144880"/>
    <w:rsid w:val="0014492C"/>
    <w:rsid w:val="0014502A"/>
    <w:rsid w:val="0014540F"/>
    <w:rsid w:val="00145E89"/>
    <w:rsid w:val="0014609E"/>
    <w:rsid w:val="001468EC"/>
    <w:rsid w:val="0014775E"/>
    <w:rsid w:val="00147818"/>
    <w:rsid w:val="00147BCA"/>
    <w:rsid w:val="001503A2"/>
    <w:rsid w:val="00150D23"/>
    <w:rsid w:val="00150F65"/>
    <w:rsid w:val="0015211B"/>
    <w:rsid w:val="001521D4"/>
    <w:rsid w:val="00152542"/>
    <w:rsid w:val="0015358E"/>
    <w:rsid w:val="00154286"/>
    <w:rsid w:val="00154674"/>
    <w:rsid w:val="001547EE"/>
    <w:rsid w:val="0015527F"/>
    <w:rsid w:val="00155B2A"/>
    <w:rsid w:val="00156893"/>
    <w:rsid w:val="00157724"/>
    <w:rsid w:val="00157AEB"/>
    <w:rsid w:val="00160BF5"/>
    <w:rsid w:val="00160E55"/>
    <w:rsid w:val="001610AA"/>
    <w:rsid w:val="0016145D"/>
    <w:rsid w:val="001615B4"/>
    <w:rsid w:val="001619A8"/>
    <w:rsid w:val="00161EFD"/>
    <w:rsid w:val="00162017"/>
    <w:rsid w:val="00162D40"/>
    <w:rsid w:val="00163DD7"/>
    <w:rsid w:val="00164A5C"/>
    <w:rsid w:val="00164DF9"/>
    <w:rsid w:val="0016536E"/>
    <w:rsid w:val="001677BF"/>
    <w:rsid w:val="00167B88"/>
    <w:rsid w:val="00170253"/>
    <w:rsid w:val="00171D51"/>
    <w:rsid w:val="001721A7"/>
    <w:rsid w:val="00172484"/>
    <w:rsid w:val="00172B16"/>
    <w:rsid w:val="00173300"/>
    <w:rsid w:val="00174124"/>
    <w:rsid w:val="00174139"/>
    <w:rsid w:val="00174308"/>
    <w:rsid w:val="00174559"/>
    <w:rsid w:val="00175250"/>
    <w:rsid w:val="00176F5C"/>
    <w:rsid w:val="00177E4E"/>
    <w:rsid w:val="001803EC"/>
    <w:rsid w:val="001807C6"/>
    <w:rsid w:val="00180C4B"/>
    <w:rsid w:val="00181121"/>
    <w:rsid w:val="00181D5F"/>
    <w:rsid w:val="00181FFE"/>
    <w:rsid w:val="00182049"/>
    <w:rsid w:val="0018235B"/>
    <w:rsid w:val="00183D34"/>
    <w:rsid w:val="001844AA"/>
    <w:rsid w:val="00186C62"/>
    <w:rsid w:val="0018760C"/>
    <w:rsid w:val="00187A1F"/>
    <w:rsid w:val="00187BD4"/>
    <w:rsid w:val="0019072E"/>
    <w:rsid w:val="001908C8"/>
    <w:rsid w:val="001918B0"/>
    <w:rsid w:val="00191D4D"/>
    <w:rsid w:val="00192254"/>
    <w:rsid w:val="001924DE"/>
    <w:rsid w:val="00192B91"/>
    <w:rsid w:val="0019486C"/>
    <w:rsid w:val="00194D57"/>
    <w:rsid w:val="001950DA"/>
    <w:rsid w:val="001952B5"/>
    <w:rsid w:val="00195722"/>
    <w:rsid w:val="00195D88"/>
    <w:rsid w:val="00196261"/>
    <w:rsid w:val="00196DF7"/>
    <w:rsid w:val="00197174"/>
    <w:rsid w:val="0019747B"/>
    <w:rsid w:val="00197548"/>
    <w:rsid w:val="0019795E"/>
    <w:rsid w:val="001A003A"/>
    <w:rsid w:val="001A1B7E"/>
    <w:rsid w:val="001A1F66"/>
    <w:rsid w:val="001A3432"/>
    <w:rsid w:val="001A3576"/>
    <w:rsid w:val="001A362A"/>
    <w:rsid w:val="001A4646"/>
    <w:rsid w:val="001A4A36"/>
    <w:rsid w:val="001A4EC0"/>
    <w:rsid w:val="001A508B"/>
    <w:rsid w:val="001A54AD"/>
    <w:rsid w:val="001A5B9B"/>
    <w:rsid w:val="001A624F"/>
    <w:rsid w:val="001A639D"/>
    <w:rsid w:val="001A63D6"/>
    <w:rsid w:val="001A69A6"/>
    <w:rsid w:val="001A6B12"/>
    <w:rsid w:val="001A7093"/>
    <w:rsid w:val="001B055C"/>
    <w:rsid w:val="001B09E2"/>
    <w:rsid w:val="001B1970"/>
    <w:rsid w:val="001B273A"/>
    <w:rsid w:val="001B2974"/>
    <w:rsid w:val="001B2EBE"/>
    <w:rsid w:val="001B30A3"/>
    <w:rsid w:val="001B4366"/>
    <w:rsid w:val="001B4FB0"/>
    <w:rsid w:val="001B5CA9"/>
    <w:rsid w:val="001B6962"/>
    <w:rsid w:val="001B69DA"/>
    <w:rsid w:val="001B7971"/>
    <w:rsid w:val="001B7E85"/>
    <w:rsid w:val="001B7F9E"/>
    <w:rsid w:val="001C00BC"/>
    <w:rsid w:val="001C051B"/>
    <w:rsid w:val="001C08B6"/>
    <w:rsid w:val="001C0C7E"/>
    <w:rsid w:val="001C0E4A"/>
    <w:rsid w:val="001C238F"/>
    <w:rsid w:val="001C245A"/>
    <w:rsid w:val="001C36F9"/>
    <w:rsid w:val="001C3CEA"/>
    <w:rsid w:val="001C46A7"/>
    <w:rsid w:val="001C4981"/>
    <w:rsid w:val="001C4F79"/>
    <w:rsid w:val="001C5225"/>
    <w:rsid w:val="001C57C0"/>
    <w:rsid w:val="001C58F8"/>
    <w:rsid w:val="001C6D6E"/>
    <w:rsid w:val="001C71D4"/>
    <w:rsid w:val="001C7C53"/>
    <w:rsid w:val="001C7DC2"/>
    <w:rsid w:val="001D1760"/>
    <w:rsid w:val="001D1A12"/>
    <w:rsid w:val="001D1A90"/>
    <w:rsid w:val="001D1AB6"/>
    <w:rsid w:val="001D26AE"/>
    <w:rsid w:val="001D3A8E"/>
    <w:rsid w:val="001D3F2A"/>
    <w:rsid w:val="001D4903"/>
    <w:rsid w:val="001D4B05"/>
    <w:rsid w:val="001D6047"/>
    <w:rsid w:val="001D6E94"/>
    <w:rsid w:val="001E001C"/>
    <w:rsid w:val="001E00A7"/>
    <w:rsid w:val="001E0452"/>
    <w:rsid w:val="001E102F"/>
    <w:rsid w:val="001E15AD"/>
    <w:rsid w:val="001E2982"/>
    <w:rsid w:val="001E2B6D"/>
    <w:rsid w:val="001E2D1B"/>
    <w:rsid w:val="001E4236"/>
    <w:rsid w:val="001E5154"/>
    <w:rsid w:val="001E584B"/>
    <w:rsid w:val="001E658B"/>
    <w:rsid w:val="001E6AF3"/>
    <w:rsid w:val="001E7F42"/>
    <w:rsid w:val="001F0853"/>
    <w:rsid w:val="001F195A"/>
    <w:rsid w:val="001F4F0F"/>
    <w:rsid w:val="001F4FA1"/>
    <w:rsid w:val="001F5B0E"/>
    <w:rsid w:val="001F62D8"/>
    <w:rsid w:val="001F6DC4"/>
    <w:rsid w:val="001F749F"/>
    <w:rsid w:val="00200047"/>
    <w:rsid w:val="00200472"/>
    <w:rsid w:val="0020083B"/>
    <w:rsid w:val="00200EA2"/>
    <w:rsid w:val="002018E6"/>
    <w:rsid w:val="002021B4"/>
    <w:rsid w:val="002025C6"/>
    <w:rsid w:val="00202EFA"/>
    <w:rsid w:val="002031A0"/>
    <w:rsid w:val="00203A4D"/>
    <w:rsid w:val="00204490"/>
    <w:rsid w:val="00204A4B"/>
    <w:rsid w:val="00204B4F"/>
    <w:rsid w:val="00204F76"/>
    <w:rsid w:val="002076A8"/>
    <w:rsid w:val="0021024C"/>
    <w:rsid w:val="0021039A"/>
    <w:rsid w:val="00210DE1"/>
    <w:rsid w:val="00211143"/>
    <w:rsid w:val="00211812"/>
    <w:rsid w:val="002124A6"/>
    <w:rsid w:val="00212D86"/>
    <w:rsid w:val="0021337A"/>
    <w:rsid w:val="00213662"/>
    <w:rsid w:val="0021421B"/>
    <w:rsid w:val="002142BA"/>
    <w:rsid w:val="00214682"/>
    <w:rsid w:val="00214689"/>
    <w:rsid w:val="00214964"/>
    <w:rsid w:val="00214CFE"/>
    <w:rsid w:val="0021566E"/>
    <w:rsid w:val="00216025"/>
    <w:rsid w:val="002162D6"/>
    <w:rsid w:val="002163EC"/>
    <w:rsid w:val="002169C0"/>
    <w:rsid w:val="002172D0"/>
    <w:rsid w:val="002175C2"/>
    <w:rsid w:val="00217A3A"/>
    <w:rsid w:val="00217B4B"/>
    <w:rsid w:val="00220275"/>
    <w:rsid w:val="00220353"/>
    <w:rsid w:val="00221AD6"/>
    <w:rsid w:val="002220E0"/>
    <w:rsid w:val="00222985"/>
    <w:rsid w:val="00226AA5"/>
    <w:rsid w:val="0023053C"/>
    <w:rsid w:val="00230AE4"/>
    <w:rsid w:val="0023138B"/>
    <w:rsid w:val="00232138"/>
    <w:rsid w:val="002328B6"/>
    <w:rsid w:val="00232BCC"/>
    <w:rsid w:val="00233862"/>
    <w:rsid w:val="00234C69"/>
    <w:rsid w:val="002350CF"/>
    <w:rsid w:val="00236F49"/>
    <w:rsid w:val="00237101"/>
    <w:rsid w:val="0023729B"/>
    <w:rsid w:val="00237A72"/>
    <w:rsid w:val="00237DD1"/>
    <w:rsid w:val="00240761"/>
    <w:rsid w:val="002411AD"/>
    <w:rsid w:val="00244007"/>
    <w:rsid w:val="0024461B"/>
    <w:rsid w:val="00244B4D"/>
    <w:rsid w:val="00244D1B"/>
    <w:rsid w:val="002464FC"/>
    <w:rsid w:val="002465E5"/>
    <w:rsid w:val="00246E21"/>
    <w:rsid w:val="00246EAF"/>
    <w:rsid w:val="00247868"/>
    <w:rsid w:val="00247A52"/>
    <w:rsid w:val="002514B9"/>
    <w:rsid w:val="00251833"/>
    <w:rsid w:val="0025505D"/>
    <w:rsid w:val="0025512E"/>
    <w:rsid w:val="002557F5"/>
    <w:rsid w:val="002571EF"/>
    <w:rsid w:val="00257B9B"/>
    <w:rsid w:val="00257DE4"/>
    <w:rsid w:val="002603F9"/>
    <w:rsid w:val="0026122C"/>
    <w:rsid w:val="00261D3B"/>
    <w:rsid w:val="002624F5"/>
    <w:rsid w:val="00262963"/>
    <w:rsid w:val="00262E85"/>
    <w:rsid w:val="0026350A"/>
    <w:rsid w:val="002649C6"/>
    <w:rsid w:val="00264A93"/>
    <w:rsid w:val="00264D98"/>
    <w:rsid w:val="00265D03"/>
    <w:rsid w:val="0026631B"/>
    <w:rsid w:val="00266917"/>
    <w:rsid w:val="002669A2"/>
    <w:rsid w:val="00267E27"/>
    <w:rsid w:val="00270D3F"/>
    <w:rsid w:val="00270DF6"/>
    <w:rsid w:val="00270E83"/>
    <w:rsid w:val="00270F05"/>
    <w:rsid w:val="00270F19"/>
    <w:rsid w:val="0027175D"/>
    <w:rsid w:val="002718B5"/>
    <w:rsid w:val="002725EB"/>
    <w:rsid w:val="002730DB"/>
    <w:rsid w:val="00273306"/>
    <w:rsid w:val="00273691"/>
    <w:rsid w:val="002749CE"/>
    <w:rsid w:val="002759D5"/>
    <w:rsid w:val="00275D10"/>
    <w:rsid w:val="00276AD2"/>
    <w:rsid w:val="0027700C"/>
    <w:rsid w:val="00277663"/>
    <w:rsid w:val="002779AD"/>
    <w:rsid w:val="002779C0"/>
    <w:rsid w:val="00277FA3"/>
    <w:rsid w:val="00280760"/>
    <w:rsid w:val="00280886"/>
    <w:rsid w:val="00280EC3"/>
    <w:rsid w:val="00281C31"/>
    <w:rsid w:val="00282B92"/>
    <w:rsid w:val="00282BBF"/>
    <w:rsid w:val="00282CA6"/>
    <w:rsid w:val="00282F35"/>
    <w:rsid w:val="00282F45"/>
    <w:rsid w:val="0028338B"/>
    <w:rsid w:val="002834DC"/>
    <w:rsid w:val="00283C0F"/>
    <w:rsid w:val="00283E87"/>
    <w:rsid w:val="00285C89"/>
    <w:rsid w:val="002861A6"/>
    <w:rsid w:val="002879D9"/>
    <w:rsid w:val="00290008"/>
    <w:rsid w:val="0029024C"/>
    <w:rsid w:val="0029047B"/>
    <w:rsid w:val="002906BE"/>
    <w:rsid w:val="00291DB9"/>
    <w:rsid w:val="00292C89"/>
    <w:rsid w:val="002936A1"/>
    <w:rsid w:val="002938BF"/>
    <w:rsid w:val="002945BF"/>
    <w:rsid w:val="00294734"/>
    <w:rsid w:val="00294C2C"/>
    <w:rsid w:val="00294D77"/>
    <w:rsid w:val="00294F11"/>
    <w:rsid w:val="00295334"/>
    <w:rsid w:val="002958ED"/>
    <w:rsid w:val="0029644E"/>
    <w:rsid w:val="002A02F3"/>
    <w:rsid w:val="002A0785"/>
    <w:rsid w:val="002A1008"/>
    <w:rsid w:val="002A124A"/>
    <w:rsid w:val="002A1A02"/>
    <w:rsid w:val="002A1A10"/>
    <w:rsid w:val="002A2129"/>
    <w:rsid w:val="002A29E8"/>
    <w:rsid w:val="002A32B3"/>
    <w:rsid w:val="002A38ED"/>
    <w:rsid w:val="002A3EC3"/>
    <w:rsid w:val="002A4B0F"/>
    <w:rsid w:val="002A5567"/>
    <w:rsid w:val="002A66E2"/>
    <w:rsid w:val="002A6802"/>
    <w:rsid w:val="002A77D6"/>
    <w:rsid w:val="002A77DF"/>
    <w:rsid w:val="002B0176"/>
    <w:rsid w:val="002B0498"/>
    <w:rsid w:val="002B0F07"/>
    <w:rsid w:val="002B1737"/>
    <w:rsid w:val="002B1EA9"/>
    <w:rsid w:val="002B24FC"/>
    <w:rsid w:val="002B29CF"/>
    <w:rsid w:val="002B2B1F"/>
    <w:rsid w:val="002B2FAC"/>
    <w:rsid w:val="002B361B"/>
    <w:rsid w:val="002B3FC9"/>
    <w:rsid w:val="002B4856"/>
    <w:rsid w:val="002B5531"/>
    <w:rsid w:val="002B5B32"/>
    <w:rsid w:val="002B624B"/>
    <w:rsid w:val="002B6F70"/>
    <w:rsid w:val="002B7070"/>
    <w:rsid w:val="002B769C"/>
    <w:rsid w:val="002C073F"/>
    <w:rsid w:val="002C12D9"/>
    <w:rsid w:val="002C14DD"/>
    <w:rsid w:val="002C21E1"/>
    <w:rsid w:val="002C263C"/>
    <w:rsid w:val="002C266B"/>
    <w:rsid w:val="002C2BF5"/>
    <w:rsid w:val="002C2C1E"/>
    <w:rsid w:val="002C3C9F"/>
    <w:rsid w:val="002C5ED4"/>
    <w:rsid w:val="002C62CA"/>
    <w:rsid w:val="002C6A08"/>
    <w:rsid w:val="002C6E23"/>
    <w:rsid w:val="002C716B"/>
    <w:rsid w:val="002D0A34"/>
    <w:rsid w:val="002D15B2"/>
    <w:rsid w:val="002D1A8F"/>
    <w:rsid w:val="002D3547"/>
    <w:rsid w:val="002D3BAA"/>
    <w:rsid w:val="002D7DAF"/>
    <w:rsid w:val="002E004A"/>
    <w:rsid w:val="002E0367"/>
    <w:rsid w:val="002E0550"/>
    <w:rsid w:val="002E0F7B"/>
    <w:rsid w:val="002E16BD"/>
    <w:rsid w:val="002E2248"/>
    <w:rsid w:val="002E33EE"/>
    <w:rsid w:val="002E3919"/>
    <w:rsid w:val="002E3D91"/>
    <w:rsid w:val="002E53F6"/>
    <w:rsid w:val="002E5B76"/>
    <w:rsid w:val="002E5B91"/>
    <w:rsid w:val="002E6CBF"/>
    <w:rsid w:val="002F029B"/>
    <w:rsid w:val="002F0C83"/>
    <w:rsid w:val="002F2414"/>
    <w:rsid w:val="002F2644"/>
    <w:rsid w:val="002F28D7"/>
    <w:rsid w:val="002F3673"/>
    <w:rsid w:val="002F406C"/>
    <w:rsid w:val="002F4400"/>
    <w:rsid w:val="002F481A"/>
    <w:rsid w:val="002F5211"/>
    <w:rsid w:val="002F54AB"/>
    <w:rsid w:val="002F54F5"/>
    <w:rsid w:val="002F56D0"/>
    <w:rsid w:val="002F5A57"/>
    <w:rsid w:val="002F64C6"/>
    <w:rsid w:val="002F6F56"/>
    <w:rsid w:val="002F747D"/>
    <w:rsid w:val="002F7C44"/>
    <w:rsid w:val="00300028"/>
    <w:rsid w:val="003038FC"/>
    <w:rsid w:val="0030411A"/>
    <w:rsid w:val="0030427F"/>
    <w:rsid w:val="003052E2"/>
    <w:rsid w:val="00305366"/>
    <w:rsid w:val="00305AF1"/>
    <w:rsid w:val="00305B99"/>
    <w:rsid w:val="00305C70"/>
    <w:rsid w:val="00305FB9"/>
    <w:rsid w:val="003064C9"/>
    <w:rsid w:val="00307AD2"/>
    <w:rsid w:val="00307E6A"/>
    <w:rsid w:val="00307ECD"/>
    <w:rsid w:val="003100B2"/>
    <w:rsid w:val="003104FD"/>
    <w:rsid w:val="00312082"/>
    <w:rsid w:val="0031251C"/>
    <w:rsid w:val="00312D08"/>
    <w:rsid w:val="00313339"/>
    <w:rsid w:val="00313381"/>
    <w:rsid w:val="003136E4"/>
    <w:rsid w:val="003141EA"/>
    <w:rsid w:val="00314205"/>
    <w:rsid w:val="0031482B"/>
    <w:rsid w:val="00314A84"/>
    <w:rsid w:val="003150C5"/>
    <w:rsid w:val="0031524A"/>
    <w:rsid w:val="0031577C"/>
    <w:rsid w:val="00315FB8"/>
    <w:rsid w:val="0031621E"/>
    <w:rsid w:val="0031639D"/>
    <w:rsid w:val="00320042"/>
    <w:rsid w:val="00320E93"/>
    <w:rsid w:val="003219F7"/>
    <w:rsid w:val="00322ABE"/>
    <w:rsid w:val="00324730"/>
    <w:rsid w:val="00324843"/>
    <w:rsid w:val="00325683"/>
    <w:rsid w:val="00326781"/>
    <w:rsid w:val="00326A21"/>
    <w:rsid w:val="00327591"/>
    <w:rsid w:val="003275F0"/>
    <w:rsid w:val="00327A18"/>
    <w:rsid w:val="0033001C"/>
    <w:rsid w:val="00330070"/>
    <w:rsid w:val="00331244"/>
    <w:rsid w:val="00331AEF"/>
    <w:rsid w:val="00332A35"/>
    <w:rsid w:val="00333688"/>
    <w:rsid w:val="0033389D"/>
    <w:rsid w:val="00334183"/>
    <w:rsid w:val="00334457"/>
    <w:rsid w:val="003348CA"/>
    <w:rsid w:val="00335B7E"/>
    <w:rsid w:val="0033626B"/>
    <w:rsid w:val="003362C4"/>
    <w:rsid w:val="00336A90"/>
    <w:rsid w:val="0033765D"/>
    <w:rsid w:val="00337892"/>
    <w:rsid w:val="003379D9"/>
    <w:rsid w:val="003401D7"/>
    <w:rsid w:val="003410B0"/>
    <w:rsid w:val="003411C2"/>
    <w:rsid w:val="003417A7"/>
    <w:rsid w:val="00341958"/>
    <w:rsid w:val="00341C26"/>
    <w:rsid w:val="00341EB2"/>
    <w:rsid w:val="003431E2"/>
    <w:rsid w:val="00343C99"/>
    <w:rsid w:val="00343E35"/>
    <w:rsid w:val="00344125"/>
    <w:rsid w:val="00344E89"/>
    <w:rsid w:val="003453D0"/>
    <w:rsid w:val="00345DF9"/>
    <w:rsid w:val="00345FBF"/>
    <w:rsid w:val="00346305"/>
    <w:rsid w:val="003465D1"/>
    <w:rsid w:val="00346AA0"/>
    <w:rsid w:val="00346DAF"/>
    <w:rsid w:val="00346ED0"/>
    <w:rsid w:val="0034779E"/>
    <w:rsid w:val="003479EB"/>
    <w:rsid w:val="00347C94"/>
    <w:rsid w:val="00350262"/>
    <w:rsid w:val="0035097A"/>
    <w:rsid w:val="00351FBB"/>
    <w:rsid w:val="00352166"/>
    <w:rsid w:val="0035343B"/>
    <w:rsid w:val="00353466"/>
    <w:rsid w:val="00353681"/>
    <w:rsid w:val="00353FAB"/>
    <w:rsid w:val="003544A6"/>
    <w:rsid w:val="003545E5"/>
    <w:rsid w:val="003563FE"/>
    <w:rsid w:val="00356C25"/>
    <w:rsid w:val="00357269"/>
    <w:rsid w:val="00357570"/>
    <w:rsid w:val="00357CCF"/>
    <w:rsid w:val="00360401"/>
    <w:rsid w:val="00361347"/>
    <w:rsid w:val="0036175F"/>
    <w:rsid w:val="003625D9"/>
    <w:rsid w:val="00362D61"/>
    <w:rsid w:val="00363A16"/>
    <w:rsid w:val="00363AB4"/>
    <w:rsid w:val="0036400F"/>
    <w:rsid w:val="00365493"/>
    <w:rsid w:val="003668FA"/>
    <w:rsid w:val="0036696B"/>
    <w:rsid w:val="00366BC1"/>
    <w:rsid w:val="00366CF4"/>
    <w:rsid w:val="00367147"/>
    <w:rsid w:val="00367713"/>
    <w:rsid w:val="0036781D"/>
    <w:rsid w:val="0037053A"/>
    <w:rsid w:val="00371151"/>
    <w:rsid w:val="003712F5"/>
    <w:rsid w:val="003718C7"/>
    <w:rsid w:val="00371A3A"/>
    <w:rsid w:val="003749BD"/>
    <w:rsid w:val="00375A42"/>
    <w:rsid w:val="00375ECF"/>
    <w:rsid w:val="0037629E"/>
    <w:rsid w:val="0037669D"/>
    <w:rsid w:val="00376AD8"/>
    <w:rsid w:val="00376FAD"/>
    <w:rsid w:val="0037767D"/>
    <w:rsid w:val="003802B4"/>
    <w:rsid w:val="0038036B"/>
    <w:rsid w:val="00380399"/>
    <w:rsid w:val="00380943"/>
    <w:rsid w:val="0038263E"/>
    <w:rsid w:val="003826D7"/>
    <w:rsid w:val="00382FCA"/>
    <w:rsid w:val="003832F2"/>
    <w:rsid w:val="003833E6"/>
    <w:rsid w:val="0038381E"/>
    <w:rsid w:val="00383AFF"/>
    <w:rsid w:val="00383BBC"/>
    <w:rsid w:val="00383BD8"/>
    <w:rsid w:val="00383FFE"/>
    <w:rsid w:val="00384676"/>
    <w:rsid w:val="00384814"/>
    <w:rsid w:val="003849EF"/>
    <w:rsid w:val="00385346"/>
    <w:rsid w:val="00385F7F"/>
    <w:rsid w:val="003869FB"/>
    <w:rsid w:val="003870AD"/>
    <w:rsid w:val="0038728A"/>
    <w:rsid w:val="00387A48"/>
    <w:rsid w:val="00387D94"/>
    <w:rsid w:val="00390008"/>
    <w:rsid w:val="003901F5"/>
    <w:rsid w:val="00390237"/>
    <w:rsid w:val="003907FA"/>
    <w:rsid w:val="003912B0"/>
    <w:rsid w:val="0039138B"/>
    <w:rsid w:val="003917C8"/>
    <w:rsid w:val="00393AA3"/>
    <w:rsid w:val="00394A51"/>
    <w:rsid w:val="00394A7C"/>
    <w:rsid w:val="00394BAF"/>
    <w:rsid w:val="00395E47"/>
    <w:rsid w:val="00396144"/>
    <w:rsid w:val="00396FB3"/>
    <w:rsid w:val="003A001E"/>
    <w:rsid w:val="003A0B2A"/>
    <w:rsid w:val="003A0B5C"/>
    <w:rsid w:val="003A1455"/>
    <w:rsid w:val="003A1FE9"/>
    <w:rsid w:val="003A235D"/>
    <w:rsid w:val="003A2A93"/>
    <w:rsid w:val="003A2DF7"/>
    <w:rsid w:val="003A3D66"/>
    <w:rsid w:val="003A4004"/>
    <w:rsid w:val="003A5AAA"/>
    <w:rsid w:val="003A5F48"/>
    <w:rsid w:val="003A6686"/>
    <w:rsid w:val="003A7C53"/>
    <w:rsid w:val="003B0A93"/>
    <w:rsid w:val="003B0C3A"/>
    <w:rsid w:val="003B0D74"/>
    <w:rsid w:val="003B1C33"/>
    <w:rsid w:val="003B1EF0"/>
    <w:rsid w:val="003B3429"/>
    <w:rsid w:val="003B35AC"/>
    <w:rsid w:val="003B462E"/>
    <w:rsid w:val="003B48D8"/>
    <w:rsid w:val="003B4CE7"/>
    <w:rsid w:val="003B6105"/>
    <w:rsid w:val="003B68C7"/>
    <w:rsid w:val="003B6C36"/>
    <w:rsid w:val="003B7313"/>
    <w:rsid w:val="003B7708"/>
    <w:rsid w:val="003C075D"/>
    <w:rsid w:val="003C0775"/>
    <w:rsid w:val="003C1362"/>
    <w:rsid w:val="003C1533"/>
    <w:rsid w:val="003C1CB5"/>
    <w:rsid w:val="003C2C30"/>
    <w:rsid w:val="003C2E9C"/>
    <w:rsid w:val="003C3BDD"/>
    <w:rsid w:val="003C3D6F"/>
    <w:rsid w:val="003C4508"/>
    <w:rsid w:val="003C518D"/>
    <w:rsid w:val="003C519A"/>
    <w:rsid w:val="003C5BDB"/>
    <w:rsid w:val="003C7F15"/>
    <w:rsid w:val="003D06D9"/>
    <w:rsid w:val="003D0A84"/>
    <w:rsid w:val="003D0D0E"/>
    <w:rsid w:val="003D17C3"/>
    <w:rsid w:val="003D1F26"/>
    <w:rsid w:val="003D1FB0"/>
    <w:rsid w:val="003D2395"/>
    <w:rsid w:val="003D32E7"/>
    <w:rsid w:val="003D3B3A"/>
    <w:rsid w:val="003D4AFF"/>
    <w:rsid w:val="003D5B5C"/>
    <w:rsid w:val="003D5C41"/>
    <w:rsid w:val="003D604C"/>
    <w:rsid w:val="003D6FCE"/>
    <w:rsid w:val="003D7534"/>
    <w:rsid w:val="003D7C6A"/>
    <w:rsid w:val="003E0B82"/>
    <w:rsid w:val="003E13AC"/>
    <w:rsid w:val="003E1B03"/>
    <w:rsid w:val="003E29FD"/>
    <w:rsid w:val="003E3A4B"/>
    <w:rsid w:val="003E3F52"/>
    <w:rsid w:val="003E421B"/>
    <w:rsid w:val="003E4F01"/>
    <w:rsid w:val="003E5591"/>
    <w:rsid w:val="003E68EE"/>
    <w:rsid w:val="003E6961"/>
    <w:rsid w:val="003E71DC"/>
    <w:rsid w:val="003E7635"/>
    <w:rsid w:val="003E7F83"/>
    <w:rsid w:val="003F0060"/>
    <w:rsid w:val="003F0085"/>
    <w:rsid w:val="003F0530"/>
    <w:rsid w:val="003F0798"/>
    <w:rsid w:val="003F087B"/>
    <w:rsid w:val="003F118A"/>
    <w:rsid w:val="003F228D"/>
    <w:rsid w:val="003F27E0"/>
    <w:rsid w:val="003F3100"/>
    <w:rsid w:val="003F337D"/>
    <w:rsid w:val="003F3C12"/>
    <w:rsid w:val="003F4135"/>
    <w:rsid w:val="003F4501"/>
    <w:rsid w:val="003F4658"/>
    <w:rsid w:val="003F4803"/>
    <w:rsid w:val="003F4B98"/>
    <w:rsid w:val="003F6BA3"/>
    <w:rsid w:val="003F6E51"/>
    <w:rsid w:val="003F76DB"/>
    <w:rsid w:val="003F7A7C"/>
    <w:rsid w:val="003F7F0E"/>
    <w:rsid w:val="004006AD"/>
    <w:rsid w:val="0040099C"/>
    <w:rsid w:val="00400DF3"/>
    <w:rsid w:val="004010A5"/>
    <w:rsid w:val="004012F2"/>
    <w:rsid w:val="00401A13"/>
    <w:rsid w:val="00402679"/>
    <w:rsid w:val="00403FA5"/>
    <w:rsid w:val="00403FC9"/>
    <w:rsid w:val="00405BBE"/>
    <w:rsid w:val="004061F8"/>
    <w:rsid w:val="00406366"/>
    <w:rsid w:val="00406E3E"/>
    <w:rsid w:val="0041120E"/>
    <w:rsid w:val="00411252"/>
    <w:rsid w:val="00411324"/>
    <w:rsid w:val="00411BAF"/>
    <w:rsid w:val="004150C2"/>
    <w:rsid w:val="0041627F"/>
    <w:rsid w:val="004170DB"/>
    <w:rsid w:val="00417AC1"/>
    <w:rsid w:val="00417DE5"/>
    <w:rsid w:val="00424216"/>
    <w:rsid w:val="00424CD3"/>
    <w:rsid w:val="00425276"/>
    <w:rsid w:val="004265F3"/>
    <w:rsid w:val="00426B3C"/>
    <w:rsid w:val="00426B7A"/>
    <w:rsid w:val="00426EF5"/>
    <w:rsid w:val="004273AC"/>
    <w:rsid w:val="0042749C"/>
    <w:rsid w:val="00427ED6"/>
    <w:rsid w:val="00430378"/>
    <w:rsid w:val="00431310"/>
    <w:rsid w:val="00431AA4"/>
    <w:rsid w:val="00433216"/>
    <w:rsid w:val="00433B60"/>
    <w:rsid w:val="00434441"/>
    <w:rsid w:val="004347CE"/>
    <w:rsid w:val="00435186"/>
    <w:rsid w:val="00435E4B"/>
    <w:rsid w:val="004362B0"/>
    <w:rsid w:val="00436D61"/>
    <w:rsid w:val="00436D96"/>
    <w:rsid w:val="00436F12"/>
    <w:rsid w:val="0043765F"/>
    <w:rsid w:val="00440A4D"/>
    <w:rsid w:val="00441268"/>
    <w:rsid w:val="004414A2"/>
    <w:rsid w:val="00441EDC"/>
    <w:rsid w:val="004432A2"/>
    <w:rsid w:val="004434E1"/>
    <w:rsid w:val="00443D51"/>
    <w:rsid w:val="004442C7"/>
    <w:rsid w:val="00445148"/>
    <w:rsid w:val="00445BF2"/>
    <w:rsid w:val="0044645F"/>
    <w:rsid w:val="00446B41"/>
    <w:rsid w:val="00447196"/>
    <w:rsid w:val="00447758"/>
    <w:rsid w:val="004505B0"/>
    <w:rsid w:val="004519F5"/>
    <w:rsid w:val="00451AEC"/>
    <w:rsid w:val="00451DE0"/>
    <w:rsid w:val="00452D27"/>
    <w:rsid w:val="0045341F"/>
    <w:rsid w:val="00454BBD"/>
    <w:rsid w:val="004561A6"/>
    <w:rsid w:val="004573C1"/>
    <w:rsid w:val="00457A61"/>
    <w:rsid w:val="004603AC"/>
    <w:rsid w:val="0046057D"/>
    <w:rsid w:val="00461176"/>
    <w:rsid w:val="00462914"/>
    <w:rsid w:val="00462A89"/>
    <w:rsid w:val="00462E44"/>
    <w:rsid w:val="004632E7"/>
    <w:rsid w:val="004639BE"/>
    <w:rsid w:val="00464ED7"/>
    <w:rsid w:val="004650E1"/>
    <w:rsid w:val="0046531C"/>
    <w:rsid w:val="004654D4"/>
    <w:rsid w:val="00465A68"/>
    <w:rsid w:val="00465D08"/>
    <w:rsid w:val="00465D42"/>
    <w:rsid w:val="004674DA"/>
    <w:rsid w:val="004704FA"/>
    <w:rsid w:val="00470B01"/>
    <w:rsid w:val="00471101"/>
    <w:rsid w:val="004719FC"/>
    <w:rsid w:val="00471BEB"/>
    <w:rsid w:val="00472D3B"/>
    <w:rsid w:val="00474DED"/>
    <w:rsid w:val="00475B2E"/>
    <w:rsid w:val="0047757E"/>
    <w:rsid w:val="00477E00"/>
    <w:rsid w:val="00477FFA"/>
    <w:rsid w:val="00480154"/>
    <w:rsid w:val="004802C5"/>
    <w:rsid w:val="004805D1"/>
    <w:rsid w:val="00480886"/>
    <w:rsid w:val="00480A0A"/>
    <w:rsid w:val="004816E8"/>
    <w:rsid w:val="004841E4"/>
    <w:rsid w:val="0048449F"/>
    <w:rsid w:val="0048452E"/>
    <w:rsid w:val="00484592"/>
    <w:rsid w:val="004848C1"/>
    <w:rsid w:val="004855FB"/>
    <w:rsid w:val="004866CB"/>
    <w:rsid w:val="0049064B"/>
    <w:rsid w:val="00490AED"/>
    <w:rsid w:val="00490D7D"/>
    <w:rsid w:val="00491AF2"/>
    <w:rsid w:val="004931C0"/>
    <w:rsid w:val="004933AE"/>
    <w:rsid w:val="004938DC"/>
    <w:rsid w:val="00493A46"/>
    <w:rsid w:val="004944FF"/>
    <w:rsid w:val="00494748"/>
    <w:rsid w:val="00494CB7"/>
    <w:rsid w:val="004957CB"/>
    <w:rsid w:val="00495AC5"/>
    <w:rsid w:val="00495C52"/>
    <w:rsid w:val="004962C8"/>
    <w:rsid w:val="00496432"/>
    <w:rsid w:val="004976F7"/>
    <w:rsid w:val="004A0F10"/>
    <w:rsid w:val="004A1727"/>
    <w:rsid w:val="004A433D"/>
    <w:rsid w:val="004A5575"/>
    <w:rsid w:val="004A59F5"/>
    <w:rsid w:val="004A5D38"/>
    <w:rsid w:val="004A5F3E"/>
    <w:rsid w:val="004A5FA9"/>
    <w:rsid w:val="004A628B"/>
    <w:rsid w:val="004A64C4"/>
    <w:rsid w:val="004A66F5"/>
    <w:rsid w:val="004A6A21"/>
    <w:rsid w:val="004A6E5A"/>
    <w:rsid w:val="004A6FAD"/>
    <w:rsid w:val="004A751A"/>
    <w:rsid w:val="004A7DD4"/>
    <w:rsid w:val="004A7E80"/>
    <w:rsid w:val="004A7F3C"/>
    <w:rsid w:val="004A7FE9"/>
    <w:rsid w:val="004B093D"/>
    <w:rsid w:val="004B0B49"/>
    <w:rsid w:val="004B0C83"/>
    <w:rsid w:val="004B17B6"/>
    <w:rsid w:val="004B2CBC"/>
    <w:rsid w:val="004B3382"/>
    <w:rsid w:val="004B346F"/>
    <w:rsid w:val="004B3AB2"/>
    <w:rsid w:val="004B409D"/>
    <w:rsid w:val="004B4864"/>
    <w:rsid w:val="004B4C13"/>
    <w:rsid w:val="004B4E6C"/>
    <w:rsid w:val="004B51B0"/>
    <w:rsid w:val="004B5CD4"/>
    <w:rsid w:val="004B70B9"/>
    <w:rsid w:val="004B75C3"/>
    <w:rsid w:val="004B797B"/>
    <w:rsid w:val="004B79BD"/>
    <w:rsid w:val="004B7E1E"/>
    <w:rsid w:val="004C011A"/>
    <w:rsid w:val="004C0150"/>
    <w:rsid w:val="004C0990"/>
    <w:rsid w:val="004C14BB"/>
    <w:rsid w:val="004C14F0"/>
    <w:rsid w:val="004C17E6"/>
    <w:rsid w:val="004C25F7"/>
    <w:rsid w:val="004C29FD"/>
    <w:rsid w:val="004C3955"/>
    <w:rsid w:val="004C4188"/>
    <w:rsid w:val="004C46C2"/>
    <w:rsid w:val="004C6013"/>
    <w:rsid w:val="004C67E0"/>
    <w:rsid w:val="004C6D27"/>
    <w:rsid w:val="004C729F"/>
    <w:rsid w:val="004D0760"/>
    <w:rsid w:val="004D0788"/>
    <w:rsid w:val="004D07EC"/>
    <w:rsid w:val="004D0E8C"/>
    <w:rsid w:val="004D0F13"/>
    <w:rsid w:val="004D1729"/>
    <w:rsid w:val="004D17A1"/>
    <w:rsid w:val="004D18B2"/>
    <w:rsid w:val="004D2573"/>
    <w:rsid w:val="004D3401"/>
    <w:rsid w:val="004D3C8F"/>
    <w:rsid w:val="004D3E69"/>
    <w:rsid w:val="004D405B"/>
    <w:rsid w:val="004D4C51"/>
    <w:rsid w:val="004D4C65"/>
    <w:rsid w:val="004D4EE9"/>
    <w:rsid w:val="004E1351"/>
    <w:rsid w:val="004E3A20"/>
    <w:rsid w:val="004E4B90"/>
    <w:rsid w:val="004E4C64"/>
    <w:rsid w:val="004E5164"/>
    <w:rsid w:val="004E66C4"/>
    <w:rsid w:val="004E72F8"/>
    <w:rsid w:val="004E7358"/>
    <w:rsid w:val="004E7525"/>
    <w:rsid w:val="004E7754"/>
    <w:rsid w:val="004E7961"/>
    <w:rsid w:val="004E7BA4"/>
    <w:rsid w:val="004F00E8"/>
    <w:rsid w:val="004F0170"/>
    <w:rsid w:val="004F0207"/>
    <w:rsid w:val="004F0435"/>
    <w:rsid w:val="004F0792"/>
    <w:rsid w:val="004F0B93"/>
    <w:rsid w:val="004F1DDC"/>
    <w:rsid w:val="004F2FBA"/>
    <w:rsid w:val="004F3235"/>
    <w:rsid w:val="004F3903"/>
    <w:rsid w:val="004F390C"/>
    <w:rsid w:val="004F4D19"/>
    <w:rsid w:val="004F4F1C"/>
    <w:rsid w:val="004F504D"/>
    <w:rsid w:val="004F518B"/>
    <w:rsid w:val="004F5986"/>
    <w:rsid w:val="004F5A29"/>
    <w:rsid w:val="004F6113"/>
    <w:rsid w:val="004F6808"/>
    <w:rsid w:val="004F69CB"/>
    <w:rsid w:val="004F7FFA"/>
    <w:rsid w:val="005003AA"/>
    <w:rsid w:val="00500406"/>
    <w:rsid w:val="00500580"/>
    <w:rsid w:val="00500D93"/>
    <w:rsid w:val="00500FBB"/>
    <w:rsid w:val="005011E0"/>
    <w:rsid w:val="005012C6"/>
    <w:rsid w:val="005012F3"/>
    <w:rsid w:val="00501553"/>
    <w:rsid w:val="00501FBB"/>
    <w:rsid w:val="005026CB"/>
    <w:rsid w:val="0050286A"/>
    <w:rsid w:val="00502B24"/>
    <w:rsid w:val="005031A1"/>
    <w:rsid w:val="0050325B"/>
    <w:rsid w:val="00504ABE"/>
    <w:rsid w:val="00504FFC"/>
    <w:rsid w:val="005053DF"/>
    <w:rsid w:val="00505486"/>
    <w:rsid w:val="00505FA3"/>
    <w:rsid w:val="005062AE"/>
    <w:rsid w:val="0050671C"/>
    <w:rsid w:val="00506A98"/>
    <w:rsid w:val="00506FDA"/>
    <w:rsid w:val="0050791B"/>
    <w:rsid w:val="00507AF9"/>
    <w:rsid w:val="00507F0E"/>
    <w:rsid w:val="005107C3"/>
    <w:rsid w:val="00510FBB"/>
    <w:rsid w:val="00511170"/>
    <w:rsid w:val="00511E2E"/>
    <w:rsid w:val="005124DA"/>
    <w:rsid w:val="00513398"/>
    <w:rsid w:val="00513680"/>
    <w:rsid w:val="0051383E"/>
    <w:rsid w:val="00513EDA"/>
    <w:rsid w:val="005143E3"/>
    <w:rsid w:val="005154CE"/>
    <w:rsid w:val="00515925"/>
    <w:rsid w:val="0051614C"/>
    <w:rsid w:val="00516E10"/>
    <w:rsid w:val="00516E7A"/>
    <w:rsid w:val="005204DB"/>
    <w:rsid w:val="00520AAC"/>
    <w:rsid w:val="00520BFA"/>
    <w:rsid w:val="00521643"/>
    <w:rsid w:val="005216E6"/>
    <w:rsid w:val="00521B5A"/>
    <w:rsid w:val="005239C5"/>
    <w:rsid w:val="00523C41"/>
    <w:rsid w:val="0052441F"/>
    <w:rsid w:val="00524B2E"/>
    <w:rsid w:val="00525016"/>
    <w:rsid w:val="0052529E"/>
    <w:rsid w:val="005268EC"/>
    <w:rsid w:val="005271CD"/>
    <w:rsid w:val="0052750D"/>
    <w:rsid w:val="00531967"/>
    <w:rsid w:val="00531AE1"/>
    <w:rsid w:val="00531CD7"/>
    <w:rsid w:val="005339FA"/>
    <w:rsid w:val="00533BCF"/>
    <w:rsid w:val="00534F5B"/>
    <w:rsid w:val="00535740"/>
    <w:rsid w:val="00535C1D"/>
    <w:rsid w:val="00535DF8"/>
    <w:rsid w:val="00535F9A"/>
    <w:rsid w:val="00537CD8"/>
    <w:rsid w:val="005403DB"/>
    <w:rsid w:val="005405CA"/>
    <w:rsid w:val="00540859"/>
    <w:rsid w:val="00541AE4"/>
    <w:rsid w:val="005423C2"/>
    <w:rsid w:val="0054254A"/>
    <w:rsid w:val="005434D2"/>
    <w:rsid w:val="005437B8"/>
    <w:rsid w:val="00544D3B"/>
    <w:rsid w:val="0054542E"/>
    <w:rsid w:val="0054594C"/>
    <w:rsid w:val="00545B04"/>
    <w:rsid w:val="005462C1"/>
    <w:rsid w:val="0054671E"/>
    <w:rsid w:val="00546E3A"/>
    <w:rsid w:val="0054722F"/>
    <w:rsid w:val="00547BCB"/>
    <w:rsid w:val="00551A0E"/>
    <w:rsid w:val="00552B28"/>
    <w:rsid w:val="00552D00"/>
    <w:rsid w:val="00553307"/>
    <w:rsid w:val="00554045"/>
    <w:rsid w:val="00554204"/>
    <w:rsid w:val="005558B7"/>
    <w:rsid w:val="00555BB2"/>
    <w:rsid w:val="00555CE7"/>
    <w:rsid w:val="00555E8E"/>
    <w:rsid w:val="00555F4F"/>
    <w:rsid w:val="0055617B"/>
    <w:rsid w:val="005562BC"/>
    <w:rsid w:val="005568BE"/>
    <w:rsid w:val="00556BC2"/>
    <w:rsid w:val="0056076C"/>
    <w:rsid w:val="00560F10"/>
    <w:rsid w:val="005616F1"/>
    <w:rsid w:val="005617CA"/>
    <w:rsid w:val="00561C0D"/>
    <w:rsid w:val="00561D48"/>
    <w:rsid w:val="00562562"/>
    <w:rsid w:val="00562842"/>
    <w:rsid w:val="00563BF9"/>
    <w:rsid w:val="0056438B"/>
    <w:rsid w:val="005645B6"/>
    <w:rsid w:val="0056509E"/>
    <w:rsid w:val="00565A7F"/>
    <w:rsid w:val="00565ACB"/>
    <w:rsid w:val="00565C2F"/>
    <w:rsid w:val="00565D1A"/>
    <w:rsid w:val="0056672B"/>
    <w:rsid w:val="00566C22"/>
    <w:rsid w:val="00567179"/>
    <w:rsid w:val="0057052A"/>
    <w:rsid w:val="005715C7"/>
    <w:rsid w:val="00571ADC"/>
    <w:rsid w:val="00571F07"/>
    <w:rsid w:val="00572459"/>
    <w:rsid w:val="005726A9"/>
    <w:rsid w:val="00572A5D"/>
    <w:rsid w:val="0057354A"/>
    <w:rsid w:val="00573609"/>
    <w:rsid w:val="00573628"/>
    <w:rsid w:val="00574109"/>
    <w:rsid w:val="005748C3"/>
    <w:rsid w:val="00575666"/>
    <w:rsid w:val="005762F8"/>
    <w:rsid w:val="00576788"/>
    <w:rsid w:val="0057681E"/>
    <w:rsid w:val="00577042"/>
    <w:rsid w:val="00577844"/>
    <w:rsid w:val="00577F6E"/>
    <w:rsid w:val="00580823"/>
    <w:rsid w:val="00581ABB"/>
    <w:rsid w:val="005826F5"/>
    <w:rsid w:val="005841EA"/>
    <w:rsid w:val="0058448F"/>
    <w:rsid w:val="00584982"/>
    <w:rsid w:val="00585831"/>
    <w:rsid w:val="00585A27"/>
    <w:rsid w:val="00585C52"/>
    <w:rsid w:val="00586307"/>
    <w:rsid w:val="005863C5"/>
    <w:rsid w:val="0058651A"/>
    <w:rsid w:val="005870A4"/>
    <w:rsid w:val="005918F5"/>
    <w:rsid w:val="005929AA"/>
    <w:rsid w:val="00592BFD"/>
    <w:rsid w:val="00592C11"/>
    <w:rsid w:val="00592CE6"/>
    <w:rsid w:val="00593AEE"/>
    <w:rsid w:val="0059571B"/>
    <w:rsid w:val="0059576B"/>
    <w:rsid w:val="005960DD"/>
    <w:rsid w:val="00596208"/>
    <w:rsid w:val="00596499"/>
    <w:rsid w:val="00596A6C"/>
    <w:rsid w:val="00596C0D"/>
    <w:rsid w:val="00597093"/>
    <w:rsid w:val="00597615"/>
    <w:rsid w:val="00597DFA"/>
    <w:rsid w:val="005A05A6"/>
    <w:rsid w:val="005A0D8B"/>
    <w:rsid w:val="005A2C96"/>
    <w:rsid w:val="005A2D29"/>
    <w:rsid w:val="005A3003"/>
    <w:rsid w:val="005A460A"/>
    <w:rsid w:val="005A53E2"/>
    <w:rsid w:val="005A5B2D"/>
    <w:rsid w:val="005A5E7B"/>
    <w:rsid w:val="005A6110"/>
    <w:rsid w:val="005A6705"/>
    <w:rsid w:val="005A6810"/>
    <w:rsid w:val="005A6E99"/>
    <w:rsid w:val="005A6FB3"/>
    <w:rsid w:val="005A70E8"/>
    <w:rsid w:val="005A754C"/>
    <w:rsid w:val="005A7835"/>
    <w:rsid w:val="005A79A7"/>
    <w:rsid w:val="005B045F"/>
    <w:rsid w:val="005B06A2"/>
    <w:rsid w:val="005B072B"/>
    <w:rsid w:val="005B124B"/>
    <w:rsid w:val="005B1A0C"/>
    <w:rsid w:val="005B1BA4"/>
    <w:rsid w:val="005B2C52"/>
    <w:rsid w:val="005B2FC5"/>
    <w:rsid w:val="005B36E6"/>
    <w:rsid w:val="005B516D"/>
    <w:rsid w:val="005B5283"/>
    <w:rsid w:val="005B5C71"/>
    <w:rsid w:val="005B635F"/>
    <w:rsid w:val="005B6FD9"/>
    <w:rsid w:val="005B703A"/>
    <w:rsid w:val="005B77EE"/>
    <w:rsid w:val="005B794C"/>
    <w:rsid w:val="005C087F"/>
    <w:rsid w:val="005C0AFF"/>
    <w:rsid w:val="005C173A"/>
    <w:rsid w:val="005C1904"/>
    <w:rsid w:val="005C2012"/>
    <w:rsid w:val="005C2474"/>
    <w:rsid w:val="005C47AD"/>
    <w:rsid w:val="005C4854"/>
    <w:rsid w:val="005C52C6"/>
    <w:rsid w:val="005C6740"/>
    <w:rsid w:val="005C699A"/>
    <w:rsid w:val="005C7015"/>
    <w:rsid w:val="005C71B7"/>
    <w:rsid w:val="005D02CD"/>
    <w:rsid w:val="005D03C7"/>
    <w:rsid w:val="005D03E6"/>
    <w:rsid w:val="005D0721"/>
    <w:rsid w:val="005D16BE"/>
    <w:rsid w:val="005D17AD"/>
    <w:rsid w:val="005D1E02"/>
    <w:rsid w:val="005D23AE"/>
    <w:rsid w:val="005D2C14"/>
    <w:rsid w:val="005D2E17"/>
    <w:rsid w:val="005D2F22"/>
    <w:rsid w:val="005D3FA6"/>
    <w:rsid w:val="005D414C"/>
    <w:rsid w:val="005D55E5"/>
    <w:rsid w:val="005D68C1"/>
    <w:rsid w:val="005D7CF2"/>
    <w:rsid w:val="005D7F24"/>
    <w:rsid w:val="005E0A11"/>
    <w:rsid w:val="005E2822"/>
    <w:rsid w:val="005E318A"/>
    <w:rsid w:val="005E3441"/>
    <w:rsid w:val="005E35CC"/>
    <w:rsid w:val="005E3673"/>
    <w:rsid w:val="005E428A"/>
    <w:rsid w:val="005E45A4"/>
    <w:rsid w:val="005E52D5"/>
    <w:rsid w:val="005E53BF"/>
    <w:rsid w:val="005E5B3F"/>
    <w:rsid w:val="005E5B99"/>
    <w:rsid w:val="005E5E27"/>
    <w:rsid w:val="005E5FBF"/>
    <w:rsid w:val="005F10AA"/>
    <w:rsid w:val="005F1C03"/>
    <w:rsid w:val="005F2781"/>
    <w:rsid w:val="005F3095"/>
    <w:rsid w:val="005F346C"/>
    <w:rsid w:val="005F34F5"/>
    <w:rsid w:val="005F4120"/>
    <w:rsid w:val="005F460C"/>
    <w:rsid w:val="005F6979"/>
    <w:rsid w:val="005F69B5"/>
    <w:rsid w:val="005F6A49"/>
    <w:rsid w:val="005F6B34"/>
    <w:rsid w:val="005F7351"/>
    <w:rsid w:val="005F7402"/>
    <w:rsid w:val="005F7A4E"/>
    <w:rsid w:val="005F7D67"/>
    <w:rsid w:val="0060056E"/>
    <w:rsid w:val="00600778"/>
    <w:rsid w:val="00600E58"/>
    <w:rsid w:val="00602EE9"/>
    <w:rsid w:val="00603B20"/>
    <w:rsid w:val="006040BE"/>
    <w:rsid w:val="00604D8A"/>
    <w:rsid w:val="0060523F"/>
    <w:rsid w:val="00605247"/>
    <w:rsid w:val="00605553"/>
    <w:rsid w:val="00606043"/>
    <w:rsid w:val="00606434"/>
    <w:rsid w:val="006066A0"/>
    <w:rsid w:val="00606FE6"/>
    <w:rsid w:val="0060702E"/>
    <w:rsid w:val="006073B5"/>
    <w:rsid w:val="00607C04"/>
    <w:rsid w:val="00610610"/>
    <w:rsid w:val="0061114D"/>
    <w:rsid w:val="006112C4"/>
    <w:rsid w:val="006115EF"/>
    <w:rsid w:val="00611A27"/>
    <w:rsid w:val="00611B83"/>
    <w:rsid w:val="00612B54"/>
    <w:rsid w:val="00613A38"/>
    <w:rsid w:val="00613E6A"/>
    <w:rsid w:val="0061485A"/>
    <w:rsid w:val="00614DFA"/>
    <w:rsid w:val="00614E46"/>
    <w:rsid w:val="00616098"/>
    <w:rsid w:val="00616E38"/>
    <w:rsid w:val="006176B1"/>
    <w:rsid w:val="00620476"/>
    <w:rsid w:val="00621383"/>
    <w:rsid w:val="006213F8"/>
    <w:rsid w:val="006220AA"/>
    <w:rsid w:val="00624E60"/>
    <w:rsid w:val="00625669"/>
    <w:rsid w:val="00625842"/>
    <w:rsid w:val="006258CA"/>
    <w:rsid w:val="00625C44"/>
    <w:rsid w:val="00626257"/>
    <w:rsid w:val="00626557"/>
    <w:rsid w:val="00626CCC"/>
    <w:rsid w:val="0062734E"/>
    <w:rsid w:val="00627814"/>
    <w:rsid w:val="00627A8D"/>
    <w:rsid w:val="0063012E"/>
    <w:rsid w:val="006302E8"/>
    <w:rsid w:val="006304C9"/>
    <w:rsid w:val="0063093F"/>
    <w:rsid w:val="006309B8"/>
    <w:rsid w:val="006320A4"/>
    <w:rsid w:val="006325C4"/>
    <w:rsid w:val="00634D6B"/>
    <w:rsid w:val="00635439"/>
    <w:rsid w:val="00635F10"/>
    <w:rsid w:val="006366BC"/>
    <w:rsid w:val="006368D8"/>
    <w:rsid w:val="00636B94"/>
    <w:rsid w:val="00636DAB"/>
    <w:rsid w:val="00637216"/>
    <w:rsid w:val="00637F52"/>
    <w:rsid w:val="00640064"/>
    <w:rsid w:val="00641384"/>
    <w:rsid w:val="0064153F"/>
    <w:rsid w:val="00641621"/>
    <w:rsid w:val="00641791"/>
    <w:rsid w:val="00641798"/>
    <w:rsid w:val="0064184B"/>
    <w:rsid w:val="00641F76"/>
    <w:rsid w:val="0064204F"/>
    <w:rsid w:val="006422BE"/>
    <w:rsid w:val="006423B9"/>
    <w:rsid w:val="006430F1"/>
    <w:rsid w:val="006432DD"/>
    <w:rsid w:val="00643408"/>
    <w:rsid w:val="00644AB1"/>
    <w:rsid w:val="00644DC9"/>
    <w:rsid w:val="0064678A"/>
    <w:rsid w:val="006470E1"/>
    <w:rsid w:val="0065250B"/>
    <w:rsid w:val="0065380D"/>
    <w:rsid w:val="00653A48"/>
    <w:rsid w:val="00653F93"/>
    <w:rsid w:val="006545C1"/>
    <w:rsid w:val="00654D7A"/>
    <w:rsid w:val="00655588"/>
    <w:rsid w:val="00656BF2"/>
    <w:rsid w:val="00656DF5"/>
    <w:rsid w:val="006603C9"/>
    <w:rsid w:val="006605B9"/>
    <w:rsid w:val="006607D2"/>
    <w:rsid w:val="00660B9B"/>
    <w:rsid w:val="006613B8"/>
    <w:rsid w:val="006613F5"/>
    <w:rsid w:val="006616B0"/>
    <w:rsid w:val="006621E6"/>
    <w:rsid w:val="00664056"/>
    <w:rsid w:val="00664068"/>
    <w:rsid w:val="00664C60"/>
    <w:rsid w:val="00664CC2"/>
    <w:rsid w:val="00664FD6"/>
    <w:rsid w:val="0066534C"/>
    <w:rsid w:val="00665832"/>
    <w:rsid w:val="00665943"/>
    <w:rsid w:val="00665ADB"/>
    <w:rsid w:val="00666BE1"/>
    <w:rsid w:val="00666E9A"/>
    <w:rsid w:val="006671B8"/>
    <w:rsid w:val="00667D1C"/>
    <w:rsid w:val="00670EF5"/>
    <w:rsid w:val="00671167"/>
    <w:rsid w:val="00672153"/>
    <w:rsid w:val="006729D6"/>
    <w:rsid w:val="00672EAA"/>
    <w:rsid w:val="006737E0"/>
    <w:rsid w:val="00673FF9"/>
    <w:rsid w:val="006741A4"/>
    <w:rsid w:val="0067519F"/>
    <w:rsid w:val="006756E0"/>
    <w:rsid w:val="00675CF2"/>
    <w:rsid w:val="00676590"/>
    <w:rsid w:val="006766D9"/>
    <w:rsid w:val="00676FBF"/>
    <w:rsid w:val="0068082E"/>
    <w:rsid w:val="00680993"/>
    <w:rsid w:val="00681525"/>
    <w:rsid w:val="00682DE9"/>
    <w:rsid w:val="00683384"/>
    <w:rsid w:val="00683D4B"/>
    <w:rsid w:val="00683DDE"/>
    <w:rsid w:val="00683ED4"/>
    <w:rsid w:val="00684453"/>
    <w:rsid w:val="00684A84"/>
    <w:rsid w:val="00684BD4"/>
    <w:rsid w:val="00684EB7"/>
    <w:rsid w:val="0068505A"/>
    <w:rsid w:val="00685ECC"/>
    <w:rsid w:val="00686367"/>
    <w:rsid w:val="006864A0"/>
    <w:rsid w:val="00686C26"/>
    <w:rsid w:val="0068732F"/>
    <w:rsid w:val="0069025D"/>
    <w:rsid w:val="0069033D"/>
    <w:rsid w:val="00690E6E"/>
    <w:rsid w:val="00690F04"/>
    <w:rsid w:val="006915B7"/>
    <w:rsid w:val="006918B6"/>
    <w:rsid w:val="00692B12"/>
    <w:rsid w:val="00692D1C"/>
    <w:rsid w:val="00692E67"/>
    <w:rsid w:val="00693470"/>
    <w:rsid w:val="00693705"/>
    <w:rsid w:val="00695225"/>
    <w:rsid w:val="00695B8E"/>
    <w:rsid w:val="0069635B"/>
    <w:rsid w:val="006967BC"/>
    <w:rsid w:val="00696A56"/>
    <w:rsid w:val="00697071"/>
    <w:rsid w:val="00697210"/>
    <w:rsid w:val="00697667"/>
    <w:rsid w:val="00697CE6"/>
    <w:rsid w:val="006A0316"/>
    <w:rsid w:val="006A0317"/>
    <w:rsid w:val="006A0576"/>
    <w:rsid w:val="006A0EBF"/>
    <w:rsid w:val="006A13C8"/>
    <w:rsid w:val="006A14BC"/>
    <w:rsid w:val="006A193C"/>
    <w:rsid w:val="006A34BB"/>
    <w:rsid w:val="006A35B0"/>
    <w:rsid w:val="006A3B0B"/>
    <w:rsid w:val="006A43FA"/>
    <w:rsid w:val="006A5C76"/>
    <w:rsid w:val="006A6A36"/>
    <w:rsid w:val="006A773E"/>
    <w:rsid w:val="006B0468"/>
    <w:rsid w:val="006B08CF"/>
    <w:rsid w:val="006B14B5"/>
    <w:rsid w:val="006B14E2"/>
    <w:rsid w:val="006B1C28"/>
    <w:rsid w:val="006B21B6"/>
    <w:rsid w:val="006B28A6"/>
    <w:rsid w:val="006B3A37"/>
    <w:rsid w:val="006B3FC9"/>
    <w:rsid w:val="006B58F2"/>
    <w:rsid w:val="006B61E7"/>
    <w:rsid w:val="006B6216"/>
    <w:rsid w:val="006B64F4"/>
    <w:rsid w:val="006C05DD"/>
    <w:rsid w:val="006C10E0"/>
    <w:rsid w:val="006C1835"/>
    <w:rsid w:val="006C43DA"/>
    <w:rsid w:val="006C4767"/>
    <w:rsid w:val="006C4923"/>
    <w:rsid w:val="006C4D14"/>
    <w:rsid w:val="006C53BA"/>
    <w:rsid w:val="006C6A17"/>
    <w:rsid w:val="006C6B1B"/>
    <w:rsid w:val="006C7969"/>
    <w:rsid w:val="006C79C2"/>
    <w:rsid w:val="006C7C85"/>
    <w:rsid w:val="006D0B24"/>
    <w:rsid w:val="006D0D34"/>
    <w:rsid w:val="006D0F4F"/>
    <w:rsid w:val="006D1738"/>
    <w:rsid w:val="006D2269"/>
    <w:rsid w:val="006D2300"/>
    <w:rsid w:val="006D2853"/>
    <w:rsid w:val="006D4CE3"/>
    <w:rsid w:val="006D6254"/>
    <w:rsid w:val="006D6E3C"/>
    <w:rsid w:val="006D73E4"/>
    <w:rsid w:val="006D773D"/>
    <w:rsid w:val="006E0C30"/>
    <w:rsid w:val="006E1187"/>
    <w:rsid w:val="006E16A6"/>
    <w:rsid w:val="006E29E2"/>
    <w:rsid w:val="006E2EB2"/>
    <w:rsid w:val="006E355A"/>
    <w:rsid w:val="006E3938"/>
    <w:rsid w:val="006E611C"/>
    <w:rsid w:val="006E65DD"/>
    <w:rsid w:val="006E6A2E"/>
    <w:rsid w:val="006E722C"/>
    <w:rsid w:val="006E7982"/>
    <w:rsid w:val="006E7AE3"/>
    <w:rsid w:val="006F020D"/>
    <w:rsid w:val="006F0F8A"/>
    <w:rsid w:val="006F0F9D"/>
    <w:rsid w:val="006F10A6"/>
    <w:rsid w:val="006F1F2B"/>
    <w:rsid w:val="006F306D"/>
    <w:rsid w:val="006F331E"/>
    <w:rsid w:val="006F3721"/>
    <w:rsid w:val="006F47A5"/>
    <w:rsid w:val="006F4BC4"/>
    <w:rsid w:val="006F5D38"/>
    <w:rsid w:val="006F60A6"/>
    <w:rsid w:val="00700787"/>
    <w:rsid w:val="00701943"/>
    <w:rsid w:val="00702021"/>
    <w:rsid w:val="00702775"/>
    <w:rsid w:val="00703116"/>
    <w:rsid w:val="007034E2"/>
    <w:rsid w:val="00703B50"/>
    <w:rsid w:val="00703B79"/>
    <w:rsid w:val="00704872"/>
    <w:rsid w:val="007048D3"/>
    <w:rsid w:val="00704DA1"/>
    <w:rsid w:val="007057A9"/>
    <w:rsid w:val="0070596E"/>
    <w:rsid w:val="007065E3"/>
    <w:rsid w:val="00706656"/>
    <w:rsid w:val="00706AC0"/>
    <w:rsid w:val="00706B76"/>
    <w:rsid w:val="00706CE9"/>
    <w:rsid w:val="007076B0"/>
    <w:rsid w:val="0071006C"/>
    <w:rsid w:val="00710178"/>
    <w:rsid w:val="0071073E"/>
    <w:rsid w:val="00711506"/>
    <w:rsid w:val="007124E9"/>
    <w:rsid w:val="00713B13"/>
    <w:rsid w:val="00714509"/>
    <w:rsid w:val="0071460A"/>
    <w:rsid w:val="007156BA"/>
    <w:rsid w:val="007159CC"/>
    <w:rsid w:val="00716AB6"/>
    <w:rsid w:val="0071731D"/>
    <w:rsid w:val="00717956"/>
    <w:rsid w:val="00720950"/>
    <w:rsid w:val="0072102D"/>
    <w:rsid w:val="007214E3"/>
    <w:rsid w:val="00722F44"/>
    <w:rsid w:val="00723A42"/>
    <w:rsid w:val="00725123"/>
    <w:rsid w:val="00725133"/>
    <w:rsid w:val="00725B3F"/>
    <w:rsid w:val="00725D8D"/>
    <w:rsid w:val="007264D7"/>
    <w:rsid w:val="0072729F"/>
    <w:rsid w:val="007275F1"/>
    <w:rsid w:val="00727DBD"/>
    <w:rsid w:val="00730846"/>
    <w:rsid w:val="0073095C"/>
    <w:rsid w:val="00730D78"/>
    <w:rsid w:val="00731769"/>
    <w:rsid w:val="007318C0"/>
    <w:rsid w:val="00732527"/>
    <w:rsid w:val="00732532"/>
    <w:rsid w:val="007327CF"/>
    <w:rsid w:val="007335A6"/>
    <w:rsid w:val="00733996"/>
    <w:rsid w:val="00733BBA"/>
    <w:rsid w:val="00734166"/>
    <w:rsid w:val="0073436C"/>
    <w:rsid w:val="007347C8"/>
    <w:rsid w:val="00736644"/>
    <w:rsid w:val="00736C0B"/>
    <w:rsid w:val="00737793"/>
    <w:rsid w:val="00737D57"/>
    <w:rsid w:val="00740127"/>
    <w:rsid w:val="00741AB9"/>
    <w:rsid w:val="00743337"/>
    <w:rsid w:val="00743B8D"/>
    <w:rsid w:val="00745245"/>
    <w:rsid w:val="0074572B"/>
    <w:rsid w:val="00745D6D"/>
    <w:rsid w:val="00745EE7"/>
    <w:rsid w:val="00745FB6"/>
    <w:rsid w:val="00746634"/>
    <w:rsid w:val="007469A0"/>
    <w:rsid w:val="00746A7B"/>
    <w:rsid w:val="00746B0B"/>
    <w:rsid w:val="00746F56"/>
    <w:rsid w:val="0075086D"/>
    <w:rsid w:val="007509A5"/>
    <w:rsid w:val="00751039"/>
    <w:rsid w:val="00751BA3"/>
    <w:rsid w:val="00751BD3"/>
    <w:rsid w:val="00752176"/>
    <w:rsid w:val="007539F9"/>
    <w:rsid w:val="00753A2B"/>
    <w:rsid w:val="00753D45"/>
    <w:rsid w:val="00754328"/>
    <w:rsid w:val="007551DA"/>
    <w:rsid w:val="00755E68"/>
    <w:rsid w:val="00757218"/>
    <w:rsid w:val="00757CDD"/>
    <w:rsid w:val="00760476"/>
    <w:rsid w:val="007606C8"/>
    <w:rsid w:val="00760866"/>
    <w:rsid w:val="00760CB7"/>
    <w:rsid w:val="00762F44"/>
    <w:rsid w:val="007633F8"/>
    <w:rsid w:val="00763878"/>
    <w:rsid w:val="00764241"/>
    <w:rsid w:val="007642BF"/>
    <w:rsid w:val="00764EBF"/>
    <w:rsid w:val="00765307"/>
    <w:rsid w:val="00765541"/>
    <w:rsid w:val="00766D26"/>
    <w:rsid w:val="0077018E"/>
    <w:rsid w:val="0077026A"/>
    <w:rsid w:val="0077131E"/>
    <w:rsid w:val="007717C9"/>
    <w:rsid w:val="00771BAE"/>
    <w:rsid w:val="00772525"/>
    <w:rsid w:val="0077278D"/>
    <w:rsid w:val="007728CC"/>
    <w:rsid w:val="0077294F"/>
    <w:rsid w:val="00773DE7"/>
    <w:rsid w:val="00773EB4"/>
    <w:rsid w:val="007748E3"/>
    <w:rsid w:val="00774DBE"/>
    <w:rsid w:val="00774E70"/>
    <w:rsid w:val="00774ECB"/>
    <w:rsid w:val="007779AD"/>
    <w:rsid w:val="00777BD3"/>
    <w:rsid w:val="00777E29"/>
    <w:rsid w:val="007800CA"/>
    <w:rsid w:val="00780817"/>
    <w:rsid w:val="00781DFD"/>
    <w:rsid w:val="00783636"/>
    <w:rsid w:val="00783E29"/>
    <w:rsid w:val="0078449D"/>
    <w:rsid w:val="0078517F"/>
    <w:rsid w:val="00785250"/>
    <w:rsid w:val="00785473"/>
    <w:rsid w:val="00785C5C"/>
    <w:rsid w:val="00786332"/>
    <w:rsid w:val="007866AA"/>
    <w:rsid w:val="00787F97"/>
    <w:rsid w:val="00790714"/>
    <w:rsid w:val="00791050"/>
    <w:rsid w:val="00792089"/>
    <w:rsid w:val="0079368B"/>
    <w:rsid w:val="00793A87"/>
    <w:rsid w:val="00793B20"/>
    <w:rsid w:val="007960D5"/>
    <w:rsid w:val="007973A2"/>
    <w:rsid w:val="007976E9"/>
    <w:rsid w:val="007979C9"/>
    <w:rsid w:val="007A1A3D"/>
    <w:rsid w:val="007A1DA3"/>
    <w:rsid w:val="007A3BBA"/>
    <w:rsid w:val="007A3F19"/>
    <w:rsid w:val="007A439B"/>
    <w:rsid w:val="007A4E14"/>
    <w:rsid w:val="007A52ED"/>
    <w:rsid w:val="007A56A6"/>
    <w:rsid w:val="007A5A95"/>
    <w:rsid w:val="007A5AB0"/>
    <w:rsid w:val="007A6054"/>
    <w:rsid w:val="007A6D93"/>
    <w:rsid w:val="007A6E9C"/>
    <w:rsid w:val="007A724A"/>
    <w:rsid w:val="007A7C6C"/>
    <w:rsid w:val="007A7D2E"/>
    <w:rsid w:val="007B0C86"/>
    <w:rsid w:val="007B0E94"/>
    <w:rsid w:val="007B142C"/>
    <w:rsid w:val="007B19ED"/>
    <w:rsid w:val="007B34A3"/>
    <w:rsid w:val="007B3F06"/>
    <w:rsid w:val="007B5230"/>
    <w:rsid w:val="007B59AD"/>
    <w:rsid w:val="007B5FC3"/>
    <w:rsid w:val="007B65A2"/>
    <w:rsid w:val="007B6E75"/>
    <w:rsid w:val="007B7360"/>
    <w:rsid w:val="007B7A4D"/>
    <w:rsid w:val="007C08C1"/>
    <w:rsid w:val="007C1008"/>
    <w:rsid w:val="007C2528"/>
    <w:rsid w:val="007C3554"/>
    <w:rsid w:val="007C38F3"/>
    <w:rsid w:val="007C397D"/>
    <w:rsid w:val="007C3AEA"/>
    <w:rsid w:val="007C3F94"/>
    <w:rsid w:val="007C491B"/>
    <w:rsid w:val="007C5A29"/>
    <w:rsid w:val="007C642E"/>
    <w:rsid w:val="007C64DD"/>
    <w:rsid w:val="007C6B47"/>
    <w:rsid w:val="007C7096"/>
    <w:rsid w:val="007C715D"/>
    <w:rsid w:val="007C755B"/>
    <w:rsid w:val="007C7A76"/>
    <w:rsid w:val="007C7FB8"/>
    <w:rsid w:val="007D01D6"/>
    <w:rsid w:val="007D0264"/>
    <w:rsid w:val="007D09C0"/>
    <w:rsid w:val="007D0A9B"/>
    <w:rsid w:val="007D14FE"/>
    <w:rsid w:val="007D1A77"/>
    <w:rsid w:val="007D2324"/>
    <w:rsid w:val="007D2CB7"/>
    <w:rsid w:val="007D303F"/>
    <w:rsid w:val="007D3CE0"/>
    <w:rsid w:val="007D3FCF"/>
    <w:rsid w:val="007D4563"/>
    <w:rsid w:val="007D59EB"/>
    <w:rsid w:val="007D5FEC"/>
    <w:rsid w:val="007D605A"/>
    <w:rsid w:val="007D64B3"/>
    <w:rsid w:val="007D662C"/>
    <w:rsid w:val="007D6D56"/>
    <w:rsid w:val="007D6E13"/>
    <w:rsid w:val="007D7135"/>
    <w:rsid w:val="007D7395"/>
    <w:rsid w:val="007D7503"/>
    <w:rsid w:val="007D7EEB"/>
    <w:rsid w:val="007E0284"/>
    <w:rsid w:val="007E02C7"/>
    <w:rsid w:val="007E12E2"/>
    <w:rsid w:val="007E1341"/>
    <w:rsid w:val="007E179B"/>
    <w:rsid w:val="007E2D8F"/>
    <w:rsid w:val="007E3AA3"/>
    <w:rsid w:val="007E5724"/>
    <w:rsid w:val="007E62AB"/>
    <w:rsid w:val="007E6A6A"/>
    <w:rsid w:val="007E6B46"/>
    <w:rsid w:val="007E728C"/>
    <w:rsid w:val="007E73E5"/>
    <w:rsid w:val="007E765C"/>
    <w:rsid w:val="007F0B3D"/>
    <w:rsid w:val="007F0F49"/>
    <w:rsid w:val="007F11AE"/>
    <w:rsid w:val="007F1660"/>
    <w:rsid w:val="007F2392"/>
    <w:rsid w:val="007F2DBE"/>
    <w:rsid w:val="007F406B"/>
    <w:rsid w:val="007F4217"/>
    <w:rsid w:val="007F42AE"/>
    <w:rsid w:val="007F4ADA"/>
    <w:rsid w:val="007F667E"/>
    <w:rsid w:val="007F677C"/>
    <w:rsid w:val="007F79CB"/>
    <w:rsid w:val="00800695"/>
    <w:rsid w:val="00801BE4"/>
    <w:rsid w:val="00802287"/>
    <w:rsid w:val="00802C60"/>
    <w:rsid w:val="00803542"/>
    <w:rsid w:val="00804CAC"/>
    <w:rsid w:val="00804CF3"/>
    <w:rsid w:val="00804D47"/>
    <w:rsid w:val="00804F26"/>
    <w:rsid w:val="00804F60"/>
    <w:rsid w:val="00805203"/>
    <w:rsid w:val="0080694C"/>
    <w:rsid w:val="00806ACD"/>
    <w:rsid w:val="00806CF1"/>
    <w:rsid w:val="008074A7"/>
    <w:rsid w:val="008074D4"/>
    <w:rsid w:val="0080794D"/>
    <w:rsid w:val="00807A3F"/>
    <w:rsid w:val="00810087"/>
    <w:rsid w:val="008111E8"/>
    <w:rsid w:val="0081172A"/>
    <w:rsid w:val="00811B4C"/>
    <w:rsid w:val="00812787"/>
    <w:rsid w:val="00812850"/>
    <w:rsid w:val="00812B2C"/>
    <w:rsid w:val="00812E22"/>
    <w:rsid w:val="00813CB7"/>
    <w:rsid w:val="00814A7D"/>
    <w:rsid w:val="00815293"/>
    <w:rsid w:val="008156C9"/>
    <w:rsid w:val="008157BC"/>
    <w:rsid w:val="008167B3"/>
    <w:rsid w:val="00816AD6"/>
    <w:rsid w:val="00816C3B"/>
    <w:rsid w:val="0081748B"/>
    <w:rsid w:val="00820CB9"/>
    <w:rsid w:val="00821F16"/>
    <w:rsid w:val="0082240E"/>
    <w:rsid w:val="00823731"/>
    <w:rsid w:val="008252C4"/>
    <w:rsid w:val="0082530F"/>
    <w:rsid w:val="008256B8"/>
    <w:rsid w:val="00825745"/>
    <w:rsid w:val="0082634D"/>
    <w:rsid w:val="0082691E"/>
    <w:rsid w:val="00826CDC"/>
    <w:rsid w:val="00827B4A"/>
    <w:rsid w:val="00830A67"/>
    <w:rsid w:val="00832C6F"/>
    <w:rsid w:val="00832DB1"/>
    <w:rsid w:val="00832EC5"/>
    <w:rsid w:val="00833FFB"/>
    <w:rsid w:val="00834515"/>
    <w:rsid w:val="00834A7A"/>
    <w:rsid w:val="00834D3D"/>
    <w:rsid w:val="00834DF3"/>
    <w:rsid w:val="008359D2"/>
    <w:rsid w:val="00836A36"/>
    <w:rsid w:val="008372B3"/>
    <w:rsid w:val="00840053"/>
    <w:rsid w:val="00841283"/>
    <w:rsid w:val="00841AD3"/>
    <w:rsid w:val="00842D1A"/>
    <w:rsid w:val="00843025"/>
    <w:rsid w:val="008438A5"/>
    <w:rsid w:val="008441FA"/>
    <w:rsid w:val="00844396"/>
    <w:rsid w:val="008445DF"/>
    <w:rsid w:val="00844D03"/>
    <w:rsid w:val="00845058"/>
    <w:rsid w:val="00845933"/>
    <w:rsid w:val="00845F26"/>
    <w:rsid w:val="00846D36"/>
    <w:rsid w:val="00846E3D"/>
    <w:rsid w:val="00847454"/>
    <w:rsid w:val="008474C0"/>
    <w:rsid w:val="008503C9"/>
    <w:rsid w:val="00850B22"/>
    <w:rsid w:val="00850D4E"/>
    <w:rsid w:val="008510B7"/>
    <w:rsid w:val="008524C9"/>
    <w:rsid w:val="008527B4"/>
    <w:rsid w:val="00852882"/>
    <w:rsid w:val="00852B89"/>
    <w:rsid w:val="00852DC8"/>
    <w:rsid w:val="00853029"/>
    <w:rsid w:val="008536C1"/>
    <w:rsid w:val="00853D6C"/>
    <w:rsid w:val="00854578"/>
    <w:rsid w:val="00854861"/>
    <w:rsid w:val="0085652E"/>
    <w:rsid w:val="00856C84"/>
    <w:rsid w:val="00857124"/>
    <w:rsid w:val="008623F9"/>
    <w:rsid w:val="00863831"/>
    <w:rsid w:val="0086388C"/>
    <w:rsid w:val="00863DE8"/>
    <w:rsid w:val="0086422B"/>
    <w:rsid w:val="0086480B"/>
    <w:rsid w:val="008653FE"/>
    <w:rsid w:val="0086592C"/>
    <w:rsid w:val="008663A8"/>
    <w:rsid w:val="0086680D"/>
    <w:rsid w:val="0086751A"/>
    <w:rsid w:val="00867DE6"/>
    <w:rsid w:val="00870075"/>
    <w:rsid w:val="00870172"/>
    <w:rsid w:val="008704D0"/>
    <w:rsid w:val="00870B36"/>
    <w:rsid w:val="00870B37"/>
    <w:rsid w:val="00871146"/>
    <w:rsid w:val="008715A2"/>
    <w:rsid w:val="008715D2"/>
    <w:rsid w:val="00873290"/>
    <w:rsid w:val="00874511"/>
    <w:rsid w:val="00874CB8"/>
    <w:rsid w:val="0087532B"/>
    <w:rsid w:val="008753FA"/>
    <w:rsid w:val="008757B1"/>
    <w:rsid w:val="0087609E"/>
    <w:rsid w:val="008768ED"/>
    <w:rsid w:val="00876AF9"/>
    <w:rsid w:val="008773A9"/>
    <w:rsid w:val="00877584"/>
    <w:rsid w:val="00877896"/>
    <w:rsid w:val="00877AAE"/>
    <w:rsid w:val="00877F03"/>
    <w:rsid w:val="0088002C"/>
    <w:rsid w:val="0088073F"/>
    <w:rsid w:val="00881083"/>
    <w:rsid w:val="00881639"/>
    <w:rsid w:val="00882481"/>
    <w:rsid w:val="00882F6B"/>
    <w:rsid w:val="0088316B"/>
    <w:rsid w:val="00883276"/>
    <w:rsid w:val="00883EE2"/>
    <w:rsid w:val="008853B8"/>
    <w:rsid w:val="00886117"/>
    <w:rsid w:val="00886C2E"/>
    <w:rsid w:val="008879B0"/>
    <w:rsid w:val="00891F84"/>
    <w:rsid w:val="008925B4"/>
    <w:rsid w:val="00892D77"/>
    <w:rsid w:val="00893115"/>
    <w:rsid w:val="00893C6F"/>
    <w:rsid w:val="00893F2D"/>
    <w:rsid w:val="00894741"/>
    <w:rsid w:val="00896501"/>
    <w:rsid w:val="00897734"/>
    <w:rsid w:val="008A00A5"/>
    <w:rsid w:val="008A10E4"/>
    <w:rsid w:val="008A11D7"/>
    <w:rsid w:val="008A123E"/>
    <w:rsid w:val="008A1482"/>
    <w:rsid w:val="008A2525"/>
    <w:rsid w:val="008A25F1"/>
    <w:rsid w:val="008A2729"/>
    <w:rsid w:val="008A2F46"/>
    <w:rsid w:val="008A432E"/>
    <w:rsid w:val="008A4D1C"/>
    <w:rsid w:val="008A4D88"/>
    <w:rsid w:val="008A5328"/>
    <w:rsid w:val="008A5B58"/>
    <w:rsid w:val="008A73A0"/>
    <w:rsid w:val="008A741A"/>
    <w:rsid w:val="008A777A"/>
    <w:rsid w:val="008A7BF4"/>
    <w:rsid w:val="008A7FBE"/>
    <w:rsid w:val="008B15D7"/>
    <w:rsid w:val="008B183B"/>
    <w:rsid w:val="008B188B"/>
    <w:rsid w:val="008B1D05"/>
    <w:rsid w:val="008B237D"/>
    <w:rsid w:val="008B2B9B"/>
    <w:rsid w:val="008B3DFA"/>
    <w:rsid w:val="008B40A7"/>
    <w:rsid w:val="008B4408"/>
    <w:rsid w:val="008B4926"/>
    <w:rsid w:val="008B4AB8"/>
    <w:rsid w:val="008B4CCC"/>
    <w:rsid w:val="008B4E1B"/>
    <w:rsid w:val="008B511F"/>
    <w:rsid w:val="008B694D"/>
    <w:rsid w:val="008B7032"/>
    <w:rsid w:val="008B70CA"/>
    <w:rsid w:val="008B76D7"/>
    <w:rsid w:val="008C03F4"/>
    <w:rsid w:val="008C16D7"/>
    <w:rsid w:val="008C1710"/>
    <w:rsid w:val="008C17A9"/>
    <w:rsid w:val="008C39A5"/>
    <w:rsid w:val="008C3B8A"/>
    <w:rsid w:val="008C5F7C"/>
    <w:rsid w:val="008C60F2"/>
    <w:rsid w:val="008C636F"/>
    <w:rsid w:val="008C6C63"/>
    <w:rsid w:val="008C768C"/>
    <w:rsid w:val="008C7FA9"/>
    <w:rsid w:val="008D0737"/>
    <w:rsid w:val="008D1469"/>
    <w:rsid w:val="008D22CC"/>
    <w:rsid w:val="008D28D1"/>
    <w:rsid w:val="008D320E"/>
    <w:rsid w:val="008D327F"/>
    <w:rsid w:val="008D34D2"/>
    <w:rsid w:val="008D36E7"/>
    <w:rsid w:val="008D3AFF"/>
    <w:rsid w:val="008D48AF"/>
    <w:rsid w:val="008D50A0"/>
    <w:rsid w:val="008D5246"/>
    <w:rsid w:val="008D52D5"/>
    <w:rsid w:val="008D5810"/>
    <w:rsid w:val="008D5B6C"/>
    <w:rsid w:val="008D7682"/>
    <w:rsid w:val="008D7934"/>
    <w:rsid w:val="008E081E"/>
    <w:rsid w:val="008E0CBB"/>
    <w:rsid w:val="008E0DF0"/>
    <w:rsid w:val="008E1A3A"/>
    <w:rsid w:val="008E1C2E"/>
    <w:rsid w:val="008E1D05"/>
    <w:rsid w:val="008E2978"/>
    <w:rsid w:val="008E3C0E"/>
    <w:rsid w:val="008E48B6"/>
    <w:rsid w:val="008E4CAA"/>
    <w:rsid w:val="008E4EF7"/>
    <w:rsid w:val="008E548E"/>
    <w:rsid w:val="008E5840"/>
    <w:rsid w:val="008E6818"/>
    <w:rsid w:val="008E6A6E"/>
    <w:rsid w:val="008E6E9D"/>
    <w:rsid w:val="008E7231"/>
    <w:rsid w:val="008E7708"/>
    <w:rsid w:val="008E77FE"/>
    <w:rsid w:val="008E7D35"/>
    <w:rsid w:val="008F0FE7"/>
    <w:rsid w:val="008F1083"/>
    <w:rsid w:val="008F1386"/>
    <w:rsid w:val="008F138F"/>
    <w:rsid w:val="008F163C"/>
    <w:rsid w:val="008F1698"/>
    <w:rsid w:val="008F2738"/>
    <w:rsid w:val="008F29FC"/>
    <w:rsid w:val="008F2ECF"/>
    <w:rsid w:val="008F30FC"/>
    <w:rsid w:val="008F3322"/>
    <w:rsid w:val="008F4190"/>
    <w:rsid w:val="008F4CAF"/>
    <w:rsid w:val="008F5570"/>
    <w:rsid w:val="008F5681"/>
    <w:rsid w:val="008F5706"/>
    <w:rsid w:val="008F647F"/>
    <w:rsid w:val="008F6BEF"/>
    <w:rsid w:val="008F6C1A"/>
    <w:rsid w:val="008F734E"/>
    <w:rsid w:val="008F7B0F"/>
    <w:rsid w:val="008F7BF3"/>
    <w:rsid w:val="009011DC"/>
    <w:rsid w:val="009020F8"/>
    <w:rsid w:val="0090368C"/>
    <w:rsid w:val="00903C6D"/>
    <w:rsid w:val="0090404D"/>
    <w:rsid w:val="00904225"/>
    <w:rsid w:val="009053CA"/>
    <w:rsid w:val="0090561D"/>
    <w:rsid w:val="00905924"/>
    <w:rsid w:val="00905BE4"/>
    <w:rsid w:val="00905E73"/>
    <w:rsid w:val="00906589"/>
    <w:rsid w:val="00906964"/>
    <w:rsid w:val="009070BC"/>
    <w:rsid w:val="00907F2B"/>
    <w:rsid w:val="009100D4"/>
    <w:rsid w:val="00910658"/>
    <w:rsid w:val="0091098F"/>
    <w:rsid w:val="00911F45"/>
    <w:rsid w:val="00912423"/>
    <w:rsid w:val="00912534"/>
    <w:rsid w:val="009125CD"/>
    <w:rsid w:val="00912EF1"/>
    <w:rsid w:val="00914710"/>
    <w:rsid w:val="0091526E"/>
    <w:rsid w:val="009153B7"/>
    <w:rsid w:val="00915E50"/>
    <w:rsid w:val="00916526"/>
    <w:rsid w:val="00916560"/>
    <w:rsid w:val="0091666A"/>
    <w:rsid w:val="009172F6"/>
    <w:rsid w:val="00917730"/>
    <w:rsid w:val="00917A1E"/>
    <w:rsid w:val="00920D54"/>
    <w:rsid w:val="0092124B"/>
    <w:rsid w:val="009217C2"/>
    <w:rsid w:val="00922217"/>
    <w:rsid w:val="009239E0"/>
    <w:rsid w:val="009246DD"/>
    <w:rsid w:val="00924A41"/>
    <w:rsid w:val="009253C3"/>
    <w:rsid w:val="00926975"/>
    <w:rsid w:val="00926A49"/>
    <w:rsid w:val="00927440"/>
    <w:rsid w:val="0092786B"/>
    <w:rsid w:val="0092789C"/>
    <w:rsid w:val="00927A6C"/>
    <w:rsid w:val="00927C27"/>
    <w:rsid w:val="00927C9A"/>
    <w:rsid w:val="009304DA"/>
    <w:rsid w:val="00930517"/>
    <w:rsid w:val="0093052C"/>
    <w:rsid w:val="00930F8D"/>
    <w:rsid w:val="009314CF"/>
    <w:rsid w:val="0093152D"/>
    <w:rsid w:val="009316DB"/>
    <w:rsid w:val="00931D04"/>
    <w:rsid w:val="00932D82"/>
    <w:rsid w:val="0093302F"/>
    <w:rsid w:val="009337F9"/>
    <w:rsid w:val="00933899"/>
    <w:rsid w:val="00933CCB"/>
    <w:rsid w:val="009343B9"/>
    <w:rsid w:val="0093504E"/>
    <w:rsid w:val="00935272"/>
    <w:rsid w:val="0093729A"/>
    <w:rsid w:val="009376C4"/>
    <w:rsid w:val="009408AA"/>
    <w:rsid w:val="0094200A"/>
    <w:rsid w:val="00943777"/>
    <w:rsid w:val="00943840"/>
    <w:rsid w:val="00944844"/>
    <w:rsid w:val="00944E65"/>
    <w:rsid w:val="009458F8"/>
    <w:rsid w:val="009459E8"/>
    <w:rsid w:val="00946578"/>
    <w:rsid w:val="009467CB"/>
    <w:rsid w:val="00946F9F"/>
    <w:rsid w:val="009506A5"/>
    <w:rsid w:val="009506D2"/>
    <w:rsid w:val="009509B3"/>
    <w:rsid w:val="00951A12"/>
    <w:rsid w:val="00953FE6"/>
    <w:rsid w:val="00954084"/>
    <w:rsid w:val="00954442"/>
    <w:rsid w:val="00954C04"/>
    <w:rsid w:val="00954D4E"/>
    <w:rsid w:val="00954EA9"/>
    <w:rsid w:val="00954F25"/>
    <w:rsid w:val="00956490"/>
    <w:rsid w:val="00956FE5"/>
    <w:rsid w:val="009571CA"/>
    <w:rsid w:val="009605B4"/>
    <w:rsid w:val="00960EEF"/>
    <w:rsid w:val="00961048"/>
    <w:rsid w:val="00961446"/>
    <w:rsid w:val="0096156E"/>
    <w:rsid w:val="009624D6"/>
    <w:rsid w:val="00962538"/>
    <w:rsid w:val="00962BE4"/>
    <w:rsid w:val="009636BA"/>
    <w:rsid w:val="00963706"/>
    <w:rsid w:val="009639BA"/>
    <w:rsid w:val="00964266"/>
    <w:rsid w:val="00964756"/>
    <w:rsid w:val="00964FAD"/>
    <w:rsid w:val="0096519E"/>
    <w:rsid w:val="00965F74"/>
    <w:rsid w:val="009673E6"/>
    <w:rsid w:val="00967490"/>
    <w:rsid w:val="00967909"/>
    <w:rsid w:val="0097059F"/>
    <w:rsid w:val="00971EA0"/>
    <w:rsid w:val="00971EB4"/>
    <w:rsid w:val="0097264D"/>
    <w:rsid w:val="00972AFF"/>
    <w:rsid w:val="00972B49"/>
    <w:rsid w:val="00972B6F"/>
    <w:rsid w:val="00972C32"/>
    <w:rsid w:val="00972E3F"/>
    <w:rsid w:val="00972F39"/>
    <w:rsid w:val="0097489E"/>
    <w:rsid w:val="00975995"/>
    <w:rsid w:val="00976642"/>
    <w:rsid w:val="009766DE"/>
    <w:rsid w:val="00976C18"/>
    <w:rsid w:val="00976FBD"/>
    <w:rsid w:val="0097739D"/>
    <w:rsid w:val="009777C4"/>
    <w:rsid w:val="0098072E"/>
    <w:rsid w:val="00981CCD"/>
    <w:rsid w:val="00983767"/>
    <w:rsid w:val="0098383C"/>
    <w:rsid w:val="00984974"/>
    <w:rsid w:val="00984D93"/>
    <w:rsid w:val="0098512B"/>
    <w:rsid w:val="009856A5"/>
    <w:rsid w:val="00986094"/>
    <w:rsid w:val="00987693"/>
    <w:rsid w:val="00987CF4"/>
    <w:rsid w:val="00987F12"/>
    <w:rsid w:val="009917B7"/>
    <w:rsid w:val="00991B75"/>
    <w:rsid w:val="00991B8F"/>
    <w:rsid w:val="00994EDC"/>
    <w:rsid w:val="00995159"/>
    <w:rsid w:val="00995790"/>
    <w:rsid w:val="009962E3"/>
    <w:rsid w:val="00996A3F"/>
    <w:rsid w:val="009979F5"/>
    <w:rsid w:val="009A0185"/>
    <w:rsid w:val="009A03E7"/>
    <w:rsid w:val="009A2CDD"/>
    <w:rsid w:val="009A2FEF"/>
    <w:rsid w:val="009A3423"/>
    <w:rsid w:val="009A39AB"/>
    <w:rsid w:val="009A3F4D"/>
    <w:rsid w:val="009A456E"/>
    <w:rsid w:val="009A4B3F"/>
    <w:rsid w:val="009A50DD"/>
    <w:rsid w:val="009A5C8A"/>
    <w:rsid w:val="009A5D68"/>
    <w:rsid w:val="009A5F43"/>
    <w:rsid w:val="009B123C"/>
    <w:rsid w:val="009B1882"/>
    <w:rsid w:val="009B1C4A"/>
    <w:rsid w:val="009B2490"/>
    <w:rsid w:val="009B25A4"/>
    <w:rsid w:val="009B35A3"/>
    <w:rsid w:val="009B3D6F"/>
    <w:rsid w:val="009B51DC"/>
    <w:rsid w:val="009B6EA4"/>
    <w:rsid w:val="009C0B31"/>
    <w:rsid w:val="009C13F5"/>
    <w:rsid w:val="009C24F4"/>
    <w:rsid w:val="009C308E"/>
    <w:rsid w:val="009C367B"/>
    <w:rsid w:val="009C389F"/>
    <w:rsid w:val="009C3BCD"/>
    <w:rsid w:val="009C3ED3"/>
    <w:rsid w:val="009C4D5F"/>
    <w:rsid w:val="009C57F1"/>
    <w:rsid w:val="009C5AFA"/>
    <w:rsid w:val="009C5FCA"/>
    <w:rsid w:val="009C6E8F"/>
    <w:rsid w:val="009C78FA"/>
    <w:rsid w:val="009D0009"/>
    <w:rsid w:val="009D08DF"/>
    <w:rsid w:val="009D0D9F"/>
    <w:rsid w:val="009D147B"/>
    <w:rsid w:val="009D1A3C"/>
    <w:rsid w:val="009D2520"/>
    <w:rsid w:val="009D3433"/>
    <w:rsid w:val="009D3842"/>
    <w:rsid w:val="009D3A19"/>
    <w:rsid w:val="009D3CE2"/>
    <w:rsid w:val="009D4517"/>
    <w:rsid w:val="009D56B2"/>
    <w:rsid w:val="009D5819"/>
    <w:rsid w:val="009D58AE"/>
    <w:rsid w:val="009D5B12"/>
    <w:rsid w:val="009D63AA"/>
    <w:rsid w:val="009D7E33"/>
    <w:rsid w:val="009E14B8"/>
    <w:rsid w:val="009E164E"/>
    <w:rsid w:val="009E1961"/>
    <w:rsid w:val="009E2357"/>
    <w:rsid w:val="009E25C1"/>
    <w:rsid w:val="009E2A24"/>
    <w:rsid w:val="009E3052"/>
    <w:rsid w:val="009E35A6"/>
    <w:rsid w:val="009E3688"/>
    <w:rsid w:val="009E3B47"/>
    <w:rsid w:val="009E51EB"/>
    <w:rsid w:val="009E55FA"/>
    <w:rsid w:val="009E63C3"/>
    <w:rsid w:val="009E6A02"/>
    <w:rsid w:val="009E7390"/>
    <w:rsid w:val="009F0A46"/>
    <w:rsid w:val="009F0B22"/>
    <w:rsid w:val="009F1767"/>
    <w:rsid w:val="009F1A90"/>
    <w:rsid w:val="009F3D60"/>
    <w:rsid w:val="009F5619"/>
    <w:rsid w:val="009F7895"/>
    <w:rsid w:val="00A002D3"/>
    <w:rsid w:val="00A007CA"/>
    <w:rsid w:val="00A00A1A"/>
    <w:rsid w:val="00A00A9E"/>
    <w:rsid w:val="00A02139"/>
    <w:rsid w:val="00A0324C"/>
    <w:rsid w:val="00A039E4"/>
    <w:rsid w:val="00A04C19"/>
    <w:rsid w:val="00A04C48"/>
    <w:rsid w:val="00A04E46"/>
    <w:rsid w:val="00A04ED2"/>
    <w:rsid w:val="00A06473"/>
    <w:rsid w:val="00A06556"/>
    <w:rsid w:val="00A06AA2"/>
    <w:rsid w:val="00A06C74"/>
    <w:rsid w:val="00A06E0B"/>
    <w:rsid w:val="00A074C5"/>
    <w:rsid w:val="00A078A4"/>
    <w:rsid w:val="00A101BB"/>
    <w:rsid w:val="00A10AEF"/>
    <w:rsid w:val="00A10E9D"/>
    <w:rsid w:val="00A110BF"/>
    <w:rsid w:val="00A11B54"/>
    <w:rsid w:val="00A12324"/>
    <w:rsid w:val="00A12906"/>
    <w:rsid w:val="00A12BE8"/>
    <w:rsid w:val="00A12F40"/>
    <w:rsid w:val="00A13A24"/>
    <w:rsid w:val="00A13F66"/>
    <w:rsid w:val="00A145E8"/>
    <w:rsid w:val="00A14E49"/>
    <w:rsid w:val="00A14F86"/>
    <w:rsid w:val="00A1626A"/>
    <w:rsid w:val="00A16386"/>
    <w:rsid w:val="00A16682"/>
    <w:rsid w:val="00A1755B"/>
    <w:rsid w:val="00A176DE"/>
    <w:rsid w:val="00A2009C"/>
    <w:rsid w:val="00A20801"/>
    <w:rsid w:val="00A20F62"/>
    <w:rsid w:val="00A23626"/>
    <w:rsid w:val="00A24833"/>
    <w:rsid w:val="00A24D03"/>
    <w:rsid w:val="00A253EF"/>
    <w:rsid w:val="00A272B2"/>
    <w:rsid w:val="00A27E5C"/>
    <w:rsid w:val="00A30406"/>
    <w:rsid w:val="00A30866"/>
    <w:rsid w:val="00A30D80"/>
    <w:rsid w:val="00A31912"/>
    <w:rsid w:val="00A3254B"/>
    <w:rsid w:val="00A33079"/>
    <w:rsid w:val="00A343D4"/>
    <w:rsid w:val="00A3450F"/>
    <w:rsid w:val="00A3467E"/>
    <w:rsid w:val="00A3563F"/>
    <w:rsid w:val="00A36178"/>
    <w:rsid w:val="00A3622D"/>
    <w:rsid w:val="00A3627A"/>
    <w:rsid w:val="00A36624"/>
    <w:rsid w:val="00A3681B"/>
    <w:rsid w:val="00A36A26"/>
    <w:rsid w:val="00A37449"/>
    <w:rsid w:val="00A377EA"/>
    <w:rsid w:val="00A37833"/>
    <w:rsid w:val="00A37995"/>
    <w:rsid w:val="00A40914"/>
    <w:rsid w:val="00A40998"/>
    <w:rsid w:val="00A40F7D"/>
    <w:rsid w:val="00A41594"/>
    <w:rsid w:val="00A418D8"/>
    <w:rsid w:val="00A420AE"/>
    <w:rsid w:val="00A425AC"/>
    <w:rsid w:val="00A43D32"/>
    <w:rsid w:val="00A444A5"/>
    <w:rsid w:val="00A449AA"/>
    <w:rsid w:val="00A44DB9"/>
    <w:rsid w:val="00A44EAE"/>
    <w:rsid w:val="00A451B2"/>
    <w:rsid w:val="00A4543B"/>
    <w:rsid w:val="00A4543F"/>
    <w:rsid w:val="00A45D5E"/>
    <w:rsid w:val="00A46A77"/>
    <w:rsid w:val="00A46B4F"/>
    <w:rsid w:val="00A46D12"/>
    <w:rsid w:val="00A47415"/>
    <w:rsid w:val="00A474A3"/>
    <w:rsid w:val="00A47806"/>
    <w:rsid w:val="00A50C6D"/>
    <w:rsid w:val="00A51009"/>
    <w:rsid w:val="00A51336"/>
    <w:rsid w:val="00A51DF8"/>
    <w:rsid w:val="00A51FF2"/>
    <w:rsid w:val="00A52840"/>
    <w:rsid w:val="00A52850"/>
    <w:rsid w:val="00A53315"/>
    <w:rsid w:val="00A5463E"/>
    <w:rsid w:val="00A54E07"/>
    <w:rsid w:val="00A55085"/>
    <w:rsid w:val="00A56C28"/>
    <w:rsid w:val="00A56E1F"/>
    <w:rsid w:val="00A579EA"/>
    <w:rsid w:val="00A613D9"/>
    <w:rsid w:val="00A61C74"/>
    <w:rsid w:val="00A622FC"/>
    <w:rsid w:val="00A62DCC"/>
    <w:rsid w:val="00A63510"/>
    <w:rsid w:val="00A63EE9"/>
    <w:rsid w:val="00A641F0"/>
    <w:rsid w:val="00A64C16"/>
    <w:rsid w:val="00A65351"/>
    <w:rsid w:val="00A65D97"/>
    <w:rsid w:val="00A660B3"/>
    <w:rsid w:val="00A66EC7"/>
    <w:rsid w:val="00A701F9"/>
    <w:rsid w:val="00A73588"/>
    <w:rsid w:val="00A73D05"/>
    <w:rsid w:val="00A73F84"/>
    <w:rsid w:val="00A74482"/>
    <w:rsid w:val="00A75473"/>
    <w:rsid w:val="00A75F28"/>
    <w:rsid w:val="00A7605F"/>
    <w:rsid w:val="00A80210"/>
    <w:rsid w:val="00A80A62"/>
    <w:rsid w:val="00A80BD4"/>
    <w:rsid w:val="00A80CC6"/>
    <w:rsid w:val="00A80CEB"/>
    <w:rsid w:val="00A80D38"/>
    <w:rsid w:val="00A811E7"/>
    <w:rsid w:val="00A81F92"/>
    <w:rsid w:val="00A82488"/>
    <w:rsid w:val="00A8270D"/>
    <w:rsid w:val="00A833CE"/>
    <w:rsid w:val="00A8446F"/>
    <w:rsid w:val="00A8515A"/>
    <w:rsid w:val="00A8655C"/>
    <w:rsid w:val="00A86E95"/>
    <w:rsid w:val="00A87DAD"/>
    <w:rsid w:val="00A9038A"/>
    <w:rsid w:val="00A90D5F"/>
    <w:rsid w:val="00A90F3B"/>
    <w:rsid w:val="00A912EB"/>
    <w:rsid w:val="00A92208"/>
    <w:rsid w:val="00A92BAA"/>
    <w:rsid w:val="00A92DE0"/>
    <w:rsid w:val="00A933C9"/>
    <w:rsid w:val="00A934F4"/>
    <w:rsid w:val="00A936F5"/>
    <w:rsid w:val="00A93E21"/>
    <w:rsid w:val="00A940A8"/>
    <w:rsid w:val="00A94A6C"/>
    <w:rsid w:val="00A94CE8"/>
    <w:rsid w:val="00A9506E"/>
    <w:rsid w:val="00A95DCE"/>
    <w:rsid w:val="00A95E82"/>
    <w:rsid w:val="00A9675F"/>
    <w:rsid w:val="00A96A7D"/>
    <w:rsid w:val="00A96E18"/>
    <w:rsid w:val="00AA1A8D"/>
    <w:rsid w:val="00AA20A1"/>
    <w:rsid w:val="00AA2174"/>
    <w:rsid w:val="00AA2347"/>
    <w:rsid w:val="00AA2BC3"/>
    <w:rsid w:val="00AA2BCE"/>
    <w:rsid w:val="00AA3441"/>
    <w:rsid w:val="00AA3DC9"/>
    <w:rsid w:val="00AA45A2"/>
    <w:rsid w:val="00AA4B72"/>
    <w:rsid w:val="00AA4F94"/>
    <w:rsid w:val="00AA5553"/>
    <w:rsid w:val="00AA6447"/>
    <w:rsid w:val="00AA6690"/>
    <w:rsid w:val="00AA6E09"/>
    <w:rsid w:val="00AA6FBA"/>
    <w:rsid w:val="00AA7FEE"/>
    <w:rsid w:val="00AB062D"/>
    <w:rsid w:val="00AB0B44"/>
    <w:rsid w:val="00AB0CE5"/>
    <w:rsid w:val="00AB33A2"/>
    <w:rsid w:val="00AB3CB0"/>
    <w:rsid w:val="00AB407D"/>
    <w:rsid w:val="00AB4555"/>
    <w:rsid w:val="00AB45B6"/>
    <w:rsid w:val="00AB5C93"/>
    <w:rsid w:val="00AB6B36"/>
    <w:rsid w:val="00AB6FC7"/>
    <w:rsid w:val="00AB7B27"/>
    <w:rsid w:val="00AC01A6"/>
    <w:rsid w:val="00AC0681"/>
    <w:rsid w:val="00AC07D3"/>
    <w:rsid w:val="00AC1A02"/>
    <w:rsid w:val="00AC1BD1"/>
    <w:rsid w:val="00AC20C8"/>
    <w:rsid w:val="00AC2D85"/>
    <w:rsid w:val="00AC3254"/>
    <w:rsid w:val="00AC37BB"/>
    <w:rsid w:val="00AC4046"/>
    <w:rsid w:val="00AC4172"/>
    <w:rsid w:val="00AC5522"/>
    <w:rsid w:val="00AC5C8C"/>
    <w:rsid w:val="00AC5E39"/>
    <w:rsid w:val="00AC6568"/>
    <w:rsid w:val="00AC6865"/>
    <w:rsid w:val="00AC6EB3"/>
    <w:rsid w:val="00AC75B7"/>
    <w:rsid w:val="00AC7BC1"/>
    <w:rsid w:val="00AD00C7"/>
    <w:rsid w:val="00AD0B6B"/>
    <w:rsid w:val="00AD1B17"/>
    <w:rsid w:val="00AD1E51"/>
    <w:rsid w:val="00AD252A"/>
    <w:rsid w:val="00AD27B7"/>
    <w:rsid w:val="00AD2C18"/>
    <w:rsid w:val="00AD3554"/>
    <w:rsid w:val="00AD35D6"/>
    <w:rsid w:val="00AD3730"/>
    <w:rsid w:val="00AD3C6E"/>
    <w:rsid w:val="00AD4528"/>
    <w:rsid w:val="00AD4655"/>
    <w:rsid w:val="00AD4704"/>
    <w:rsid w:val="00AD719C"/>
    <w:rsid w:val="00AD71A1"/>
    <w:rsid w:val="00AE1328"/>
    <w:rsid w:val="00AE1364"/>
    <w:rsid w:val="00AE14FC"/>
    <w:rsid w:val="00AE1DE6"/>
    <w:rsid w:val="00AE2878"/>
    <w:rsid w:val="00AE298A"/>
    <w:rsid w:val="00AE2B09"/>
    <w:rsid w:val="00AE3999"/>
    <w:rsid w:val="00AE4442"/>
    <w:rsid w:val="00AE454D"/>
    <w:rsid w:val="00AE46F5"/>
    <w:rsid w:val="00AE5540"/>
    <w:rsid w:val="00AE56EA"/>
    <w:rsid w:val="00AE5978"/>
    <w:rsid w:val="00AE6125"/>
    <w:rsid w:val="00AE6682"/>
    <w:rsid w:val="00AE6D34"/>
    <w:rsid w:val="00AE744F"/>
    <w:rsid w:val="00AE7454"/>
    <w:rsid w:val="00AE7BC9"/>
    <w:rsid w:val="00AE7D60"/>
    <w:rsid w:val="00AF05D2"/>
    <w:rsid w:val="00AF0B07"/>
    <w:rsid w:val="00AF13A7"/>
    <w:rsid w:val="00AF1F88"/>
    <w:rsid w:val="00AF249D"/>
    <w:rsid w:val="00AF4A97"/>
    <w:rsid w:val="00AF5118"/>
    <w:rsid w:val="00AF5336"/>
    <w:rsid w:val="00AF5986"/>
    <w:rsid w:val="00AF5F1E"/>
    <w:rsid w:val="00AF7229"/>
    <w:rsid w:val="00AF75FC"/>
    <w:rsid w:val="00AF774F"/>
    <w:rsid w:val="00AF7B24"/>
    <w:rsid w:val="00B013B7"/>
    <w:rsid w:val="00B01694"/>
    <w:rsid w:val="00B03375"/>
    <w:rsid w:val="00B03A8E"/>
    <w:rsid w:val="00B03EF5"/>
    <w:rsid w:val="00B03F3E"/>
    <w:rsid w:val="00B044A5"/>
    <w:rsid w:val="00B04919"/>
    <w:rsid w:val="00B06228"/>
    <w:rsid w:val="00B0649D"/>
    <w:rsid w:val="00B0674D"/>
    <w:rsid w:val="00B06BDF"/>
    <w:rsid w:val="00B06F09"/>
    <w:rsid w:val="00B06F0C"/>
    <w:rsid w:val="00B076E2"/>
    <w:rsid w:val="00B10256"/>
    <w:rsid w:val="00B105C7"/>
    <w:rsid w:val="00B106CC"/>
    <w:rsid w:val="00B107AA"/>
    <w:rsid w:val="00B10D89"/>
    <w:rsid w:val="00B1117B"/>
    <w:rsid w:val="00B11977"/>
    <w:rsid w:val="00B12256"/>
    <w:rsid w:val="00B123E6"/>
    <w:rsid w:val="00B127C9"/>
    <w:rsid w:val="00B12F44"/>
    <w:rsid w:val="00B131DA"/>
    <w:rsid w:val="00B13E6C"/>
    <w:rsid w:val="00B140EF"/>
    <w:rsid w:val="00B14AF8"/>
    <w:rsid w:val="00B15620"/>
    <w:rsid w:val="00B15ECB"/>
    <w:rsid w:val="00B15F83"/>
    <w:rsid w:val="00B1667D"/>
    <w:rsid w:val="00B16724"/>
    <w:rsid w:val="00B1674D"/>
    <w:rsid w:val="00B16D6D"/>
    <w:rsid w:val="00B17B3C"/>
    <w:rsid w:val="00B20897"/>
    <w:rsid w:val="00B20940"/>
    <w:rsid w:val="00B20D63"/>
    <w:rsid w:val="00B20DA7"/>
    <w:rsid w:val="00B215CB"/>
    <w:rsid w:val="00B222A3"/>
    <w:rsid w:val="00B2296A"/>
    <w:rsid w:val="00B23A16"/>
    <w:rsid w:val="00B23B30"/>
    <w:rsid w:val="00B23D8B"/>
    <w:rsid w:val="00B243C8"/>
    <w:rsid w:val="00B25305"/>
    <w:rsid w:val="00B25EFD"/>
    <w:rsid w:val="00B26683"/>
    <w:rsid w:val="00B30330"/>
    <w:rsid w:val="00B30340"/>
    <w:rsid w:val="00B30846"/>
    <w:rsid w:val="00B30AF3"/>
    <w:rsid w:val="00B30B08"/>
    <w:rsid w:val="00B310EE"/>
    <w:rsid w:val="00B31594"/>
    <w:rsid w:val="00B31624"/>
    <w:rsid w:val="00B31C67"/>
    <w:rsid w:val="00B325AD"/>
    <w:rsid w:val="00B32FEA"/>
    <w:rsid w:val="00B332EA"/>
    <w:rsid w:val="00B3370A"/>
    <w:rsid w:val="00B33FAA"/>
    <w:rsid w:val="00B34033"/>
    <w:rsid w:val="00B344C0"/>
    <w:rsid w:val="00B346A5"/>
    <w:rsid w:val="00B34EE8"/>
    <w:rsid w:val="00B35C26"/>
    <w:rsid w:val="00B362FA"/>
    <w:rsid w:val="00B36580"/>
    <w:rsid w:val="00B36F26"/>
    <w:rsid w:val="00B3748B"/>
    <w:rsid w:val="00B403CA"/>
    <w:rsid w:val="00B4113F"/>
    <w:rsid w:val="00B41423"/>
    <w:rsid w:val="00B41BA4"/>
    <w:rsid w:val="00B41E8A"/>
    <w:rsid w:val="00B430C7"/>
    <w:rsid w:val="00B44492"/>
    <w:rsid w:val="00B44FD5"/>
    <w:rsid w:val="00B45361"/>
    <w:rsid w:val="00B47008"/>
    <w:rsid w:val="00B4701A"/>
    <w:rsid w:val="00B47697"/>
    <w:rsid w:val="00B47D43"/>
    <w:rsid w:val="00B5009A"/>
    <w:rsid w:val="00B5011A"/>
    <w:rsid w:val="00B50D58"/>
    <w:rsid w:val="00B50DFE"/>
    <w:rsid w:val="00B51B08"/>
    <w:rsid w:val="00B529DF"/>
    <w:rsid w:val="00B53213"/>
    <w:rsid w:val="00B5472B"/>
    <w:rsid w:val="00B55A83"/>
    <w:rsid w:val="00B5663C"/>
    <w:rsid w:val="00B56671"/>
    <w:rsid w:val="00B56F37"/>
    <w:rsid w:val="00B570A4"/>
    <w:rsid w:val="00B5729D"/>
    <w:rsid w:val="00B573F8"/>
    <w:rsid w:val="00B577FD"/>
    <w:rsid w:val="00B60C80"/>
    <w:rsid w:val="00B62466"/>
    <w:rsid w:val="00B634EA"/>
    <w:rsid w:val="00B638DD"/>
    <w:rsid w:val="00B63C7C"/>
    <w:rsid w:val="00B6417D"/>
    <w:rsid w:val="00B64E23"/>
    <w:rsid w:val="00B65411"/>
    <w:rsid w:val="00B65509"/>
    <w:rsid w:val="00B65D74"/>
    <w:rsid w:val="00B65F4C"/>
    <w:rsid w:val="00B6647D"/>
    <w:rsid w:val="00B667BD"/>
    <w:rsid w:val="00B66C00"/>
    <w:rsid w:val="00B6715B"/>
    <w:rsid w:val="00B67216"/>
    <w:rsid w:val="00B70023"/>
    <w:rsid w:val="00B70F8C"/>
    <w:rsid w:val="00B7152A"/>
    <w:rsid w:val="00B71F6C"/>
    <w:rsid w:val="00B72C84"/>
    <w:rsid w:val="00B73AD1"/>
    <w:rsid w:val="00B74846"/>
    <w:rsid w:val="00B75E22"/>
    <w:rsid w:val="00B7709B"/>
    <w:rsid w:val="00B801FC"/>
    <w:rsid w:val="00B80C4E"/>
    <w:rsid w:val="00B80EAD"/>
    <w:rsid w:val="00B82050"/>
    <w:rsid w:val="00B8217E"/>
    <w:rsid w:val="00B82974"/>
    <w:rsid w:val="00B82FA1"/>
    <w:rsid w:val="00B83086"/>
    <w:rsid w:val="00B834F5"/>
    <w:rsid w:val="00B83C0D"/>
    <w:rsid w:val="00B84C3E"/>
    <w:rsid w:val="00B874DF"/>
    <w:rsid w:val="00B87F33"/>
    <w:rsid w:val="00B87F7C"/>
    <w:rsid w:val="00B90760"/>
    <w:rsid w:val="00B90AE8"/>
    <w:rsid w:val="00B90BF2"/>
    <w:rsid w:val="00B915E7"/>
    <w:rsid w:val="00B91657"/>
    <w:rsid w:val="00B91701"/>
    <w:rsid w:val="00B91E71"/>
    <w:rsid w:val="00B9205D"/>
    <w:rsid w:val="00B9242F"/>
    <w:rsid w:val="00B926FC"/>
    <w:rsid w:val="00B92C10"/>
    <w:rsid w:val="00B92CC1"/>
    <w:rsid w:val="00B94226"/>
    <w:rsid w:val="00B9490F"/>
    <w:rsid w:val="00B94E88"/>
    <w:rsid w:val="00B9563F"/>
    <w:rsid w:val="00B95D33"/>
    <w:rsid w:val="00B96C39"/>
    <w:rsid w:val="00B97492"/>
    <w:rsid w:val="00BA0714"/>
    <w:rsid w:val="00BA0D52"/>
    <w:rsid w:val="00BA0F74"/>
    <w:rsid w:val="00BA10E0"/>
    <w:rsid w:val="00BA1EC8"/>
    <w:rsid w:val="00BA2050"/>
    <w:rsid w:val="00BA2772"/>
    <w:rsid w:val="00BA2CD9"/>
    <w:rsid w:val="00BA2FCA"/>
    <w:rsid w:val="00BA3497"/>
    <w:rsid w:val="00BA3BE6"/>
    <w:rsid w:val="00BA47F2"/>
    <w:rsid w:val="00BA56DE"/>
    <w:rsid w:val="00BA5A56"/>
    <w:rsid w:val="00BA6407"/>
    <w:rsid w:val="00BA7552"/>
    <w:rsid w:val="00BA78F7"/>
    <w:rsid w:val="00BB089B"/>
    <w:rsid w:val="00BB097C"/>
    <w:rsid w:val="00BB1115"/>
    <w:rsid w:val="00BB16CD"/>
    <w:rsid w:val="00BB24EA"/>
    <w:rsid w:val="00BB2EE1"/>
    <w:rsid w:val="00BB3D7E"/>
    <w:rsid w:val="00BB4796"/>
    <w:rsid w:val="00BB4853"/>
    <w:rsid w:val="00BB49F1"/>
    <w:rsid w:val="00BB4F75"/>
    <w:rsid w:val="00BB5D8E"/>
    <w:rsid w:val="00BB65C8"/>
    <w:rsid w:val="00BB7009"/>
    <w:rsid w:val="00BB7AA8"/>
    <w:rsid w:val="00BB7C13"/>
    <w:rsid w:val="00BB7DF6"/>
    <w:rsid w:val="00BB7EB0"/>
    <w:rsid w:val="00BC2445"/>
    <w:rsid w:val="00BC4237"/>
    <w:rsid w:val="00BC4B14"/>
    <w:rsid w:val="00BC5793"/>
    <w:rsid w:val="00BC61FB"/>
    <w:rsid w:val="00BC6B4C"/>
    <w:rsid w:val="00BC6DB7"/>
    <w:rsid w:val="00BC6E0D"/>
    <w:rsid w:val="00BC75D4"/>
    <w:rsid w:val="00BC7667"/>
    <w:rsid w:val="00BC78FC"/>
    <w:rsid w:val="00BD1B13"/>
    <w:rsid w:val="00BD1E01"/>
    <w:rsid w:val="00BD34D8"/>
    <w:rsid w:val="00BD3A1C"/>
    <w:rsid w:val="00BD4432"/>
    <w:rsid w:val="00BD4574"/>
    <w:rsid w:val="00BD50F4"/>
    <w:rsid w:val="00BD747E"/>
    <w:rsid w:val="00BE0B49"/>
    <w:rsid w:val="00BE2045"/>
    <w:rsid w:val="00BE20A3"/>
    <w:rsid w:val="00BE20AD"/>
    <w:rsid w:val="00BE2569"/>
    <w:rsid w:val="00BE2764"/>
    <w:rsid w:val="00BE3312"/>
    <w:rsid w:val="00BE3447"/>
    <w:rsid w:val="00BE386B"/>
    <w:rsid w:val="00BE443F"/>
    <w:rsid w:val="00BE46B3"/>
    <w:rsid w:val="00BE4AB3"/>
    <w:rsid w:val="00BE5172"/>
    <w:rsid w:val="00BE5465"/>
    <w:rsid w:val="00BE5A62"/>
    <w:rsid w:val="00BE5B5D"/>
    <w:rsid w:val="00BE6510"/>
    <w:rsid w:val="00BE6576"/>
    <w:rsid w:val="00BE6B7B"/>
    <w:rsid w:val="00BF063E"/>
    <w:rsid w:val="00BF0C5D"/>
    <w:rsid w:val="00BF18E8"/>
    <w:rsid w:val="00BF2B21"/>
    <w:rsid w:val="00BF2D3D"/>
    <w:rsid w:val="00BF4168"/>
    <w:rsid w:val="00BF46C1"/>
    <w:rsid w:val="00BF47E4"/>
    <w:rsid w:val="00BF5D54"/>
    <w:rsid w:val="00BF6789"/>
    <w:rsid w:val="00BF6811"/>
    <w:rsid w:val="00BF6919"/>
    <w:rsid w:val="00BF74E1"/>
    <w:rsid w:val="00BF7A5F"/>
    <w:rsid w:val="00BF7E8B"/>
    <w:rsid w:val="00BF7FFE"/>
    <w:rsid w:val="00C00BAB"/>
    <w:rsid w:val="00C01221"/>
    <w:rsid w:val="00C012C1"/>
    <w:rsid w:val="00C017DA"/>
    <w:rsid w:val="00C01A33"/>
    <w:rsid w:val="00C031E1"/>
    <w:rsid w:val="00C034F5"/>
    <w:rsid w:val="00C037E4"/>
    <w:rsid w:val="00C03E90"/>
    <w:rsid w:val="00C049AF"/>
    <w:rsid w:val="00C049DB"/>
    <w:rsid w:val="00C0548A"/>
    <w:rsid w:val="00C05691"/>
    <w:rsid w:val="00C07218"/>
    <w:rsid w:val="00C11773"/>
    <w:rsid w:val="00C117FB"/>
    <w:rsid w:val="00C11AEF"/>
    <w:rsid w:val="00C11AF5"/>
    <w:rsid w:val="00C11E73"/>
    <w:rsid w:val="00C1259F"/>
    <w:rsid w:val="00C129AF"/>
    <w:rsid w:val="00C12B74"/>
    <w:rsid w:val="00C136C1"/>
    <w:rsid w:val="00C1415A"/>
    <w:rsid w:val="00C142A7"/>
    <w:rsid w:val="00C1436D"/>
    <w:rsid w:val="00C14564"/>
    <w:rsid w:val="00C1483E"/>
    <w:rsid w:val="00C14B57"/>
    <w:rsid w:val="00C162C7"/>
    <w:rsid w:val="00C1674C"/>
    <w:rsid w:val="00C167F4"/>
    <w:rsid w:val="00C17D9F"/>
    <w:rsid w:val="00C17F3B"/>
    <w:rsid w:val="00C213CF"/>
    <w:rsid w:val="00C220DE"/>
    <w:rsid w:val="00C22681"/>
    <w:rsid w:val="00C2286D"/>
    <w:rsid w:val="00C22AF4"/>
    <w:rsid w:val="00C22D37"/>
    <w:rsid w:val="00C23495"/>
    <w:rsid w:val="00C23CF2"/>
    <w:rsid w:val="00C24270"/>
    <w:rsid w:val="00C247FC"/>
    <w:rsid w:val="00C24BBD"/>
    <w:rsid w:val="00C252D5"/>
    <w:rsid w:val="00C255F3"/>
    <w:rsid w:val="00C256BB"/>
    <w:rsid w:val="00C26800"/>
    <w:rsid w:val="00C26A4B"/>
    <w:rsid w:val="00C26BAE"/>
    <w:rsid w:val="00C26D8E"/>
    <w:rsid w:val="00C27DAE"/>
    <w:rsid w:val="00C30241"/>
    <w:rsid w:val="00C3147D"/>
    <w:rsid w:val="00C315F1"/>
    <w:rsid w:val="00C31A40"/>
    <w:rsid w:val="00C31C12"/>
    <w:rsid w:val="00C3203E"/>
    <w:rsid w:val="00C32107"/>
    <w:rsid w:val="00C32183"/>
    <w:rsid w:val="00C3344A"/>
    <w:rsid w:val="00C3488A"/>
    <w:rsid w:val="00C35907"/>
    <w:rsid w:val="00C35EC9"/>
    <w:rsid w:val="00C361F4"/>
    <w:rsid w:val="00C3694E"/>
    <w:rsid w:val="00C36B5A"/>
    <w:rsid w:val="00C371B8"/>
    <w:rsid w:val="00C3732C"/>
    <w:rsid w:val="00C378DF"/>
    <w:rsid w:val="00C37C5F"/>
    <w:rsid w:val="00C40AA2"/>
    <w:rsid w:val="00C40C6E"/>
    <w:rsid w:val="00C40C9A"/>
    <w:rsid w:val="00C4103E"/>
    <w:rsid w:val="00C417E9"/>
    <w:rsid w:val="00C43978"/>
    <w:rsid w:val="00C43F39"/>
    <w:rsid w:val="00C442C1"/>
    <w:rsid w:val="00C446B1"/>
    <w:rsid w:val="00C44B40"/>
    <w:rsid w:val="00C44D24"/>
    <w:rsid w:val="00C44F2D"/>
    <w:rsid w:val="00C457F7"/>
    <w:rsid w:val="00C45F7A"/>
    <w:rsid w:val="00C4653A"/>
    <w:rsid w:val="00C467F5"/>
    <w:rsid w:val="00C4683F"/>
    <w:rsid w:val="00C469A2"/>
    <w:rsid w:val="00C469AA"/>
    <w:rsid w:val="00C47864"/>
    <w:rsid w:val="00C4796D"/>
    <w:rsid w:val="00C47EFA"/>
    <w:rsid w:val="00C5060D"/>
    <w:rsid w:val="00C506AD"/>
    <w:rsid w:val="00C5099D"/>
    <w:rsid w:val="00C50EF9"/>
    <w:rsid w:val="00C51766"/>
    <w:rsid w:val="00C5178F"/>
    <w:rsid w:val="00C521F6"/>
    <w:rsid w:val="00C522FE"/>
    <w:rsid w:val="00C52555"/>
    <w:rsid w:val="00C53A47"/>
    <w:rsid w:val="00C53DF5"/>
    <w:rsid w:val="00C546DD"/>
    <w:rsid w:val="00C54796"/>
    <w:rsid w:val="00C54C26"/>
    <w:rsid w:val="00C54E66"/>
    <w:rsid w:val="00C5526D"/>
    <w:rsid w:val="00C55E74"/>
    <w:rsid w:val="00C568F2"/>
    <w:rsid w:val="00C574DA"/>
    <w:rsid w:val="00C57A82"/>
    <w:rsid w:val="00C57D4D"/>
    <w:rsid w:val="00C617E2"/>
    <w:rsid w:val="00C61E43"/>
    <w:rsid w:val="00C61ECF"/>
    <w:rsid w:val="00C61FDC"/>
    <w:rsid w:val="00C6218B"/>
    <w:rsid w:val="00C626A9"/>
    <w:rsid w:val="00C628D7"/>
    <w:rsid w:val="00C62958"/>
    <w:rsid w:val="00C629A0"/>
    <w:rsid w:val="00C63C08"/>
    <w:rsid w:val="00C640A0"/>
    <w:rsid w:val="00C64199"/>
    <w:rsid w:val="00C64AC3"/>
    <w:rsid w:val="00C6595D"/>
    <w:rsid w:val="00C659C7"/>
    <w:rsid w:val="00C65BC9"/>
    <w:rsid w:val="00C666EA"/>
    <w:rsid w:val="00C7089B"/>
    <w:rsid w:val="00C7128A"/>
    <w:rsid w:val="00C71615"/>
    <w:rsid w:val="00C71BAA"/>
    <w:rsid w:val="00C71E2F"/>
    <w:rsid w:val="00C7249B"/>
    <w:rsid w:val="00C72840"/>
    <w:rsid w:val="00C72A86"/>
    <w:rsid w:val="00C72ABB"/>
    <w:rsid w:val="00C72C54"/>
    <w:rsid w:val="00C72EDC"/>
    <w:rsid w:val="00C7319B"/>
    <w:rsid w:val="00C738CE"/>
    <w:rsid w:val="00C7395C"/>
    <w:rsid w:val="00C73C66"/>
    <w:rsid w:val="00C74086"/>
    <w:rsid w:val="00C7501C"/>
    <w:rsid w:val="00C75A68"/>
    <w:rsid w:val="00C7648B"/>
    <w:rsid w:val="00C801FC"/>
    <w:rsid w:val="00C8029D"/>
    <w:rsid w:val="00C803D4"/>
    <w:rsid w:val="00C80DD4"/>
    <w:rsid w:val="00C819D4"/>
    <w:rsid w:val="00C83057"/>
    <w:rsid w:val="00C830B1"/>
    <w:rsid w:val="00C832C4"/>
    <w:rsid w:val="00C846D0"/>
    <w:rsid w:val="00C848D6"/>
    <w:rsid w:val="00C851F5"/>
    <w:rsid w:val="00C8699B"/>
    <w:rsid w:val="00C86D78"/>
    <w:rsid w:val="00C90A39"/>
    <w:rsid w:val="00C90B09"/>
    <w:rsid w:val="00C90B88"/>
    <w:rsid w:val="00C91E59"/>
    <w:rsid w:val="00C920E7"/>
    <w:rsid w:val="00C92930"/>
    <w:rsid w:val="00C92B96"/>
    <w:rsid w:val="00C9308D"/>
    <w:rsid w:val="00C932A0"/>
    <w:rsid w:val="00C93B8F"/>
    <w:rsid w:val="00C94442"/>
    <w:rsid w:val="00C94FC6"/>
    <w:rsid w:val="00C95A90"/>
    <w:rsid w:val="00C965E9"/>
    <w:rsid w:val="00C974A7"/>
    <w:rsid w:val="00C9773E"/>
    <w:rsid w:val="00C97EF1"/>
    <w:rsid w:val="00CA006F"/>
    <w:rsid w:val="00CA057F"/>
    <w:rsid w:val="00CA10FD"/>
    <w:rsid w:val="00CA3686"/>
    <w:rsid w:val="00CA50DE"/>
    <w:rsid w:val="00CA656E"/>
    <w:rsid w:val="00CA6E4C"/>
    <w:rsid w:val="00CA71D5"/>
    <w:rsid w:val="00CB0B6A"/>
    <w:rsid w:val="00CB1747"/>
    <w:rsid w:val="00CB1ACF"/>
    <w:rsid w:val="00CB1B90"/>
    <w:rsid w:val="00CB2E02"/>
    <w:rsid w:val="00CB2EB5"/>
    <w:rsid w:val="00CB401E"/>
    <w:rsid w:val="00CB55EF"/>
    <w:rsid w:val="00CB5C75"/>
    <w:rsid w:val="00CB5D4E"/>
    <w:rsid w:val="00CB5F89"/>
    <w:rsid w:val="00CB605D"/>
    <w:rsid w:val="00CB605F"/>
    <w:rsid w:val="00CB6099"/>
    <w:rsid w:val="00CB64FA"/>
    <w:rsid w:val="00CB66E5"/>
    <w:rsid w:val="00CB7212"/>
    <w:rsid w:val="00CB7A7E"/>
    <w:rsid w:val="00CB7BA0"/>
    <w:rsid w:val="00CC00F2"/>
    <w:rsid w:val="00CC0476"/>
    <w:rsid w:val="00CC0F8F"/>
    <w:rsid w:val="00CC2619"/>
    <w:rsid w:val="00CC2753"/>
    <w:rsid w:val="00CC2816"/>
    <w:rsid w:val="00CC2B93"/>
    <w:rsid w:val="00CC2FC9"/>
    <w:rsid w:val="00CC3291"/>
    <w:rsid w:val="00CC4337"/>
    <w:rsid w:val="00CC48E5"/>
    <w:rsid w:val="00CC4F57"/>
    <w:rsid w:val="00CC564E"/>
    <w:rsid w:val="00CC5745"/>
    <w:rsid w:val="00CC6DCF"/>
    <w:rsid w:val="00CC79DF"/>
    <w:rsid w:val="00CC7E10"/>
    <w:rsid w:val="00CD04DE"/>
    <w:rsid w:val="00CD09D8"/>
    <w:rsid w:val="00CD0BF7"/>
    <w:rsid w:val="00CD1086"/>
    <w:rsid w:val="00CD1534"/>
    <w:rsid w:val="00CD1E4A"/>
    <w:rsid w:val="00CD2C5B"/>
    <w:rsid w:val="00CD4016"/>
    <w:rsid w:val="00CD406F"/>
    <w:rsid w:val="00CD484E"/>
    <w:rsid w:val="00CD4929"/>
    <w:rsid w:val="00CD4AD2"/>
    <w:rsid w:val="00CD4C87"/>
    <w:rsid w:val="00CD51B3"/>
    <w:rsid w:val="00CD6203"/>
    <w:rsid w:val="00CD6A52"/>
    <w:rsid w:val="00CD6E79"/>
    <w:rsid w:val="00CD78A8"/>
    <w:rsid w:val="00CD7B97"/>
    <w:rsid w:val="00CD7C56"/>
    <w:rsid w:val="00CE035B"/>
    <w:rsid w:val="00CE037D"/>
    <w:rsid w:val="00CE0A0E"/>
    <w:rsid w:val="00CE19E1"/>
    <w:rsid w:val="00CE253E"/>
    <w:rsid w:val="00CE2E93"/>
    <w:rsid w:val="00CE38F1"/>
    <w:rsid w:val="00CE3D4D"/>
    <w:rsid w:val="00CE3F7A"/>
    <w:rsid w:val="00CE40E6"/>
    <w:rsid w:val="00CE41AA"/>
    <w:rsid w:val="00CE50A2"/>
    <w:rsid w:val="00CE5A98"/>
    <w:rsid w:val="00CE60F2"/>
    <w:rsid w:val="00CE63FC"/>
    <w:rsid w:val="00CE6E8E"/>
    <w:rsid w:val="00CE7220"/>
    <w:rsid w:val="00CF03E9"/>
    <w:rsid w:val="00CF0849"/>
    <w:rsid w:val="00CF0D6B"/>
    <w:rsid w:val="00CF10E3"/>
    <w:rsid w:val="00CF2947"/>
    <w:rsid w:val="00CF2A12"/>
    <w:rsid w:val="00CF33D1"/>
    <w:rsid w:val="00CF3455"/>
    <w:rsid w:val="00CF3C46"/>
    <w:rsid w:val="00CF5718"/>
    <w:rsid w:val="00CF6184"/>
    <w:rsid w:val="00CF6345"/>
    <w:rsid w:val="00CF67FA"/>
    <w:rsid w:val="00D00313"/>
    <w:rsid w:val="00D00C38"/>
    <w:rsid w:val="00D00C88"/>
    <w:rsid w:val="00D00D5D"/>
    <w:rsid w:val="00D015C5"/>
    <w:rsid w:val="00D01718"/>
    <w:rsid w:val="00D017B4"/>
    <w:rsid w:val="00D01BE5"/>
    <w:rsid w:val="00D02CDE"/>
    <w:rsid w:val="00D03CC0"/>
    <w:rsid w:val="00D045DA"/>
    <w:rsid w:val="00D0483E"/>
    <w:rsid w:val="00D04EC4"/>
    <w:rsid w:val="00D054DB"/>
    <w:rsid w:val="00D059EF"/>
    <w:rsid w:val="00D06117"/>
    <w:rsid w:val="00D06B8D"/>
    <w:rsid w:val="00D070B4"/>
    <w:rsid w:val="00D07212"/>
    <w:rsid w:val="00D07530"/>
    <w:rsid w:val="00D107CE"/>
    <w:rsid w:val="00D11CD2"/>
    <w:rsid w:val="00D13978"/>
    <w:rsid w:val="00D14A15"/>
    <w:rsid w:val="00D16742"/>
    <w:rsid w:val="00D16BE3"/>
    <w:rsid w:val="00D16C0A"/>
    <w:rsid w:val="00D16DBA"/>
    <w:rsid w:val="00D1751D"/>
    <w:rsid w:val="00D17C6D"/>
    <w:rsid w:val="00D20305"/>
    <w:rsid w:val="00D2202F"/>
    <w:rsid w:val="00D23A0B"/>
    <w:rsid w:val="00D23ADE"/>
    <w:rsid w:val="00D24BD5"/>
    <w:rsid w:val="00D24D19"/>
    <w:rsid w:val="00D253C6"/>
    <w:rsid w:val="00D257BB"/>
    <w:rsid w:val="00D264EC"/>
    <w:rsid w:val="00D2672B"/>
    <w:rsid w:val="00D30118"/>
    <w:rsid w:val="00D30225"/>
    <w:rsid w:val="00D30607"/>
    <w:rsid w:val="00D308F5"/>
    <w:rsid w:val="00D30CD4"/>
    <w:rsid w:val="00D3119B"/>
    <w:rsid w:val="00D31317"/>
    <w:rsid w:val="00D3176A"/>
    <w:rsid w:val="00D31C75"/>
    <w:rsid w:val="00D32C5A"/>
    <w:rsid w:val="00D330CD"/>
    <w:rsid w:val="00D332A5"/>
    <w:rsid w:val="00D33542"/>
    <w:rsid w:val="00D33D43"/>
    <w:rsid w:val="00D3483C"/>
    <w:rsid w:val="00D34E54"/>
    <w:rsid w:val="00D3556C"/>
    <w:rsid w:val="00D35946"/>
    <w:rsid w:val="00D35F4C"/>
    <w:rsid w:val="00D36CBA"/>
    <w:rsid w:val="00D37597"/>
    <w:rsid w:val="00D37623"/>
    <w:rsid w:val="00D37727"/>
    <w:rsid w:val="00D4077D"/>
    <w:rsid w:val="00D42D41"/>
    <w:rsid w:val="00D437E6"/>
    <w:rsid w:val="00D44232"/>
    <w:rsid w:val="00D44843"/>
    <w:rsid w:val="00D44E8A"/>
    <w:rsid w:val="00D45061"/>
    <w:rsid w:val="00D45547"/>
    <w:rsid w:val="00D45F66"/>
    <w:rsid w:val="00D467C5"/>
    <w:rsid w:val="00D46EDF"/>
    <w:rsid w:val="00D50919"/>
    <w:rsid w:val="00D50BAC"/>
    <w:rsid w:val="00D50FB0"/>
    <w:rsid w:val="00D51356"/>
    <w:rsid w:val="00D51A7C"/>
    <w:rsid w:val="00D521E1"/>
    <w:rsid w:val="00D52CD2"/>
    <w:rsid w:val="00D53344"/>
    <w:rsid w:val="00D53429"/>
    <w:rsid w:val="00D540FA"/>
    <w:rsid w:val="00D54132"/>
    <w:rsid w:val="00D549C0"/>
    <w:rsid w:val="00D5627B"/>
    <w:rsid w:val="00D56446"/>
    <w:rsid w:val="00D56824"/>
    <w:rsid w:val="00D569EA"/>
    <w:rsid w:val="00D56B57"/>
    <w:rsid w:val="00D575C9"/>
    <w:rsid w:val="00D57A06"/>
    <w:rsid w:val="00D60A01"/>
    <w:rsid w:val="00D6114D"/>
    <w:rsid w:val="00D62AE2"/>
    <w:rsid w:val="00D62B57"/>
    <w:rsid w:val="00D62FD7"/>
    <w:rsid w:val="00D63331"/>
    <w:rsid w:val="00D6379D"/>
    <w:rsid w:val="00D63A7E"/>
    <w:rsid w:val="00D63E31"/>
    <w:rsid w:val="00D64063"/>
    <w:rsid w:val="00D64BBA"/>
    <w:rsid w:val="00D65303"/>
    <w:rsid w:val="00D65653"/>
    <w:rsid w:val="00D65B64"/>
    <w:rsid w:val="00D664DB"/>
    <w:rsid w:val="00D6655B"/>
    <w:rsid w:val="00D66D99"/>
    <w:rsid w:val="00D67044"/>
    <w:rsid w:val="00D67794"/>
    <w:rsid w:val="00D677AC"/>
    <w:rsid w:val="00D678BF"/>
    <w:rsid w:val="00D7119B"/>
    <w:rsid w:val="00D712D5"/>
    <w:rsid w:val="00D71C3C"/>
    <w:rsid w:val="00D73912"/>
    <w:rsid w:val="00D73AD3"/>
    <w:rsid w:val="00D75DE4"/>
    <w:rsid w:val="00D75EFD"/>
    <w:rsid w:val="00D761EE"/>
    <w:rsid w:val="00D77401"/>
    <w:rsid w:val="00D7792E"/>
    <w:rsid w:val="00D779D4"/>
    <w:rsid w:val="00D804E1"/>
    <w:rsid w:val="00D806F1"/>
    <w:rsid w:val="00D80816"/>
    <w:rsid w:val="00D81157"/>
    <w:rsid w:val="00D8155F"/>
    <w:rsid w:val="00D81950"/>
    <w:rsid w:val="00D81AE0"/>
    <w:rsid w:val="00D82B88"/>
    <w:rsid w:val="00D82D83"/>
    <w:rsid w:val="00D837B8"/>
    <w:rsid w:val="00D83E10"/>
    <w:rsid w:val="00D841B5"/>
    <w:rsid w:val="00D84857"/>
    <w:rsid w:val="00D85417"/>
    <w:rsid w:val="00D854B8"/>
    <w:rsid w:val="00D85695"/>
    <w:rsid w:val="00D8596C"/>
    <w:rsid w:val="00D85DED"/>
    <w:rsid w:val="00D85F83"/>
    <w:rsid w:val="00D86B25"/>
    <w:rsid w:val="00D90086"/>
    <w:rsid w:val="00D917CB"/>
    <w:rsid w:val="00D917D0"/>
    <w:rsid w:val="00D91927"/>
    <w:rsid w:val="00D91F06"/>
    <w:rsid w:val="00D93076"/>
    <w:rsid w:val="00D93774"/>
    <w:rsid w:val="00D93BF0"/>
    <w:rsid w:val="00D946D0"/>
    <w:rsid w:val="00D95BD4"/>
    <w:rsid w:val="00D96AAE"/>
    <w:rsid w:val="00D97209"/>
    <w:rsid w:val="00D9750C"/>
    <w:rsid w:val="00D97656"/>
    <w:rsid w:val="00D97A94"/>
    <w:rsid w:val="00D97FDB"/>
    <w:rsid w:val="00DA121E"/>
    <w:rsid w:val="00DA19FC"/>
    <w:rsid w:val="00DA1BB3"/>
    <w:rsid w:val="00DA2285"/>
    <w:rsid w:val="00DA3586"/>
    <w:rsid w:val="00DA3743"/>
    <w:rsid w:val="00DA4967"/>
    <w:rsid w:val="00DA5150"/>
    <w:rsid w:val="00DA552C"/>
    <w:rsid w:val="00DA6BDB"/>
    <w:rsid w:val="00DA6E3B"/>
    <w:rsid w:val="00DA6E82"/>
    <w:rsid w:val="00DA7FCF"/>
    <w:rsid w:val="00DB06FA"/>
    <w:rsid w:val="00DB08EC"/>
    <w:rsid w:val="00DB149E"/>
    <w:rsid w:val="00DB1630"/>
    <w:rsid w:val="00DB397D"/>
    <w:rsid w:val="00DB3C50"/>
    <w:rsid w:val="00DB405E"/>
    <w:rsid w:val="00DB497F"/>
    <w:rsid w:val="00DB4A9A"/>
    <w:rsid w:val="00DB4F7B"/>
    <w:rsid w:val="00DB532E"/>
    <w:rsid w:val="00DB5DAB"/>
    <w:rsid w:val="00DB5DC8"/>
    <w:rsid w:val="00DB66EC"/>
    <w:rsid w:val="00DB6E17"/>
    <w:rsid w:val="00DB6E90"/>
    <w:rsid w:val="00DB7A06"/>
    <w:rsid w:val="00DB7AEC"/>
    <w:rsid w:val="00DB7DC7"/>
    <w:rsid w:val="00DC1B55"/>
    <w:rsid w:val="00DC1D6D"/>
    <w:rsid w:val="00DC1DE7"/>
    <w:rsid w:val="00DC24A1"/>
    <w:rsid w:val="00DC2ED2"/>
    <w:rsid w:val="00DC3756"/>
    <w:rsid w:val="00DC4AEF"/>
    <w:rsid w:val="00DC4B80"/>
    <w:rsid w:val="00DC4BBA"/>
    <w:rsid w:val="00DC4EC8"/>
    <w:rsid w:val="00DC52AF"/>
    <w:rsid w:val="00DC6200"/>
    <w:rsid w:val="00DC653F"/>
    <w:rsid w:val="00DC72EF"/>
    <w:rsid w:val="00DC7890"/>
    <w:rsid w:val="00DD0309"/>
    <w:rsid w:val="00DD03CB"/>
    <w:rsid w:val="00DD05E6"/>
    <w:rsid w:val="00DD1323"/>
    <w:rsid w:val="00DD25B0"/>
    <w:rsid w:val="00DD3C12"/>
    <w:rsid w:val="00DD42D0"/>
    <w:rsid w:val="00DD5412"/>
    <w:rsid w:val="00DD6693"/>
    <w:rsid w:val="00DE05C3"/>
    <w:rsid w:val="00DE1B73"/>
    <w:rsid w:val="00DE2CE3"/>
    <w:rsid w:val="00DE3CA8"/>
    <w:rsid w:val="00DE4075"/>
    <w:rsid w:val="00DE4A44"/>
    <w:rsid w:val="00DE4EF7"/>
    <w:rsid w:val="00DE5149"/>
    <w:rsid w:val="00DE5AE3"/>
    <w:rsid w:val="00DE5B7A"/>
    <w:rsid w:val="00DE6C7C"/>
    <w:rsid w:val="00DE78BD"/>
    <w:rsid w:val="00DF1606"/>
    <w:rsid w:val="00DF19E8"/>
    <w:rsid w:val="00DF1CAB"/>
    <w:rsid w:val="00DF2358"/>
    <w:rsid w:val="00DF2530"/>
    <w:rsid w:val="00DF28CE"/>
    <w:rsid w:val="00DF2ED6"/>
    <w:rsid w:val="00DF2F4B"/>
    <w:rsid w:val="00DF34AF"/>
    <w:rsid w:val="00DF367F"/>
    <w:rsid w:val="00DF4B25"/>
    <w:rsid w:val="00DF5097"/>
    <w:rsid w:val="00DF6CF5"/>
    <w:rsid w:val="00DF74C2"/>
    <w:rsid w:val="00E009F4"/>
    <w:rsid w:val="00E01500"/>
    <w:rsid w:val="00E01C68"/>
    <w:rsid w:val="00E02179"/>
    <w:rsid w:val="00E037BE"/>
    <w:rsid w:val="00E046CD"/>
    <w:rsid w:val="00E047E9"/>
    <w:rsid w:val="00E05D5D"/>
    <w:rsid w:val="00E06B73"/>
    <w:rsid w:val="00E07247"/>
    <w:rsid w:val="00E10922"/>
    <w:rsid w:val="00E11FE6"/>
    <w:rsid w:val="00E1251A"/>
    <w:rsid w:val="00E129DE"/>
    <w:rsid w:val="00E130BB"/>
    <w:rsid w:val="00E13648"/>
    <w:rsid w:val="00E13F03"/>
    <w:rsid w:val="00E14AB9"/>
    <w:rsid w:val="00E15161"/>
    <w:rsid w:val="00E158F4"/>
    <w:rsid w:val="00E15B41"/>
    <w:rsid w:val="00E15EA1"/>
    <w:rsid w:val="00E1624B"/>
    <w:rsid w:val="00E16968"/>
    <w:rsid w:val="00E16B03"/>
    <w:rsid w:val="00E16E46"/>
    <w:rsid w:val="00E17090"/>
    <w:rsid w:val="00E178C6"/>
    <w:rsid w:val="00E201AC"/>
    <w:rsid w:val="00E2047B"/>
    <w:rsid w:val="00E206D7"/>
    <w:rsid w:val="00E20DEA"/>
    <w:rsid w:val="00E215EB"/>
    <w:rsid w:val="00E21906"/>
    <w:rsid w:val="00E21ED2"/>
    <w:rsid w:val="00E22557"/>
    <w:rsid w:val="00E2298C"/>
    <w:rsid w:val="00E2305B"/>
    <w:rsid w:val="00E23499"/>
    <w:rsid w:val="00E2392C"/>
    <w:rsid w:val="00E2453C"/>
    <w:rsid w:val="00E25821"/>
    <w:rsid w:val="00E25BEC"/>
    <w:rsid w:val="00E25CC2"/>
    <w:rsid w:val="00E25EAF"/>
    <w:rsid w:val="00E2623A"/>
    <w:rsid w:val="00E26F63"/>
    <w:rsid w:val="00E31E46"/>
    <w:rsid w:val="00E322BB"/>
    <w:rsid w:val="00E3236B"/>
    <w:rsid w:val="00E323A9"/>
    <w:rsid w:val="00E32C72"/>
    <w:rsid w:val="00E32E2B"/>
    <w:rsid w:val="00E33065"/>
    <w:rsid w:val="00E3320F"/>
    <w:rsid w:val="00E349B5"/>
    <w:rsid w:val="00E34D51"/>
    <w:rsid w:val="00E35A5A"/>
    <w:rsid w:val="00E375D9"/>
    <w:rsid w:val="00E375E0"/>
    <w:rsid w:val="00E3791B"/>
    <w:rsid w:val="00E37C9A"/>
    <w:rsid w:val="00E403F0"/>
    <w:rsid w:val="00E40485"/>
    <w:rsid w:val="00E4167A"/>
    <w:rsid w:val="00E41995"/>
    <w:rsid w:val="00E4213D"/>
    <w:rsid w:val="00E422CD"/>
    <w:rsid w:val="00E43534"/>
    <w:rsid w:val="00E43620"/>
    <w:rsid w:val="00E43A6B"/>
    <w:rsid w:val="00E442DB"/>
    <w:rsid w:val="00E444E4"/>
    <w:rsid w:val="00E44A19"/>
    <w:rsid w:val="00E45676"/>
    <w:rsid w:val="00E45B63"/>
    <w:rsid w:val="00E46052"/>
    <w:rsid w:val="00E50F19"/>
    <w:rsid w:val="00E51A6C"/>
    <w:rsid w:val="00E51B8C"/>
    <w:rsid w:val="00E51E58"/>
    <w:rsid w:val="00E523F8"/>
    <w:rsid w:val="00E52427"/>
    <w:rsid w:val="00E537EB"/>
    <w:rsid w:val="00E539B7"/>
    <w:rsid w:val="00E552C7"/>
    <w:rsid w:val="00E5548F"/>
    <w:rsid w:val="00E5584A"/>
    <w:rsid w:val="00E562A7"/>
    <w:rsid w:val="00E57D6F"/>
    <w:rsid w:val="00E60269"/>
    <w:rsid w:val="00E608D3"/>
    <w:rsid w:val="00E61496"/>
    <w:rsid w:val="00E61745"/>
    <w:rsid w:val="00E62804"/>
    <w:rsid w:val="00E62946"/>
    <w:rsid w:val="00E62B21"/>
    <w:rsid w:val="00E63C43"/>
    <w:rsid w:val="00E64ABD"/>
    <w:rsid w:val="00E6521B"/>
    <w:rsid w:val="00E65528"/>
    <w:rsid w:val="00E65785"/>
    <w:rsid w:val="00E65D14"/>
    <w:rsid w:val="00E661B5"/>
    <w:rsid w:val="00E7067B"/>
    <w:rsid w:val="00E70B68"/>
    <w:rsid w:val="00E70EF8"/>
    <w:rsid w:val="00E7182B"/>
    <w:rsid w:val="00E71C89"/>
    <w:rsid w:val="00E71D55"/>
    <w:rsid w:val="00E72FD9"/>
    <w:rsid w:val="00E73A67"/>
    <w:rsid w:val="00E7425F"/>
    <w:rsid w:val="00E74C33"/>
    <w:rsid w:val="00E74EF7"/>
    <w:rsid w:val="00E75070"/>
    <w:rsid w:val="00E75498"/>
    <w:rsid w:val="00E758BD"/>
    <w:rsid w:val="00E7590C"/>
    <w:rsid w:val="00E75AEE"/>
    <w:rsid w:val="00E75B4F"/>
    <w:rsid w:val="00E75F93"/>
    <w:rsid w:val="00E7665E"/>
    <w:rsid w:val="00E77044"/>
    <w:rsid w:val="00E773F6"/>
    <w:rsid w:val="00E77485"/>
    <w:rsid w:val="00E77604"/>
    <w:rsid w:val="00E777C0"/>
    <w:rsid w:val="00E8045B"/>
    <w:rsid w:val="00E80B37"/>
    <w:rsid w:val="00E80D74"/>
    <w:rsid w:val="00E80DFA"/>
    <w:rsid w:val="00E814D5"/>
    <w:rsid w:val="00E81BBE"/>
    <w:rsid w:val="00E82019"/>
    <w:rsid w:val="00E82B78"/>
    <w:rsid w:val="00E82D6C"/>
    <w:rsid w:val="00E8331F"/>
    <w:rsid w:val="00E834B6"/>
    <w:rsid w:val="00E83936"/>
    <w:rsid w:val="00E83B2E"/>
    <w:rsid w:val="00E83C06"/>
    <w:rsid w:val="00E84FC4"/>
    <w:rsid w:val="00E859FD"/>
    <w:rsid w:val="00E86685"/>
    <w:rsid w:val="00E86E24"/>
    <w:rsid w:val="00E9099F"/>
    <w:rsid w:val="00E909EB"/>
    <w:rsid w:val="00E90C25"/>
    <w:rsid w:val="00E917A4"/>
    <w:rsid w:val="00E9222B"/>
    <w:rsid w:val="00E93C01"/>
    <w:rsid w:val="00E93C80"/>
    <w:rsid w:val="00E940BB"/>
    <w:rsid w:val="00E947D7"/>
    <w:rsid w:val="00E949CD"/>
    <w:rsid w:val="00E95445"/>
    <w:rsid w:val="00E96690"/>
    <w:rsid w:val="00E9741B"/>
    <w:rsid w:val="00E97DE1"/>
    <w:rsid w:val="00E97E1D"/>
    <w:rsid w:val="00EA0378"/>
    <w:rsid w:val="00EA1FFE"/>
    <w:rsid w:val="00EA3959"/>
    <w:rsid w:val="00EA444C"/>
    <w:rsid w:val="00EA488C"/>
    <w:rsid w:val="00EA4AD6"/>
    <w:rsid w:val="00EA618C"/>
    <w:rsid w:val="00EA61CF"/>
    <w:rsid w:val="00EA7251"/>
    <w:rsid w:val="00EA74CF"/>
    <w:rsid w:val="00EA7505"/>
    <w:rsid w:val="00EA750F"/>
    <w:rsid w:val="00EB0696"/>
    <w:rsid w:val="00EB2AC1"/>
    <w:rsid w:val="00EB34B3"/>
    <w:rsid w:val="00EB3EDC"/>
    <w:rsid w:val="00EB4034"/>
    <w:rsid w:val="00EB48CF"/>
    <w:rsid w:val="00EB4D4C"/>
    <w:rsid w:val="00EB5AE2"/>
    <w:rsid w:val="00EB73C4"/>
    <w:rsid w:val="00EB7B58"/>
    <w:rsid w:val="00EB7BCA"/>
    <w:rsid w:val="00EC038E"/>
    <w:rsid w:val="00EC147C"/>
    <w:rsid w:val="00EC1560"/>
    <w:rsid w:val="00EC1FBF"/>
    <w:rsid w:val="00EC207A"/>
    <w:rsid w:val="00EC24AB"/>
    <w:rsid w:val="00EC2DA3"/>
    <w:rsid w:val="00EC39C9"/>
    <w:rsid w:val="00EC41DF"/>
    <w:rsid w:val="00EC4460"/>
    <w:rsid w:val="00EC447C"/>
    <w:rsid w:val="00EC511F"/>
    <w:rsid w:val="00EC7E1D"/>
    <w:rsid w:val="00ED056A"/>
    <w:rsid w:val="00ED0CB9"/>
    <w:rsid w:val="00ED1791"/>
    <w:rsid w:val="00ED1BF0"/>
    <w:rsid w:val="00ED20ED"/>
    <w:rsid w:val="00ED2A8C"/>
    <w:rsid w:val="00ED2C50"/>
    <w:rsid w:val="00ED2D7B"/>
    <w:rsid w:val="00ED308F"/>
    <w:rsid w:val="00ED414B"/>
    <w:rsid w:val="00ED47F2"/>
    <w:rsid w:val="00ED49B9"/>
    <w:rsid w:val="00ED4C39"/>
    <w:rsid w:val="00ED4FE6"/>
    <w:rsid w:val="00ED648D"/>
    <w:rsid w:val="00ED6498"/>
    <w:rsid w:val="00ED6DBA"/>
    <w:rsid w:val="00ED6FEF"/>
    <w:rsid w:val="00ED7D52"/>
    <w:rsid w:val="00ED7ED3"/>
    <w:rsid w:val="00EE0658"/>
    <w:rsid w:val="00EE1068"/>
    <w:rsid w:val="00EE10D7"/>
    <w:rsid w:val="00EE1519"/>
    <w:rsid w:val="00EE2663"/>
    <w:rsid w:val="00EE2F57"/>
    <w:rsid w:val="00EE2FD8"/>
    <w:rsid w:val="00EE3117"/>
    <w:rsid w:val="00EE3372"/>
    <w:rsid w:val="00EE35F8"/>
    <w:rsid w:val="00EE395F"/>
    <w:rsid w:val="00EE4A62"/>
    <w:rsid w:val="00EE5D24"/>
    <w:rsid w:val="00EE5D95"/>
    <w:rsid w:val="00EE60B1"/>
    <w:rsid w:val="00EE66FB"/>
    <w:rsid w:val="00EE6C50"/>
    <w:rsid w:val="00EE6FE6"/>
    <w:rsid w:val="00EE7437"/>
    <w:rsid w:val="00EF0194"/>
    <w:rsid w:val="00EF0600"/>
    <w:rsid w:val="00EF1108"/>
    <w:rsid w:val="00EF1346"/>
    <w:rsid w:val="00EF14B5"/>
    <w:rsid w:val="00EF23E3"/>
    <w:rsid w:val="00EF262F"/>
    <w:rsid w:val="00EF2DAE"/>
    <w:rsid w:val="00EF3435"/>
    <w:rsid w:val="00EF353F"/>
    <w:rsid w:val="00EF3721"/>
    <w:rsid w:val="00EF5636"/>
    <w:rsid w:val="00EF5792"/>
    <w:rsid w:val="00EF7528"/>
    <w:rsid w:val="00EF7F17"/>
    <w:rsid w:val="00F00353"/>
    <w:rsid w:val="00F009AE"/>
    <w:rsid w:val="00F00D83"/>
    <w:rsid w:val="00F01A5E"/>
    <w:rsid w:val="00F01C47"/>
    <w:rsid w:val="00F01D39"/>
    <w:rsid w:val="00F0230B"/>
    <w:rsid w:val="00F03486"/>
    <w:rsid w:val="00F0357A"/>
    <w:rsid w:val="00F0384B"/>
    <w:rsid w:val="00F03960"/>
    <w:rsid w:val="00F042B0"/>
    <w:rsid w:val="00F04E95"/>
    <w:rsid w:val="00F05680"/>
    <w:rsid w:val="00F05CF0"/>
    <w:rsid w:val="00F069BB"/>
    <w:rsid w:val="00F06B3C"/>
    <w:rsid w:val="00F06B96"/>
    <w:rsid w:val="00F06F81"/>
    <w:rsid w:val="00F07747"/>
    <w:rsid w:val="00F07D26"/>
    <w:rsid w:val="00F10FDC"/>
    <w:rsid w:val="00F11505"/>
    <w:rsid w:val="00F1175C"/>
    <w:rsid w:val="00F118C3"/>
    <w:rsid w:val="00F1252A"/>
    <w:rsid w:val="00F1335F"/>
    <w:rsid w:val="00F137B5"/>
    <w:rsid w:val="00F137BF"/>
    <w:rsid w:val="00F13D16"/>
    <w:rsid w:val="00F14336"/>
    <w:rsid w:val="00F145F5"/>
    <w:rsid w:val="00F15B75"/>
    <w:rsid w:val="00F16B54"/>
    <w:rsid w:val="00F17D8D"/>
    <w:rsid w:val="00F22190"/>
    <w:rsid w:val="00F22465"/>
    <w:rsid w:val="00F22A24"/>
    <w:rsid w:val="00F22D32"/>
    <w:rsid w:val="00F2337D"/>
    <w:rsid w:val="00F2354F"/>
    <w:rsid w:val="00F23F90"/>
    <w:rsid w:val="00F24001"/>
    <w:rsid w:val="00F24AE6"/>
    <w:rsid w:val="00F24CD7"/>
    <w:rsid w:val="00F24D2F"/>
    <w:rsid w:val="00F24D73"/>
    <w:rsid w:val="00F25410"/>
    <w:rsid w:val="00F25D7B"/>
    <w:rsid w:val="00F262DC"/>
    <w:rsid w:val="00F26924"/>
    <w:rsid w:val="00F26D06"/>
    <w:rsid w:val="00F26F5F"/>
    <w:rsid w:val="00F30D49"/>
    <w:rsid w:val="00F317A2"/>
    <w:rsid w:val="00F3258D"/>
    <w:rsid w:val="00F342A0"/>
    <w:rsid w:val="00F34A87"/>
    <w:rsid w:val="00F34BDC"/>
    <w:rsid w:val="00F34EF2"/>
    <w:rsid w:val="00F35C63"/>
    <w:rsid w:val="00F36FE2"/>
    <w:rsid w:val="00F37534"/>
    <w:rsid w:val="00F41841"/>
    <w:rsid w:val="00F41B4E"/>
    <w:rsid w:val="00F42B9B"/>
    <w:rsid w:val="00F43524"/>
    <w:rsid w:val="00F43680"/>
    <w:rsid w:val="00F43AD7"/>
    <w:rsid w:val="00F43B90"/>
    <w:rsid w:val="00F43EE3"/>
    <w:rsid w:val="00F44143"/>
    <w:rsid w:val="00F4432C"/>
    <w:rsid w:val="00F44540"/>
    <w:rsid w:val="00F44D18"/>
    <w:rsid w:val="00F45783"/>
    <w:rsid w:val="00F45E83"/>
    <w:rsid w:val="00F46CDC"/>
    <w:rsid w:val="00F47717"/>
    <w:rsid w:val="00F47EE3"/>
    <w:rsid w:val="00F5011A"/>
    <w:rsid w:val="00F505E6"/>
    <w:rsid w:val="00F510EC"/>
    <w:rsid w:val="00F5158E"/>
    <w:rsid w:val="00F51733"/>
    <w:rsid w:val="00F51826"/>
    <w:rsid w:val="00F52195"/>
    <w:rsid w:val="00F52D1E"/>
    <w:rsid w:val="00F53625"/>
    <w:rsid w:val="00F5375F"/>
    <w:rsid w:val="00F53C0D"/>
    <w:rsid w:val="00F53F1B"/>
    <w:rsid w:val="00F55B12"/>
    <w:rsid w:val="00F55C24"/>
    <w:rsid w:val="00F55F7B"/>
    <w:rsid w:val="00F56538"/>
    <w:rsid w:val="00F565FA"/>
    <w:rsid w:val="00F56B7F"/>
    <w:rsid w:val="00F57E15"/>
    <w:rsid w:val="00F57F02"/>
    <w:rsid w:val="00F60019"/>
    <w:rsid w:val="00F607E5"/>
    <w:rsid w:val="00F61561"/>
    <w:rsid w:val="00F616C2"/>
    <w:rsid w:val="00F61905"/>
    <w:rsid w:val="00F62237"/>
    <w:rsid w:val="00F62280"/>
    <w:rsid w:val="00F6294F"/>
    <w:rsid w:val="00F635C2"/>
    <w:rsid w:val="00F644E4"/>
    <w:rsid w:val="00F653BE"/>
    <w:rsid w:val="00F6755A"/>
    <w:rsid w:val="00F67788"/>
    <w:rsid w:val="00F67FCF"/>
    <w:rsid w:val="00F7022B"/>
    <w:rsid w:val="00F71705"/>
    <w:rsid w:val="00F720EA"/>
    <w:rsid w:val="00F72935"/>
    <w:rsid w:val="00F730D3"/>
    <w:rsid w:val="00F73783"/>
    <w:rsid w:val="00F74927"/>
    <w:rsid w:val="00F75F7B"/>
    <w:rsid w:val="00F76017"/>
    <w:rsid w:val="00F764B2"/>
    <w:rsid w:val="00F80026"/>
    <w:rsid w:val="00F804B4"/>
    <w:rsid w:val="00F80834"/>
    <w:rsid w:val="00F8222F"/>
    <w:rsid w:val="00F82C98"/>
    <w:rsid w:val="00F82EFC"/>
    <w:rsid w:val="00F84552"/>
    <w:rsid w:val="00F846D0"/>
    <w:rsid w:val="00F85A90"/>
    <w:rsid w:val="00F878AA"/>
    <w:rsid w:val="00F87D81"/>
    <w:rsid w:val="00F87D90"/>
    <w:rsid w:val="00F903CC"/>
    <w:rsid w:val="00F90F9C"/>
    <w:rsid w:val="00F910D0"/>
    <w:rsid w:val="00F91387"/>
    <w:rsid w:val="00F91491"/>
    <w:rsid w:val="00F915A5"/>
    <w:rsid w:val="00F916AC"/>
    <w:rsid w:val="00F919C8"/>
    <w:rsid w:val="00F91CEF"/>
    <w:rsid w:val="00F92AC3"/>
    <w:rsid w:val="00F93490"/>
    <w:rsid w:val="00F936B3"/>
    <w:rsid w:val="00F95E66"/>
    <w:rsid w:val="00F96193"/>
    <w:rsid w:val="00F96FDE"/>
    <w:rsid w:val="00F97719"/>
    <w:rsid w:val="00F97767"/>
    <w:rsid w:val="00FA017D"/>
    <w:rsid w:val="00FA04ED"/>
    <w:rsid w:val="00FA1E20"/>
    <w:rsid w:val="00FA231F"/>
    <w:rsid w:val="00FA23B8"/>
    <w:rsid w:val="00FA2500"/>
    <w:rsid w:val="00FA3921"/>
    <w:rsid w:val="00FA4152"/>
    <w:rsid w:val="00FA4456"/>
    <w:rsid w:val="00FA4BBC"/>
    <w:rsid w:val="00FA503F"/>
    <w:rsid w:val="00FA56DC"/>
    <w:rsid w:val="00FA5D09"/>
    <w:rsid w:val="00FA5ECF"/>
    <w:rsid w:val="00FA6244"/>
    <w:rsid w:val="00FA6A96"/>
    <w:rsid w:val="00FA7E8E"/>
    <w:rsid w:val="00FB0B04"/>
    <w:rsid w:val="00FB0FD9"/>
    <w:rsid w:val="00FB0FF0"/>
    <w:rsid w:val="00FB18DE"/>
    <w:rsid w:val="00FB2A44"/>
    <w:rsid w:val="00FB2AC1"/>
    <w:rsid w:val="00FB394D"/>
    <w:rsid w:val="00FB3B79"/>
    <w:rsid w:val="00FB3EAE"/>
    <w:rsid w:val="00FB44DB"/>
    <w:rsid w:val="00FB44FA"/>
    <w:rsid w:val="00FB4B70"/>
    <w:rsid w:val="00FB4CB3"/>
    <w:rsid w:val="00FB57FD"/>
    <w:rsid w:val="00FB5B4E"/>
    <w:rsid w:val="00FB68B3"/>
    <w:rsid w:val="00FB6AC8"/>
    <w:rsid w:val="00FB6B28"/>
    <w:rsid w:val="00FB6F28"/>
    <w:rsid w:val="00FC02A8"/>
    <w:rsid w:val="00FC0351"/>
    <w:rsid w:val="00FC03AD"/>
    <w:rsid w:val="00FC07F2"/>
    <w:rsid w:val="00FC0AE6"/>
    <w:rsid w:val="00FC2C24"/>
    <w:rsid w:val="00FC30B1"/>
    <w:rsid w:val="00FC31E2"/>
    <w:rsid w:val="00FC3511"/>
    <w:rsid w:val="00FC3898"/>
    <w:rsid w:val="00FC3A70"/>
    <w:rsid w:val="00FC4F5E"/>
    <w:rsid w:val="00FC5636"/>
    <w:rsid w:val="00FC59DD"/>
    <w:rsid w:val="00FC5A73"/>
    <w:rsid w:val="00FC5DA3"/>
    <w:rsid w:val="00FC5EF5"/>
    <w:rsid w:val="00FC609A"/>
    <w:rsid w:val="00FC6BA1"/>
    <w:rsid w:val="00FC7DD4"/>
    <w:rsid w:val="00FD001B"/>
    <w:rsid w:val="00FD093F"/>
    <w:rsid w:val="00FD16BB"/>
    <w:rsid w:val="00FD16E4"/>
    <w:rsid w:val="00FD1927"/>
    <w:rsid w:val="00FD1BEC"/>
    <w:rsid w:val="00FD1FF4"/>
    <w:rsid w:val="00FD43BF"/>
    <w:rsid w:val="00FD445F"/>
    <w:rsid w:val="00FD4636"/>
    <w:rsid w:val="00FD46E4"/>
    <w:rsid w:val="00FD51A0"/>
    <w:rsid w:val="00FD551B"/>
    <w:rsid w:val="00FD5982"/>
    <w:rsid w:val="00FD5E06"/>
    <w:rsid w:val="00FD69A7"/>
    <w:rsid w:val="00FD6C1F"/>
    <w:rsid w:val="00FD6DBB"/>
    <w:rsid w:val="00FD7250"/>
    <w:rsid w:val="00FD7C3F"/>
    <w:rsid w:val="00FD7CAD"/>
    <w:rsid w:val="00FD7D55"/>
    <w:rsid w:val="00FE02DF"/>
    <w:rsid w:val="00FE08DD"/>
    <w:rsid w:val="00FE10AD"/>
    <w:rsid w:val="00FE2EE7"/>
    <w:rsid w:val="00FE34D4"/>
    <w:rsid w:val="00FE3F76"/>
    <w:rsid w:val="00FE3F90"/>
    <w:rsid w:val="00FE45BF"/>
    <w:rsid w:val="00FE48D6"/>
    <w:rsid w:val="00FE4A62"/>
    <w:rsid w:val="00FE625E"/>
    <w:rsid w:val="00FE69A0"/>
    <w:rsid w:val="00FE6E3D"/>
    <w:rsid w:val="00FF0522"/>
    <w:rsid w:val="00FF23E0"/>
    <w:rsid w:val="00FF2A27"/>
    <w:rsid w:val="00FF2E4B"/>
    <w:rsid w:val="00FF3060"/>
    <w:rsid w:val="00FF44B1"/>
    <w:rsid w:val="00FF4ABE"/>
    <w:rsid w:val="00FF4EBC"/>
    <w:rsid w:val="00FF5D19"/>
    <w:rsid w:val="00FF6BDA"/>
    <w:rsid w:val="00FF715D"/>
    <w:rsid w:val="00FF733B"/>
    <w:rsid w:val="00FF78C6"/>
    <w:rsid w:val="00FF7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3F56CD"/>
  <w15:docId w15:val="{B5266BA7-69F3-40CE-83BF-53B6B3860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ar-DZ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1526E"/>
    <w:pPr>
      <w:widowControl w:val="0"/>
      <w:suppressAutoHyphens/>
      <w:jc w:val="left"/>
    </w:pPr>
    <w:rPr>
      <w:color w:val="00000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1">
    <w:name w:val="Titre 11"/>
    <w:basedOn w:val="Heading"/>
    <w:rsid w:val="0091526E"/>
  </w:style>
  <w:style w:type="paragraph" w:customStyle="1" w:styleId="Titre21">
    <w:name w:val="Titre 21"/>
    <w:basedOn w:val="Heading"/>
    <w:rsid w:val="0091526E"/>
  </w:style>
  <w:style w:type="paragraph" w:customStyle="1" w:styleId="Titre31">
    <w:name w:val="Titre 31"/>
    <w:basedOn w:val="Heading"/>
    <w:rsid w:val="0091526E"/>
  </w:style>
  <w:style w:type="character" w:customStyle="1" w:styleId="Bullets">
    <w:name w:val="Bullets"/>
    <w:rsid w:val="0091526E"/>
    <w:rPr>
      <w:rFonts w:ascii="OpenSymbol" w:eastAsia="OpenSymbol" w:hAnsi="OpenSymbol" w:cs="OpenSymbol"/>
    </w:rPr>
  </w:style>
  <w:style w:type="character" w:customStyle="1" w:styleId="ListLabel1">
    <w:name w:val="ListLabel 1"/>
    <w:rsid w:val="0091526E"/>
    <w:rPr>
      <w:rFonts w:cs="Symbol"/>
    </w:rPr>
  </w:style>
  <w:style w:type="character" w:customStyle="1" w:styleId="ListLabel2">
    <w:name w:val="ListLabel 2"/>
    <w:rsid w:val="0091526E"/>
    <w:rPr>
      <w:rFonts w:cs="OpenSymbol"/>
    </w:rPr>
  </w:style>
  <w:style w:type="character" w:customStyle="1" w:styleId="ListLabel3">
    <w:name w:val="ListLabel 3"/>
    <w:rsid w:val="0091526E"/>
    <w:rPr>
      <w:rFonts w:cs="Symbol"/>
    </w:rPr>
  </w:style>
  <w:style w:type="character" w:customStyle="1" w:styleId="ListLabel4">
    <w:name w:val="ListLabel 4"/>
    <w:rsid w:val="0091526E"/>
    <w:rPr>
      <w:rFonts w:cs="OpenSymbol"/>
    </w:rPr>
  </w:style>
  <w:style w:type="paragraph" w:customStyle="1" w:styleId="Heading">
    <w:name w:val="Heading"/>
    <w:basedOn w:val="Normal"/>
    <w:next w:val="TextBody"/>
    <w:rsid w:val="0091526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Normal"/>
    <w:rsid w:val="0091526E"/>
    <w:pPr>
      <w:spacing w:after="140" w:line="288" w:lineRule="auto"/>
    </w:pPr>
  </w:style>
  <w:style w:type="paragraph" w:styleId="Liste">
    <w:name w:val="List"/>
    <w:basedOn w:val="TextBody"/>
    <w:rsid w:val="0091526E"/>
    <w:rPr>
      <w:rFonts w:cs="DejaVu Sans"/>
    </w:rPr>
  </w:style>
  <w:style w:type="paragraph" w:customStyle="1" w:styleId="Lgende1">
    <w:name w:val="Légende1"/>
    <w:basedOn w:val="Normal"/>
    <w:rsid w:val="0091526E"/>
    <w:pPr>
      <w:suppressLineNumbers/>
      <w:spacing w:before="120" w:after="120"/>
    </w:pPr>
    <w:rPr>
      <w:rFonts w:cs="DejaVu Sans"/>
      <w:i/>
      <w:iCs/>
    </w:rPr>
  </w:style>
  <w:style w:type="paragraph" w:customStyle="1" w:styleId="Index">
    <w:name w:val="Index"/>
    <w:basedOn w:val="Normal"/>
    <w:rsid w:val="0091526E"/>
    <w:pPr>
      <w:suppressLineNumbers/>
    </w:pPr>
    <w:rPr>
      <w:rFonts w:cs="DejaVu Sans"/>
    </w:rPr>
  </w:style>
  <w:style w:type="paragraph" w:styleId="Lgende">
    <w:name w:val="caption"/>
    <w:basedOn w:val="Normal"/>
    <w:rsid w:val="0091526E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Normal"/>
    <w:rsid w:val="0091526E"/>
    <w:pPr>
      <w:suppressLineNumbers/>
    </w:pPr>
  </w:style>
  <w:style w:type="paragraph" w:customStyle="1" w:styleId="Table">
    <w:name w:val="Table"/>
    <w:basedOn w:val="Lgende"/>
    <w:rsid w:val="0091526E"/>
  </w:style>
  <w:style w:type="paragraph" w:customStyle="1" w:styleId="FrameContents">
    <w:name w:val="Frame Contents"/>
    <w:basedOn w:val="Normal"/>
    <w:rsid w:val="0091526E"/>
  </w:style>
  <w:style w:type="paragraph" w:customStyle="1" w:styleId="Quotations">
    <w:name w:val="Quotations"/>
    <w:basedOn w:val="Normal"/>
    <w:rsid w:val="0091526E"/>
  </w:style>
  <w:style w:type="paragraph" w:styleId="Titre">
    <w:name w:val="Title"/>
    <w:basedOn w:val="Heading"/>
    <w:rsid w:val="0091526E"/>
  </w:style>
  <w:style w:type="paragraph" w:styleId="Sous-titre">
    <w:name w:val="Subtitle"/>
    <w:basedOn w:val="Heading"/>
    <w:rsid w:val="0091526E"/>
  </w:style>
  <w:style w:type="paragraph" w:styleId="Paragraphedeliste">
    <w:name w:val="List Paragraph"/>
    <w:basedOn w:val="Normal"/>
    <w:link w:val="ParagraphedelisteCar"/>
    <w:uiPriority w:val="34"/>
    <w:qFormat/>
    <w:rsid w:val="00D81157"/>
    <w:pPr>
      <w:widowControl/>
      <w:suppressAutoHyphens w:val="0"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2"/>
      <w:szCs w:val="22"/>
      <w:lang w:val="fr-FR" w:eastAsia="fr-FR" w:bidi="ar-SA"/>
    </w:rPr>
  </w:style>
  <w:style w:type="table" w:styleId="Grilledutableau">
    <w:name w:val="Table Grid"/>
    <w:basedOn w:val="TableauNormal"/>
    <w:uiPriority w:val="39"/>
    <w:rsid w:val="00D32C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0B6D67"/>
    <w:rPr>
      <w:color w:val="0563C1" w:themeColor="hyperlink"/>
      <w:u w:val="single"/>
    </w:rPr>
  </w:style>
  <w:style w:type="character" w:styleId="Accentuationlgre">
    <w:name w:val="Subtle Emphasis"/>
    <w:basedOn w:val="Policepardfaut"/>
    <w:uiPriority w:val="19"/>
    <w:qFormat/>
    <w:rsid w:val="00BF6919"/>
    <w:rPr>
      <w:i/>
      <w:iCs/>
      <w:color w:val="808080" w:themeColor="text1" w:themeTint="7F"/>
    </w:rPr>
  </w:style>
  <w:style w:type="paragraph" w:styleId="En-tte">
    <w:name w:val="header"/>
    <w:basedOn w:val="Normal"/>
    <w:link w:val="En-tt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20CA6"/>
    <w:rPr>
      <w:color w:val="00000A"/>
    </w:rPr>
  </w:style>
  <w:style w:type="paragraph" w:styleId="Pieddepage">
    <w:name w:val="footer"/>
    <w:basedOn w:val="Normal"/>
    <w:link w:val="Pieddepag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20CA6"/>
    <w:rPr>
      <w:color w:val="00000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11B5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1B54"/>
    <w:rPr>
      <w:rFonts w:ascii="Tahoma" w:hAnsi="Tahoma" w:cs="Tahoma"/>
      <w:color w:val="00000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C3CEA"/>
    <w:pPr>
      <w:widowControl/>
      <w:suppressAutoHyphens w:val="0"/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lang w:val="fr-FR" w:eastAsia="fr-FR" w:bidi="ar-SA"/>
    </w:rPr>
  </w:style>
  <w:style w:type="character" w:styleId="Textedelespacerserv">
    <w:name w:val="Placeholder Text"/>
    <w:basedOn w:val="Policepardfaut"/>
    <w:uiPriority w:val="99"/>
    <w:semiHidden/>
    <w:rsid w:val="006A0316"/>
    <w:rPr>
      <w:color w:val="808080"/>
    </w:rPr>
  </w:style>
  <w:style w:type="character" w:customStyle="1" w:styleId="fontstyle01">
    <w:name w:val="fontstyle01"/>
    <w:basedOn w:val="Policepardfaut"/>
    <w:rsid w:val="00510FBB"/>
    <w:rPr>
      <w:rFonts w:ascii="Arial" w:hAnsi="Arial" w:cs="Arial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15">
    <w:name w:val="Style15"/>
    <w:basedOn w:val="Paragraphedeliste"/>
    <w:link w:val="Style15Car"/>
    <w:qFormat/>
    <w:rsid w:val="00E97E1D"/>
    <w:pPr>
      <w:bidi/>
      <w:spacing w:line="336" w:lineRule="auto"/>
      <w:ind w:left="452"/>
      <w:jc w:val="both"/>
    </w:pPr>
    <w:rPr>
      <w:rFonts w:asciiTheme="majorBidi" w:hAnsiTheme="majorBidi" w:cstheme="majorBidi"/>
      <w:sz w:val="28"/>
      <w:szCs w:val="28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E97E1D"/>
    <w:rPr>
      <w:rFonts w:asciiTheme="minorHAnsi" w:eastAsiaTheme="minorEastAsia" w:hAnsiTheme="minorHAnsi" w:cstheme="minorBidi"/>
      <w:sz w:val="22"/>
      <w:szCs w:val="22"/>
      <w:lang w:val="fr-FR" w:eastAsia="fr-FR" w:bidi="ar-SA"/>
    </w:rPr>
  </w:style>
  <w:style w:type="character" w:customStyle="1" w:styleId="Style15Car">
    <w:name w:val="Style15 Car"/>
    <w:basedOn w:val="ParagraphedelisteCar"/>
    <w:link w:val="Style15"/>
    <w:rsid w:val="00E97E1D"/>
    <w:rPr>
      <w:rFonts w:asciiTheme="majorBidi" w:eastAsiaTheme="minorEastAsia" w:hAnsiTheme="majorBidi" w:cstheme="majorBidi"/>
      <w:sz w:val="28"/>
      <w:szCs w:val="28"/>
      <w:lang w:val="fr-FR" w:eastAsia="fr-FR" w:bidi="ar-SA"/>
    </w:rPr>
  </w:style>
  <w:style w:type="character" w:customStyle="1" w:styleId="fontstyle21">
    <w:name w:val="fontstyle21"/>
    <w:basedOn w:val="Policepardfaut"/>
    <w:rsid w:val="00C1415A"/>
    <w:rPr>
      <w:rFonts w:ascii="Arial" w:hAnsi="Arial" w:cs="Arial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87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77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88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5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Chemistry%20Add-in%20for%20Word\Chemistry%20Gallery\Chem4Word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ntrolsStorage xmlns="urn:schemas-microsoft-com.VSTO2008Demos.ControlsStorage">
  <Controls>AAEAAAD/////AQAAAAAAAAAMAgAAAEVDaGVtNFdvcmQuQ29yZSwgVmVyc2lvbj0xLjAuMC4wLCBDdWx0dXJlPW5ldXRyYWwsIFB1YmxpY0tleVRva2VuPW51bGwHAQAAAAABAAAAAAAAAAQgQ2hlbTRXb3JkLkNvcmUuQ29udHJvbFByb3BlcnRpZXMCAAAACw==</Controls>
</Controls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5312AA-DB84-43BA-BF1D-DD8FC7FD6A91}">
  <ds:schemaRefs>
    <ds:schemaRef ds:uri="urn:schemas-microsoft-com.VSTO2008Demos.ControlsStorage"/>
  </ds:schemaRefs>
</ds:datastoreItem>
</file>

<file path=customXml/itemProps2.xml><?xml version="1.0" encoding="utf-8"?>
<ds:datastoreItem xmlns:ds="http://schemas.openxmlformats.org/officeDocument/2006/customXml" ds:itemID="{7A26D9D6-0FE6-4029-A005-21AC785CF5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Chem4Word.dotx</Template>
  <TotalTime>11205</TotalTime>
  <Pages>15</Pages>
  <Words>2313</Words>
  <Characters>12726</Characters>
  <Application>Microsoft Office Word</Application>
  <DocSecurity>0</DocSecurity>
  <Lines>106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Shm</dc:creator>
  <cp:keywords/>
  <dc:description/>
  <cp:lastModifiedBy>Shm</cp:lastModifiedBy>
  <cp:revision>711</cp:revision>
  <cp:lastPrinted>2023-12-17T09:22:00Z</cp:lastPrinted>
  <dcterms:created xsi:type="dcterms:W3CDTF">2015-09-05T08:26:00Z</dcterms:created>
  <dcterms:modified xsi:type="dcterms:W3CDTF">2026-08-27T17:31:00Z</dcterms:modified>
  <cp:contentStatus/>
  <dc:language>ar-DZ</dc:language>
</cp:coreProperties>
</file>
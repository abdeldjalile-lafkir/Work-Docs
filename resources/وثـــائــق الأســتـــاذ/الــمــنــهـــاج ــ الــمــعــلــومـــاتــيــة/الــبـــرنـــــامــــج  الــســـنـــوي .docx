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328" w:rsidRPr="007A1FD3" w:rsidRDefault="00182328" w:rsidP="00ED4174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  <w:rtl/>
          <w:lang w:bidi="ar-DZ"/>
        </w:rPr>
      </w:pPr>
    </w:p>
    <w:p w:rsidR="00ED4174" w:rsidRPr="00A13B2D" w:rsidRDefault="00ED4174" w:rsidP="00ED4174">
      <w:pPr>
        <w:pStyle w:val="Paragraphedeliste"/>
        <w:autoSpaceDE w:val="0"/>
        <w:autoSpaceDN w:val="0"/>
        <w:adjustRightInd w:val="0"/>
        <w:ind w:left="50"/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lang w:bidi="ar-DZ"/>
        </w:rPr>
      </w:pP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شــعــبــة :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جــذع مــشـــتــرك عــلــ</w:t>
      </w:r>
      <w:r w:rsidR="008A7CBF" w:rsidRPr="00A13B2D">
        <w:rPr>
          <w:rFonts w:asciiTheme="majorBidi" w:hAnsiTheme="majorBidi" w:cstheme="majorBidi" w:hint="cs"/>
          <w:b/>
          <w:bCs/>
          <w:color w:val="0070C0"/>
          <w:sz w:val="36"/>
          <w:szCs w:val="36"/>
          <w:u w:val="single"/>
          <w:rtl/>
          <w:lang w:bidi="ar-DZ"/>
        </w:rPr>
        <w:t>و</w:t>
      </w:r>
      <w:r w:rsidR="008A7CBF"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م</w:t>
      </w:r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تــكــنــولـوجــيــا ( ج .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م .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ع .</w:t>
      </w:r>
      <w:proofErr w:type="gramEnd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 xml:space="preserve"> </w:t>
      </w:r>
      <w:proofErr w:type="gramStart"/>
      <w:r w:rsidRPr="00A13B2D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ت )</w:t>
      </w:r>
      <w:proofErr w:type="gramEnd"/>
    </w:p>
    <w:p w:rsidR="00ED4174" w:rsidRPr="007A1FD3" w:rsidRDefault="00ED4174" w:rsidP="00ED4174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  <w:rtl/>
          <w:lang w:bidi="ar-DZ"/>
        </w:rPr>
      </w:pPr>
    </w:p>
    <w:p w:rsidR="00FD5162" w:rsidRPr="009C5213" w:rsidRDefault="00422920" w:rsidP="00182328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1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:</w:t>
      </w:r>
      <w:proofErr w:type="gramEnd"/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ب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ي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ئ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ة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ت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ع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ام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ل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ع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ح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اس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وب </w:t>
      </w:r>
    </w:p>
    <w:p w:rsidR="00FD5162" w:rsidRPr="009C5213" w:rsidRDefault="00FD5162" w:rsidP="009C5213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u w:val="single"/>
        </w:rPr>
      </w:pPr>
    </w:p>
    <w:tbl>
      <w:tblPr>
        <w:tblStyle w:val="Grilledutableau"/>
        <w:bidiVisual/>
        <w:tblW w:w="9638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83296" w:rsidTr="000D0BC9">
        <w:trPr>
          <w:trHeight w:val="2268"/>
        </w:trPr>
        <w:tc>
          <w:tcPr>
            <w:tcW w:w="4819" w:type="dxa"/>
            <w:vAlign w:val="center"/>
          </w:tcPr>
          <w:p w:rsidR="0064142D" w:rsidRPr="00F83296" w:rsidRDefault="0064142D" w:rsidP="0064142D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83296" w:rsidRPr="00422920" w:rsidRDefault="00F83296" w:rsidP="00F3408C">
            <w:pPr>
              <w:pStyle w:val="Paragraphedeliste"/>
              <w:numPr>
                <w:ilvl w:val="0"/>
                <w:numId w:val="2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ق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ـن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عـ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وم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ات</w:t>
            </w:r>
          </w:p>
          <w:p w:rsidR="00F83296" w:rsidRPr="00422920" w:rsidRDefault="00F83296" w:rsidP="00F3408C">
            <w:pPr>
              <w:pStyle w:val="Paragraphedeliste"/>
              <w:numPr>
                <w:ilvl w:val="0"/>
                <w:numId w:val="2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142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جـ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ـع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ـاس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2665B8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514B0F" w:rsidRPr="0064142D" w:rsidRDefault="00F83296" w:rsidP="00F3408C">
            <w:pPr>
              <w:pStyle w:val="Paragraphedeliste"/>
              <w:numPr>
                <w:ilvl w:val="0"/>
                <w:numId w:val="2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نـ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ظـ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ام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غ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</w:p>
        </w:tc>
        <w:tc>
          <w:tcPr>
            <w:tcW w:w="4819" w:type="dxa"/>
            <w:vAlign w:val="center"/>
          </w:tcPr>
          <w:p w:rsidR="002665B8" w:rsidRPr="00F83296" w:rsidRDefault="002665B8" w:rsidP="002665B8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83296" w:rsidRPr="00422920" w:rsidRDefault="00F83296" w:rsidP="002665B8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وح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</w:p>
          <w:p w:rsidR="00F83296" w:rsidRPr="00422920" w:rsidRDefault="00F83296" w:rsidP="00F83296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ـاي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2665B8"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2665B8"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2665B8"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ــاس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="002665B8"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2665B8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="002665B8"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F83296" w:rsidRPr="002665B8" w:rsidRDefault="00F83296" w:rsidP="002665B8">
            <w:pPr>
              <w:pStyle w:val="Paragraphedeliste"/>
              <w:numPr>
                <w:ilvl w:val="0"/>
                <w:numId w:val="2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ش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ـب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637805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</w:p>
        </w:tc>
      </w:tr>
    </w:tbl>
    <w:p w:rsidR="00F83296" w:rsidRPr="0064142D" w:rsidRDefault="00F83296" w:rsidP="00F83296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D5162" w:rsidRDefault="00422920" w:rsidP="00182328">
      <w:pPr>
        <w:pStyle w:val="Paragraphedeliste"/>
        <w:autoSpaceDE w:val="0"/>
        <w:autoSpaceDN w:val="0"/>
        <w:bidi/>
        <w:adjustRightInd w:val="0"/>
        <w:spacing w:after="0" w:line="360" w:lineRule="auto"/>
        <w:ind w:left="50" w:right="-426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2  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 w:rsidR="00997D03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182328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مــقـــدمـــة فـي الـبـــرمـــجـــة</w:t>
      </w:r>
    </w:p>
    <w:p w:rsidR="009C5213" w:rsidRPr="009C5213" w:rsidRDefault="009C5213" w:rsidP="009C5213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D5162" w:rsidRPr="00422920" w:rsidRDefault="00FD5162" w:rsidP="00F3408C">
      <w:pPr>
        <w:pStyle w:val="Paragraphedeliste"/>
        <w:numPr>
          <w:ilvl w:val="0"/>
          <w:numId w:val="2"/>
        </w:numPr>
        <w:tabs>
          <w:tab w:val="right" w:pos="759"/>
        </w:tabs>
        <w:autoSpaceDE w:val="0"/>
        <w:autoSpaceDN w:val="0"/>
        <w:bidi/>
        <w:adjustRightInd w:val="0"/>
        <w:spacing w:after="0" w:line="360" w:lineRule="auto"/>
        <w:ind w:left="50" w:firstLine="284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خ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ط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َّ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ط</w:t>
      </w:r>
      <w:r w:rsidR="00FA4930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ات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الا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ن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س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اب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proofErr w:type="spellStart"/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ة</w:t>
      </w:r>
      <w:proofErr w:type="spellEnd"/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  <w:r w:rsidR="00607229">
        <w:rPr>
          <w:rFonts w:asciiTheme="majorBidi" w:hAnsiTheme="majorBidi" w:cstheme="majorBidi"/>
          <w:b/>
          <w:bCs/>
          <w:color w:val="000000"/>
          <w:sz w:val="36"/>
          <w:szCs w:val="36"/>
        </w:rPr>
        <w:t>Organigrammes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59764B" w:rsidRDefault="00FD5162" w:rsidP="00F3408C">
      <w:pPr>
        <w:pStyle w:val="Paragraphedeliste"/>
        <w:numPr>
          <w:ilvl w:val="0"/>
          <w:numId w:val="2"/>
        </w:numPr>
        <w:tabs>
          <w:tab w:val="right" w:pos="759"/>
        </w:tabs>
        <w:autoSpaceDE w:val="0"/>
        <w:autoSpaceDN w:val="0"/>
        <w:bidi/>
        <w:adjustRightInd w:val="0"/>
        <w:spacing w:after="0" w:line="360" w:lineRule="auto"/>
        <w:ind w:left="50" w:firstLine="284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خ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ـــ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ار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ز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ــــــــ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 w:rsidR="00FE1E3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ــــــــ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</w:t>
      </w:r>
      <w:r w:rsidR="00D128B9"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ات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</w:t>
      </w:r>
      <w:r w:rsidR="00AF75A4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  <w:r w:rsidR="00A229F1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</w:t>
      </w:r>
      <w:r w:rsidR="00607229">
        <w:rPr>
          <w:rFonts w:asciiTheme="majorBidi" w:hAnsiTheme="majorBidi" w:cstheme="majorBidi"/>
          <w:b/>
          <w:bCs/>
          <w:color w:val="000000"/>
          <w:sz w:val="36"/>
          <w:szCs w:val="36"/>
        </w:rPr>
        <w:t>Algorithmes</w:t>
      </w:r>
      <w:r w:rsidR="00607229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</w:p>
    <w:p w:rsidR="00607229" w:rsidRPr="0064142D" w:rsidRDefault="00607229" w:rsidP="00607229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D5162" w:rsidRPr="009C5213" w:rsidRDefault="00422920" w:rsidP="00422920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3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 </w:t>
      </w:r>
      <w:r w:rsidR="00377131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377131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ت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ق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ن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ي</w:t>
      </w:r>
      <w:r w:rsidR="009C5213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ـــــ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ات</w:t>
      </w:r>
      <w:r w:rsidR="00FD5162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="00413E7A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</w:t>
      </w:r>
      <w:r w:rsidR="00D128B9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="00413E7A"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ويـــب</w:t>
      </w:r>
    </w:p>
    <w:tbl>
      <w:tblPr>
        <w:tblStyle w:val="Grilledutableau"/>
        <w:bidiVisual/>
        <w:tblW w:w="9890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5357"/>
      </w:tblGrid>
      <w:tr w:rsidR="00B04061" w:rsidTr="00B04061">
        <w:trPr>
          <w:trHeight w:val="1928"/>
        </w:trPr>
        <w:tc>
          <w:tcPr>
            <w:tcW w:w="4533" w:type="dxa"/>
            <w:vAlign w:val="center"/>
          </w:tcPr>
          <w:p w:rsidR="002665B8" w:rsidRPr="00F83296" w:rsidRDefault="002665B8" w:rsidP="000D0BC9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2665B8" w:rsidRPr="004958C1" w:rsidRDefault="002665B8" w:rsidP="00F3408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line="360" w:lineRule="auto"/>
              <w:ind w:left="709" w:hanging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ُ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ِ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  <w:p w:rsidR="002665B8" w:rsidRPr="004958C1" w:rsidRDefault="004958C1" w:rsidP="00F3408C">
            <w:pPr>
              <w:pStyle w:val="Paragraphedeliste"/>
              <w:numPr>
                <w:ilvl w:val="0"/>
                <w:numId w:val="2"/>
              </w:numPr>
              <w:tabs>
                <w:tab w:val="right" w:pos="851"/>
              </w:tabs>
              <w:autoSpaceDE w:val="0"/>
              <w:autoSpaceDN w:val="0"/>
              <w:bidi/>
              <w:adjustRightInd w:val="0"/>
              <w:spacing w:line="360" w:lineRule="auto"/>
              <w:ind w:left="709" w:hanging="425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إن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 w:rsidR="00514B0F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ـاء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ـحـ</w:t>
            </w:r>
            <w:r w:rsidR="00E34602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ة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29116B"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</w:t>
            </w:r>
            <w:r w:rsidR="0029116B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ِ</w:t>
            </w:r>
            <w:r w:rsidR="0029116B"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يــب</w:t>
            </w:r>
            <w:r w:rsidR="0029116B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ْ</w:t>
            </w:r>
          </w:p>
        </w:tc>
        <w:tc>
          <w:tcPr>
            <w:tcW w:w="5357" w:type="dxa"/>
            <w:vAlign w:val="center"/>
          </w:tcPr>
          <w:p w:rsidR="002665B8" w:rsidRPr="00F83296" w:rsidRDefault="002665B8" w:rsidP="000D0BC9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2665B8" w:rsidRPr="004958C1" w:rsidRDefault="002665B8" w:rsidP="000D0BC9">
            <w:pPr>
              <w:pStyle w:val="Paragraphedeliste"/>
              <w:numPr>
                <w:ilvl w:val="0"/>
                <w:numId w:val="2"/>
              </w:numPr>
              <w:tabs>
                <w:tab w:val="right" w:pos="993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ب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ري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ـد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الإل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كـ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 w:rsidR="00E34602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ـرون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  <w:p w:rsidR="002665B8" w:rsidRPr="004958C1" w:rsidRDefault="002665B8" w:rsidP="000D0BC9">
            <w:pPr>
              <w:pStyle w:val="Paragraphedeliste"/>
              <w:numPr>
                <w:ilvl w:val="0"/>
                <w:numId w:val="2"/>
              </w:numPr>
              <w:tabs>
                <w:tab w:val="right" w:pos="993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شـبـكـات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الـت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ـواص</w:t>
            </w:r>
            <w:r w:rsidR="004958C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ل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الاجـ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ـم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ـاع</w:t>
            </w:r>
            <w:r w:rsidR="00B04061"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</w:tc>
      </w:tr>
    </w:tbl>
    <w:p w:rsidR="000D0BC9" w:rsidRPr="0064142D" w:rsidRDefault="000D0BC9" w:rsidP="000D0BC9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422920" w:rsidRPr="00E34602" w:rsidRDefault="00422920" w:rsidP="00422920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4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ـك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ـت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ـب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 w:rsidR="00E34602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ـة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>Bureautique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 </w:t>
      </w:r>
    </w:p>
    <w:p w:rsidR="000D0BC9" w:rsidRPr="000D0BC9" w:rsidRDefault="000D0BC9" w:rsidP="000D0BC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422920" w:rsidRPr="004958C1" w:rsidRDefault="00422920" w:rsidP="00F3408C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 w:rsidR="003019A5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 w:rsidR="003019A5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ـال</w:t>
      </w:r>
      <w:r w:rsidR="003019A5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ج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ـن</w:t>
      </w:r>
      <w:r w:rsidR="003019A5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ـص</w:t>
      </w:r>
      <w:r w:rsidR="003019A5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ـوص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</w:t>
      </w:r>
      <w:r w:rsidR="00205C98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 xml:space="preserve">       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>MS-Word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</w:p>
    <w:p w:rsidR="00422920" w:rsidRPr="00422920" w:rsidRDefault="00422920" w:rsidP="00F3408C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ـج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ل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   </w:t>
      </w:r>
      <w:r w:rsidR="00205C98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>MS-E</w:t>
      </w:r>
      <w:r w:rsidR="00E34602">
        <w:rPr>
          <w:rFonts w:asciiTheme="majorBidi" w:hAnsiTheme="majorBidi" w:cstheme="majorBidi"/>
          <w:b/>
          <w:bCs/>
          <w:color w:val="000000"/>
          <w:sz w:val="36"/>
          <w:szCs w:val="36"/>
        </w:rPr>
        <w:t>XCEL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422920" w:rsidRPr="00422920" w:rsidRDefault="00593BBB" w:rsidP="00F3408C">
      <w:pPr>
        <w:pStyle w:val="Paragraphedeliste"/>
        <w:numPr>
          <w:ilvl w:val="0"/>
          <w:numId w:val="2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ind w:hanging="386"/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ـر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وض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ـت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ـق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ـة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</w:t>
      </w:r>
      <w:r w:rsidR="00205C98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</w:t>
      </w:r>
      <w:r w:rsidR="00E3460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</w:t>
      </w:r>
      <w:r w:rsidR="00422920"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 MS-PowerPoint </w:t>
      </w:r>
    </w:p>
    <w:p w:rsidR="002C2B5A" w:rsidRPr="002C2B5A" w:rsidRDefault="002C2B5A" w:rsidP="002C2B5A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20"/>
          <w:szCs w:val="20"/>
          <w:rtl/>
        </w:rPr>
      </w:pPr>
    </w:p>
    <w:p w:rsidR="007A1FD3" w:rsidRDefault="00506A0B" w:rsidP="007A1FD3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</w:rPr>
      </w:pPr>
      <w:r w:rsidRPr="00506A0B"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صــفــحــة</w:t>
      </w:r>
      <w:r w:rsidRPr="00506A0B"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</w:rPr>
        <w:t xml:space="preserve"> </w:t>
      </w:r>
      <w:proofErr w:type="gramStart"/>
      <w:r w:rsidRPr="00506A0B">
        <w:rPr>
          <w:rFonts w:asciiTheme="majorBidi" w:hAnsiTheme="majorBidi" w:cs="Times New Roman" w:hint="eastAsia"/>
          <w:b/>
          <w:bCs/>
          <w:color w:val="FF0000"/>
          <w:sz w:val="52"/>
          <w:szCs w:val="52"/>
          <w:u w:val="single"/>
          <w:rtl/>
        </w:rPr>
        <w:t>الـتَّــوَاصُــل</w:t>
      </w:r>
      <w:r w:rsidRPr="00506A0B">
        <w:rPr>
          <w:rFonts w:asciiTheme="majorBidi" w:hAnsiTheme="majorBidi" w:cs="Times New Roman"/>
          <w:b/>
          <w:bCs/>
          <w:color w:val="FF0000"/>
          <w:sz w:val="52"/>
          <w:szCs w:val="52"/>
          <w:u w:val="single"/>
          <w:rtl/>
        </w:rPr>
        <w:t xml:space="preserve"> :</w:t>
      </w:r>
      <w:proofErr w:type="gramEnd"/>
    </w:p>
    <w:p w:rsidR="00506A0B" w:rsidRPr="007A1FD3" w:rsidRDefault="00506A0B" w:rsidP="00506A0B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</w:rPr>
      </w:pPr>
      <w:bookmarkStart w:id="0" w:name="_GoBack"/>
      <w:bookmarkEnd w:id="0"/>
    </w:p>
    <w:p w:rsidR="002C2B5A" w:rsidRPr="002C2B5A" w:rsidRDefault="009116F6" w:rsidP="002C2B5A">
      <w:pPr>
        <w:pStyle w:val="Paragraphedeliste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rtl/>
        </w:rPr>
      </w:pPr>
      <w:hyperlink r:id="rId8" w:history="1">
        <w:r w:rsidR="002C2B5A" w:rsidRPr="002C2B5A">
          <w:rPr>
            <w:rStyle w:val="Lienhypertexte"/>
            <w:rFonts w:asciiTheme="majorBidi" w:hAnsiTheme="majorBidi" w:cstheme="majorBidi"/>
            <w:b/>
            <w:bCs/>
            <w:color w:val="002060"/>
            <w:sz w:val="44"/>
            <w:szCs w:val="44"/>
          </w:rPr>
          <w:t>https://web.facebook.com/ComputerSciences1</w:t>
        </w:r>
      </w:hyperlink>
      <w:r w:rsidR="002C2B5A" w:rsidRPr="002C2B5A">
        <w:rPr>
          <w:rFonts w:asciiTheme="majorBidi" w:hAnsiTheme="majorBidi" w:cstheme="majorBidi" w:hint="cs"/>
          <w:b/>
          <w:bCs/>
          <w:color w:val="002060"/>
          <w:sz w:val="44"/>
          <w:szCs w:val="44"/>
          <w:rtl/>
        </w:rPr>
        <w:t>/</w:t>
      </w:r>
    </w:p>
    <w:p w:rsidR="00B564BB" w:rsidRPr="00B564BB" w:rsidRDefault="00B564BB" w:rsidP="002C2B5A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br w:type="page"/>
      </w:r>
    </w:p>
    <w:p w:rsidR="00B564BB" w:rsidRDefault="00B564BB" w:rsidP="00ED4174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ED4174" w:rsidRPr="00906C54" w:rsidRDefault="00ED4174" w:rsidP="00ED4174">
      <w:pPr>
        <w:pStyle w:val="Paragraphedeliste"/>
        <w:autoSpaceDE w:val="0"/>
        <w:autoSpaceDN w:val="0"/>
        <w:bidi/>
        <w:adjustRightInd w:val="0"/>
        <w:ind w:left="50"/>
        <w:jc w:val="center"/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lang w:bidi="ar-DZ"/>
        </w:rPr>
      </w:pP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الـشــعــبــة :</w:t>
      </w:r>
      <w:proofErr w:type="gramEnd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 xml:space="preserve">  جـــذع  مــشـــتــرك  آداب  ( ج . </w:t>
      </w: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م .</w:t>
      </w:r>
      <w:proofErr w:type="gramEnd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 xml:space="preserve"> </w:t>
      </w:r>
      <w:proofErr w:type="gramStart"/>
      <w:r w:rsidRPr="00906C54">
        <w:rPr>
          <w:rFonts w:asciiTheme="majorBidi" w:hAnsiTheme="majorBidi" w:cstheme="majorBidi"/>
          <w:b/>
          <w:bCs/>
          <w:color w:val="0070C0"/>
          <w:sz w:val="48"/>
          <w:szCs w:val="48"/>
          <w:u w:val="single"/>
          <w:rtl/>
          <w:lang w:bidi="ar-DZ"/>
        </w:rPr>
        <w:t>آ )</w:t>
      </w:r>
      <w:proofErr w:type="gramEnd"/>
    </w:p>
    <w:p w:rsidR="00ED4174" w:rsidRPr="00ED4174" w:rsidRDefault="00ED4174" w:rsidP="00ED4174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B564BB" w:rsidRPr="009C5213" w:rsidRDefault="00B564BB" w:rsidP="00B564BB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lang w:bidi="ar-DZ"/>
        </w:rPr>
        <w:t>1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ـئ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ة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ـع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ـام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ـل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مـع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الـح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ـاســوب </w:t>
      </w:r>
    </w:p>
    <w:p w:rsidR="00B564BB" w:rsidRPr="009C5213" w:rsidRDefault="00B564BB" w:rsidP="00B564BB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6"/>
          <w:szCs w:val="16"/>
          <w:u w:val="single"/>
        </w:rPr>
      </w:pPr>
    </w:p>
    <w:tbl>
      <w:tblPr>
        <w:tblStyle w:val="Grilledutableau"/>
        <w:bidiVisual/>
        <w:tblW w:w="9638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564BB" w:rsidTr="003478EA">
        <w:trPr>
          <w:trHeight w:val="2268"/>
        </w:trPr>
        <w:tc>
          <w:tcPr>
            <w:tcW w:w="4819" w:type="dxa"/>
            <w:vAlign w:val="center"/>
          </w:tcPr>
          <w:p w:rsidR="00B564BB" w:rsidRPr="00F83296" w:rsidRDefault="00B564BB" w:rsidP="003478E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B564BB" w:rsidRPr="00422920" w:rsidRDefault="00B564BB" w:rsidP="00B564BB">
            <w:pPr>
              <w:pStyle w:val="Paragraphedeliste"/>
              <w:numPr>
                <w:ilvl w:val="0"/>
                <w:numId w:val="10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ق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عـ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ات</w:t>
            </w:r>
          </w:p>
          <w:p w:rsidR="00B564BB" w:rsidRPr="00422920" w:rsidRDefault="00B564BB" w:rsidP="00D67BB6">
            <w:pPr>
              <w:pStyle w:val="Paragraphedeliste"/>
              <w:numPr>
                <w:ilvl w:val="0"/>
                <w:numId w:val="10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142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جـ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ـع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B564BB" w:rsidRPr="0064142D" w:rsidRDefault="00B564BB" w:rsidP="00D67BB6">
            <w:pPr>
              <w:pStyle w:val="Paragraphedeliste"/>
              <w:numPr>
                <w:ilvl w:val="0"/>
                <w:numId w:val="10"/>
              </w:numPr>
              <w:tabs>
                <w:tab w:val="right" w:pos="709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142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نـ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ظـ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ام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غ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</w:p>
        </w:tc>
        <w:tc>
          <w:tcPr>
            <w:tcW w:w="4819" w:type="dxa"/>
            <w:vAlign w:val="center"/>
          </w:tcPr>
          <w:p w:rsidR="00B564BB" w:rsidRPr="00F83296" w:rsidRDefault="00B564BB" w:rsidP="003478E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ind w:left="142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B564BB" w:rsidRPr="00422920" w:rsidRDefault="00B564BB" w:rsidP="00B564BB">
            <w:pPr>
              <w:pStyle w:val="Paragraphedeliste"/>
              <w:numPr>
                <w:ilvl w:val="0"/>
                <w:numId w:val="10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</w:p>
          <w:p w:rsidR="00B564BB" w:rsidRPr="00422920" w:rsidRDefault="00B564BB" w:rsidP="00B564BB">
            <w:pPr>
              <w:pStyle w:val="Paragraphedeliste"/>
              <w:numPr>
                <w:ilvl w:val="0"/>
                <w:numId w:val="10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ــاس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وب</w:t>
            </w:r>
          </w:p>
          <w:p w:rsidR="00B564BB" w:rsidRPr="002665B8" w:rsidRDefault="00B564BB" w:rsidP="00B564BB">
            <w:pPr>
              <w:pStyle w:val="Paragraphedeliste"/>
              <w:numPr>
                <w:ilvl w:val="0"/>
                <w:numId w:val="10"/>
              </w:numPr>
              <w:tabs>
                <w:tab w:val="right" w:pos="992"/>
              </w:tabs>
              <w:autoSpaceDE w:val="0"/>
              <w:autoSpaceDN w:val="0"/>
              <w:bidi/>
              <w:adjustRightInd w:val="0"/>
              <w:spacing w:line="360" w:lineRule="auto"/>
              <w:ind w:left="142" w:firstLine="425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ـب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ـك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ـل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22920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ـة</w:t>
            </w:r>
          </w:p>
        </w:tc>
      </w:tr>
    </w:tbl>
    <w:p w:rsidR="00B564BB" w:rsidRPr="0064142D" w:rsidRDefault="00B564BB" w:rsidP="00B564BB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B564BB" w:rsidRPr="0064142D" w:rsidRDefault="00B564BB" w:rsidP="00B564BB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77DF" w:rsidRPr="0064142D" w:rsidRDefault="00F977DF" w:rsidP="00F977DF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F977DF" w:rsidRPr="009C5213" w:rsidRDefault="00F977DF" w:rsidP="006A0AED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 w:rsidR="006A0AED"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  <w:lang w:bidi="ar-DZ"/>
        </w:rPr>
        <w:t>2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ـق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ـن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ـــــ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ات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 xml:space="preserve"> </w:t>
      </w:r>
      <w:r w:rsidRPr="009C5213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الـويـــب</w:t>
      </w:r>
    </w:p>
    <w:tbl>
      <w:tblPr>
        <w:tblStyle w:val="Grilledutableau"/>
        <w:bidiVisual/>
        <w:tblW w:w="9890" w:type="dxa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5357"/>
      </w:tblGrid>
      <w:tr w:rsidR="00F977DF" w:rsidTr="003478EA">
        <w:trPr>
          <w:trHeight w:val="1928"/>
        </w:trPr>
        <w:tc>
          <w:tcPr>
            <w:tcW w:w="4533" w:type="dxa"/>
            <w:vAlign w:val="center"/>
          </w:tcPr>
          <w:p w:rsidR="00F977DF" w:rsidRPr="00F83296" w:rsidRDefault="00F977DF" w:rsidP="003478E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77DF" w:rsidRPr="004958C1" w:rsidRDefault="00F977DF" w:rsidP="00F977DF">
            <w:pPr>
              <w:pStyle w:val="Paragraphedeliste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spacing w:line="360" w:lineRule="auto"/>
              <w:ind w:hanging="436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ُ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َ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ِــــــــــ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  <w:p w:rsidR="00F977DF" w:rsidRPr="004958C1" w:rsidRDefault="00F977DF" w:rsidP="00F977DF">
            <w:pPr>
              <w:pStyle w:val="Paragraphedeliste"/>
              <w:numPr>
                <w:ilvl w:val="0"/>
                <w:numId w:val="10"/>
              </w:numPr>
              <w:tabs>
                <w:tab w:val="right" w:pos="851"/>
              </w:tabs>
              <w:autoSpaceDE w:val="0"/>
              <w:autoSpaceDN w:val="0"/>
              <w:bidi/>
              <w:adjustRightInd w:val="0"/>
              <w:spacing w:line="360" w:lineRule="auto"/>
              <w:ind w:hanging="436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إن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ـش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ـاء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ف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ـحـ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ة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و</w:t>
            </w:r>
            <w:r w:rsidR="0029116B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  <w:lang w:bidi="ar-DZ"/>
              </w:rPr>
              <w:t>ِ</w:t>
            </w:r>
            <w:proofErr w:type="spellStart"/>
            <w:r w:rsidRPr="004958C1"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  <w:t>يــب</w:t>
            </w:r>
            <w:r w:rsidR="0029116B">
              <w:rPr>
                <w:rFonts w:asciiTheme="majorBidi" w:hAnsiTheme="majorBidi" w:cstheme="majorBidi" w:hint="cs"/>
                <w:b/>
                <w:bCs/>
                <w:color w:val="000000"/>
                <w:sz w:val="36"/>
                <w:szCs w:val="36"/>
                <w:rtl/>
              </w:rPr>
              <w:t>ْ</w:t>
            </w:r>
            <w:proofErr w:type="spellEnd"/>
          </w:p>
        </w:tc>
        <w:tc>
          <w:tcPr>
            <w:tcW w:w="5357" w:type="dxa"/>
            <w:vAlign w:val="center"/>
          </w:tcPr>
          <w:p w:rsidR="00F977DF" w:rsidRPr="00F83296" w:rsidRDefault="00F977DF" w:rsidP="003478EA">
            <w:pPr>
              <w:pStyle w:val="Paragraphedeliste"/>
              <w:tabs>
                <w:tab w:val="right" w:pos="992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:rsidR="00F977DF" w:rsidRPr="004958C1" w:rsidRDefault="00F977DF" w:rsidP="00F977DF">
            <w:pPr>
              <w:pStyle w:val="Paragraphedeliste"/>
              <w:numPr>
                <w:ilvl w:val="0"/>
                <w:numId w:val="10"/>
              </w:numPr>
              <w:tabs>
                <w:tab w:val="right" w:pos="993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ب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ري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ـد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الإل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كـ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ـــــ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ـرون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  <w:p w:rsidR="00F977DF" w:rsidRPr="004958C1" w:rsidRDefault="00F977DF" w:rsidP="00F977DF">
            <w:pPr>
              <w:pStyle w:val="Paragraphedeliste"/>
              <w:numPr>
                <w:ilvl w:val="0"/>
                <w:numId w:val="10"/>
              </w:numPr>
              <w:tabs>
                <w:tab w:val="right" w:pos="993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36"/>
                <w:szCs w:val="36"/>
                <w:rtl/>
              </w:rPr>
            </w:pP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شـبـكـات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الـت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ـواص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ل</w:t>
            </w:r>
            <w:r w:rsidRPr="004958C1">
              <w:rPr>
                <w:rFonts w:asciiTheme="majorBidi" w:hAnsiTheme="majorBidi" w:cs="Times New Roman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الاجـ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ت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ـم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ـاع</w:t>
            </w:r>
            <w:r>
              <w:rPr>
                <w:rFonts w:asciiTheme="majorBidi" w:hAnsiTheme="majorBidi" w:cs="Times New Roman" w:hint="cs"/>
                <w:b/>
                <w:bCs/>
                <w:color w:val="000000"/>
                <w:sz w:val="36"/>
                <w:szCs w:val="36"/>
                <w:rtl/>
              </w:rPr>
              <w:t>ـ</w:t>
            </w:r>
            <w:r w:rsidRPr="004958C1">
              <w:rPr>
                <w:rFonts w:asciiTheme="majorBidi" w:hAnsiTheme="majorBidi" w:cs="Times New Roman" w:hint="eastAsia"/>
                <w:b/>
                <w:bCs/>
                <w:color w:val="000000"/>
                <w:sz w:val="36"/>
                <w:szCs w:val="36"/>
                <w:rtl/>
              </w:rPr>
              <w:t>ـي</w:t>
            </w:r>
          </w:p>
        </w:tc>
      </w:tr>
    </w:tbl>
    <w:p w:rsidR="00F977DF" w:rsidRPr="0064142D" w:rsidRDefault="00F977DF" w:rsidP="00F977DF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6A0AED" w:rsidRPr="0064142D" w:rsidRDefault="006A0AED" w:rsidP="006A0AED">
      <w:pPr>
        <w:pStyle w:val="Paragraphedeliste"/>
        <w:autoSpaceDE w:val="0"/>
        <w:autoSpaceDN w:val="0"/>
        <w:bidi/>
        <w:adjustRightInd w:val="0"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6A0AED" w:rsidRPr="00E34602" w:rsidRDefault="006A0AED" w:rsidP="006A0AED">
      <w:pPr>
        <w:pStyle w:val="Paragraphedeliste"/>
        <w:autoSpaceDE w:val="0"/>
        <w:autoSpaceDN w:val="0"/>
        <w:bidi/>
        <w:adjustRightInd w:val="0"/>
        <w:spacing w:after="0" w:line="360" w:lineRule="auto"/>
        <w:ind w:left="50"/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</w:pP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الــمــجـــال </w:t>
      </w:r>
      <w:proofErr w:type="spellStart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>الــتَـــعَــــلُــمِــي</w:t>
      </w:r>
      <w:proofErr w:type="spellEnd"/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  <w:lang w:bidi="ar-DZ"/>
        </w:rPr>
        <w:t>3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 xml:space="preserve">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الـ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م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ـك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ـت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ـب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>ـي</w:t>
      </w:r>
      <w:r>
        <w:rPr>
          <w:rFonts w:asciiTheme="majorBidi" w:hAnsiTheme="majorBidi" w:cstheme="majorBidi" w:hint="cs"/>
          <w:b/>
          <w:bCs/>
          <w:color w:val="FF0000"/>
          <w:sz w:val="40"/>
          <w:szCs w:val="40"/>
          <w:u w:val="single"/>
          <w:rtl/>
        </w:rPr>
        <w:t>ــ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ـة  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</w:rPr>
        <w:t>Bureautique</w:t>
      </w:r>
      <w:r w:rsidRPr="00E34602">
        <w:rPr>
          <w:rFonts w:asciiTheme="majorBidi" w:hAnsiTheme="majorBidi" w:cstheme="majorBidi"/>
          <w:b/>
          <w:bCs/>
          <w:color w:val="FF0000"/>
          <w:sz w:val="40"/>
          <w:szCs w:val="40"/>
          <w:u w:val="single"/>
          <w:rtl/>
        </w:rPr>
        <w:t xml:space="preserve">  </w:t>
      </w:r>
    </w:p>
    <w:p w:rsidR="006A0AED" w:rsidRPr="000D0BC9" w:rsidRDefault="006A0AED" w:rsidP="006A0AED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2"/>
          <w:szCs w:val="12"/>
          <w:u w:val="single"/>
        </w:rPr>
      </w:pPr>
    </w:p>
    <w:p w:rsidR="006A0AED" w:rsidRPr="004958C1" w:rsidRDefault="00593BBB" w:rsidP="006A0AED">
      <w:pPr>
        <w:pStyle w:val="Paragraphedeliste"/>
        <w:numPr>
          <w:ilvl w:val="0"/>
          <w:numId w:val="10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ج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ـن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ـص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ـوص</w:t>
      </w:r>
      <w:r w:rsidR="006A0AED"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="006A0AED"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="006A0AED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</w:t>
      </w:r>
      <w:r w:rsidR="006A0AED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 xml:space="preserve">        </w:t>
      </w:r>
      <w:r w:rsidR="006A0AED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</w:t>
      </w:r>
      <w:r w:rsidR="006A0AED"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="006A0AED" w:rsidRPr="004958C1">
        <w:rPr>
          <w:rFonts w:asciiTheme="majorBidi" w:hAnsiTheme="majorBidi" w:cstheme="majorBidi"/>
          <w:b/>
          <w:bCs/>
          <w:color w:val="000000"/>
          <w:sz w:val="36"/>
          <w:szCs w:val="36"/>
        </w:rPr>
        <w:t>MS-Word</w:t>
      </w:r>
      <w:r w:rsidR="006A0AED" w:rsidRPr="004958C1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="006A0AED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</w:p>
    <w:p w:rsidR="006A0AED" w:rsidRPr="00422920" w:rsidRDefault="006A0AED" w:rsidP="006A0AED">
      <w:pPr>
        <w:pStyle w:val="Paragraphedeliste"/>
        <w:numPr>
          <w:ilvl w:val="0"/>
          <w:numId w:val="10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  <w:lang w:bidi="ar-DZ"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م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ـج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ل 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                     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>MS-E</w:t>
      </w: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XCEL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</w:p>
    <w:p w:rsidR="006A0AED" w:rsidRPr="00422920" w:rsidRDefault="006A0AED" w:rsidP="006A0AED">
      <w:pPr>
        <w:pStyle w:val="Paragraphedeliste"/>
        <w:numPr>
          <w:ilvl w:val="0"/>
          <w:numId w:val="10"/>
        </w:numPr>
        <w:tabs>
          <w:tab w:val="right" w:pos="901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</w:pP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الـ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ع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ـر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ُ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وض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ـت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ـق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ْ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ـد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ي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ـم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ِ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ـي</w:t>
      </w:r>
      <w:r w:rsidR="00593BBB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َ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>ـــ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ـة</w:t>
      </w:r>
      <w:r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                  </w:t>
      </w:r>
      <w:r w:rsidRPr="00422920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 MS-PowerPoint </w:t>
      </w:r>
    </w:p>
    <w:p w:rsidR="006A0AED" w:rsidRPr="00162CF8" w:rsidRDefault="006A0AED" w:rsidP="006A0AED">
      <w:pPr>
        <w:pStyle w:val="Paragraphedeliste"/>
        <w:bidi/>
        <w:spacing w:after="0" w:line="240" w:lineRule="auto"/>
        <w:ind w:left="50"/>
        <w:rPr>
          <w:rFonts w:asciiTheme="majorBidi" w:hAnsiTheme="majorBidi" w:cstheme="majorBidi"/>
          <w:b/>
          <w:bCs/>
          <w:color w:val="000000"/>
          <w:sz w:val="20"/>
          <w:szCs w:val="20"/>
          <w:rtl/>
        </w:rPr>
      </w:pPr>
    </w:p>
    <w:p w:rsidR="00DF7597" w:rsidRDefault="00DF7597" w:rsidP="00DF7597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  <w:u w:val="single"/>
          <w:rtl/>
        </w:rPr>
      </w:pPr>
    </w:p>
    <w:p w:rsidR="00DF7597" w:rsidRPr="001439D9" w:rsidRDefault="00DF7597" w:rsidP="00DF7597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</w:rPr>
      </w:pP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ص</w:t>
      </w:r>
      <w:r w:rsid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ـف</w:t>
      </w:r>
      <w:r w:rsid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ـحـ</w:t>
      </w:r>
      <w:r w:rsid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 xml:space="preserve">ة </w:t>
      </w:r>
      <w:proofErr w:type="gramStart"/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الـت</w:t>
      </w:r>
      <w:r w:rsidR="00506A0B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َّ</w:t>
      </w:r>
      <w:r w:rsid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ـو</w:t>
      </w:r>
      <w:r w:rsidR="00506A0B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َ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اص</w:t>
      </w:r>
      <w:r w:rsidR="00506A0B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ُ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ـ</w:t>
      </w:r>
      <w:r w:rsidRPr="001439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ل :</w:t>
      </w:r>
      <w:proofErr w:type="gramEnd"/>
    </w:p>
    <w:p w:rsidR="00DF7597" w:rsidRPr="002C2B5A" w:rsidRDefault="00DF7597" w:rsidP="00DF7597">
      <w:pPr>
        <w:pStyle w:val="Paragraphedeliste"/>
        <w:bidi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  <w:u w:val="single"/>
          <w:rtl/>
        </w:rPr>
      </w:pPr>
    </w:p>
    <w:p w:rsidR="00DF7597" w:rsidRPr="002C2B5A" w:rsidRDefault="009116F6" w:rsidP="00DF7597">
      <w:pPr>
        <w:pStyle w:val="Paragraphedeliste"/>
        <w:spacing w:after="0" w:line="240" w:lineRule="auto"/>
        <w:ind w:left="50"/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rtl/>
        </w:rPr>
      </w:pPr>
      <w:hyperlink r:id="rId9" w:history="1">
        <w:r w:rsidR="00DF7597" w:rsidRPr="002C2B5A">
          <w:rPr>
            <w:rStyle w:val="Lienhypertexte"/>
            <w:rFonts w:asciiTheme="majorBidi" w:hAnsiTheme="majorBidi" w:cstheme="majorBidi"/>
            <w:b/>
            <w:bCs/>
            <w:color w:val="002060"/>
            <w:sz w:val="44"/>
            <w:szCs w:val="44"/>
          </w:rPr>
          <w:t>https://web.facebook.com/ComputerSciences1</w:t>
        </w:r>
      </w:hyperlink>
      <w:r w:rsidR="00DF7597" w:rsidRPr="002C2B5A">
        <w:rPr>
          <w:rFonts w:asciiTheme="majorBidi" w:hAnsiTheme="majorBidi" w:cstheme="majorBidi" w:hint="cs"/>
          <w:b/>
          <w:bCs/>
          <w:color w:val="002060"/>
          <w:sz w:val="44"/>
          <w:szCs w:val="44"/>
          <w:rtl/>
        </w:rPr>
        <w:t>/</w:t>
      </w:r>
    </w:p>
    <w:p w:rsidR="00B564BB" w:rsidRPr="00422920" w:rsidRDefault="00B564BB" w:rsidP="00B564BB">
      <w:pPr>
        <w:pStyle w:val="Paragraphedeliste"/>
        <w:bidi/>
        <w:spacing w:line="360" w:lineRule="auto"/>
        <w:ind w:left="5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sectPr w:rsidR="00B564BB" w:rsidRPr="00422920" w:rsidSect="009C5213">
      <w:headerReference w:type="default" r:id="rId10"/>
      <w:pgSz w:w="12240" w:h="15840"/>
      <w:pgMar w:top="426" w:right="1417" w:bottom="1417" w:left="1417" w:header="426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6F6" w:rsidRDefault="009116F6" w:rsidP="00FD5162">
      <w:pPr>
        <w:spacing w:after="0" w:line="240" w:lineRule="auto"/>
      </w:pPr>
      <w:r>
        <w:separator/>
      </w:r>
    </w:p>
  </w:endnote>
  <w:endnote w:type="continuationSeparator" w:id="0">
    <w:p w:rsidR="009116F6" w:rsidRDefault="009116F6" w:rsidP="00FD5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6F6" w:rsidRDefault="009116F6" w:rsidP="00FD5162">
      <w:pPr>
        <w:spacing w:after="0" w:line="240" w:lineRule="auto"/>
      </w:pPr>
      <w:r>
        <w:separator/>
      </w:r>
    </w:p>
  </w:footnote>
  <w:footnote w:type="continuationSeparator" w:id="0">
    <w:p w:rsidR="009116F6" w:rsidRDefault="009116F6" w:rsidP="00FD5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162" w:rsidRPr="009C5213" w:rsidRDefault="00182328" w:rsidP="00FD5162">
    <w:pPr>
      <w:pStyle w:val="En-tte"/>
      <w:jc w:val="center"/>
      <w:rPr>
        <w:rFonts w:asciiTheme="majorBidi" w:hAnsiTheme="majorBidi" w:cstheme="majorBidi"/>
        <w:color w:val="002060"/>
        <w:sz w:val="12"/>
        <w:szCs w:val="12"/>
      </w:rPr>
    </w:pPr>
    <w:r w:rsidRPr="009C5213">
      <w:rPr>
        <w:rFonts w:asciiTheme="majorBidi" w:eastAsia="Droid Sans Fallback" w:hAnsiTheme="majorBidi" w:cstheme="majorBidi"/>
        <w:b/>
        <w:bCs/>
        <w:color w:val="002060"/>
        <w:kern w:val="24"/>
        <w:sz w:val="44"/>
        <w:szCs w:val="44"/>
        <w:u w:val="single"/>
        <w:rtl/>
        <w:lang w:bidi="ar-DZ"/>
      </w:rPr>
      <w:t>بــرنــامـج الـســنـة الأولـى ثــانــوي فـي مــادة الــمــعـــلــومــاتــيــة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77A87"/>
    <w:multiLevelType w:val="hybridMultilevel"/>
    <w:tmpl w:val="796EDCBA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72B70B5"/>
    <w:multiLevelType w:val="hybridMultilevel"/>
    <w:tmpl w:val="51DAA5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385AE2"/>
    <w:multiLevelType w:val="hybridMultilevel"/>
    <w:tmpl w:val="5DA29E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1E6DD5"/>
    <w:multiLevelType w:val="hybridMultilevel"/>
    <w:tmpl w:val="C7E054EA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1BF2FD8"/>
    <w:multiLevelType w:val="hybridMultilevel"/>
    <w:tmpl w:val="7C80B7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E060CC"/>
    <w:multiLevelType w:val="hybridMultilevel"/>
    <w:tmpl w:val="5DE8FF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053AA6"/>
    <w:multiLevelType w:val="hybridMultilevel"/>
    <w:tmpl w:val="5BB80E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1336F4"/>
    <w:multiLevelType w:val="hybridMultilevel"/>
    <w:tmpl w:val="7C80B7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531976"/>
    <w:multiLevelType w:val="hybridMultilevel"/>
    <w:tmpl w:val="E29055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9621E3"/>
    <w:multiLevelType w:val="hybridMultilevel"/>
    <w:tmpl w:val="7C80B7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040C2C"/>
    <w:multiLevelType w:val="hybridMultilevel"/>
    <w:tmpl w:val="C36C8352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1A42A9"/>
    <w:multiLevelType w:val="hybridMultilevel"/>
    <w:tmpl w:val="265859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0"/>
  </w:num>
  <w:num w:numId="8">
    <w:abstractNumId w:val="1"/>
  </w:num>
  <w:num w:numId="9">
    <w:abstractNumId w:val="6"/>
  </w:num>
  <w:num w:numId="10">
    <w:abstractNumId w:val="2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D5162"/>
    <w:rsid w:val="00021D93"/>
    <w:rsid w:val="00065343"/>
    <w:rsid w:val="000A081C"/>
    <w:rsid w:val="000C7180"/>
    <w:rsid w:val="000D0BC9"/>
    <w:rsid w:val="000E6898"/>
    <w:rsid w:val="001439D9"/>
    <w:rsid w:val="0014681E"/>
    <w:rsid w:val="00162CF8"/>
    <w:rsid w:val="00182328"/>
    <w:rsid w:val="00205C98"/>
    <w:rsid w:val="00230AB1"/>
    <w:rsid w:val="002665B8"/>
    <w:rsid w:val="00273EA5"/>
    <w:rsid w:val="00274BD2"/>
    <w:rsid w:val="0029116B"/>
    <w:rsid w:val="002C2B5A"/>
    <w:rsid w:val="003019A5"/>
    <w:rsid w:val="0036390E"/>
    <w:rsid w:val="00373FA9"/>
    <w:rsid w:val="00377131"/>
    <w:rsid w:val="003D6B86"/>
    <w:rsid w:val="003E4E45"/>
    <w:rsid w:val="00413E7A"/>
    <w:rsid w:val="00422920"/>
    <w:rsid w:val="004469D1"/>
    <w:rsid w:val="004958C1"/>
    <w:rsid w:val="00506A0B"/>
    <w:rsid w:val="0050737D"/>
    <w:rsid w:val="00514B0F"/>
    <w:rsid w:val="00593BBB"/>
    <w:rsid w:val="0059764B"/>
    <w:rsid w:val="005A28EB"/>
    <w:rsid w:val="00607229"/>
    <w:rsid w:val="00637805"/>
    <w:rsid w:val="0064142D"/>
    <w:rsid w:val="00660A7D"/>
    <w:rsid w:val="006A0AED"/>
    <w:rsid w:val="006C4213"/>
    <w:rsid w:val="006D693E"/>
    <w:rsid w:val="007A1FD3"/>
    <w:rsid w:val="007F7983"/>
    <w:rsid w:val="00856F2D"/>
    <w:rsid w:val="008A7CBF"/>
    <w:rsid w:val="008D0039"/>
    <w:rsid w:val="00906C54"/>
    <w:rsid w:val="009116F6"/>
    <w:rsid w:val="00997D03"/>
    <w:rsid w:val="009C5213"/>
    <w:rsid w:val="00A02B9E"/>
    <w:rsid w:val="00A13B2D"/>
    <w:rsid w:val="00A229F1"/>
    <w:rsid w:val="00AB7D4B"/>
    <w:rsid w:val="00AF75A4"/>
    <w:rsid w:val="00B04061"/>
    <w:rsid w:val="00B564BB"/>
    <w:rsid w:val="00B8055F"/>
    <w:rsid w:val="00BA7B4F"/>
    <w:rsid w:val="00BD4640"/>
    <w:rsid w:val="00BE5548"/>
    <w:rsid w:val="00C204BB"/>
    <w:rsid w:val="00C44E3B"/>
    <w:rsid w:val="00C85CDE"/>
    <w:rsid w:val="00CB2E59"/>
    <w:rsid w:val="00CF1F49"/>
    <w:rsid w:val="00D128B9"/>
    <w:rsid w:val="00D67BB6"/>
    <w:rsid w:val="00DA7687"/>
    <w:rsid w:val="00DD2D3D"/>
    <w:rsid w:val="00DF7597"/>
    <w:rsid w:val="00E34602"/>
    <w:rsid w:val="00EB6286"/>
    <w:rsid w:val="00ED4174"/>
    <w:rsid w:val="00F3408C"/>
    <w:rsid w:val="00F464F3"/>
    <w:rsid w:val="00F83296"/>
    <w:rsid w:val="00F91253"/>
    <w:rsid w:val="00F95613"/>
    <w:rsid w:val="00F977DF"/>
    <w:rsid w:val="00FA4930"/>
    <w:rsid w:val="00FD5162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1B4BDCC-DB91-456C-947F-40ED4320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0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5162"/>
  </w:style>
  <w:style w:type="paragraph" w:styleId="Pieddepage">
    <w:name w:val="footer"/>
    <w:basedOn w:val="Normal"/>
    <w:link w:val="PieddepageCar"/>
    <w:uiPriority w:val="99"/>
    <w:unhideWhenUsed/>
    <w:rsid w:val="00FD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5162"/>
  </w:style>
  <w:style w:type="paragraph" w:styleId="Paragraphedeliste">
    <w:name w:val="List Paragraph"/>
    <w:basedOn w:val="Normal"/>
    <w:uiPriority w:val="34"/>
    <w:qFormat/>
    <w:rsid w:val="00FD516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65343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F832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1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ComputerSciences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eb.facebook.com/ComputerSciences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10DAF483-7E0A-4C04-AC5B-40325235BB1E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447</TotalTime>
  <Pages>2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leulmi</dc:creator>
  <cp:keywords/>
  <dc:description/>
  <cp:lastModifiedBy>User</cp:lastModifiedBy>
  <cp:revision>60</cp:revision>
  <cp:lastPrinted>2016-09-03T11:09:00Z</cp:lastPrinted>
  <dcterms:created xsi:type="dcterms:W3CDTF">2015-10-21T17:36:00Z</dcterms:created>
  <dcterms:modified xsi:type="dcterms:W3CDTF">2023-09-21T13:04:00Z</dcterms:modified>
  <cp:contentStatus/>
</cp:coreProperties>
</file>